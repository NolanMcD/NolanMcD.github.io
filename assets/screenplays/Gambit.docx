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665C" w14:textId="77777777" w:rsidR="00B86A45" w:rsidRDefault="00B86A45">
      <w:pPr>
        <w:pStyle w:val="BodyText"/>
      </w:pPr>
    </w:p>
    <w:p w14:paraId="10953967" w14:textId="77777777" w:rsidR="006639FB" w:rsidRPr="00A22B2B" w:rsidRDefault="006639FB">
      <w:pPr>
        <w:pStyle w:val="BodyText"/>
      </w:pPr>
    </w:p>
    <w:p w14:paraId="47C4B322" w14:textId="7743C0F6" w:rsidR="00B86A45" w:rsidRDefault="0001086F" w:rsidP="001F73EE">
      <w:pPr>
        <w:pStyle w:val="Title"/>
      </w:pPr>
      <w:r>
        <w:t>Gambit</w:t>
      </w:r>
    </w:p>
    <w:p w14:paraId="5127CCB1" w14:textId="2B15A813" w:rsidR="00B86A45" w:rsidRPr="00CF4684" w:rsidRDefault="00B86A45" w:rsidP="001F73EE">
      <w:pPr>
        <w:pStyle w:val="TipText"/>
      </w:pPr>
    </w:p>
    <w:p w14:paraId="7EE48BA5" w14:textId="68AF8E87" w:rsidR="00B86A45" w:rsidRPr="003654FD" w:rsidRDefault="0077379F" w:rsidP="003654FD">
      <w:pPr>
        <w:pStyle w:val="Subtitle"/>
      </w:pPr>
      <w:r>
        <w:t>Transcribed by</w:t>
      </w:r>
    </w:p>
    <w:p w14:paraId="20CE47FB" w14:textId="53502ED3" w:rsidR="00B86A45" w:rsidRDefault="001F73EE" w:rsidP="003654FD">
      <w:pPr>
        <w:pStyle w:val="Author"/>
      </w:pPr>
      <w:r>
        <w:t>Nolan Mcdermott</w:t>
      </w:r>
    </w:p>
    <w:p w14:paraId="3CE976F9" w14:textId="312BA384" w:rsidR="0077379F" w:rsidRPr="003654FD" w:rsidRDefault="0077379F" w:rsidP="0077379F">
      <w:pPr>
        <w:pStyle w:val="Subtitle"/>
      </w:pPr>
      <w:r>
        <w:t>Screenplay by</w:t>
      </w:r>
    </w:p>
    <w:p w14:paraId="638613E8" w14:textId="1B4CD61F" w:rsidR="0077379F" w:rsidRDefault="0077379F" w:rsidP="0077379F">
      <w:pPr>
        <w:pStyle w:val="Author"/>
      </w:pPr>
      <w:r>
        <w:t>Jack Davies and Alvin Sargent</w:t>
      </w:r>
    </w:p>
    <w:p w14:paraId="73603F7D" w14:textId="239AF3AF" w:rsidR="0077379F" w:rsidRPr="003654FD" w:rsidRDefault="0077379F" w:rsidP="0077379F">
      <w:pPr>
        <w:pStyle w:val="Subtitle"/>
      </w:pPr>
      <w:r>
        <w:t>From a story by</w:t>
      </w:r>
    </w:p>
    <w:p w14:paraId="24AC3895" w14:textId="7A66E088" w:rsidR="00B86A45" w:rsidRDefault="0077379F" w:rsidP="0077379F">
      <w:pPr>
        <w:pStyle w:val="Author"/>
      </w:pPr>
      <w:r>
        <w:t>Sidney Carroll</w:t>
      </w:r>
    </w:p>
    <w:p w14:paraId="701F7EF9" w14:textId="489E1A9D" w:rsidR="00B86A45" w:rsidRDefault="00564BA4" w:rsidP="0077379F">
      <w:pPr>
        <w:pStyle w:val="CompanyInformation"/>
      </w:pPr>
      <w:r>
        <w:fldChar w:fldCharType="begin"/>
      </w:r>
      <w:r>
        <w:instrText xml:space="preserve"> ADVANCE  \d </w:instrText>
      </w:r>
      <w:r w:rsidR="002A74C3">
        <w:instrText>20</w:instrText>
      </w:r>
      <w:r>
        <w:instrText xml:space="preserve">0 </w:instrText>
      </w:r>
      <w:r>
        <w:fldChar w:fldCharType="end"/>
      </w:r>
      <w:r w:rsidR="001F73EE">
        <w:t xml:space="preserve"> </w:t>
      </w:r>
    </w:p>
    <w:p w14:paraId="0356F83E" w14:textId="77777777" w:rsidR="00801596" w:rsidRDefault="00801596">
      <w:pPr>
        <w:spacing w:after="0" w:line="240" w:lineRule="auto"/>
        <w:rPr>
          <w:rStyle w:val="Strong"/>
          <w:rFonts w:ascii="Courier" w:hAnsi="Courier" w:cs="Courier"/>
          <w:b w:val="0"/>
          <w:bCs w:val="0"/>
        </w:rPr>
      </w:pPr>
      <w:r>
        <w:rPr>
          <w:rStyle w:val="Strong"/>
          <w:rFonts w:ascii="Courier" w:hAnsi="Courier" w:cs="Courier"/>
          <w:b w:val="0"/>
          <w:bCs w:val="0"/>
        </w:rPr>
        <w:lastRenderedPageBreak/>
        <w:br w:type="page"/>
      </w:r>
    </w:p>
    <w:sdt>
      <w:sdtPr>
        <w:id w:val="-755743332"/>
        <w:placeholder>
          <w:docPart w:val="7A8D51034AFD47739393F2E1179D8DC0"/>
        </w:placeholder>
        <w:temporary/>
        <w:showingPlcHdr/>
        <w15:appearance w15:val="hidden"/>
      </w:sdtPr>
      <w:sdtContent>
        <w:p w14:paraId="3A7E17A6" w14:textId="77777777" w:rsidR="00B86A45" w:rsidRPr="00860EE4" w:rsidRDefault="00860EE4" w:rsidP="00860EE4">
          <w:pPr>
            <w:pStyle w:val="FadeInActionSceneSetting"/>
          </w:pPr>
          <w:r w:rsidRPr="00860EE4">
            <w:t>FADE IN:</w:t>
          </w:r>
        </w:p>
      </w:sdtContent>
    </w:sdt>
    <w:p w14:paraId="1F60ECEE" w14:textId="5E958BF4" w:rsidR="00A944BB" w:rsidRPr="00E51824" w:rsidRDefault="0077379F" w:rsidP="0077379F">
      <w:pPr>
        <w:pStyle w:val="FadeInActionSceneSetting"/>
        <w:rPr>
          <w:b/>
          <w:bCs/>
        </w:rPr>
      </w:pPr>
      <w:r w:rsidRPr="00E51824">
        <w:rPr>
          <w:b/>
          <w:bCs/>
        </w:rPr>
        <w:t>Ext. Hong kong – day</w:t>
      </w:r>
    </w:p>
    <w:p w14:paraId="651F7131" w14:textId="587040CD" w:rsidR="0077379F" w:rsidRDefault="0077379F" w:rsidP="0077379F">
      <w:r>
        <w:t xml:space="preserve">The morning comings and </w:t>
      </w:r>
      <w:proofErr w:type="gramStart"/>
      <w:r>
        <w:t>goings of thousands</w:t>
      </w:r>
      <w:proofErr w:type="gramEnd"/>
      <w:r>
        <w:t xml:space="preserve"> of boats </w:t>
      </w:r>
      <w:proofErr w:type="gramStart"/>
      <w:r>
        <w:t>coming</w:t>
      </w:r>
      <w:proofErr w:type="gramEnd"/>
      <w:r>
        <w:t xml:space="preserve"> into the harbor. The great trading port and international hub that Honk Kong once was.</w:t>
      </w:r>
    </w:p>
    <w:p w14:paraId="0561E60B" w14:textId="6B692B63" w:rsidR="0077379F" w:rsidRPr="00E51824" w:rsidRDefault="0077379F" w:rsidP="0077379F">
      <w:pPr>
        <w:pStyle w:val="FadeInActionSceneSetting"/>
        <w:rPr>
          <w:b/>
          <w:bCs/>
        </w:rPr>
      </w:pPr>
      <w:r w:rsidRPr="00E51824">
        <w:rPr>
          <w:b/>
          <w:bCs/>
        </w:rPr>
        <w:t>Ext. Street – day</w:t>
      </w:r>
    </w:p>
    <w:p w14:paraId="43F41FC2" w14:textId="0407F7D8" w:rsidR="0077379F" w:rsidRDefault="006E3D71" w:rsidP="0077379F">
      <w:r>
        <w:t>A</w:t>
      </w:r>
      <w:r w:rsidR="0077379F">
        <w:t xml:space="preserve"> woman in a green polka dot dress </w:t>
      </w:r>
      <w:r>
        <w:t>walks</w:t>
      </w:r>
      <w:r w:rsidR="0077379F">
        <w:t xml:space="preserve"> the streets</w:t>
      </w:r>
      <w:r>
        <w:t xml:space="preserve"> as a car slowly follows her.</w:t>
      </w:r>
    </w:p>
    <w:p w14:paraId="5D6BDF27" w14:textId="58524B82" w:rsidR="006E3D71" w:rsidRDefault="006E3D71" w:rsidP="0077379F">
      <w:r>
        <w:t xml:space="preserve">In the car a slightly crooked looking man tracks her </w:t>
      </w:r>
      <w:r w:rsidRPr="006E3D71">
        <w:t>intensely</w:t>
      </w:r>
      <w:r>
        <w:t>.</w:t>
      </w:r>
    </w:p>
    <w:p w14:paraId="520EDA59" w14:textId="7BC01108" w:rsidR="006E3D71" w:rsidRDefault="006E3D71" w:rsidP="0077379F">
      <w:r>
        <w:t>She enters CHERRY BAR, one of the many bars on the street.</w:t>
      </w:r>
    </w:p>
    <w:p w14:paraId="30DDDBA5" w14:textId="1B941122" w:rsidR="006E3D71" w:rsidRDefault="006E3D71" w:rsidP="006E3D71">
      <w:r>
        <w:t>The man looks on and plots.</w:t>
      </w:r>
    </w:p>
    <w:p w14:paraId="3ACD579D" w14:textId="0271218C" w:rsidR="006E3D71" w:rsidRPr="00E51824" w:rsidRDefault="006E3D71" w:rsidP="006E3D71">
      <w:pPr>
        <w:pStyle w:val="FadeInActionSceneSetting"/>
        <w:rPr>
          <w:b/>
          <w:bCs/>
        </w:rPr>
      </w:pPr>
      <w:r w:rsidRPr="00E51824">
        <w:rPr>
          <w:b/>
          <w:bCs/>
        </w:rPr>
        <w:t>ext. hong kong – night</w:t>
      </w:r>
    </w:p>
    <w:p w14:paraId="04EC98D6" w14:textId="356E1572" w:rsidR="006E3D71" w:rsidRDefault="006E3D71" w:rsidP="006E3D71">
      <w:r>
        <w:t>The bright neon lights illuminate the International Palace of Joy’s sign.</w:t>
      </w:r>
    </w:p>
    <w:p w14:paraId="49C1C666" w14:textId="12A2746B" w:rsidR="006E3D71" w:rsidRPr="00E51824" w:rsidRDefault="006E3D71" w:rsidP="006E3D71">
      <w:pPr>
        <w:pStyle w:val="FadeInActionSceneSetting"/>
        <w:rPr>
          <w:b/>
          <w:bCs/>
        </w:rPr>
      </w:pPr>
      <w:r w:rsidRPr="00E51824">
        <w:rPr>
          <w:b/>
          <w:bCs/>
        </w:rPr>
        <w:t>int. cherry club – night</w:t>
      </w:r>
    </w:p>
    <w:p w14:paraId="5949BDF9" w14:textId="1EF0D234" w:rsidR="006E3D71" w:rsidRDefault="00F14184" w:rsidP="00F14184">
      <w:r>
        <w:t>Six lovely women in bright blue bird costumes sign “LITTLE MISS BLUEBIRD” in front of a raucous crowd.</w:t>
      </w:r>
    </w:p>
    <w:p w14:paraId="1EC0F980" w14:textId="17BCE0F2" w:rsidR="00F14184" w:rsidRDefault="00F14184" w:rsidP="00F14184">
      <w:r>
        <w:t>The man watching from afar, his eyes cast in the shadow.</w:t>
      </w:r>
    </w:p>
    <w:p w14:paraId="7754F0D0" w14:textId="745C6AD0" w:rsidR="00F14184" w:rsidRDefault="00F14184" w:rsidP="00F14184">
      <w:r>
        <w:t xml:space="preserve">He sits down with another man, who watches on almost as intensely. They watch as the woman that entered the club plucks off one of her blue bird feathers, holds it gently in her palm and then blows it off into the crowd. </w:t>
      </w:r>
    </w:p>
    <w:p w14:paraId="35C22604" w14:textId="46A4AE77" w:rsidR="00F14184" w:rsidRDefault="00F14184" w:rsidP="00F14184">
      <w:r>
        <w:t xml:space="preserve">The performance finishes and the girls walk </w:t>
      </w:r>
      <w:r w:rsidR="00B21C22">
        <w:t>back</w:t>
      </w:r>
      <w:r>
        <w:t>stage into the dressing room. The woman is the last one in and slams the door shut</w:t>
      </w:r>
      <w:r w:rsidR="00B21C22">
        <w:t xml:space="preserve"> with the simple message on the back of the door, KEEP OUT.</w:t>
      </w:r>
    </w:p>
    <w:p w14:paraId="6F04BDE3" w14:textId="1ABDCF1E" w:rsidR="00B21C22" w:rsidRPr="00E51824" w:rsidRDefault="00B21C22" w:rsidP="00B21C22">
      <w:pPr>
        <w:pStyle w:val="FadeInActionSceneSetting"/>
        <w:rPr>
          <w:b/>
          <w:bCs/>
        </w:rPr>
      </w:pPr>
      <w:r w:rsidRPr="00E51824">
        <w:rPr>
          <w:b/>
          <w:bCs/>
        </w:rPr>
        <w:t>Int. Cherry club – later</w:t>
      </w:r>
    </w:p>
    <w:p w14:paraId="11FC8A64" w14:textId="2F7BBEC8" w:rsidR="00B21C22" w:rsidRDefault="00B21C22" w:rsidP="00B21C22">
      <w:r>
        <w:t>Another record is played, the girls in much more comfortable clothing come out to the dance floor.</w:t>
      </w:r>
    </w:p>
    <w:p w14:paraId="309D5989" w14:textId="62A3C1AE" w:rsidR="00B21C22" w:rsidRDefault="00B21C22" w:rsidP="00B21C22">
      <w:r>
        <w:t>The two men sit at a table and do Sake bombs waiting. They watch the backstage door.</w:t>
      </w:r>
    </w:p>
    <w:p w14:paraId="1ADA1392" w14:textId="5FDC4B32" w:rsidR="00B21C22" w:rsidRDefault="00B21C22" w:rsidP="00B21C22">
      <w:pPr>
        <w:pStyle w:val="CharacterName"/>
      </w:pPr>
      <w:r>
        <w:t>First MAn</w:t>
      </w:r>
    </w:p>
    <w:p w14:paraId="543E22DE" w14:textId="3D6A60D9" w:rsidR="00B21C22" w:rsidRDefault="00B21C22" w:rsidP="00B21C22">
      <w:pPr>
        <w:pStyle w:val="Dialogue"/>
      </w:pPr>
      <w:r>
        <w:t>Here s</w:t>
      </w:r>
      <w:r w:rsidR="00521C60">
        <w:t>h</w:t>
      </w:r>
      <w:r>
        <w:t>e is.</w:t>
      </w:r>
    </w:p>
    <w:p w14:paraId="1E89FEFF" w14:textId="05138D02" w:rsidR="00B21C22" w:rsidRDefault="00B21C22" w:rsidP="00B21C22">
      <w:r>
        <w:t xml:space="preserve">The woman, now wearing a pristine white dress joins the crowd with a smattering of applause. </w:t>
      </w:r>
    </w:p>
    <w:p w14:paraId="79CD823E" w14:textId="11C8F7A8" w:rsidR="00B21C22" w:rsidRDefault="00B21C22" w:rsidP="00B21C22">
      <w:r>
        <w:t>She sits down at an empty table and scans the room.</w:t>
      </w:r>
    </w:p>
    <w:p w14:paraId="37BA3FB5" w14:textId="405DA73A" w:rsidR="00B21C22" w:rsidRDefault="00B21C22" w:rsidP="00B21C22">
      <w:r>
        <w:lastRenderedPageBreak/>
        <w:t>The second man pulls out a pair of binoculars. Really focuses on the woman’s face.</w:t>
      </w:r>
    </w:p>
    <w:p w14:paraId="681342B0" w14:textId="4FA074CF" w:rsidR="00B21C22" w:rsidRDefault="00B21C22" w:rsidP="00B21C22">
      <w:pPr>
        <w:pStyle w:val="CharacterName"/>
      </w:pPr>
      <w:r>
        <w:t>First man</w:t>
      </w:r>
    </w:p>
    <w:p w14:paraId="059772B6" w14:textId="5DF42142" w:rsidR="00B21C22" w:rsidRDefault="00B21C22" w:rsidP="00B21C22">
      <w:pPr>
        <w:pStyle w:val="Dialogue"/>
      </w:pPr>
      <w:r>
        <w:t>What do you think.</w:t>
      </w:r>
    </w:p>
    <w:p w14:paraId="74BB1C3F" w14:textId="32DEB353" w:rsidR="00B21C22" w:rsidRDefault="00B21C22" w:rsidP="00B21C22">
      <w:pPr>
        <w:pStyle w:val="CharacterName"/>
      </w:pPr>
      <w:r>
        <w:t>Second Man</w:t>
      </w:r>
    </w:p>
    <w:p w14:paraId="18A7DB13" w14:textId="7C5BBE40" w:rsidR="00B21C22" w:rsidRDefault="00B21C22" w:rsidP="00B21C22">
      <w:pPr>
        <w:pStyle w:val="Dialogue"/>
      </w:pPr>
      <w:r>
        <w:t>Perfect! Perfect! Will she cooperate?</w:t>
      </w:r>
    </w:p>
    <w:p w14:paraId="6BA6F882" w14:textId="18CC5A27" w:rsidR="00B21C22" w:rsidRDefault="00B21C22" w:rsidP="00B21C22">
      <w:pPr>
        <w:pStyle w:val="CharacterName"/>
      </w:pPr>
      <w:r>
        <w:t>First man</w:t>
      </w:r>
    </w:p>
    <w:p w14:paraId="32C12291" w14:textId="37F5ECB2" w:rsidR="00B21C22" w:rsidRDefault="00B21C22" w:rsidP="00B21C22">
      <w:pPr>
        <w:pStyle w:val="Dialogue"/>
      </w:pPr>
      <w:r>
        <w:t>A girl making 50 Honk Kong cents a dance? Of course she’ll cooperate. Now, pay close attention.</w:t>
      </w:r>
    </w:p>
    <w:p w14:paraId="6784799F" w14:textId="1A46B281" w:rsidR="00B21C22" w:rsidRDefault="00B21C22" w:rsidP="00B21C22">
      <w:r>
        <w:t>He starts whispering in the second man’s ear.</w:t>
      </w:r>
    </w:p>
    <w:p w14:paraId="59BEBB24" w14:textId="0C8B3FBD" w:rsidR="00E214BA" w:rsidRPr="00E51824" w:rsidRDefault="00E214BA" w:rsidP="00E214BA">
      <w:pPr>
        <w:pStyle w:val="FadeInActionSceneSetting"/>
        <w:rPr>
          <w:b/>
          <w:bCs/>
        </w:rPr>
      </w:pPr>
      <w:r w:rsidRPr="00E51824">
        <w:rPr>
          <w:b/>
          <w:bCs/>
        </w:rPr>
        <w:t>Int. Cherry club – night</w:t>
      </w:r>
    </w:p>
    <w:p w14:paraId="55FDEB70" w14:textId="0F0622EE" w:rsidR="00B21C22" w:rsidRDefault="00E214BA" w:rsidP="00E214BA">
      <w:r>
        <w:t xml:space="preserve">The woman sits at her table. The first man slowly drops 3 coins in her jar. She stands and </w:t>
      </w:r>
      <w:proofErr w:type="gramStart"/>
      <w:r>
        <w:t>looks</w:t>
      </w:r>
      <w:proofErr w:type="gramEnd"/>
      <w:r>
        <w:t xml:space="preserve"> him dead in the eye.</w:t>
      </w:r>
    </w:p>
    <w:p w14:paraId="5DFEFB61" w14:textId="6D3150E0" w:rsidR="00E214BA" w:rsidRDefault="00E214BA" w:rsidP="00E214BA">
      <w:pPr>
        <w:pStyle w:val="CharacterName"/>
      </w:pPr>
      <w:r>
        <w:t>First Man</w:t>
      </w:r>
    </w:p>
    <w:p w14:paraId="374788EE" w14:textId="6157332C" w:rsidR="00E214BA" w:rsidRDefault="00E214BA" w:rsidP="00E214BA">
      <w:pPr>
        <w:pStyle w:val="Dialogue"/>
      </w:pPr>
      <w:r>
        <w:t xml:space="preserve">Dean’s </w:t>
      </w:r>
      <w:proofErr w:type="gramStart"/>
      <w:r>
        <w:t>the name</w:t>
      </w:r>
      <w:proofErr w:type="gramEnd"/>
      <w:r>
        <w:t>. Harry Dean.</w:t>
      </w:r>
    </w:p>
    <w:p w14:paraId="2F03C99E" w14:textId="7CAE09CB" w:rsidR="00E214BA" w:rsidRDefault="00E214BA" w:rsidP="00E214BA">
      <w:r>
        <w:t>He wags his finger to say follow me. They walk over to the second man at the table. He stands to meet her.</w:t>
      </w:r>
    </w:p>
    <w:p w14:paraId="00A8141F" w14:textId="17D1D88F" w:rsidR="00E214BA" w:rsidRDefault="00E214BA" w:rsidP="00E214BA">
      <w:pPr>
        <w:pStyle w:val="CharacterName"/>
      </w:pPr>
      <w:r>
        <w:t>Dean</w:t>
      </w:r>
    </w:p>
    <w:p w14:paraId="5010F75B" w14:textId="5E48A89D" w:rsidR="00E214BA" w:rsidRDefault="00E214BA" w:rsidP="00E214BA">
      <w:pPr>
        <w:pStyle w:val="Dialogue"/>
      </w:pPr>
      <w:r>
        <w:t xml:space="preserve">May I present Emile Fournier, art dealing and connoisseur. </w:t>
      </w:r>
    </w:p>
    <w:p w14:paraId="63B5C8A5" w14:textId="442A3D14" w:rsidR="00E214BA" w:rsidRDefault="00E214BA" w:rsidP="00E214BA">
      <w:pPr>
        <w:pStyle w:val="CharacterName"/>
      </w:pPr>
      <w:r>
        <w:t>Emile</w:t>
      </w:r>
    </w:p>
    <w:p w14:paraId="5FAE0082" w14:textId="6B727E94" w:rsidR="00E214BA" w:rsidRDefault="00E214BA" w:rsidP="00E214BA">
      <w:pPr>
        <w:pStyle w:val="Dialogue"/>
      </w:pPr>
      <w:r>
        <w:t>Enchante, mademoiselle.</w:t>
      </w:r>
    </w:p>
    <w:p w14:paraId="12F1A11B" w14:textId="33D9064D" w:rsidR="00E214BA" w:rsidRDefault="00E214BA" w:rsidP="00E214BA">
      <w:r>
        <w:t>He kisses her hand.</w:t>
      </w:r>
    </w:p>
    <w:p w14:paraId="6E22C49A" w14:textId="44201744" w:rsidR="00E214BA" w:rsidRDefault="00E214BA" w:rsidP="00E214BA">
      <w:pPr>
        <w:pStyle w:val="CharacterName"/>
      </w:pPr>
      <w:r>
        <w:t>Dean</w:t>
      </w:r>
    </w:p>
    <w:p w14:paraId="78012797" w14:textId="36D80E9A" w:rsidR="00E214BA" w:rsidRDefault="00E214BA" w:rsidP="00E214BA">
      <w:pPr>
        <w:pStyle w:val="Dialogue"/>
      </w:pPr>
      <w:r>
        <w:t>Why don’t you sit down.</w:t>
      </w:r>
    </w:p>
    <w:p w14:paraId="5B7963A6" w14:textId="79C572AD" w:rsidR="00E214BA" w:rsidRDefault="00E214BA" w:rsidP="00E214BA">
      <w:r>
        <w:t>She does, and they do. She hasn’t said a word yet.</w:t>
      </w:r>
    </w:p>
    <w:p w14:paraId="2D0A710F" w14:textId="1D866423" w:rsidR="00E214BA" w:rsidRDefault="00E214BA" w:rsidP="00E214BA">
      <w:pPr>
        <w:pStyle w:val="CharacterName"/>
      </w:pPr>
      <w:r>
        <w:t>Dean</w:t>
      </w:r>
    </w:p>
    <w:p w14:paraId="1CE63716" w14:textId="3FCCC90D" w:rsidR="00E214BA" w:rsidRDefault="00E214BA" w:rsidP="00E214BA">
      <w:pPr>
        <w:pStyle w:val="Dialogue"/>
      </w:pPr>
      <w:r>
        <w:t>How would you like to make $5,000?</w:t>
      </w:r>
    </w:p>
    <w:p w14:paraId="5E0B14BD" w14:textId="568BA4EC" w:rsidR="00E214BA" w:rsidRDefault="00E214BA" w:rsidP="00E214BA">
      <w:r>
        <w:t>She looks down, puts a cigarette in her mouth.</w:t>
      </w:r>
    </w:p>
    <w:p w14:paraId="0B6339C2" w14:textId="473E2A00" w:rsidR="00E214BA" w:rsidRDefault="00E214BA" w:rsidP="00E214BA">
      <w:r>
        <w:lastRenderedPageBreak/>
        <w:t>He grabs a lighter.</w:t>
      </w:r>
    </w:p>
    <w:p w14:paraId="03D5E226" w14:textId="169CAB2B" w:rsidR="00E214BA" w:rsidRDefault="00E214BA" w:rsidP="00E214BA">
      <w:pPr>
        <w:pStyle w:val="CharacterName"/>
      </w:pPr>
      <w:r>
        <w:t>Dean (cont.)</w:t>
      </w:r>
    </w:p>
    <w:p w14:paraId="479F11F2" w14:textId="237CE8E0" w:rsidR="00E214BA" w:rsidRDefault="00E214BA" w:rsidP="00E214BA">
      <w:pPr>
        <w:pStyle w:val="Dialogue"/>
      </w:pPr>
      <w:r>
        <w:t>Not Hong Kong. 5,000 United States of America dollars.</w:t>
      </w:r>
    </w:p>
    <w:p w14:paraId="08F21064" w14:textId="0FD3AB51" w:rsidR="00E214BA" w:rsidRDefault="00E214BA" w:rsidP="00E214BA">
      <w:r>
        <w:t xml:space="preserve">He holds out the </w:t>
      </w:r>
      <w:proofErr w:type="gramStart"/>
      <w:r>
        <w:t>flame,</w:t>
      </w:r>
      <w:proofErr w:type="gramEnd"/>
      <w:r>
        <w:t xml:space="preserve"> she lights her cigarette.</w:t>
      </w:r>
    </w:p>
    <w:p w14:paraId="47220977" w14:textId="08E526FB" w:rsidR="00211CEB" w:rsidRDefault="00211CEB" w:rsidP="00211CEB">
      <w:pPr>
        <w:pStyle w:val="CharacterName"/>
      </w:pPr>
      <w:r>
        <w:t>Dean (Cont.)</w:t>
      </w:r>
    </w:p>
    <w:p w14:paraId="793D2B6D" w14:textId="508B505E" w:rsidR="00211CEB" w:rsidRDefault="00211CEB" w:rsidP="00211CEB">
      <w:pPr>
        <w:pStyle w:val="Dialogue"/>
      </w:pPr>
      <w:r>
        <w:t>That’s uh. Five… zero… zero… zero.</w:t>
      </w:r>
    </w:p>
    <w:p w14:paraId="64F89681" w14:textId="6DDA0821" w:rsidR="00211CEB" w:rsidRDefault="00211CEB" w:rsidP="00211CEB">
      <w:r>
        <w:t>She takes a drag from her cigarette.</w:t>
      </w:r>
    </w:p>
    <w:p w14:paraId="772A8972" w14:textId="53B3369D" w:rsidR="00211CEB" w:rsidRDefault="00211CEB" w:rsidP="00211CEB">
      <w:pPr>
        <w:pStyle w:val="Transition"/>
      </w:pPr>
      <w:r>
        <w:t>Cut to:</w:t>
      </w:r>
    </w:p>
    <w:p w14:paraId="2CEB380D" w14:textId="741F4A54" w:rsidR="00211CEB" w:rsidRPr="00E51824" w:rsidRDefault="00211CEB" w:rsidP="00211CEB">
      <w:pPr>
        <w:pStyle w:val="FadeInActionSceneSetting"/>
        <w:rPr>
          <w:b/>
          <w:bCs/>
        </w:rPr>
      </w:pPr>
      <w:r w:rsidRPr="00E51824">
        <w:rPr>
          <w:b/>
          <w:bCs/>
        </w:rPr>
        <w:t>Ext. Dammuz airport – runway – day</w:t>
      </w:r>
    </w:p>
    <w:p w14:paraId="7752C232" w14:textId="7DD1F28A" w:rsidR="00211CEB" w:rsidRDefault="00211CEB" w:rsidP="00211CEB">
      <w:r>
        <w:t>A crowd of men in headscarves and fezzes watch as a TWA plane lands on the runway. A private escort is let onto the runway.</w:t>
      </w:r>
      <w:r w:rsidR="00E4623C">
        <w:t xml:space="preserve"> </w:t>
      </w:r>
      <w:r>
        <w:t>A very serious looking Arab man exits the car and approaches the jetway.</w:t>
      </w:r>
    </w:p>
    <w:p w14:paraId="523F9BEE" w14:textId="6D4DE954" w:rsidR="00211CEB" w:rsidRDefault="00211CEB" w:rsidP="00211CEB">
      <w:r>
        <w:t>The woman, now wearing a very ornate hairdo and dress, exits the plane followed by Dean.</w:t>
      </w:r>
    </w:p>
    <w:p w14:paraId="238D1E01" w14:textId="560B3E38" w:rsidR="00211CEB" w:rsidRDefault="00211CEB" w:rsidP="00211CEB">
      <w:r>
        <w:t>She walks with grace and with a stoic look up to the shocked Arab Man.</w:t>
      </w:r>
    </w:p>
    <w:p w14:paraId="605F3D11" w14:textId="60464BC3" w:rsidR="00211CEB" w:rsidRDefault="00211CEB" w:rsidP="00211CEB">
      <w:pPr>
        <w:pStyle w:val="CharacterName"/>
      </w:pPr>
      <w:r>
        <w:t>Dean</w:t>
      </w:r>
    </w:p>
    <w:p w14:paraId="2AD36490" w14:textId="47E96366" w:rsidR="00211CEB" w:rsidRDefault="00211CEB" w:rsidP="00211CEB">
      <w:pPr>
        <w:pStyle w:val="Dialogue"/>
      </w:pPr>
      <w:r>
        <w:t xml:space="preserve">Good morning, my name is Dean. Harold Dean. </w:t>
      </w:r>
    </w:p>
    <w:p w14:paraId="402E55DE" w14:textId="06F20D17" w:rsidR="00211CEB" w:rsidRDefault="00211CEB" w:rsidP="00211CEB">
      <w:pPr>
        <w:pStyle w:val="CharacterName"/>
      </w:pPr>
      <w:r>
        <w:t>Arab Man</w:t>
      </w:r>
    </w:p>
    <w:p w14:paraId="32AE6636" w14:textId="1603C51D" w:rsidR="00211CEB" w:rsidRDefault="00211CEB" w:rsidP="00211CEB">
      <w:pPr>
        <w:pStyle w:val="Dialogue"/>
      </w:pPr>
      <w:r>
        <w:t>Ah, Sir Harold. Welcome to Dammuz. I am J.K. Ram, the manager of the Semiramis Hotel.</w:t>
      </w:r>
    </w:p>
    <w:p w14:paraId="0387581D" w14:textId="4D799C44" w:rsidR="00211CEB" w:rsidRDefault="00211CEB" w:rsidP="00211CEB">
      <w:pPr>
        <w:pStyle w:val="CharacterName"/>
      </w:pPr>
      <w:r>
        <w:t>Dean</w:t>
      </w:r>
    </w:p>
    <w:p w14:paraId="603BF1CD" w14:textId="3175C2A9" w:rsidR="00211CEB" w:rsidRDefault="00211CEB" w:rsidP="00211CEB">
      <w:pPr>
        <w:pStyle w:val="Dialogue"/>
      </w:pPr>
      <w:r>
        <w:t>Good of you to meet us, Ram. This is Lady Dean.</w:t>
      </w:r>
    </w:p>
    <w:p w14:paraId="3E95FEB6" w14:textId="27E3F8D5" w:rsidR="00496037" w:rsidRDefault="00496037" w:rsidP="00496037">
      <w:pPr>
        <w:pStyle w:val="CharacterName"/>
      </w:pPr>
      <w:r>
        <w:t>J.K.</w:t>
      </w:r>
    </w:p>
    <w:p w14:paraId="47A11689" w14:textId="3B474D7D" w:rsidR="00496037" w:rsidRDefault="00496037" w:rsidP="00496037">
      <w:pPr>
        <w:pStyle w:val="Dialogue"/>
      </w:pPr>
      <w:r>
        <w:t>Ah, yes, Lady Dean</w:t>
      </w:r>
    </w:p>
    <w:p w14:paraId="45C0B39F" w14:textId="7A528154" w:rsidR="00E4623C" w:rsidRDefault="00496037" w:rsidP="00496037">
      <w:r>
        <w:t>They bow heads.</w:t>
      </w:r>
    </w:p>
    <w:p w14:paraId="72DEAA09" w14:textId="16CAEED3" w:rsidR="00E4623C" w:rsidRDefault="00E4623C" w:rsidP="00E4623C">
      <w:pPr>
        <w:pStyle w:val="MORE"/>
      </w:pPr>
      <w:r>
        <w:t>[more]</w:t>
      </w:r>
    </w:p>
    <w:p w14:paraId="598D32B3" w14:textId="77777777" w:rsidR="00E4623C" w:rsidRDefault="00E4623C" w:rsidP="00E4623C">
      <w:pPr>
        <w:pStyle w:val="MORE"/>
      </w:pPr>
    </w:p>
    <w:p w14:paraId="2CBD4CF5" w14:textId="4A38749E" w:rsidR="00496037" w:rsidRDefault="00496037" w:rsidP="00496037">
      <w:pPr>
        <w:pStyle w:val="CharacterName"/>
      </w:pPr>
      <w:r>
        <w:lastRenderedPageBreak/>
        <w:t>J.K. (cont)</w:t>
      </w:r>
    </w:p>
    <w:p w14:paraId="1A61F42A" w14:textId="34856BC7" w:rsidR="00496037" w:rsidRDefault="00496037" w:rsidP="00496037">
      <w:pPr>
        <w:pStyle w:val="Dialogue"/>
      </w:pPr>
      <w:r>
        <w:t>I have a car for you, if you will just be good enough to follow me.</w:t>
      </w:r>
    </w:p>
    <w:p w14:paraId="0C603C83" w14:textId="135DFD84" w:rsidR="00496037" w:rsidRDefault="00496037" w:rsidP="00496037">
      <w:r>
        <w:t>They start walking to the car.</w:t>
      </w:r>
    </w:p>
    <w:p w14:paraId="5C961A2A" w14:textId="29270B71" w:rsidR="00496037" w:rsidRDefault="00496037" w:rsidP="00496037">
      <w:pPr>
        <w:pStyle w:val="CharacterName"/>
      </w:pPr>
      <w:r>
        <w:t>Dean</w:t>
      </w:r>
    </w:p>
    <w:p w14:paraId="3546EC3B" w14:textId="6A0FA30C" w:rsidR="00496037" w:rsidRDefault="00496037" w:rsidP="00496037">
      <w:pPr>
        <w:pStyle w:val="Dialogue"/>
      </w:pPr>
      <w:r>
        <w:t>Yes, and about our luggage, old boy. We don’t want to lose that, now do we?</w:t>
      </w:r>
    </w:p>
    <w:p w14:paraId="0C7A6A40" w14:textId="25508811" w:rsidR="00496037" w:rsidRDefault="00496037" w:rsidP="00496037">
      <w:pPr>
        <w:pStyle w:val="CharacterName"/>
      </w:pPr>
      <w:r>
        <w:t>J.K.</w:t>
      </w:r>
    </w:p>
    <w:p w14:paraId="6C367D21" w14:textId="5EEA316E" w:rsidR="00496037" w:rsidRDefault="00496037" w:rsidP="00496037">
      <w:pPr>
        <w:pStyle w:val="Dialogue"/>
      </w:pPr>
      <w:proofErr w:type="gramStart"/>
      <w:r>
        <w:t>Oh</w:t>
      </w:r>
      <w:proofErr w:type="gramEnd"/>
      <w:r>
        <w:t xml:space="preserve"> of course not, Sir Harold. All such details will be taken care of. Your luggage will be sent </w:t>
      </w:r>
      <w:proofErr w:type="gramStart"/>
      <w:r>
        <w:t>onto</w:t>
      </w:r>
      <w:proofErr w:type="gramEnd"/>
      <w:r>
        <w:t xml:space="preserve"> you later at the hotel. </w:t>
      </w:r>
    </w:p>
    <w:p w14:paraId="05AB82B5" w14:textId="59DCE4EE" w:rsidR="00496037" w:rsidRDefault="00496037" w:rsidP="00496037">
      <w:r>
        <w:t xml:space="preserve">He ushers them into the </w:t>
      </w:r>
      <w:r w:rsidR="00E4623C">
        <w:t>car and</w:t>
      </w:r>
      <w:r>
        <w:t xml:space="preserve"> shuts the door.</w:t>
      </w:r>
    </w:p>
    <w:p w14:paraId="4E78765D" w14:textId="7FF9FD69" w:rsidR="00496037" w:rsidRDefault="00496037" w:rsidP="00496037">
      <w:pPr>
        <w:pStyle w:val="CharacterName"/>
      </w:pPr>
      <w:r>
        <w:t>Dean</w:t>
      </w:r>
    </w:p>
    <w:p w14:paraId="170A2ECA" w14:textId="5F217741" w:rsidR="00496037" w:rsidRDefault="00496037" w:rsidP="00496037">
      <w:pPr>
        <w:pStyle w:val="Dialogue"/>
      </w:pPr>
      <w:r>
        <w:t xml:space="preserve">Oh, are you </w:t>
      </w:r>
      <w:r w:rsidR="00AE28AD">
        <w:t>not</w:t>
      </w:r>
      <w:r>
        <w:t xml:space="preserve"> coming with us?</w:t>
      </w:r>
    </w:p>
    <w:p w14:paraId="1C00C18E" w14:textId="71F71BB0" w:rsidR="00496037" w:rsidRDefault="00496037" w:rsidP="00496037">
      <w:pPr>
        <w:pStyle w:val="CharacterName"/>
      </w:pPr>
      <w:r>
        <w:t>J.K.</w:t>
      </w:r>
    </w:p>
    <w:p w14:paraId="605C80C5" w14:textId="5C4DC837" w:rsidR="00496037" w:rsidRDefault="00E4623C" w:rsidP="00496037">
      <w:pPr>
        <w:pStyle w:val="Dialogue"/>
      </w:pPr>
      <w:r>
        <w:t>No,</w:t>
      </w:r>
      <w:r w:rsidR="00496037">
        <w:t xml:space="preserve"> I have one or two details to attend to. I shall have the honor to see you later at the hotel. </w:t>
      </w:r>
    </w:p>
    <w:p w14:paraId="25C6B9DD" w14:textId="6D9E8DC7" w:rsidR="00496037" w:rsidRDefault="00496037" w:rsidP="00496037">
      <w:r>
        <w:t>The car drives off. J.K. rushes to the payphone on the runway.</w:t>
      </w:r>
    </w:p>
    <w:p w14:paraId="23148B10" w14:textId="31DB0637" w:rsidR="00496037" w:rsidRPr="00E51824" w:rsidRDefault="00496037" w:rsidP="00496037">
      <w:pPr>
        <w:pStyle w:val="FadeInActionSceneSetting"/>
        <w:rPr>
          <w:b/>
          <w:bCs/>
        </w:rPr>
      </w:pPr>
      <w:r w:rsidRPr="00E51824">
        <w:rPr>
          <w:b/>
          <w:bCs/>
        </w:rPr>
        <w:t>Int. Car – day</w:t>
      </w:r>
    </w:p>
    <w:p w14:paraId="41085015" w14:textId="783D6152" w:rsidR="00496037" w:rsidRDefault="00496037" w:rsidP="00496037">
      <w:r>
        <w:t>Dean and the woman are driven away.</w:t>
      </w:r>
    </w:p>
    <w:p w14:paraId="2FDEF68C" w14:textId="7C687CF1" w:rsidR="00496037" w:rsidRPr="00E51824" w:rsidRDefault="00496037" w:rsidP="00496037">
      <w:pPr>
        <w:pStyle w:val="FadeInActionSceneSetting"/>
        <w:rPr>
          <w:b/>
          <w:bCs/>
        </w:rPr>
      </w:pPr>
      <w:r w:rsidRPr="00E51824">
        <w:rPr>
          <w:b/>
          <w:bCs/>
        </w:rPr>
        <w:t>Int. Payphone – day</w:t>
      </w:r>
    </w:p>
    <w:p w14:paraId="2F2D0106" w14:textId="0CC28D55" w:rsidR="00496037" w:rsidRDefault="00496037" w:rsidP="00496037">
      <w:pPr>
        <w:pStyle w:val="CharacterName"/>
      </w:pPr>
      <w:r>
        <w:t>J.K.</w:t>
      </w:r>
    </w:p>
    <w:p w14:paraId="0D3B3207" w14:textId="32FAF99B" w:rsidR="00496037" w:rsidRDefault="00496037" w:rsidP="00496037">
      <w:pPr>
        <w:pStyle w:val="Dialogue"/>
      </w:pPr>
      <w:r>
        <w:t>Connect me with Mr. Shahbandar’s Private telephone immediately. That is what I said, immediately!</w:t>
      </w:r>
    </w:p>
    <w:p w14:paraId="678D050E" w14:textId="05D80622" w:rsidR="00496037" w:rsidRDefault="00496037" w:rsidP="00496037">
      <w:pPr>
        <w:pStyle w:val="Dialogue"/>
      </w:pPr>
      <w:r>
        <w:t>Hello! Abdual!</w:t>
      </w:r>
    </w:p>
    <w:p w14:paraId="3BF2AD71" w14:textId="6B3D18FE" w:rsidR="00496037" w:rsidRPr="00E51824" w:rsidRDefault="0008588D" w:rsidP="0008588D">
      <w:pPr>
        <w:pStyle w:val="FadeInActionSceneSetting"/>
        <w:rPr>
          <w:b/>
          <w:bCs/>
        </w:rPr>
      </w:pPr>
      <w:r w:rsidRPr="00E51824">
        <w:rPr>
          <w:b/>
          <w:bCs/>
        </w:rPr>
        <w:t>int. Semiramis Hotel – lobby – day</w:t>
      </w:r>
    </w:p>
    <w:p w14:paraId="69CBE653" w14:textId="201C8B87" w:rsidR="0008588D" w:rsidRDefault="0008588D" w:rsidP="0008588D">
      <w:r>
        <w:t>Harry and Lady Dean enter the hotel. They walk past amazed faces as they approach the front desk, led by the doorman.</w:t>
      </w:r>
    </w:p>
    <w:p w14:paraId="59FA1BE3" w14:textId="1B0FA703" w:rsidR="0008588D" w:rsidRDefault="0008588D" w:rsidP="0008588D">
      <w:r>
        <w:t>He introduces them to the front desk worker.</w:t>
      </w:r>
    </w:p>
    <w:p w14:paraId="4CAED07B" w14:textId="5F486482" w:rsidR="0008588D" w:rsidRDefault="0008588D" w:rsidP="0008588D">
      <w:pPr>
        <w:pStyle w:val="CharacterName"/>
      </w:pPr>
      <w:r>
        <w:lastRenderedPageBreak/>
        <w:t>Doorman</w:t>
      </w:r>
    </w:p>
    <w:p w14:paraId="24976EFD" w14:textId="71A3C4BC" w:rsidR="0008588D" w:rsidRDefault="0008588D" w:rsidP="0008588D">
      <w:pPr>
        <w:pStyle w:val="Dialogue"/>
      </w:pPr>
      <w:r>
        <w:t>Sir Harold and Lady Dean, Sir.</w:t>
      </w:r>
    </w:p>
    <w:p w14:paraId="72E31760" w14:textId="3C83F304" w:rsidR="0008588D" w:rsidRDefault="0008588D" w:rsidP="0008588D">
      <w:pPr>
        <w:pStyle w:val="CharacterName"/>
      </w:pPr>
      <w:r>
        <w:t>Front Desk Worker</w:t>
      </w:r>
    </w:p>
    <w:p w14:paraId="2616C310" w14:textId="2FEB1B5B" w:rsidR="0008588D" w:rsidRDefault="0008588D" w:rsidP="0008588D">
      <w:pPr>
        <w:pStyle w:val="Dialogue"/>
      </w:pPr>
      <w:r>
        <w:t>Good morning, sir.</w:t>
      </w:r>
    </w:p>
    <w:p w14:paraId="39FFA541" w14:textId="6F0423C8" w:rsidR="0008588D" w:rsidRDefault="0008588D" w:rsidP="0008588D">
      <w:pPr>
        <w:pStyle w:val="CharacterName"/>
      </w:pPr>
      <w:r>
        <w:t>Dean</w:t>
      </w:r>
    </w:p>
    <w:p w14:paraId="2BB6CA74" w14:textId="3EBBDE41" w:rsidR="0008588D" w:rsidRDefault="0008588D" w:rsidP="0008588D">
      <w:pPr>
        <w:pStyle w:val="Dialogue"/>
      </w:pPr>
      <w:r>
        <w:t>Good morning.</w:t>
      </w:r>
    </w:p>
    <w:p w14:paraId="6121D3F6" w14:textId="03081AB1" w:rsidR="0008588D" w:rsidRDefault="0008588D" w:rsidP="0008588D">
      <w:pPr>
        <w:pStyle w:val="CharacterName"/>
      </w:pPr>
      <w:r>
        <w:t>Front Desk Worker</w:t>
      </w:r>
    </w:p>
    <w:p w14:paraId="0B273D39" w14:textId="78E5788B" w:rsidR="0008588D" w:rsidRDefault="0008588D" w:rsidP="0008588D">
      <w:pPr>
        <w:pStyle w:val="Dialogue"/>
      </w:pPr>
      <w:r>
        <w:t>The royal sweet is ready for you sir. If you care to register. Sir Harold.</w:t>
      </w:r>
    </w:p>
    <w:p w14:paraId="6AB9C926" w14:textId="685FDE9A" w:rsidR="0008588D" w:rsidRDefault="0008588D" w:rsidP="0008588D">
      <w:r>
        <w:t>He hands Dean a pen.</w:t>
      </w:r>
    </w:p>
    <w:p w14:paraId="2C236E91" w14:textId="62A07E68" w:rsidR="0008588D" w:rsidRDefault="0008588D" w:rsidP="0008588D">
      <w:pPr>
        <w:pStyle w:val="CharacterName"/>
      </w:pPr>
      <w:r>
        <w:t>Dean</w:t>
      </w:r>
    </w:p>
    <w:p w14:paraId="211D8B55" w14:textId="4D742CA0" w:rsidR="0008588D" w:rsidRDefault="0008588D" w:rsidP="0008588D">
      <w:pPr>
        <w:pStyle w:val="Dialogue"/>
      </w:pPr>
      <w:r>
        <w:t>Thank you.</w:t>
      </w:r>
    </w:p>
    <w:p w14:paraId="5B0C6092" w14:textId="321F3085" w:rsidR="0008588D" w:rsidRDefault="0008588D" w:rsidP="0008588D">
      <w:r>
        <w:t>Emilie approaches the front desk.</w:t>
      </w:r>
    </w:p>
    <w:p w14:paraId="01061155" w14:textId="13D7E430" w:rsidR="0008588D" w:rsidRDefault="0008588D" w:rsidP="0008588D">
      <w:pPr>
        <w:pStyle w:val="CharacterName"/>
      </w:pPr>
      <w:r>
        <w:t>Emilie</w:t>
      </w:r>
    </w:p>
    <w:p w14:paraId="7CB830E7" w14:textId="6B467E8C" w:rsidR="0008588D" w:rsidRDefault="0008588D" w:rsidP="0008588D">
      <w:pPr>
        <w:pStyle w:val="Dialogue"/>
      </w:pPr>
      <w:r>
        <w:t>Where can I cash a traveler’s check, please?</w:t>
      </w:r>
    </w:p>
    <w:p w14:paraId="466A92C4" w14:textId="36CB13C4" w:rsidR="0008588D" w:rsidRDefault="0008588D" w:rsidP="0008588D">
      <w:pPr>
        <w:pStyle w:val="CharacterName"/>
      </w:pPr>
      <w:r>
        <w:t>Front desk worker</w:t>
      </w:r>
    </w:p>
    <w:p w14:paraId="5E1D4E9D" w14:textId="63F792A7" w:rsidR="0008588D" w:rsidRDefault="0008588D" w:rsidP="0008588D">
      <w:pPr>
        <w:pStyle w:val="Dialogue"/>
      </w:pPr>
      <w:r>
        <w:t xml:space="preserve">At the cashier’s office. </w:t>
      </w:r>
    </w:p>
    <w:p w14:paraId="493FEF8B" w14:textId="07C4C429" w:rsidR="0008588D" w:rsidRDefault="0008588D" w:rsidP="0008588D">
      <w:r>
        <w:t>He gestures behind him.</w:t>
      </w:r>
    </w:p>
    <w:p w14:paraId="37F85433" w14:textId="5BC70C2D" w:rsidR="0008588D" w:rsidRDefault="0008588D" w:rsidP="0008588D">
      <w:pPr>
        <w:pStyle w:val="CharacterName"/>
      </w:pPr>
      <w:r>
        <w:t>Emilie</w:t>
      </w:r>
    </w:p>
    <w:p w14:paraId="51BE3D69" w14:textId="22A618A9" w:rsidR="0008588D" w:rsidRDefault="0008588D" w:rsidP="0008588D">
      <w:pPr>
        <w:pStyle w:val="Dialogue"/>
      </w:pPr>
      <w:r>
        <w:t>Thank you.</w:t>
      </w:r>
    </w:p>
    <w:p w14:paraId="5C533C88" w14:textId="64F388D1" w:rsidR="0008588D" w:rsidRDefault="0008588D" w:rsidP="0008588D">
      <w:r>
        <w:t xml:space="preserve">He walks off. </w:t>
      </w:r>
    </w:p>
    <w:p w14:paraId="0F60B5F0" w14:textId="27A84B47" w:rsidR="0008588D" w:rsidRDefault="0008588D" w:rsidP="0008588D">
      <w:pPr>
        <w:pStyle w:val="CharacterName"/>
      </w:pPr>
      <w:r>
        <w:t>Front Desk Worker</w:t>
      </w:r>
    </w:p>
    <w:p w14:paraId="432B4DA6" w14:textId="2BFB9E9A" w:rsidR="0008588D" w:rsidRDefault="0008588D" w:rsidP="0008588D">
      <w:pPr>
        <w:pStyle w:val="Dialogue"/>
      </w:pPr>
      <w:r>
        <w:t xml:space="preserve">If I may have </w:t>
      </w:r>
      <w:r w:rsidR="00E44761">
        <w:t>your</w:t>
      </w:r>
      <w:r>
        <w:t xml:space="preserve"> passport, Sir Harold.</w:t>
      </w:r>
    </w:p>
    <w:p w14:paraId="642F42B8" w14:textId="64B7ADCA" w:rsidR="0008588D" w:rsidRDefault="0008588D" w:rsidP="0008588D">
      <w:pPr>
        <w:pStyle w:val="CharacterName"/>
      </w:pPr>
      <w:r>
        <w:t>Dean</w:t>
      </w:r>
    </w:p>
    <w:p w14:paraId="576672C4" w14:textId="104DBE8B" w:rsidR="0035025D" w:rsidRDefault="0008588D" w:rsidP="0035025D">
      <w:pPr>
        <w:pStyle w:val="Dialogue"/>
      </w:pPr>
      <w:r>
        <w:t>Yes.</w:t>
      </w:r>
    </w:p>
    <w:p w14:paraId="674F7D62" w14:textId="6E20014C" w:rsidR="0035025D" w:rsidRDefault="0035025D" w:rsidP="0035025D">
      <w:r>
        <w:t>He hands it over.</w:t>
      </w:r>
    </w:p>
    <w:p w14:paraId="1BC4981A" w14:textId="08E340B2" w:rsidR="0035025D" w:rsidRDefault="0035025D" w:rsidP="0035025D">
      <w:pPr>
        <w:pStyle w:val="MORE"/>
      </w:pPr>
      <w:r>
        <w:t>[more]</w:t>
      </w:r>
    </w:p>
    <w:p w14:paraId="777B2ADF" w14:textId="3C3EBAE7" w:rsidR="0008588D" w:rsidRDefault="0035025D" w:rsidP="0035025D">
      <w:pPr>
        <w:pStyle w:val="CharacterName"/>
      </w:pPr>
      <w:r>
        <w:lastRenderedPageBreak/>
        <w:t>Front desk Worker</w:t>
      </w:r>
    </w:p>
    <w:p w14:paraId="629A9BF0" w14:textId="77777777" w:rsidR="0035025D" w:rsidRDefault="0035025D" w:rsidP="0035025D">
      <w:pPr>
        <w:pStyle w:val="Dialogue"/>
      </w:pPr>
      <w:r>
        <w:t xml:space="preserve">Only a formality I will return them immediately. </w:t>
      </w:r>
    </w:p>
    <w:p w14:paraId="2FEAD1C4" w14:textId="13FA477E" w:rsidR="0035025D" w:rsidRDefault="0035025D" w:rsidP="0035025D">
      <w:r>
        <w:t>He snaps his fingers, and another hotel worker comes over.</w:t>
      </w:r>
    </w:p>
    <w:p w14:paraId="4FA9A9A2" w14:textId="5D22C2E2" w:rsidR="0035025D" w:rsidRDefault="0035025D" w:rsidP="0035025D">
      <w:pPr>
        <w:pStyle w:val="CharacterName"/>
      </w:pPr>
      <w:r>
        <w:t xml:space="preserve">Front desk </w:t>
      </w:r>
    </w:p>
    <w:p w14:paraId="6AE05AEC" w14:textId="2EDD6D4A" w:rsidR="0035025D" w:rsidRDefault="0035025D" w:rsidP="0035025D">
      <w:pPr>
        <w:pStyle w:val="Dialogue"/>
      </w:pPr>
      <w:r>
        <w:t xml:space="preserve">Please </w:t>
      </w:r>
      <w:proofErr w:type="gramStart"/>
      <w:r>
        <w:t>conduct</w:t>
      </w:r>
      <w:proofErr w:type="gramEnd"/>
      <w:r>
        <w:t xml:space="preserve"> Sir Harold and Lady Dean to the royal suite. </w:t>
      </w:r>
    </w:p>
    <w:p w14:paraId="15A2BD07" w14:textId="022D2119" w:rsidR="0035025D" w:rsidRDefault="0035025D" w:rsidP="0035025D">
      <w:pPr>
        <w:pStyle w:val="CharacterName"/>
      </w:pPr>
      <w:r>
        <w:t>Hotel Worker</w:t>
      </w:r>
    </w:p>
    <w:p w14:paraId="0518E68B" w14:textId="0A09677F" w:rsidR="0035025D" w:rsidRDefault="0035025D" w:rsidP="0035025D">
      <w:pPr>
        <w:pStyle w:val="Dialogue"/>
      </w:pPr>
      <w:r>
        <w:t>Yes sir. This way, Sir Harold.</w:t>
      </w:r>
    </w:p>
    <w:p w14:paraId="56364E14" w14:textId="231B58D9" w:rsidR="0035025D" w:rsidRDefault="0035025D" w:rsidP="0035025D">
      <w:r>
        <w:t>Emilie finishes cashing his check.</w:t>
      </w:r>
    </w:p>
    <w:p w14:paraId="1C0658B0" w14:textId="26D4C2AA" w:rsidR="0035025D" w:rsidRDefault="0035025D" w:rsidP="0035025D">
      <w:pPr>
        <w:pStyle w:val="Transition"/>
      </w:pPr>
      <w:r>
        <w:t>Cut to:</w:t>
      </w:r>
    </w:p>
    <w:p w14:paraId="75C24299" w14:textId="1A85E06D" w:rsidR="0035025D" w:rsidRPr="00E51824" w:rsidRDefault="0035025D" w:rsidP="0035025D">
      <w:pPr>
        <w:pStyle w:val="FadeInActionSceneSetting"/>
        <w:rPr>
          <w:b/>
          <w:bCs/>
        </w:rPr>
      </w:pPr>
      <w:r w:rsidRPr="00E51824">
        <w:rPr>
          <w:b/>
          <w:bCs/>
        </w:rPr>
        <w:t xml:space="preserve">int. </w:t>
      </w:r>
      <w:bookmarkStart w:id="0" w:name="_Hlk164509512"/>
      <w:r w:rsidRPr="00E51824">
        <w:rPr>
          <w:b/>
          <w:bCs/>
        </w:rPr>
        <w:t xml:space="preserve">Semiramis Hotel </w:t>
      </w:r>
      <w:bookmarkEnd w:id="0"/>
      <w:r w:rsidRPr="00E51824">
        <w:rPr>
          <w:b/>
          <w:bCs/>
        </w:rPr>
        <w:t>– Royal suite – day</w:t>
      </w:r>
    </w:p>
    <w:p w14:paraId="489B3A27" w14:textId="4CE353BD" w:rsidR="0035025D" w:rsidRDefault="0035025D" w:rsidP="0035025D">
      <w:r>
        <w:t xml:space="preserve">Close up on a magazine photo of Ahmed Shahbandar. </w:t>
      </w:r>
      <w:r w:rsidR="007D2318">
        <w:t>Dean</w:t>
      </w:r>
      <w:r>
        <w:t xml:space="preserve"> </w:t>
      </w:r>
      <w:proofErr w:type="gramStart"/>
      <w:r>
        <w:t>reads from</w:t>
      </w:r>
      <w:proofErr w:type="gramEnd"/>
      <w:r>
        <w:t xml:space="preserve"> the article.</w:t>
      </w:r>
    </w:p>
    <w:p w14:paraId="0DA86710" w14:textId="66824A6D" w:rsidR="0035025D" w:rsidRDefault="0035025D" w:rsidP="0035025D">
      <w:pPr>
        <w:pStyle w:val="CharacterName"/>
      </w:pPr>
      <w:r>
        <w:t>Dean</w:t>
      </w:r>
    </w:p>
    <w:p w14:paraId="74B7A228" w14:textId="509F0F13" w:rsidR="0035025D" w:rsidRDefault="0035025D" w:rsidP="0035025D">
      <w:pPr>
        <w:pStyle w:val="Dialogue"/>
      </w:pPr>
      <w:r>
        <w:t>“Pictorial’s” Visit to the Richest Man in the World. An exclusive look at the Shyest Billionaire and His Exotic Hotel-Apartment Hideaway. Several times a year, mostly holidays, Ahmed Shahbandar, believed by man</w:t>
      </w:r>
      <w:r w:rsidR="006F3A3C">
        <w:t>y</w:t>
      </w:r>
      <w:r>
        <w:t xml:space="preserve"> to be the wealthiest man in the world, journeys to Dammuz and to his exotic penthouse in the </w:t>
      </w:r>
      <w:r w:rsidR="00A11F79">
        <w:t>world-famous</w:t>
      </w:r>
      <w:r>
        <w:t xml:space="preserve"> Hotel Semiramis.</w:t>
      </w:r>
    </w:p>
    <w:p w14:paraId="1B3377E5" w14:textId="77777777" w:rsidR="00237A40" w:rsidRDefault="00237A40" w:rsidP="0035025D">
      <w:r>
        <w:t>The woman stands in the room, staring at him with the same stoic look she’s held this whole time.</w:t>
      </w:r>
    </w:p>
    <w:p w14:paraId="597FFE46" w14:textId="77777777" w:rsidR="00237A40" w:rsidRDefault="00237A40" w:rsidP="00237A40">
      <w:pPr>
        <w:pStyle w:val="CharacterName"/>
      </w:pPr>
      <w:r>
        <w:t>Dean (cont.)</w:t>
      </w:r>
    </w:p>
    <w:p w14:paraId="3D0E261D" w14:textId="2FF3C896" w:rsidR="00237A40" w:rsidRDefault="00237A40" w:rsidP="00237A40">
      <w:pPr>
        <w:pStyle w:val="Dialogue"/>
      </w:pPr>
      <w:r>
        <w:t>Sit down, love. Sit down.</w:t>
      </w:r>
    </w:p>
    <w:p w14:paraId="7E999961" w14:textId="0787402E" w:rsidR="00237A40" w:rsidRDefault="0035025D" w:rsidP="00237A40">
      <w:r>
        <w:t xml:space="preserve"> </w:t>
      </w:r>
      <w:r w:rsidR="00237A40">
        <w:t>She does. He continues reading.</w:t>
      </w:r>
    </w:p>
    <w:p w14:paraId="5D9DD653" w14:textId="51D29B34" w:rsidR="00237A40" w:rsidRDefault="00237A40" w:rsidP="00237A40">
      <w:pPr>
        <w:pStyle w:val="CharacterName"/>
      </w:pPr>
      <w:r>
        <w:t>Dean (cont.)</w:t>
      </w:r>
    </w:p>
    <w:p w14:paraId="2C03708A" w14:textId="4D4AAA54" w:rsidR="00237A40" w:rsidRDefault="00237A40" w:rsidP="00237A40">
      <w:pPr>
        <w:pStyle w:val="Dialogue"/>
      </w:pPr>
      <w:r>
        <w:t xml:space="preserve">While his less exclusive countrymen make merry in the </w:t>
      </w:r>
      <w:r w:rsidR="004542C8">
        <w:t>Casbah</w:t>
      </w:r>
      <w:r>
        <w:t>-flavored city</w:t>
      </w:r>
    </w:p>
    <w:p w14:paraId="651DD7EB" w14:textId="77EBCE5D" w:rsidR="00237A40" w:rsidRDefault="00237A40" w:rsidP="00237A40">
      <w:pPr>
        <w:pStyle w:val="CharacterName"/>
      </w:pPr>
      <w:r>
        <w:lastRenderedPageBreak/>
        <w:t>Dean (cont.)</w:t>
      </w:r>
    </w:p>
    <w:p w14:paraId="72406F08" w14:textId="7EDF49B5" w:rsidR="0008588D" w:rsidRDefault="00237A40" w:rsidP="00237A40">
      <w:pPr>
        <w:pStyle w:val="Dialogue"/>
      </w:pPr>
      <w:r>
        <w:t>this latter-day Arabian knight locks himself into his fortress, to which only his most intimate associates have ever been invited…</w:t>
      </w:r>
    </w:p>
    <w:p w14:paraId="574CC283" w14:textId="3D033055" w:rsidR="00237A40" w:rsidRDefault="006F3A3C" w:rsidP="00237A40">
      <w:r>
        <w:t>H</w:t>
      </w:r>
      <w:r w:rsidR="00237A40">
        <w:t>e folds the magazine and walks over to her.</w:t>
      </w:r>
    </w:p>
    <w:p w14:paraId="4C1DEC8D" w14:textId="5172075B" w:rsidR="00237A40" w:rsidRDefault="00237A40" w:rsidP="00237A40">
      <w:pPr>
        <w:pStyle w:val="CharacterName"/>
      </w:pPr>
      <w:r>
        <w:t>Dean (cont.)</w:t>
      </w:r>
    </w:p>
    <w:p w14:paraId="7DEC5B29" w14:textId="629A6FB6" w:rsidR="00237A40" w:rsidRDefault="00237A40" w:rsidP="00237A40">
      <w:pPr>
        <w:pStyle w:val="Dialogue"/>
      </w:pPr>
      <w:r>
        <w:t>We are going to change all this. Take a look at th</w:t>
      </w:r>
      <w:r w:rsidR="00190A27">
        <w:t>is.</w:t>
      </w:r>
    </w:p>
    <w:p w14:paraId="30C06E14" w14:textId="4108B255" w:rsidR="00190A27" w:rsidRDefault="00190A27" w:rsidP="00190A27">
      <w:r>
        <w:t>He places the magazine down on her lap. Point at the picture.</w:t>
      </w:r>
    </w:p>
    <w:p w14:paraId="07F8AFE6" w14:textId="3A134C9E" w:rsidR="00190A27" w:rsidRDefault="00190A27" w:rsidP="00190A27">
      <w:pPr>
        <w:pStyle w:val="CharacterName"/>
      </w:pPr>
      <w:r>
        <w:t>Dean (cont.)</w:t>
      </w:r>
    </w:p>
    <w:p w14:paraId="6C99D002" w14:textId="3E621255" w:rsidR="00190A27" w:rsidRDefault="00190A27" w:rsidP="00190A27">
      <w:pPr>
        <w:pStyle w:val="Dialogue"/>
      </w:pPr>
      <w:r>
        <w:t xml:space="preserve">That’s Shahbandar. Twenty years </w:t>
      </w:r>
      <w:r w:rsidR="006F3A3C">
        <w:t>a</w:t>
      </w:r>
      <w:r>
        <w:t>go. Now take a look at the girl.</w:t>
      </w:r>
    </w:p>
    <w:p w14:paraId="562E6249" w14:textId="6FAD73E2" w:rsidR="00190A27" w:rsidRDefault="00190A27" w:rsidP="00190A27">
      <w:r>
        <w:t>An extremely close up o</w:t>
      </w:r>
      <w:r w:rsidR="006F3A3C">
        <w:t>n</w:t>
      </w:r>
      <w:r>
        <w:t xml:space="preserve"> the face </w:t>
      </w:r>
      <w:r w:rsidR="006F3A3C">
        <w:t>of</w:t>
      </w:r>
      <w:r>
        <w:t xml:space="preserve"> Shahbandar shifts to a woman in a wedding dress that look</w:t>
      </w:r>
      <w:r w:rsidR="00A11F79">
        <w:t>s</w:t>
      </w:r>
      <w:r>
        <w:t xml:space="preserve"> exactly like the </w:t>
      </w:r>
      <w:r w:rsidR="00EE4A1E">
        <w:t>Lady Dean</w:t>
      </w:r>
      <w:r>
        <w:t xml:space="preserve">. </w:t>
      </w:r>
    </w:p>
    <w:p w14:paraId="3275C3CE" w14:textId="0D3DB5C1" w:rsidR="00190A27" w:rsidRDefault="00190A27" w:rsidP="00190A27">
      <w:pPr>
        <w:pStyle w:val="CharacterName"/>
      </w:pPr>
      <w:r>
        <w:t>Dean (cont.)</w:t>
      </w:r>
    </w:p>
    <w:p w14:paraId="2404C8A5" w14:textId="5D41FA7C" w:rsidR="00190A27" w:rsidRDefault="00190A27" w:rsidP="00190A27">
      <w:pPr>
        <w:pStyle w:val="Dialogue"/>
      </w:pPr>
      <w:r>
        <w:t xml:space="preserve">That’s why you’re here. She died a year after they married. He never married again. When he hears about you, </w:t>
      </w:r>
      <w:proofErr w:type="gramStart"/>
      <w:r>
        <w:t>he’ll</w:t>
      </w:r>
      <w:proofErr w:type="gramEnd"/>
      <w:r>
        <w:t xml:space="preserve"> </w:t>
      </w:r>
      <w:proofErr w:type="gramStart"/>
      <w:r>
        <w:t>want</w:t>
      </w:r>
      <w:proofErr w:type="gramEnd"/>
      <w:r>
        <w:t xml:space="preserve"> to see you. That </w:t>
      </w:r>
      <w:r w:rsidR="006F3A3C">
        <w:t>means</w:t>
      </w:r>
      <w:r>
        <w:t xml:space="preserve"> he has to see </w:t>
      </w:r>
      <w:proofErr w:type="gramStart"/>
      <w:r>
        <w:t>me,</w:t>
      </w:r>
      <w:proofErr w:type="gramEnd"/>
      <w:r>
        <w:t xml:space="preserve"> the invitation should </w:t>
      </w:r>
      <w:proofErr w:type="gramStart"/>
      <w:r>
        <w:t>arrive</w:t>
      </w:r>
      <w:proofErr w:type="gramEnd"/>
      <w:r>
        <w:t xml:space="preserve"> any minute.</w:t>
      </w:r>
    </w:p>
    <w:p w14:paraId="5F3029CA" w14:textId="77777777" w:rsidR="00190A27" w:rsidRPr="00E51824" w:rsidRDefault="00190A27" w:rsidP="00190A27">
      <w:pPr>
        <w:pStyle w:val="FadeInActionSceneSetting"/>
        <w:rPr>
          <w:b/>
          <w:bCs/>
        </w:rPr>
      </w:pPr>
      <w:r w:rsidRPr="00E51824">
        <w:rPr>
          <w:b/>
          <w:bCs/>
        </w:rPr>
        <w:t>int. Semiramis Hotel – Royal suite – day</w:t>
      </w:r>
    </w:p>
    <w:p w14:paraId="6479CEA4" w14:textId="613696E6" w:rsidR="00190A27" w:rsidRDefault="00190A27" w:rsidP="00190A27">
      <w:r>
        <w:t>J.K. Ram knocks at the door.</w:t>
      </w:r>
    </w:p>
    <w:p w14:paraId="114469CF" w14:textId="23EF88FA" w:rsidR="00190A27" w:rsidRDefault="00190A27" w:rsidP="00190A27">
      <w:pPr>
        <w:pStyle w:val="CharacterName"/>
      </w:pPr>
      <w:r>
        <w:t>Dean</w:t>
      </w:r>
    </w:p>
    <w:p w14:paraId="7779E316" w14:textId="28057DFC" w:rsidR="00190A27" w:rsidRDefault="00190A27" w:rsidP="00190A27">
      <w:pPr>
        <w:pStyle w:val="Dialogue"/>
      </w:pPr>
      <w:r>
        <w:t>Come in.</w:t>
      </w:r>
    </w:p>
    <w:p w14:paraId="00C233A1" w14:textId="76218DCE" w:rsidR="00EE4A1E" w:rsidRDefault="00190A27" w:rsidP="00190A27">
      <w:r>
        <w:t xml:space="preserve">He opens the door to reveal Harry and </w:t>
      </w:r>
      <w:r w:rsidR="00EE4A1E">
        <w:t>Lady Dean. He bows his head.</w:t>
      </w:r>
    </w:p>
    <w:p w14:paraId="267E4B13" w14:textId="1849B29E" w:rsidR="00EE4A1E" w:rsidRDefault="00EE4A1E" w:rsidP="00EE4A1E">
      <w:pPr>
        <w:pStyle w:val="CharacterName"/>
      </w:pPr>
      <w:r>
        <w:t>Dean</w:t>
      </w:r>
    </w:p>
    <w:p w14:paraId="2881274E" w14:textId="30105CD9" w:rsidR="00EE4A1E" w:rsidRDefault="00EE4A1E" w:rsidP="00EE4A1E">
      <w:pPr>
        <w:pStyle w:val="Dialogue"/>
      </w:pPr>
      <w:r>
        <w:t>What is it Ram?</w:t>
      </w:r>
    </w:p>
    <w:p w14:paraId="287A1B44" w14:textId="457F5E69" w:rsidR="00EE4A1E" w:rsidRDefault="00EE4A1E" w:rsidP="00EE4A1E">
      <w:pPr>
        <w:pStyle w:val="CharacterName"/>
      </w:pPr>
      <w:r>
        <w:t>J.K.</w:t>
      </w:r>
    </w:p>
    <w:p w14:paraId="669F4326" w14:textId="77777777" w:rsidR="00EE4A1E" w:rsidRDefault="00EE4A1E" w:rsidP="00EE4A1E">
      <w:pPr>
        <w:pStyle w:val="Dialogue"/>
      </w:pPr>
      <w:r>
        <w:t xml:space="preserve">I very great honor Sir Harold, you are invited to take a cocktail </w:t>
      </w:r>
    </w:p>
    <w:p w14:paraId="59569F76" w14:textId="0A9BF648" w:rsidR="00EE4A1E" w:rsidRDefault="00EE4A1E" w:rsidP="00EE4A1E">
      <w:pPr>
        <w:pStyle w:val="CharacterName"/>
      </w:pPr>
      <w:r>
        <w:lastRenderedPageBreak/>
        <w:t>J.k. (cont.)</w:t>
      </w:r>
    </w:p>
    <w:p w14:paraId="70C8854F" w14:textId="06DFF8C0" w:rsidR="00EE4A1E" w:rsidRDefault="00EE4A1E" w:rsidP="00EE4A1E">
      <w:pPr>
        <w:pStyle w:val="Dialogue"/>
      </w:pPr>
      <w:r>
        <w:t>this evening at the apartment of Mr. Ahmed Shahbandar.</w:t>
      </w:r>
    </w:p>
    <w:p w14:paraId="728DF0BB" w14:textId="789108ED" w:rsidR="00EE4A1E" w:rsidRDefault="00EE4A1E" w:rsidP="00EE4A1E">
      <w:pPr>
        <w:pStyle w:val="CharacterName"/>
      </w:pPr>
      <w:r>
        <w:t>Dean</w:t>
      </w:r>
    </w:p>
    <w:p w14:paraId="64BB7045" w14:textId="78C967FC" w:rsidR="00EE4A1E" w:rsidRDefault="00EE4A1E" w:rsidP="00EE4A1E">
      <w:pPr>
        <w:pStyle w:val="Dialogue"/>
      </w:pPr>
      <w:r>
        <w:t>Um whose he?</w:t>
      </w:r>
    </w:p>
    <w:p w14:paraId="07E1894B" w14:textId="4AF74196" w:rsidR="00EE4A1E" w:rsidRDefault="00EE4A1E" w:rsidP="00EE4A1E">
      <w:pPr>
        <w:pStyle w:val="CharacterName"/>
      </w:pPr>
      <w:r>
        <w:t>J.k.</w:t>
      </w:r>
    </w:p>
    <w:p w14:paraId="1C333719" w14:textId="5112034A" w:rsidR="00EE4A1E" w:rsidRDefault="00EE4A1E" w:rsidP="00EE4A1E">
      <w:pPr>
        <w:pStyle w:val="Dialogue"/>
      </w:pPr>
      <w:r>
        <w:tab/>
      </w:r>
      <w:r>
        <w:tab/>
        <w:t>(Shocked)</w:t>
      </w:r>
    </w:p>
    <w:p w14:paraId="71031665" w14:textId="74E5AA45" w:rsidR="00EE4A1E" w:rsidRDefault="00EE4A1E" w:rsidP="00EE4A1E">
      <w:pPr>
        <w:pStyle w:val="Dialogue"/>
      </w:pPr>
      <w:r>
        <w:t xml:space="preserve">Ahmed Shahbandar. He owns this hotel </w:t>
      </w:r>
      <w:proofErr w:type="gramStart"/>
      <w:r>
        <w:t>sir,</w:t>
      </w:r>
      <w:proofErr w:type="gramEnd"/>
      <w:r>
        <w:t xml:space="preserve"> He owns most of Dammuz.</w:t>
      </w:r>
    </w:p>
    <w:p w14:paraId="170275CC" w14:textId="51E71173" w:rsidR="00EE4A1E" w:rsidRDefault="00EE4A1E" w:rsidP="00EE4A1E">
      <w:pPr>
        <w:pStyle w:val="CharacterName"/>
      </w:pPr>
      <w:r>
        <w:t>Dean</w:t>
      </w:r>
    </w:p>
    <w:p w14:paraId="05092C75" w14:textId="6A4F4A60" w:rsidR="00EE4A1E" w:rsidRDefault="00EE4A1E" w:rsidP="00EE4A1E">
      <w:pPr>
        <w:pStyle w:val="Dialogue"/>
      </w:pPr>
      <w:r>
        <w:t xml:space="preserve">Oh, he does, does </w:t>
      </w:r>
      <w:r w:rsidR="004542C8">
        <w:t>he</w:t>
      </w:r>
      <w:r>
        <w:t xml:space="preserve">. Well fancy that now. </w:t>
      </w:r>
    </w:p>
    <w:p w14:paraId="75717B04" w14:textId="496FD080" w:rsidR="00EE4A1E" w:rsidRDefault="00EE4A1E" w:rsidP="00EE4A1E">
      <w:r>
        <w:t>He looks at his watch.</w:t>
      </w:r>
    </w:p>
    <w:p w14:paraId="1F7D2E4B" w14:textId="24CCBC60" w:rsidR="00EE4A1E" w:rsidRDefault="00EE4A1E" w:rsidP="00EE4A1E">
      <w:pPr>
        <w:pStyle w:val="CharacterName"/>
      </w:pPr>
      <w:r>
        <w:t>Dean (cont.)</w:t>
      </w:r>
    </w:p>
    <w:p w14:paraId="313F1F71" w14:textId="6BF9BEC8" w:rsidR="00EE4A1E" w:rsidRDefault="006F3A3C" w:rsidP="00EE4A1E">
      <w:pPr>
        <w:pStyle w:val="Dialogue"/>
      </w:pPr>
      <w:r>
        <w:t>Well,</w:t>
      </w:r>
      <w:r w:rsidR="00EE4A1E">
        <w:t xml:space="preserve"> I suppose I can fit him in, can you occupy yourself, my dear, while I have a drink with this… Shah chappie? </w:t>
      </w:r>
    </w:p>
    <w:p w14:paraId="2CEB168C" w14:textId="6484D938" w:rsidR="0008588D" w:rsidRDefault="00EE4A1E" w:rsidP="00EE4A1E">
      <w:pPr>
        <w:pStyle w:val="CharacterName"/>
      </w:pPr>
      <w:r>
        <w:t>J.K.</w:t>
      </w:r>
    </w:p>
    <w:p w14:paraId="0201128D" w14:textId="5305678D" w:rsidR="00EE4A1E" w:rsidRDefault="00EE4A1E" w:rsidP="00EE4A1E">
      <w:pPr>
        <w:pStyle w:val="Dialogue"/>
      </w:pPr>
      <w:r>
        <w:t xml:space="preserve">Oh no Sir Harold, the invitation is also for </w:t>
      </w:r>
      <w:proofErr w:type="gramStart"/>
      <w:r>
        <w:t>the Lady</w:t>
      </w:r>
      <w:proofErr w:type="gramEnd"/>
      <w:r>
        <w:t xml:space="preserve"> Dean. Most assuredly for </w:t>
      </w:r>
      <w:proofErr w:type="gramStart"/>
      <w:r>
        <w:t>the Lady</w:t>
      </w:r>
      <w:proofErr w:type="gramEnd"/>
      <w:r>
        <w:t xml:space="preserve"> Dean. </w:t>
      </w:r>
    </w:p>
    <w:p w14:paraId="058DD586" w14:textId="15BFC96C" w:rsidR="00EE4A1E" w:rsidRDefault="00EE4A1E" w:rsidP="00EE4A1E">
      <w:pPr>
        <w:pStyle w:val="CharacterName"/>
      </w:pPr>
      <w:r>
        <w:t>Dean</w:t>
      </w:r>
    </w:p>
    <w:p w14:paraId="60EF79FE" w14:textId="5E4647DA" w:rsidR="00EE4A1E" w:rsidRDefault="00EE4A1E" w:rsidP="00EE4A1E">
      <w:pPr>
        <w:pStyle w:val="Dialogue"/>
      </w:pPr>
      <w:r>
        <w:t>Oh really, oh well then.</w:t>
      </w:r>
    </w:p>
    <w:p w14:paraId="21F60101" w14:textId="0DD2BF6D" w:rsidR="00EE4A1E" w:rsidRDefault="00EE4A1E" w:rsidP="00EE4A1E">
      <w:pPr>
        <w:pStyle w:val="CharacterName"/>
      </w:pPr>
      <w:r>
        <w:t>J.K.</w:t>
      </w:r>
    </w:p>
    <w:p w14:paraId="36C322B2" w14:textId="247F56DB" w:rsidR="00EE4A1E" w:rsidRDefault="00EE4A1E" w:rsidP="00EE4A1E">
      <w:pPr>
        <w:pStyle w:val="Dialogue"/>
      </w:pPr>
      <w:r>
        <w:t>May I then come to collect you at ten minutes to six, sir?</w:t>
      </w:r>
    </w:p>
    <w:p w14:paraId="14D313A5" w14:textId="1CA1BC4F" w:rsidR="00EE4A1E" w:rsidRDefault="00EE4A1E" w:rsidP="00EE4A1E">
      <w:pPr>
        <w:pStyle w:val="CharacterName"/>
      </w:pPr>
      <w:r>
        <w:t>Dean</w:t>
      </w:r>
    </w:p>
    <w:p w14:paraId="40E00FE3" w14:textId="2079F651" w:rsidR="00EE4A1E" w:rsidRDefault="00EE4A1E" w:rsidP="00EE4A1E">
      <w:pPr>
        <w:pStyle w:val="Dialogue"/>
      </w:pPr>
      <w:r>
        <w:t>Ten minutes to six it shall be dear boy.</w:t>
      </w:r>
    </w:p>
    <w:p w14:paraId="36FD57BB" w14:textId="1124FCBB" w:rsidR="00EE4A1E" w:rsidRDefault="00EE4A1E" w:rsidP="00EE4A1E">
      <w:r>
        <w:t>J.K. exits and Dean picks up the phone.</w:t>
      </w:r>
    </w:p>
    <w:p w14:paraId="4EA42599" w14:textId="6EB119E9" w:rsidR="00EE4A1E" w:rsidRDefault="00EE4A1E" w:rsidP="00EE4A1E">
      <w:pPr>
        <w:pStyle w:val="MORE"/>
      </w:pPr>
      <w:r>
        <w:t>[more]</w:t>
      </w:r>
    </w:p>
    <w:p w14:paraId="22710473" w14:textId="28D544F4" w:rsidR="00496037" w:rsidRDefault="00EE4A1E" w:rsidP="00EE4A1E">
      <w:pPr>
        <w:pStyle w:val="CharacterName"/>
      </w:pPr>
      <w:r>
        <w:lastRenderedPageBreak/>
        <w:t>Dean</w:t>
      </w:r>
    </w:p>
    <w:p w14:paraId="0B817F64" w14:textId="5105FD0C" w:rsidR="00EE4A1E" w:rsidRDefault="00EE4A1E" w:rsidP="00EE4A1E">
      <w:pPr>
        <w:pStyle w:val="Dialogue"/>
      </w:pPr>
      <w:r>
        <w:t>4279, please.</w:t>
      </w:r>
    </w:p>
    <w:p w14:paraId="66C9DD3E" w14:textId="5C817770" w:rsidR="00EE4A1E" w:rsidRPr="00E51824" w:rsidRDefault="00EE4A1E" w:rsidP="00EE4A1E">
      <w:pPr>
        <w:pStyle w:val="FadeInActionSceneSetting"/>
        <w:rPr>
          <w:b/>
          <w:bCs/>
        </w:rPr>
      </w:pPr>
      <w:r w:rsidRPr="00E51824">
        <w:rPr>
          <w:b/>
          <w:bCs/>
        </w:rPr>
        <w:t>Ext. Dammuz Streets – day</w:t>
      </w:r>
    </w:p>
    <w:p w14:paraId="737A71A1" w14:textId="085F31E8" w:rsidR="00EE4A1E" w:rsidRDefault="00EE4A1E" w:rsidP="00EE4A1E">
      <w:r>
        <w:t xml:space="preserve">Emile waits by </w:t>
      </w:r>
      <w:proofErr w:type="gramStart"/>
      <w:r>
        <w:t>a payphone</w:t>
      </w:r>
      <w:proofErr w:type="gramEnd"/>
      <w:r>
        <w:t xml:space="preserve"> in a crowded market. It rings, he picks up.</w:t>
      </w:r>
    </w:p>
    <w:p w14:paraId="70A070C6" w14:textId="26C973F2" w:rsidR="00EE4A1E" w:rsidRDefault="006656BE" w:rsidP="00EE4A1E">
      <w:pPr>
        <w:pStyle w:val="CharacterName"/>
      </w:pPr>
      <w:r>
        <w:t>Emile</w:t>
      </w:r>
    </w:p>
    <w:p w14:paraId="3D903DC2" w14:textId="7F45ADAD" w:rsidR="006656BE" w:rsidRDefault="006656BE" w:rsidP="006656BE">
      <w:pPr>
        <w:pStyle w:val="Dialogue"/>
      </w:pPr>
      <w:r>
        <w:t>Hello?</w:t>
      </w:r>
    </w:p>
    <w:p w14:paraId="3158AC43" w14:textId="077C3DEC" w:rsidR="006656BE" w:rsidRDefault="006656BE" w:rsidP="006656BE">
      <w:pPr>
        <w:pStyle w:val="CharacterName"/>
      </w:pPr>
      <w:r>
        <w:t>Dean</w:t>
      </w:r>
    </w:p>
    <w:p w14:paraId="3A979BF0" w14:textId="32B93B4B" w:rsidR="006656BE" w:rsidRDefault="006656BE" w:rsidP="006656BE">
      <w:pPr>
        <w:pStyle w:val="Dialogue"/>
      </w:pPr>
      <w:r>
        <w:t>Uh, hello. It’s Harold Dean speaking.</w:t>
      </w:r>
    </w:p>
    <w:p w14:paraId="1CA3A969" w14:textId="281F5CDF" w:rsidR="006656BE" w:rsidRDefault="006656BE" w:rsidP="006656BE">
      <w:pPr>
        <w:pStyle w:val="CharacterName"/>
      </w:pPr>
      <w:r>
        <w:t>Emile</w:t>
      </w:r>
    </w:p>
    <w:p w14:paraId="215812A2" w14:textId="726185EA" w:rsidR="006656BE" w:rsidRDefault="006656BE" w:rsidP="006656BE">
      <w:pPr>
        <w:pStyle w:val="Dialogue"/>
      </w:pPr>
      <w:r>
        <w:t>This is me… Emile.</w:t>
      </w:r>
    </w:p>
    <w:p w14:paraId="240203C0" w14:textId="4288CF5A" w:rsidR="006656BE" w:rsidRDefault="006656BE" w:rsidP="006656BE">
      <w:pPr>
        <w:pStyle w:val="CharacterName"/>
      </w:pPr>
      <w:r>
        <w:t>Dean</w:t>
      </w:r>
    </w:p>
    <w:p w14:paraId="0AABAA58" w14:textId="0C50FB61" w:rsidR="006656BE" w:rsidRDefault="006656BE" w:rsidP="006656BE">
      <w:pPr>
        <w:pStyle w:val="Dialogue"/>
      </w:pPr>
      <w:r>
        <w:t>Have you made the delivery?</w:t>
      </w:r>
    </w:p>
    <w:p w14:paraId="3926B9A9" w14:textId="4D2D815D" w:rsidR="006656BE" w:rsidRDefault="006656BE" w:rsidP="006656BE">
      <w:pPr>
        <w:pStyle w:val="CharacterName"/>
      </w:pPr>
      <w:r>
        <w:t>Emile</w:t>
      </w:r>
    </w:p>
    <w:p w14:paraId="5BAA90F2" w14:textId="764460DD" w:rsidR="006656BE" w:rsidRDefault="006656BE" w:rsidP="006656BE">
      <w:pPr>
        <w:pStyle w:val="Dialogue"/>
      </w:pPr>
      <w:r>
        <w:t>Yes, I have made the delivery.</w:t>
      </w:r>
    </w:p>
    <w:p w14:paraId="4B599946" w14:textId="0CE59ADA" w:rsidR="006656BE" w:rsidRDefault="006656BE" w:rsidP="006656BE">
      <w:pPr>
        <w:pStyle w:val="CharacterName"/>
      </w:pPr>
      <w:r>
        <w:t>Dean</w:t>
      </w:r>
    </w:p>
    <w:p w14:paraId="3D7CBFF4" w14:textId="12660EB6" w:rsidR="006656BE" w:rsidRDefault="006656BE" w:rsidP="006656BE">
      <w:pPr>
        <w:pStyle w:val="Dialogue"/>
      </w:pPr>
      <w:r>
        <w:t>Very well, thank you.</w:t>
      </w:r>
    </w:p>
    <w:p w14:paraId="4D5ADA61" w14:textId="7078BE62" w:rsidR="006656BE" w:rsidRPr="00E51824" w:rsidRDefault="006656BE" w:rsidP="006656BE">
      <w:pPr>
        <w:pStyle w:val="FadeInActionSceneSetting"/>
        <w:rPr>
          <w:b/>
          <w:bCs/>
        </w:rPr>
      </w:pPr>
      <w:r w:rsidRPr="00E51824">
        <w:rPr>
          <w:b/>
          <w:bCs/>
        </w:rPr>
        <w:t xml:space="preserve">int. Semiramis Hotel – Royal suite – </w:t>
      </w:r>
      <w:r w:rsidR="001266BB" w:rsidRPr="00E51824">
        <w:rPr>
          <w:b/>
          <w:bCs/>
        </w:rPr>
        <w:t>5</w:t>
      </w:r>
      <w:r w:rsidRPr="00E51824">
        <w:rPr>
          <w:b/>
          <w:bCs/>
        </w:rPr>
        <w:t>:50</w:t>
      </w:r>
    </w:p>
    <w:p w14:paraId="5876E214" w14:textId="39FE828F" w:rsidR="006656BE" w:rsidRDefault="006656BE" w:rsidP="006656BE">
      <w:r>
        <w:t>A gold watch displays the time. Lady Dean gets ready in the mirror with Dean right behind her.</w:t>
      </w:r>
    </w:p>
    <w:p w14:paraId="7B44650D" w14:textId="7ECCD074" w:rsidR="006656BE" w:rsidRDefault="006656BE" w:rsidP="006656BE">
      <w:pPr>
        <w:pStyle w:val="CharacterName"/>
      </w:pPr>
      <w:r>
        <w:t>Dean</w:t>
      </w:r>
    </w:p>
    <w:p w14:paraId="535B3B5D" w14:textId="596977EB" w:rsidR="006656BE" w:rsidRDefault="006656BE" w:rsidP="006656BE">
      <w:pPr>
        <w:pStyle w:val="Dialogue"/>
      </w:pPr>
      <w:r>
        <w:t xml:space="preserve">You must bear in mind at all </w:t>
      </w:r>
      <w:proofErr w:type="gramStart"/>
      <w:r>
        <w:t>times,</w:t>
      </w:r>
      <w:proofErr w:type="gramEnd"/>
      <w:r>
        <w:t xml:space="preserve"> this image of his wife is Shahbandar’s lifelong obsession. For 20 years, he has never looked at another woman. All he’s ever wanted was a facsimile of </w:t>
      </w:r>
      <w:proofErr w:type="gramStart"/>
      <w:r>
        <w:t>her</w:t>
      </w:r>
      <w:proofErr w:type="gramEnd"/>
      <w:r>
        <w:t xml:space="preserve">. Remember that. </w:t>
      </w:r>
    </w:p>
    <w:p w14:paraId="7B0D5F01" w14:textId="3B7F31CC" w:rsidR="006656BE" w:rsidRDefault="006656BE" w:rsidP="006656BE">
      <w:r>
        <w:t>There is a knock at the door.</w:t>
      </w:r>
    </w:p>
    <w:p w14:paraId="788A3D2A" w14:textId="64916CBE" w:rsidR="006656BE" w:rsidRDefault="006656BE" w:rsidP="006656BE">
      <w:pPr>
        <w:pStyle w:val="CharacterName"/>
      </w:pPr>
      <w:r>
        <w:t>Dean (cont.)</w:t>
      </w:r>
    </w:p>
    <w:p w14:paraId="5C67824D" w14:textId="51A668FE" w:rsidR="006656BE" w:rsidRDefault="006656BE" w:rsidP="006656BE">
      <w:pPr>
        <w:pStyle w:val="Dialogue"/>
      </w:pPr>
      <w:r>
        <w:t>That’ll be Ram.</w:t>
      </w:r>
    </w:p>
    <w:p w14:paraId="1D482B58" w14:textId="28C52117" w:rsidR="006656BE" w:rsidRDefault="006656BE" w:rsidP="006656BE">
      <w:r>
        <w:lastRenderedPageBreak/>
        <w:t xml:space="preserve">He goes to </w:t>
      </w:r>
      <w:r w:rsidR="002970D1">
        <w:t>get to</w:t>
      </w:r>
      <w:r>
        <w:t xml:space="preserve"> the door. She rises and follows.</w:t>
      </w:r>
    </w:p>
    <w:p w14:paraId="4EA963B1" w14:textId="61728DF3" w:rsidR="006656BE" w:rsidRDefault="006656BE" w:rsidP="006656BE">
      <w:pPr>
        <w:pStyle w:val="CharacterName"/>
      </w:pPr>
      <w:r>
        <w:t>Dean (cont.)</w:t>
      </w:r>
    </w:p>
    <w:p w14:paraId="60743649" w14:textId="26E108E1" w:rsidR="006656BE" w:rsidRDefault="006656BE" w:rsidP="006656BE">
      <w:pPr>
        <w:pStyle w:val="Dialogue"/>
      </w:pPr>
      <w:r>
        <w:t xml:space="preserve">One last thing, at 11:30 no matter where you are. No matter what you are doing. Go to the airport, be there by midnight. The plane leaves at 12:30. Come </w:t>
      </w:r>
      <w:proofErr w:type="gramStart"/>
      <w:r>
        <w:t>in</w:t>
      </w:r>
      <w:proofErr w:type="gramEnd"/>
      <w:r>
        <w:t>!</w:t>
      </w:r>
    </w:p>
    <w:p w14:paraId="05C658F8" w14:textId="1FB4BC59" w:rsidR="006656BE" w:rsidRDefault="006656BE" w:rsidP="006656BE">
      <w:r>
        <w:t>J.K. bursts through the door.</w:t>
      </w:r>
    </w:p>
    <w:p w14:paraId="6AA1C13D" w14:textId="6BF77678" w:rsidR="006656BE" w:rsidRDefault="006656BE" w:rsidP="006656BE">
      <w:pPr>
        <w:pStyle w:val="CharacterName"/>
      </w:pPr>
      <w:r>
        <w:t>J.K.</w:t>
      </w:r>
    </w:p>
    <w:p w14:paraId="0E0190EA" w14:textId="6718EF92" w:rsidR="006656BE" w:rsidRDefault="006656BE" w:rsidP="006656BE">
      <w:pPr>
        <w:pStyle w:val="Dialogue"/>
      </w:pPr>
      <w:r>
        <w:t xml:space="preserve">It is ten minutes to six Sir Harold. Mr. Shahbandar awaits your presence. </w:t>
      </w:r>
    </w:p>
    <w:p w14:paraId="39A770D8" w14:textId="4B0886CD" w:rsidR="006656BE" w:rsidRDefault="006656BE" w:rsidP="006656BE">
      <w:pPr>
        <w:pStyle w:val="CharacterName"/>
      </w:pPr>
      <w:r>
        <w:t>Dean</w:t>
      </w:r>
    </w:p>
    <w:p w14:paraId="2190FF38" w14:textId="0D90966D" w:rsidR="006656BE" w:rsidRDefault="006F3A3C" w:rsidP="006656BE">
      <w:pPr>
        <w:pStyle w:val="Dialogue"/>
      </w:pPr>
      <w:r>
        <w:t>We’re</w:t>
      </w:r>
      <w:r w:rsidR="006656BE">
        <w:t xml:space="preserve"> right with you dear boy. </w:t>
      </w:r>
    </w:p>
    <w:p w14:paraId="3B1B21A3" w14:textId="5B487544" w:rsidR="006656BE" w:rsidRDefault="006656BE" w:rsidP="006656BE">
      <w:r>
        <w:t xml:space="preserve">They </w:t>
      </w:r>
      <w:proofErr w:type="gramStart"/>
      <w:r>
        <w:t>exit</w:t>
      </w:r>
      <w:proofErr w:type="gramEnd"/>
      <w:r>
        <w:t>.</w:t>
      </w:r>
    </w:p>
    <w:p w14:paraId="23CA87DC" w14:textId="4B555387" w:rsidR="006656BE" w:rsidRPr="00E51824" w:rsidRDefault="006656BE" w:rsidP="006656BE">
      <w:pPr>
        <w:pStyle w:val="FadeInActionSceneSetting"/>
        <w:rPr>
          <w:b/>
          <w:bCs/>
        </w:rPr>
      </w:pPr>
      <w:r w:rsidRPr="00E51824">
        <w:rPr>
          <w:b/>
          <w:bCs/>
        </w:rPr>
        <w:t xml:space="preserve">int. Semiramis Hotel – Elevator/Lobby – </w:t>
      </w:r>
      <w:r w:rsidR="001266BB" w:rsidRPr="00E51824">
        <w:rPr>
          <w:b/>
          <w:bCs/>
        </w:rPr>
        <w:t>5</w:t>
      </w:r>
      <w:r w:rsidRPr="00E51824">
        <w:rPr>
          <w:b/>
          <w:bCs/>
        </w:rPr>
        <w:t>:55</w:t>
      </w:r>
    </w:p>
    <w:p w14:paraId="520FC4C3" w14:textId="08F932D0" w:rsidR="006656BE" w:rsidRDefault="006656BE" w:rsidP="006656BE">
      <w:r>
        <w:t>The doors open into the lobby.</w:t>
      </w:r>
    </w:p>
    <w:p w14:paraId="559FA9E1" w14:textId="67B4A5D5" w:rsidR="006656BE" w:rsidRDefault="006656BE" w:rsidP="006656BE">
      <w:pPr>
        <w:pStyle w:val="CharacterName"/>
      </w:pPr>
      <w:r>
        <w:t>J.K.</w:t>
      </w:r>
    </w:p>
    <w:p w14:paraId="091467CA" w14:textId="6F41FBFC" w:rsidR="006656BE" w:rsidRDefault="006656BE" w:rsidP="006656BE">
      <w:pPr>
        <w:pStyle w:val="Dialogue"/>
      </w:pPr>
      <w:r>
        <w:t>Harold, Lady, if you’ll follow me.</w:t>
      </w:r>
    </w:p>
    <w:p w14:paraId="59BB17BD" w14:textId="61EC7416" w:rsidR="006656BE" w:rsidRDefault="006656BE" w:rsidP="006656BE">
      <w:pPr>
        <w:pStyle w:val="CharacterName"/>
      </w:pPr>
      <w:r>
        <w:t>Dean</w:t>
      </w:r>
    </w:p>
    <w:p w14:paraId="56A238BD" w14:textId="4EB23BE5" w:rsidR="006656BE" w:rsidRDefault="006656BE" w:rsidP="006656BE">
      <w:pPr>
        <w:pStyle w:val="Dialogue"/>
      </w:pPr>
      <w:r>
        <w:t>Lead on, dear boy. Lead on.</w:t>
      </w:r>
    </w:p>
    <w:p w14:paraId="5FCCF9AE" w14:textId="4FD228A8" w:rsidR="006656BE" w:rsidRDefault="006656BE" w:rsidP="006656BE">
      <w:pPr>
        <w:pStyle w:val="CharacterName"/>
      </w:pPr>
      <w:r>
        <w:t>J.K.</w:t>
      </w:r>
    </w:p>
    <w:p w14:paraId="487D11E8" w14:textId="7BC9B824" w:rsidR="006656BE" w:rsidRDefault="006656BE" w:rsidP="006656BE">
      <w:pPr>
        <w:pStyle w:val="Dialogue"/>
      </w:pPr>
      <w:r>
        <w:t xml:space="preserve">Thank you so much, Sir Harold. Well, there is only one entrance to Mr. Shahbandar’s private apartment and that is through his personal elevator. Which was brought here all the way from Paris in how own personal aircraft. </w:t>
      </w:r>
      <w:proofErr w:type="gramStart"/>
      <w:r w:rsidR="001266BB">
        <w:t>And as</w:t>
      </w:r>
      <w:proofErr w:type="gramEnd"/>
      <w:r w:rsidR="001266BB">
        <w:t xml:space="preserve"> of course you can see he has his own personal bodyguard.</w:t>
      </w:r>
      <w:r>
        <w:t xml:space="preserve"> </w:t>
      </w:r>
    </w:p>
    <w:p w14:paraId="24A5DC6E" w14:textId="197807B5" w:rsidR="006656BE" w:rsidRDefault="001266BB" w:rsidP="006656BE">
      <w:r>
        <w:t xml:space="preserve">Dean loosens his cuff link as J.K. escorts them past the </w:t>
      </w:r>
      <w:r w:rsidR="008524CE">
        <w:t>stern-looking</w:t>
      </w:r>
      <w:r>
        <w:t xml:space="preserve"> bodyguard and into the elevator. </w:t>
      </w:r>
    </w:p>
    <w:p w14:paraId="0807A490" w14:textId="77777777" w:rsidR="00EE4A1E" w:rsidRDefault="00EE4A1E" w:rsidP="001266BB">
      <w:pPr>
        <w:pStyle w:val="Dialogue"/>
        <w:ind w:left="0"/>
      </w:pPr>
    </w:p>
    <w:p w14:paraId="6228D16D" w14:textId="0025EF2C" w:rsidR="001266BB" w:rsidRDefault="001266BB" w:rsidP="001266BB">
      <w:pPr>
        <w:pStyle w:val="CharacterName"/>
      </w:pPr>
      <w:r>
        <w:lastRenderedPageBreak/>
        <w:t>J.K.</w:t>
      </w:r>
    </w:p>
    <w:p w14:paraId="3E9B253F" w14:textId="36FA3299" w:rsidR="001266BB" w:rsidRDefault="001266BB" w:rsidP="001266BB">
      <w:pPr>
        <w:pStyle w:val="Dialogue"/>
      </w:pPr>
      <w:r>
        <w:t xml:space="preserve">If you </w:t>
      </w:r>
      <w:proofErr w:type="gramStart"/>
      <w:r>
        <w:t>will permit</w:t>
      </w:r>
      <w:proofErr w:type="gramEnd"/>
      <w:r>
        <w:t xml:space="preserve"> me Sir Harold, I will now ascend the lif</w:t>
      </w:r>
      <w:r w:rsidR="008524CE">
        <w:t>t</w:t>
      </w:r>
      <w:r>
        <w:t>.</w:t>
      </w:r>
    </w:p>
    <w:p w14:paraId="42D49D04" w14:textId="75254625" w:rsidR="001266BB" w:rsidRDefault="001266BB" w:rsidP="001266BB">
      <w:r>
        <w:t>Close up on Dean’s cuff link, he drops it on the floor and sweeps it into the crack between the elevator and the floor.</w:t>
      </w:r>
    </w:p>
    <w:p w14:paraId="1C1E5DDF" w14:textId="64125F21" w:rsidR="001266BB" w:rsidRDefault="001266BB" w:rsidP="001266BB">
      <w:pPr>
        <w:pStyle w:val="CharacterName"/>
      </w:pPr>
      <w:r>
        <w:t>J.K. (cont.)</w:t>
      </w:r>
    </w:p>
    <w:p w14:paraId="0241047C" w14:textId="77777777" w:rsidR="001266BB" w:rsidRDefault="001266BB" w:rsidP="001266BB">
      <w:pPr>
        <w:pStyle w:val="Dialogue"/>
      </w:pPr>
      <w:r>
        <w:t>I’m afraid this method is rather slow, but I do believe we will arrive there with perfect punctuality.</w:t>
      </w:r>
    </w:p>
    <w:p w14:paraId="43DDA537" w14:textId="77777777" w:rsidR="001266BB" w:rsidRDefault="001266BB" w:rsidP="001266BB">
      <w:pPr>
        <w:pStyle w:val="CharacterName"/>
      </w:pPr>
      <w:r>
        <w:t>Dean</w:t>
      </w:r>
    </w:p>
    <w:p w14:paraId="1FC1DF36" w14:textId="77777777" w:rsidR="001266BB" w:rsidRDefault="001266BB" w:rsidP="001266BB">
      <w:pPr>
        <w:pStyle w:val="Dialogue"/>
      </w:pPr>
      <w:r>
        <w:t xml:space="preserve">Just one moment. I’ve dropped my cuff link down the shaft. </w:t>
      </w:r>
    </w:p>
    <w:p w14:paraId="004BBC9E" w14:textId="77777777" w:rsidR="001266BB" w:rsidRDefault="001266BB" w:rsidP="001266BB">
      <w:pPr>
        <w:pStyle w:val="CharacterName"/>
      </w:pPr>
      <w:r>
        <w:t>J.K.</w:t>
      </w:r>
    </w:p>
    <w:p w14:paraId="383F10B8" w14:textId="77777777" w:rsidR="001266BB" w:rsidRDefault="001266BB" w:rsidP="001266BB">
      <w:pPr>
        <w:pStyle w:val="Dialogue"/>
      </w:pPr>
      <w:r>
        <w:t>Oh, my goodness gracious! Well, I shall get it for you later.</w:t>
      </w:r>
    </w:p>
    <w:p w14:paraId="2C04F052" w14:textId="77777777" w:rsidR="001266BB" w:rsidRDefault="001266BB" w:rsidP="001266BB">
      <w:pPr>
        <w:pStyle w:val="CharacterName"/>
      </w:pPr>
      <w:r>
        <w:t>Dean</w:t>
      </w:r>
    </w:p>
    <w:p w14:paraId="7987906E" w14:textId="77777777" w:rsidR="001266BB" w:rsidRDefault="001266BB" w:rsidP="001266BB">
      <w:pPr>
        <w:pStyle w:val="Dialogue"/>
      </w:pPr>
      <w:r>
        <w:t>Not later dear boy. Now!</w:t>
      </w:r>
    </w:p>
    <w:p w14:paraId="7A7010A9" w14:textId="77777777" w:rsidR="001266BB" w:rsidRDefault="001266BB" w:rsidP="001266BB">
      <w:pPr>
        <w:pStyle w:val="CharacterName"/>
      </w:pPr>
      <w:r>
        <w:t>J.K.</w:t>
      </w:r>
    </w:p>
    <w:p w14:paraId="5155968E" w14:textId="77777777" w:rsidR="001266BB" w:rsidRDefault="001266BB" w:rsidP="001266BB">
      <w:pPr>
        <w:pStyle w:val="Dialogue"/>
      </w:pPr>
      <w:r>
        <w:t>Well mister Shahbandar does not like to be kept waiting.</w:t>
      </w:r>
    </w:p>
    <w:p w14:paraId="1075BE0A" w14:textId="50137727" w:rsidR="001266BB" w:rsidRDefault="001266BB" w:rsidP="001266BB">
      <w:r>
        <w:t>He reaches for the elevator panel. Three buttons vertically stacked. APARTMENT, FOYER, GARAGE. Dean smacks J.K.</w:t>
      </w:r>
      <w:r w:rsidR="008524CE">
        <w:t>’s</w:t>
      </w:r>
      <w:r>
        <w:t xml:space="preserve"> hand away from apartment and presses GARAGE.</w:t>
      </w:r>
    </w:p>
    <w:p w14:paraId="43D243B8" w14:textId="290586F1" w:rsidR="001266BB" w:rsidRDefault="001266BB" w:rsidP="001266BB">
      <w:pPr>
        <w:pStyle w:val="CharacterName"/>
      </w:pPr>
      <w:r>
        <w:t>Dean</w:t>
      </w:r>
    </w:p>
    <w:p w14:paraId="038062C1" w14:textId="4773C01D" w:rsidR="001266BB" w:rsidRDefault="001266BB" w:rsidP="001266BB">
      <w:pPr>
        <w:pStyle w:val="Dialogue"/>
      </w:pPr>
      <w:r>
        <w:t xml:space="preserve">I don’t like to walk around half naked. </w:t>
      </w:r>
    </w:p>
    <w:p w14:paraId="4C767DE6" w14:textId="2B72A6C6" w:rsidR="001266BB" w:rsidRDefault="001266BB" w:rsidP="001266BB">
      <w:r>
        <w:t>The door shuts.</w:t>
      </w:r>
    </w:p>
    <w:p w14:paraId="4EF73CB7" w14:textId="4C6727E8" w:rsidR="001266BB" w:rsidRPr="00E51824" w:rsidRDefault="001266BB" w:rsidP="001266BB">
      <w:pPr>
        <w:pStyle w:val="FadeInActionSceneSetting"/>
        <w:rPr>
          <w:b/>
          <w:bCs/>
        </w:rPr>
      </w:pPr>
      <w:r w:rsidRPr="00E51824">
        <w:rPr>
          <w:b/>
          <w:bCs/>
        </w:rPr>
        <w:t>int. Semiramis Hotel – Shahbandar’s apartment – 6:00</w:t>
      </w:r>
    </w:p>
    <w:p w14:paraId="398C57D8" w14:textId="5A6F202B" w:rsidR="00AF7900" w:rsidRDefault="00AF7900" w:rsidP="00AF7900">
      <w:pPr>
        <w:pStyle w:val="CharacterName"/>
      </w:pPr>
      <w:r>
        <w:t>Shahbandar</w:t>
      </w:r>
    </w:p>
    <w:p w14:paraId="39CCA36B" w14:textId="03AE7465" w:rsidR="00AF7900" w:rsidRDefault="00AF7900" w:rsidP="00AF7900">
      <w:pPr>
        <w:pStyle w:val="Dialogue"/>
      </w:pPr>
      <w:r>
        <w:t xml:space="preserve">Why am I being kept </w:t>
      </w:r>
      <w:r w:rsidR="002970D1">
        <w:t>waiting?</w:t>
      </w:r>
    </w:p>
    <w:p w14:paraId="18BAF6D5" w14:textId="77777777" w:rsidR="00AF7900" w:rsidRDefault="00AF7900" w:rsidP="00AF7900">
      <w:pPr>
        <w:pStyle w:val="Dialogue"/>
      </w:pPr>
    </w:p>
    <w:p w14:paraId="19EF04D0" w14:textId="422D0CAD" w:rsidR="00AF7900" w:rsidRDefault="00AF7900" w:rsidP="00AF7900">
      <w:pPr>
        <w:pStyle w:val="MORE"/>
      </w:pPr>
      <w:r>
        <w:t>[more]</w:t>
      </w:r>
    </w:p>
    <w:p w14:paraId="4C27A65A" w14:textId="26E6E6A5" w:rsidR="00AF7900" w:rsidRDefault="003B15A6" w:rsidP="00AF7900">
      <w:pPr>
        <w:pStyle w:val="CharacterName"/>
      </w:pPr>
      <w:r>
        <w:lastRenderedPageBreak/>
        <w:t>Secretary</w:t>
      </w:r>
    </w:p>
    <w:p w14:paraId="62CD5CF1" w14:textId="54D55BBE" w:rsidR="00AF7900" w:rsidRDefault="00AF7900" w:rsidP="00AF7900">
      <w:pPr>
        <w:pStyle w:val="Dialogue"/>
      </w:pPr>
      <w:r>
        <w:t>You must try to be patient, effendi. The British aristocracy insists on arriving either too early or too late, but never on time. And while we are waiting you are yet to make a decision about the Buddha?</w:t>
      </w:r>
    </w:p>
    <w:p w14:paraId="4DBB1022" w14:textId="5DF1C419" w:rsidR="00AF7900" w:rsidRDefault="00AF7900" w:rsidP="00AF7900">
      <w:r>
        <w:t>He points to the enormous Buddha stat</w:t>
      </w:r>
      <w:r w:rsidR="00CC011A">
        <w:t>ue</w:t>
      </w:r>
      <w:r>
        <w:t xml:space="preserve"> in the room. </w:t>
      </w:r>
    </w:p>
    <w:p w14:paraId="64630472" w14:textId="1E141AF0" w:rsidR="001266BB" w:rsidRDefault="00AF7900" w:rsidP="00AF7900">
      <w:pPr>
        <w:pStyle w:val="CharacterName"/>
      </w:pPr>
      <w:r>
        <w:t>Shahbander</w:t>
      </w:r>
    </w:p>
    <w:p w14:paraId="1146A935" w14:textId="0F2685D7" w:rsidR="00AF7900" w:rsidRDefault="00AF7900" w:rsidP="00AF7900">
      <w:pPr>
        <w:pStyle w:val="Dialogue"/>
      </w:pPr>
      <w:r>
        <w:t>What?</w:t>
      </w:r>
    </w:p>
    <w:p w14:paraId="37EAF91A" w14:textId="235245AA" w:rsidR="00AF7900" w:rsidRDefault="003B15A6" w:rsidP="00AF7900">
      <w:pPr>
        <w:pStyle w:val="CharacterName"/>
      </w:pPr>
      <w:r>
        <w:t>Secretary</w:t>
      </w:r>
    </w:p>
    <w:p w14:paraId="78D6A126" w14:textId="424518F3" w:rsidR="00AF7900" w:rsidRDefault="00AF7900" w:rsidP="00AF7900">
      <w:pPr>
        <w:pStyle w:val="Dialogue"/>
      </w:pPr>
      <w:r>
        <w:t>I promised him an early reply.</w:t>
      </w:r>
    </w:p>
    <w:p w14:paraId="3E37E5E2" w14:textId="65AE3540" w:rsidR="00AF7900" w:rsidRDefault="00AF7900" w:rsidP="00AF7900">
      <w:pPr>
        <w:pStyle w:val="CharacterName"/>
      </w:pPr>
      <w:r>
        <w:t>Shahbander</w:t>
      </w:r>
    </w:p>
    <w:p w14:paraId="45AC451B" w14:textId="3DE13278" w:rsidR="00AF7900" w:rsidRDefault="00AF7900" w:rsidP="00AF7900">
      <w:pPr>
        <w:pStyle w:val="Dialogue"/>
      </w:pPr>
      <w:r>
        <w:t>How much?</w:t>
      </w:r>
    </w:p>
    <w:p w14:paraId="2F52AF5E" w14:textId="56465815" w:rsidR="00AF7900" w:rsidRDefault="003B15A6" w:rsidP="00AF7900">
      <w:pPr>
        <w:pStyle w:val="CharacterName"/>
      </w:pPr>
      <w:r>
        <w:t>Secretary</w:t>
      </w:r>
    </w:p>
    <w:p w14:paraId="3DEC38CE" w14:textId="445FE3AB" w:rsidR="00AF7900" w:rsidRDefault="00AF7900" w:rsidP="00AF7900">
      <w:pPr>
        <w:pStyle w:val="Dialogue"/>
      </w:pPr>
      <w:r>
        <w:t>Only $5,000. Extremely inexpensive.</w:t>
      </w:r>
    </w:p>
    <w:p w14:paraId="3EA80915" w14:textId="0E805EBB" w:rsidR="00AF7900" w:rsidRDefault="00AF7900" w:rsidP="00AF7900">
      <w:pPr>
        <w:pStyle w:val="CharacterName"/>
      </w:pPr>
      <w:r>
        <w:t>Shahbander</w:t>
      </w:r>
    </w:p>
    <w:p w14:paraId="50F79503" w14:textId="59864B26" w:rsidR="00AF7900" w:rsidRDefault="00AF7900" w:rsidP="00AF7900">
      <w:pPr>
        <w:pStyle w:val="Dialogue"/>
      </w:pPr>
      <w:proofErr w:type="gramStart"/>
      <w:r>
        <w:t>Alright</w:t>
      </w:r>
      <w:proofErr w:type="gramEnd"/>
      <w:r>
        <w:t xml:space="preserve"> </w:t>
      </w:r>
      <w:proofErr w:type="spellStart"/>
      <w:proofErr w:type="gramStart"/>
      <w:r>
        <w:t>alright</w:t>
      </w:r>
      <w:proofErr w:type="spellEnd"/>
      <w:proofErr w:type="gramEnd"/>
      <w:r>
        <w:t xml:space="preserve"> buy it.</w:t>
      </w:r>
    </w:p>
    <w:p w14:paraId="3A1FB5DF" w14:textId="74E7D995" w:rsidR="00AF7900" w:rsidRPr="00E51824" w:rsidRDefault="00AF7900" w:rsidP="00AF7900">
      <w:pPr>
        <w:pStyle w:val="FadeInActionSceneSetting"/>
        <w:rPr>
          <w:b/>
          <w:bCs/>
        </w:rPr>
      </w:pPr>
      <w:r w:rsidRPr="00E51824">
        <w:rPr>
          <w:b/>
          <w:bCs/>
        </w:rPr>
        <w:t xml:space="preserve">int. Semiramis Hotel – garage – </w:t>
      </w:r>
      <w:r w:rsidR="0061711D" w:rsidRPr="00E51824">
        <w:rPr>
          <w:b/>
          <w:bCs/>
        </w:rPr>
        <w:t>7:00</w:t>
      </w:r>
    </w:p>
    <w:p w14:paraId="0EFC325B" w14:textId="3DA0E053" w:rsidR="0061711D" w:rsidRDefault="0061711D" w:rsidP="0061711D">
      <w:r>
        <w:t>J.K. i</w:t>
      </w:r>
      <w:r w:rsidR="008524CE">
        <w:t>s</w:t>
      </w:r>
      <w:r>
        <w:t xml:space="preserve"> on his hands and knees looking under the elevator car for the cuff link.</w:t>
      </w:r>
    </w:p>
    <w:p w14:paraId="30BEBD71" w14:textId="2A7C503F" w:rsidR="0061711D" w:rsidRDefault="0061711D" w:rsidP="0061711D">
      <w:pPr>
        <w:pStyle w:val="CharacterName"/>
      </w:pPr>
      <w:r>
        <w:t>Dean</w:t>
      </w:r>
    </w:p>
    <w:p w14:paraId="02806778" w14:textId="47FBB7C1" w:rsidR="0061711D" w:rsidRDefault="0061711D" w:rsidP="0061711D">
      <w:pPr>
        <w:pStyle w:val="Dialogue"/>
      </w:pPr>
      <w:r>
        <w:t>It has to be down there somewhere, doesn’t it? Don’t worry Ram, we’ll find it.</w:t>
      </w:r>
    </w:p>
    <w:p w14:paraId="0DBEC052" w14:textId="53706FFF" w:rsidR="0061711D" w:rsidRDefault="0061711D" w:rsidP="0061711D">
      <w:r>
        <w:t>He and lady Dean walk to the man by the fancy car in the garage</w:t>
      </w:r>
      <w:r w:rsidR="00AC2FB3">
        <w:t>.</w:t>
      </w:r>
    </w:p>
    <w:p w14:paraId="47A6C8D3" w14:textId="3C86410F" w:rsidR="0061711D" w:rsidRDefault="0061711D" w:rsidP="0061711D">
      <w:pPr>
        <w:pStyle w:val="CharacterName"/>
      </w:pPr>
      <w:r>
        <w:t>Dean (cont.)</w:t>
      </w:r>
    </w:p>
    <w:p w14:paraId="50F1F812" w14:textId="1EB62934" w:rsidR="0061711D" w:rsidRDefault="0061711D" w:rsidP="0061711D">
      <w:pPr>
        <w:pStyle w:val="Dialogue"/>
      </w:pPr>
      <w:r>
        <w:t>Ah, very nice, very nice indeed. How many Rolls does Mr. Shahbandar own?</w:t>
      </w:r>
    </w:p>
    <w:p w14:paraId="3082912B" w14:textId="660960CB" w:rsidR="0061711D" w:rsidRDefault="0061711D" w:rsidP="0061711D">
      <w:pPr>
        <w:pStyle w:val="MORE"/>
      </w:pPr>
      <w:r>
        <w:t>[more]</w:t>
      </w:r>
    </w:p>
    <w:p w14:paraId="60807967" w14:textId="554C95C1" w:rsidR="0061711D" w:rsidRDefault="0061711D" w:rsidP="0061711D">
      <w:pPr>
        <w:pStyle w:val="CharacterName"/>
      </w:pPr>
      <w:r>
        <w:lastRenderedPageBreak/>
        <w:t>Car attednant</w:t>
      </w:r>
    </w:p>
    <w:p w14:paraId="5BA3E5F7" w14:textId="56C3038D" w:rsidR="0061711D" w:rsidRDefault="0061711D" w:rsidP="0061711D">
      <w:pPr>
        <w:pStyle w:val="Dialogue"/>
      </w:pPr>
      <w:r>
        <w:t>Three, sir. This one, the black and a new white one.</w:t>
      </w:r>
    </w:p>
    <w:p w14:paraId="5B61AEEB" w14:textId="33BC9E3D" w:rsidR="0061711D" w:rsidRDefault="0061711D" w:rsidP="0061711D">
      <w:pPr>
        <w:pStyle w:val="CharacterName"/>
      </w:pPr>
      <w:r>
        <w:t>Dean</w:t>
      </w:r>
    </w:p>
    <w:p w14:paraId="7351B5A6" w14:textId="3A97EA75" w:rsidR="0061711D" w:rsidRDefault="00AC2FB3" w:rsidP="0061711D">
      <w:pPr>
        <w:pStyle w:val="Dialogue"/>
      </w:pPr>
      <w:r>
        <w:t>Oh,</w:t>
      </w:r>
      <w:r w:rsidR="0061711D">
        <w:t xml:space="preserve"> and how does one move these cars in and out?</w:t>
      </w:r>
    </w:p>
    <w:p w14:paraId="41EC10C1" w14:textId="42D95D2E" w:rsidR="0061711D" w:rsidRDefault="0061711D" w:rsidP="0061711D">
      <w:pPr>
        <w:pStyle w:val="CharacterName"/>
      </w:pPr>
      <w:r>
        <w:t>Car attendant</w:t>
      </w:r>
    </w:p>
    <w:p w14:paraId="44878FA8" w14:textId="7975CEA5" w:rsidR="0061711D" w:rsidRDefault="0061711D" w:rsidP="0061711D">
      <w:pPr>
        <w:pStyle w:val="Dialogue"/>
      </w:pPr>
      <w:r>
        <w:t>In the usual manner, sir. Through the door. That is the door</w:t>
      </w:r>
      <w:r w:rsidR="008524CE">
        <w:t>.</w:t>
      </w:r>
    </w:p>
    <w:p w14:paraId="649E838D" w14:textId="3C02B92E" w:rsidR="0061711D" w:rsidRDefault="0061711D" w:rsidP="0061711D">
      <w:r>
        <w:t>He points to the massive steel garage door on the other side of the building.</w:t>
      </w:r>
    </w:p>
    <w:p w14:paraId="07CFB32C" w14:textId="23C291AD" w:rsidR="0061711D" w:rsidRDefault="0061711D" w:rsidP="0061711D">
      <w:pPr>
        <w:pStyle w:val="CharacterName"/>
      </w:pPr>
      <w:r>
        <w:t>Dean</w:t>
      </w:r>
    </w:p>
    <w:p w14:paraId="1FD9CAFA" w14:textId="2562D4C0" w:rsidR="0061711D" w:rsidRDefault="0061711D" w:rsidP="0061711D">
      <w:pPr>
        <w:pStyle w:val="Dialogue"/>
      </w:pPr>
      <w:r>
        <w:t>Goodness gracious. Looks more like a safety curtain.</w:t>
      </w:r>
    </w:p>
    <w:p w14:paraId="22497CEE" w14:textId="67D27D99" w:rsidR="0061711D" w:rsidRDefault="0061711D" w:rsidP="0061711D">
      <w:r>
        <w:t>J.K. comes running back over.</w:t>
      </w:r>
    </w:p>
    <w:p w14:paraId="7624BA88" w14:textId="1F200375" w:rsidR="0061711D" w:rsidRDefault="0061711D" w:rsidP="0061711D">
      <w:pPr>
        <w:pStyle w:val="CharacterName"/>
      </w:pPr>
      <w:r>
        <w:t>J.K.</w:t>
      </w:r>
    </w:p>
    <w:p w14:paraId="446854E7" w14:textId="00028D55" w:rsidR="0061711D" w:rsidRDefault="0061711D" w:rsidP="0061711D">
      <w:pPr>
        <w:pStyle w:val="Dialogue"/>
      </w:pPr>
      <w:r>
        <w:t xml:space="preserve">Here is the cuff link, Sir Harold. It was quite undamaged. </w:t>
      </w:r>
    </w:p>
    <w:p w14:paraId="4DE45E55" w14:textId="482F913D" w:rsidR="0061711D" w:rsidRDefault="0061711D" w:rsidP="0061711D">
      <w:pPr>
        <w:pStyle w:val="CharacterName"/>
      </w:pPr>
      <w:r>
        <w:t>Dean</w:t>
      </w:r>
    </w:p>
    <w:p w14:paraId="32575753" w14:textId="76499EE1" w:rsidR="0061711D" w:rsidRDefault="0061711D" w:rsidP="0061711D">
      <w:pPr>
        <w:pStyle w:val="Dialogue"/>
      </w:pPr>
      <w:r>
        <w:t xml:space="preserve">Good, I knew we’d find it. </w:t>
      </w:r>
    </w:p>
    <w:p w14:paraId="7744ABF7" w14:textId="2819BE2E" w:rsidR="003B15A6" w:rsidRDefault="003B15A6" w:rsidP="003B15A6">
      <w:pPr>
        <w:pStyle w:val="CharacterName"/>
      </w:pPr>
      <w:r>
        <w:t>J.K.</w:t>
      </w:r>
    </w:p>
    <w:p w14:paraId="1D6E98E0" w14:textId="6767D011" w:rsidR="003B15A6" w:rsidRDefault="003B15A6" w:rsidP="003B15A6">
      <w:pPr>
        <w:pStyle w:val="Dialogue"/>
      </w:pPr>
      <w:r>
        <w:t>Shall we go now Harold, Lady Dean?</w:t>
      </w:r>
    </w:p>
    <w:p w14:paraId="411D639F" w14:textId="1A3B7194" w:rsidR="003B15A6" w:rsidRDefault="003B15A6" w:rsidP="003B15A6">
      <w:pPr>
        <w:pStyle w:val="CharacterName"/>
      </w:pPr>
      <w:r>
        <w:t>Dean</w:t>
      </w:r>
    </w:p>
    <w:p w14:paraId="703A7B6E" w14:textId="62DFBF3B" w:rsidR="003B15A6" w:rsidRDefault="003B15A6" w:rsidP="003B15A6">
      <w:pPr>
        <w:pStyle w:val="Dialogue"/>
      </w:pPr>
      <w:r>
        <w:t>Go along now darling. Could you fix this for me dear boy?</w:t>
      </w:r>
    </w:p>
    <w:p w14:paraId="6A5E2FE5" w14:textId="0731467F" w:rsidR="003B15A6" w:rsidRDefault="003B15A6" w:rsidP="003B15A6">
      <w:r>
        <w:t>He shows the cuff link.</w:t>
      </w:r>
    </w:p>
    <w:p w14:paraId="7EC31E05" w14:textId="695ABBB5" w:rsidR="003B15A6" w:rsidRDefault="003B15A6" w:rsidP="003B15A6">
      <w:pPr>
        <w:pStyle w:val="CharacterName"/>
      </w:pPr>
      <w:r>
        <w:t>J.K.</w:t>
      </w:r>
    </w:p>
    <w:p w14:paraId="23D35F66" w14:textId="4EE3EE4F" w:rsidR="003B15A6" w:rsidRDefault="003B15A6" w:rsidP="003B15A6">
      <w:pPr>
        <w:pStyle w:val="Dialogue"/>
      </w:pPr>
      <w:r>
        <w:t xml:space="preserve">It would be my </w:t>
      </w:r>
      <w:r w:rsidR="008524CE">
        <w:t>pleasure,</w:t>
      </w:r>
      <w:r>
        <w:t xml:space="preserve"> sir </w:t>
      </w:r>
      <w:r w:rsidR="00794D5A">
        <w:t>Harold,</w:t>
      </w:r>
      <w:r>
        <w:t xml:space="preserve"> my pleasure.</w:t>
      </w:r>
    </w:p>
    <w:p w14:paraId="3A0543CD" w14:textId="58B23E41" w:rsidR="003B15A6" w:rsidRDefault="003B15A6" w:rsidP="003B15A6">
      <w:pPr>
        <w:pStyle w:val="CharacterName"/>
      </w:pPr>
      <w:r>
        <w:t>Dean</w:t>
      </w:r>
    </w:p>
    <w:p w14:paraId="4B0B3616" w14:textId="3F1DB55B" w:rsidR="003B15A6" w:rsidRDefault="003B15A6" w:rsidP="003B15A6">
      <w:pPr>
        <w:pStyle w:val="Dialogue"/>
      </w:pPr>
      <w:r>
        <w:t>Thank you.</w:t>
      </w:r>
    </w:p>
    <w:p w14:paraId="4C0E0F30" w14:textId="271A2142" w:rsidR="003B15A6" w:rsidRDefault="003B15A6" w:rsidP="003B15A6">
      <w:pPr>
        <w:pStyle w:val="CharacterName"/>
      </w:pPr>
      <w:r>
        <w:lastRenderedPageBreak/>
        <w:t>J.K.</w:t>
      </w:r>
    </w:p>
    <w:p w14:paraId="69D77539" w14:textId="405D0C76" w:rsidR="003B15A6" w:rsidRDefault="003B15A6" w:rsidP="003B15A6">
      <w:pPr>
        <w:pStyle w:val="Dialogue"/>
      </w:pPr>
      <w:r>
        <w:t xml:space="preserve">My pleasure Sir Harold </w:t>
      </w:r>
    </w:p>
    <w:p w14:paraId="45B76D31" w14:textId="122628AF" w:rsidR="003B15A6" w:rsidRDefault="003B15A6" w:rsidP="003B15A6">
      <w:r>
        <w:t>They reenter the elevator.</w:t>
      </w:r>
    </w:p>
    <w:p w14:paraId="0BD7A8DD" w14:textId="5D298B28" w:rsidR="003B15A6" w:rsidRPr="00E51824" w:rsidRDefault="003B15A6" w:rsidP="003B15A6">
      <w:pPr>
        <w:pStyle w:val="FadeInActionSceneSetting"/>
        <w:rPr>
          <w:b/>
          <w:bCs/>
        </w:rPr>
      </w:pPr>
      <w:r w:rsidRPr="00E51824">
        <w:rPr>
          <w:b/>
          <w:bCs/>
        </w:rPr>
        <w:t>int.</w:t>
      </w:r>
      <w:r w:rsidR="001C50A0" w:rsidRPr="00E51824">
        <w:rPr>
          <w:b/>
          <w:bCs/>
        </w:rPr>
        <w:t xml:space="preserve"> </w:t>
      </w:r>
      <w:r w:rsidRPr="00E51824">
        <w:rPr>
          <w:b/>
          <w:bCs/>
        </w:rPr>
        <w:t xml:space="preserve">Shahbandar’s apartment – </w:t>
      </w:r>
      <w:r w:rsidR="001C50A0" w:rsidRPr="00E51824">
        <w:rPr>
          <w:b/>
          <w:bCs/>
        </w:rPr>
        <w:t>Foyer - day</w:t>
      </w:r>
    </w:p>
    <w:p w14:paraId="183A5460" w14:textId="3B510735" w:rsidR="003B15A6" w:rsidRDefault="003B15A6" w:rsidP="003B15A6">
      <w:r>
        <w:t>They exit the elevator.</w:t>
      </w:r>
    </w:p>
    <w:p w14:paraId="267DFD66" w14:textId="412C55E1" w:rsidR="003B15A6" w:rsidRDefault="003B15A6" w:rsidP="003B15A6">
      <w:pPr>
        <w:pStyle w:val="CharacterName"/>
      </w:pPr>
      <w:r>
        <w:t>Dean</w:t>
      </w:r>
    </w:p>
    <w:p w14:paraId="73439E11" w14:textId="0D26562A" w:rsidR="003B15A6" w:rsidRDefault="003B15A6" w:rsidP="003B15A6">
      <w:pPr>
        <w:pStyle w:val="Dialogue"/>
      </w:pPr>
      <w:r>
        <w:t>Ah, Mr. Shahbandar.</w:t>
      </w:r>
    </w:p>
    <w:p w14:paraId="0F93F05E" w14:textId="65F63A5D" w:rsidR="003B15A6" w:rsidRDefault="003B15A6" w:rsidP="003B15A6">
      <w:pPr>
        <w:pStyle w:val="CharacterName"/>
      </w:pPr>
      <w:r>
        <w:t>Secretary</w:t>
      </w:r>
    </w:p>
    <w:p w14:paraId="0DE657C1" w14:textId="635F412B" w:rsidR="003B15A6" w:rsidRDefault="003B15A6" w:rsidP="003B15A6">
      <w:pPr>
        <w:pStyle w:val="Dialogue"/>
      </w:pPr>
      <w:r>
        <w:t xml:space="preserve">I am Mr. Shahbandar’s </w:t>
      </w:r>
      <w:r w:rsidR="002E77E2">
        <w:t>secretary.</w:t>
      </w:r>
      <w:r>
        <w:t xml:space="preserve"> </w:t>
      </w:r>
    </w:p>
    <w:p w14:paraId="2CC9E062" w14:textId="39D780F9" w:rsidR="003B15A6" w:rsidRDefault="002E77E2" w:rsidP="002E77E2">
      <w:pPr>
        <w:pStyle w:val="CharacterName"/>
      </w:pPr>
      <w:r>
        <w:t>Dean</w:t>
      </w:r>
    </w:p>
    <w:p w14:paraId="73382C28" w14:textId="421E2F5E" w:rsidR="002E77E2" w:rsidRDefault="002E77E2" w:rsidP="002E77E2">
      <w:pPr>
        <w:pStyle w:val="Dialogue"/>
      </w:pPr>
      <w:r>
        <w:t>Oh, I am sorry.</w:t>
      </w:r>
    </w:p>
    <w:p w14:paraId="2845CECE" w14:textId="10CC2C42" w:rsidR="002E77E2" w:rsidRDefault="002E77E2" w:rsidP="002E77E2">
      <w:pPr>
        <w:pStyle w:val="CharacterName"/>
      </w:pPr>
      <w:r>
        <w:t>Secretary</w:t>
      </w:r>
    </w:p>
    <w:p w14:paraId="0EACCDA0" w14:textId="4425B99A" w:rsidR="002E77E2" w:rsidRDefault="002E77E2" w:rsidP="002E77E2">
      <w:pPr>
        <w:pStyle w:val="Dialogue"/>
      </w:pPr>
      <w:r>
        <w:t xml:space="preserve">Welcome, Sir Harold, </w:t>
      </w:r>
      <w:proofErr w:type="gramStart"/>
      <w:r>
        <w:t>milady</w:t>
      </w:r>
      <w:proofErr w:type="gramEnd"/>
      <w:r>
        <w:t xml:space="preserve">. This way please. </w:t>
      </w:r>
    </w:p>
    <w:p w14:paraId="2E31CF59" w14:textId="65F61E3F" w:rsidR="002E77E2" w:rsidRDefault="002E77E2" w:rsidP="002E77E2">
      <w:r>
        <w:t xml:space="preserve">They are </w:t>
      </w:r>
      <w:r w:rsidR="00FF7806">
        <w:t>led</w:t>
      </w:r>
      <w:r>
        <w:t xml:space="preserve"> into</w:t>
      </w:r>
      <w:r w:rsidR="00794D5A">
        <w:t>…</w:t>
      </w:r>
    </w:p>
    <w:p w14:paraId="05A3DCB4" w14:textId="7A62F290" w:rsidR="002E77E2" w:rsidRPr="00E51824" w:rsidRDefault="002E77E2" w:rsidP="002E77E2">
      <w:pPr>
        <w:pStyle w:val="FadeInActionSceneSetting"/>
        <w:rPr>
          <w:b/>
          <w:bCs/>
        </w:rPr>
      </w:pPr>
      <w:r w:rsidRPr="00E51824">
        <w:rPr>
          <w:b/>
          <w:bCs/>
        </w:rPr>
        <w:t xml:space="preserve">int. </w:t>
      </w:r>
      <w:r w:rsidR="001C50A0" w:rsidRPr="00E51824">
        <w:rPr>
          <w:b/>
          <w:bCs/>
        </w:rPr>
        <w:t xml:space="preserve">- </w:t>
      </w:r>
      <w:r w:rsidRPr="00E51824">
        <w:rPr>
          <w:b/>
          <w:bCs/>
        </w:rPr>
        <w:t>Shahbandar’s apartment – sitting room</w:t>
      </w:r>
      <w:r w:rsidR="001C50A0" w:rsidRPr="00E51824">
        <w:rPr>
          <w:b/>
          <w:bCs/>
        </w:rPr>
        <w:t xml:space="preserve"> - day </w:t>
      </w:r>
    </w:p>
    <w:p w14:paraId="19284D07" w14:textId="5C6DC087" w:rsidR="00AF7900" w:rsidRDefault="002E77E2" w:rsidP="002E77E2">
      <w:pPr>
        <w:pStyle w:val="CharacterName"/>
      </w:pPr>
      <w:r>
        <w:t>Secretary</w:t>
      </w:r>
    </w:p>
    <w:p w14:paraId="3A473A8E" w14:textId="047E166A" w:rsidR="002E77E2" w:rsidRDefault="002E77E2" w:rsidP="002E77E2">
      <w:pPr>
        <w:pStyle w:val="Dialogue"/>
      </w:pPr>
      <w:r>
        <w:t>Now if you just wait here Mr. Shahbandar will be here in a moment.</w:t>
      </w:r>
    </w:p>
    <w:p w14:paraId="37E4D3C2" w14:textId="39BC7468" w:rsidR="002E77E2" w:rsidRDefault="002E77E2" w:rsidP="002E77E2">
      <w:pPr>
        <w:pStyle w:val="CharacterName"/>
      </w:pPr>
      <w:r>
        <w:t>Dean</w:t>
      </w:r>
    </w:p>
    <w:p w14:paraId="2C8E8EF7" w14:textId="3A4A8D6F" w:rsidR="002E77E2" w:rsidRDefault="002E77E2" w:rsidP="002E77E2">
      <w:pPr>
        <w:pStyle w:val="Dialogue"/>
      </w:pPr>
      <w:r>
        <w:t>Thank you.</w:t>
      </w:r>
    </w:p>
    <w:p w14:paraId="57CCF2AD" w14:textId="7A2E65DE" w:rsidR="002E77E2" w:rsidRDefault="002E77E2" w:rsidP="002E77E2">
      <w:r>
        <w:t>Mr. Shahbandar watches in the corner of the room. His monocle precariously positioned. He stares at Lady Dean intently.</w:t>
      </w:r>
    </w:p>
    <w:p w14:paraId="621B4910" w14:textId="41008449" w:rsidR="002E77E2" w:rsidRDefault="002E77E2" w:rsidP="002E77E2">
      <w:r>
        <w:t>He enters</w:t>
      </w:r>
      <w:r w:rsidR="001C50A0">
        <w:t>,</w:t>
      </w:r>
      <w:r>
        <w:t xml:space="preserve"> meets Dean’s gaze for a second before returning his focus solely on Lady Dean and the face he remembers so well.</w:t>
      </w:r>
    </w:p>
    <w:p w14:paraId="56CD8986" w14:textId="6CC9F5A1" w:rsidR="002E77E2" w:rsidRDefault="002E77E2" w:rsidP="002E77E2">
      <w:pPr>
        <w:pStyle w:val="CharacterName"/>
      </w:pPr>
      <w:r>
        <w:t>Shahbandar</w:t>
      </w:r>
    </w:p>
    <w:p w14:paraId="47AB8E15" w14:textId="00E73659" w:rsidR="002E77E2" w:rsidRDefault="002E77E2" w:rsidP="002E77E2">
      <w:pPr>
        <w:pStyle w:val="Dialogue"/>
      </w:pPr>
      <w:r>
        <w:t>Sir Harold, how kind of you to meet me.</w:t>
      </w:r>
    </w:p>
    <w:p w14:paraId="09DAD330" w14:textId="77777777" w:rsidR="002E77E2" w:rsidRDefault="002E77E2" w:rsidP="002E77E2">
      <w:pPr>
        <w:pStyle w:val="Dialogue"/>
      </w:pPr>
    </w:p>
    <w:p w14:paraId="1D961926" w14:textId="2D7C4968" w:rsidR="002E77E2" w:rsidRDefault="002E77E2" w:rsidP="002E77E2">
      <w:pPr>
        <w:pStyle w:val="MORE"/>
      </w:pPr>
      <w:r>
        <w:t>[more]</w:t>
      </w:r>
    </w:p>
    <w:p w14:paraId="05108E59" w14:textId="7ABEB99C" w:rsidR="002E77E2" w:rsidRDefault="002E77E2" w:rsidP="002E77E2">
      <w:pPr>
        <w:pStyle w:val="CharacterName"/>
      </w:pPr>
      <w:r>
        <w:lastRenderedPageBreak/>
        <w:t>Dean</w:t>
      </w:r>
    </w:p>
    <w:p w14:paraId="11363881" w14:textId="51229AD8" w:rsidR="002E77E2" w:rsidRDefault="002E77E2" w:rsidP="002E77E2">
      <w:pPr>
        <w:pStyle w:val="Dialogue"/>
      </w:pPr>
      <w:r>
        <w:t xml:space="preserve">How do you do? May I </w:t>
      </w:r>
      <w:proofErr w:type="gramStart"/>
      <w:r>
        <w:t>present</w:t>
      </w:r>
      <w:proofErr w:type="gramEnd"/>
      <w:r>
        <w:t xml:space="preserve"> my wife?</w:t>
      </w:r>
    </w:p>
    <w:p w14:paraId="5A3C61A2" w14:textId="4DDD63D4" w:rsidR="002E77E2" w:rsidRDefault="002E77E2" w:rsidP="002E77E2">
      <w:r>
        <w:t>Shahbandar approaches her, removes his monocle, kisses her hand.</w:t>
      </w:r>
    </w:p>
    <w:p w14:paraId="0D86EFCD" w14:textId="4B8F12E8" w:rsidR="002E77E2" w:rsidRDefault="002E77E2" w:rsidP="002E77E2">
      <w:pPr>
        <w:pStyle w:val="CharacterName"/>
      </w:pPr>
      <w:r>
        <w:t>Shahbandar</w:t>
      </w:r>
    </w:p>
    <w:p w14:paraId="6FC9EF69" w14:textId="368C4B77" w:rsidR="002E77E2" w:rsidRDefault="002E77E2" w:rsidP="002E77E2">
      <w:pPr>
        <w:pStyle w:val="Dialogue"/>
      </w:pPr>
      <w:r>
        <w:t>Uh, please be seated.</w:t>
      </w:r>
    </w:p>
    <w:p w14:paraId="5C9B9DE7" w14:textId="72C6F3CA" w:rsidR="002E77E2" w:rsidRDefault="002E77E2" w:rsidP="002E77E2">
      <w:r>
        <w:t xml:space="preserve">They </w:t>
      </w:r>
      <w:r w:rsidR="001C50A0">
        <w:t>sit.</w:t>
      </w:r>
    </w:p>
    <w:p w14:paraId="5FFDC662" w14:textId="0298D2A3" w:rsidR="002E77E2" w:rsidRDefault="002E77E2" w:rsidP="002E77E2">
      <w:pPr>
        <w:pStyle w:val="CharacterName"/>
      </w:pPr>
      <w:r>
        <w:t>S</w:t>
      </w:r>
      <w:r w:rsidR="00DA2082">
        <w:t>hah</w:t>
      </w:r>
      <w:r>
        <w:t>bandar</w:t>
      </w:r>
    </w:p>
    <w:p w14:paraId="34BA31E4" w14:textId="490C4045" w:rsidR="002E77E2" w:rsidRDefault="002E77E2" w:rsidP="002E77E2">
      <w:pPr>
        <w:pStyle w:val="Dialogue"/>
      </w:pPr>
      <w:r>
        <w:t xml:space="preserve">May I offer you some refreshments, </w:t>
      </w:r>
      <w:r w:rsidR="00FF7806">
        <w:t>possibly</w:t>
      </w:r>
      <w:r>
        <w:t xml:space="preserve"> some champagne?</w:t>
      </w:r>
    </w:p>
    <w:p w14:paraId="5FBEEE8C" w14:textId="2F62261E" w:rsidR="00DA2082" w:rsidRDefault="00DA2082" w:rsidP="00DA2082">
      <w:r>
        <w:t>They grab glasses, Shahbandar does not.</w:t>
      </w:r>
    </w:p>
    <w:p w14:paraId="07AF71D2" w14:textId="361AA99B" w:rsidR="00DA2082" w:rsidRDefault="00DA2082" w:rsidP="00DA2082">
      <w:pPr>
        <w:pStyle w:val="CharacterName"/>
      </w:pPr>
      <w:r>
        <w:t>Dean</w:t>
      </w:r>
    </w:p>
    <w:p w14:paraId="0F47619B" w14:textId="0EF16546" w:rsidR="00DA2082" w:rsidRDefault="00DA2082" w:rsidP="00DA2082">
      <w:pPr>
        <w:pStyle w:val="Dialogue"/>
      </w:pPr>
      <w:r>
        <w:t>Aren’t you going to join us?</w:t>
      </w:r>
    </w:p>
    <w:p w14:paraId="6FB9B10E" w14:textId="621BA9F8" w:rsidR="00A6419A" w:rsidRDefault="00A6419A" w:rsidP="00A6419A">
      <w:pPr>
        <w:pStyle w:val="CharacterName"/>
      </w:pPr>
      <w:r>
        <w:t>Shahbandar</w:t>
      </w:r>
    </w:p>
    <w:p w14:paraId="217DCFD8" w14:textId="2E27C5CD" w:rsidR="00A6419A" w:rsidRDefault="00A6419A" w:rsidP="00A6419A">
      <w:pPr>
        <w:pStyle w:val="Dialogue"/>
      </w:pPr>
      <w:r>
        <w:t xml:space="preserve">We are not </w:t>
      </w:r>
      <w:proofErr w:type="gramStart"/>
      <w:r>
        <w:t>permitted</w:t>
      </w:r>
      <w:proofErr w:type="gramEnd"/>
      <w:r>
        <w:t xml:space="preserve"> alcohol. I expect you </w:t>
      </w:r>
      <w:proofErr w:type="gramStart"/>
      <w:r>
        <w:t>are</w:t>
      </w:r>
      <w:proofErr w:type="gramEnd"/>
      <w:r>
        <w:t xml:space="preserve"> wondering why I wanted to meet you.</w:t>
      </w:r>
    </w:p>
    <w:p w14:paraId="01895C2F" w14:textId="63049A9A" w:rsidR="00A6419A" w:rsidRDefault="00A6419A" w:rsidP="00A6419A">
      <w:pPr>
        <w:pStyle w:val="CharacterName"/>
      </w:pPr>
      <w:r>
        <w:t>Dean</w:t>
      </w:r>
    </w:p>
    <w:p w14:paraId="5A60E967" w14:textId="44CE0717" w:rsidR="00A6419A" w:rsidRDefault="00A6419A" w:rsidP="00A6419A">
      <w:pPr>
        <w:pStyle w:val="Dialogue"/>
      </w:pPr>
      <w:r>
        <w:t>The thought had crossed my mind. I presumed you wanted to have a chat about the world oil situation.</w:t>
      </w:r>
    </w:p>
    <w:p w14:paraId="34113807" w14:textId="2D959D38" w:rsidR="00A6419A" w:rsidRDefault="00A6419A" w:rsidP="00A6419A">
      <w:pPr>
        <w:pStyle w:val="CharacterName"/>
      </w:pPr>
      <w:r>
        <w:t>Shahbandar</w:t>
      </w:r>
    </w:p>
    <w:p w14:paraId="772218A1" w14:textId="5EF89A76" w:rsidR="00A6419A" w:rsidRDefault="00A6419A" w:rsidP="00A6419A">
      <w:pPr>
        <w:pStyle w:val="Dialogue"/>
      </w:pPr>
      <w:r>
        <w:t xml:space="preserve">I remarkable thing has happened. You might even call it a miracle. I don’t quite know how to explain it. You have a very beautiful </w:t>
      </w:r>
      <w:proofErr w:type="gramStart"/>
      <w:r>
        <w:t>wife,</w:t>
      </w:r>
      <w:proofErr w:type="gramEnd"/>
      <w:r>
        <w:t xml:space="preserve"> how long have you been married?</w:t>
      </w:r>
    </w:p>
    <w:p w14:paraId="45E04ABF" w14:textId="39510049" w:rsidR="00A6419A" w:rsidRDefault="00A6419A" w:rsidP="00A6419A">
      <w:pPr>
        <w:pStyle w:val="CharacterName"/>
      </w:pPr>
      <w:r>
        <w:t>Dean</w:t>
      </w:r>
    </w:p>
    <w:p w14:paraId="4970904A" w14:textId="0B360849" w:rsidR="00A6419A" w:rsidRDefault="00A6419A" w:rsidP="00A6419A">
      <w:pPr>
        <w:pStyle w:val="Dialogue"/>
      </w:pPr>
      <w:r>
        <w:t xml:space="preserve">Four years. </w:t>
      </w:r>
    </w:p>
    <w:p w14:paraId="02997228" w14:textId="50AC3AF6" w:rsidR="00A6419A" w:rsidRDefault="00A6419A" w:rsidP="00A6419A">
      <w:pPr>
        <w:pStyle w:val="CharacterName"/>
      </w:pPr>
      <w:r>
        <w:t>Shahbandar</w:t>
      </w:r>
    </w:p>
    <w:p w14:paraId="4316D780" w14:textId="77777777" w:rsidR="00A6419A" w:rsidRDefault="00A6419A" w:rsidP="00A6419A">
      <w:pPr>
        <w:pStyle w:val="Dialogue"/>
      </w:pPr>
      <w:r>
        <w:t xml:space="preserve">You’re fortunate. I was married for only one year. It was a </w:t>
      </w:r>
    </w:p>
    <w:p w14:paraId="27CD86D8" w14:textId="1933B200" w:rsidR="00A6419A" w:rsidRDefault="00A6419A" w:rsidP="00A6419A">
      <w:pPr>
        <w:pStyle w:val="CharacterName"/>
      </w:pPr>
      <w:r>
        <w:lastRenderedPageBreak/>
        <w:t>Shahbandar (cont.)</w:t>
      </w:r>
    </w:p>
    <w:p w14:paraId="386FFF6A" w14:textId="2AA759AC" w:rsidR="00A6419A" w:rsidRDefault="00A6419A" w:rsidP="00A6419A">
      <w:pPr>
        <w:pStyle w:val="Dialogue"/>
      </w:pPr>
      <w:r>
        <w:t xml:space="preserve">wonderful year but it passed so quickly, and then she was gone. May I show you something quite </w:t>
      </w:r>
      <w:r w:rsidR="001C50A0">
        <w:t>extraordinary?</w:t>
      </w:r>
      <w:r>
        <w:t xml:space="preserve"> </w:t>
      </w:r>
    </w:p>
    <w:p w14:paraId="4A98F807" w14:textId="77EA9AC6" w:rsidR="00A6419A" w:rsidRDefault="00A6419A" w:rsidP="00A6419A">
      <w:r>
        <w:t>He stands.</w:t>
      </w:r>
    </w:p>
    <w:p w14:paraId="0F75564F" w14:textId="472BEE8B" w:rsidR="00A6419A" w:rsidRDefault="00A6419A" w:rsidP="00A6419A">
      <w:pPr>
        <w:pStyle w:val="CharacterName"/>
      </w:pPr>
      <w:r>
        <w:t>Dean</w:t>
      </w:r>
    </w:p>
    <w:p w14:paraId="59943AF2" w14:textId="35F8E87C" w:rsidR="00A6419A" w:rsidRDefault="00A6419A" w:rsidP="00A6419A">
      <w:pPr>
        <w:pStyle w:val="Dialogue"/>
      </w:pPr>
      <w:r>
        <w:t>Sure, I</w:t>
      </w:r>
      <w:r w:rsidR="001C50A0">
        <w:t>’m</w:t>
      </w:r>
      <w:r>
        <w:t xml:space="preserve"> always </w:t>
      </w:r>
      <w:r w:rsidR="002970D1">
        <w:t>wanting</w:t>
      </w:r>
      <w:r>
        <w:t xml:space="preserve"> to see something extraordinary.</w:t>
      </w:r>
    </w:p>
    <w:p w14:paraId="55837BE0" w14:textId="14E5E90C" w:rsidR="001C50A0" w:rsidRPr="00E51824" w:rsidRDefault="001C50A0" w:rsidP="001C50A0">
      <w:pPr>
        <w:pStyle w:val="FadeInActionSceneSetting"/>
        <w:rPr>
          <w:b/>
          <w:bCs/>
        </w:rPr>
      </w:pPr>
      <w:r w:rsidRPr="00E51824">
        <w:rPr>
          <w:b/>
          <w:bCs/>
        </w:rPr>
        <w:t>int. Shahbandar’s apartment – office - day</w:t>
      </w:r>
    </w:p>
    <w:p w14:paraId="6BBA22DB" w14:textId="412C43D4" w:rsidR="00A6419A" w:rsidRDefault="00A6419A" w:rsidP="00A6419A">
      <w:r>
        <w:t xml:space="preserve">They enter the room with the Buddha statue. </w:t>
      </w:r>
    </w:p>
    <w:p w14:paraId="6F6DAB78" w14:textId="10C74F52" w:rsidR="00A6419A" w:rsidRDefault="00A6419A" w:rsidP="00A6419A">
      <w:pPr>
        <w:pStyle w:val="CharacterName"/>
      </w:pPr>
      <w:r>
        <w:t>Shahbandar</w:t>
      </w:r>
    </w:p>
    <w:p w14:paraId="6A3001E4" w14:textId="70D89221" w:rsidR="00A6419A" w:rsidRDefault="00A6419A" w:rsidP="00A6419A">
      <w:pPr>
        <w:pStyle w:val="Dialogue"/>
      </w:pPr>
      <w:r>
        <w:t>This is my office, and library. This way, please.</w:t>
      </w:r>
    </w:p>
    <w:p w14:paraId="6687A967" w14:textId="6336EBF1" w:rsidR="001C50A0" w:rsidRDefault="001C50A0" w:rsidP="001C50A0">
      <w:pPr>
        <w:pStyle w:val="CharacterName"/>
      </w:pPr>
      <w:r>
        <w:t>Dean</w:t>
      </w:r>
    </w:p>
    <w:p w14:paraId="0C7F8EB4" w14:textId="1AAACB46" w:rsidR="001C50A0" w:rsidRDefault="001C50A0" w:rsidP="001C50A0">
      <w:pPr>
        <w:pStyle w:val="Dialogue"/>
      </w:pPr>
      <w:r>
        <w:t xml:space="preserve">I must </w:t>
      </w:r>
      <w:proofErr w:type="gramStart"/>
      <w:r w:rsidR="00794D5A">
        <w:t>say,</w:t>
      </w:r>
      <w:proofErr w:type="gramEnd"/>
      <w:r>
        <w:t xml:space="preserve"> Mr. </w:t>
      </w:r>
      <w:r w:rsidR="002970D1">
        <w:t>Shahbandar,</w:t>
      </w:r>
      <w:r>
        <w:t xml:space="preserve"> you have some beautiful things. This.</w:t>
      </w:r>
    </w:p>
    <w:p w14:paraId="1C9E4CB8" w14:textId="77777777" w:rsidR="001C50A0" w:rsidRDefault="001C50A0" w:rsidP="001C50A0">
      <w:r>
        <w:t xml:space="preserve">Dean points out the Buddha statue. </w:t>
      </w:r>
    </w:p>
    <w:p w14:paraId="7DF73049" w14:textId="5D143179" w:rsidR="001C50A0" w:rsidRDefault="001C50A0" w:rsidP="001C50A0">
      <w:pPr>
        <w:pStyle w:val="CharacterName"/>
      </w:pPr>
      <w:r>
        <w:t>Dean</w:t>
      </w:r>
    </w:p>
    <w:p w14:paraId="1CC67778" w14:textId="43CE676A" w:rsidR="001C50A0" w:rsidRDefault="001C50A0" w:rsidP="001C50A0">
      <w:pPr>
        <w:pStyle w:val="Dialogue"/>
      </w:pPr>
      <w:r>
        <w:t>This, for instance. Chinese, isn’t it?</w:t>
      </w:r>
    </w:p>
    <w:p w14:paraId="32751406" w14:textId="69A24F44" w:rsidR="001C50A0" w:rsidRDefault="001C50A0" w:rsidP="001C50A0">
      <w:pPr>
        <w:pStyle w:val="CharacterName"/>
      </w:pPr>
      <w:r>
        <w:t>Shahbandar</w:t>
      </w:r>
    </w:p>
    <w:p w14:paraId="14B963EB" w14:textId="198FE855" w:rsidR="001C50A0" w:rsidRDefault="001C50A0" w:rsidP="001C50A0">
      <w:pPr>
        <w:pStyle w:val="Dialogue"/>
      </w:pPr>
      <w:r>
        <w:t xml:space="preserve">That’s </w:t>
      </w:r>
      <w:proofErr w:type="gramStart"/>
      <w:r>
        <w:t>right</w:t>
      </w:r>
      <w:proofErr w:type="gramEnd"/>
      <w:r>
        <w:t xml:space="preserve"> yes.</w:t>
      </w:r>
    </w:p>
    <w:p w14:paraId="5380138E" w14:textId="25882F55" w:rsidR="00A6419A" w:rsidRDefault="00A6419A" w:rsidP="00A6419A">
      <w:r>
        <w:t xml:space="preserve">He ushers Lady Dean to the </w:t>
      </w:r>
      <w:r w:rsidR="001C50A0">
        <w:t>next room. Dean peers out at the open window before following.</w:t>
      </w:r>
    </w:p>
    <w:p w14:paraId="532A3D90" w14:textId="38FC2451" w:rsidR="001C50A0" w:rsidRPr="00E51824" w:rsidRDefault="001C50A0" w:rsidP="001C50A0">
      <w:pPr>
        <w:pStyle w:val="FadeInActionSceneSetting"/>
        <w:rPr>
          <w:b/>
          <w:bCs/>
        </w:rPr>
      </w:pPr>
      <w:r w:rsidRPr="00E51824">
        <w:rPr>
          <w:b/>
          <w:bCs/>
        </w:rPr>
        <w:t>int. Shahbandar’s apartment – statue room – day</w:t>
      </w:r>
    </w:p>
    <w:p w14:paraId="5471BA25" w14:textId="78853D88" w:rsidR="001C50A0" w:rsidRDefault="001C50A0" w:rsidP="001C50A0">
      <w:r>
        <w:t>Dean enters, Lady Dean stares across the room at</w:t>
      </w:r>
      <w:r w:rsidR="00337C70">
        <w:t xml:space="preserve"> Shahbandar standing next to</w:t>
      </w:r>
      <w:r>
        <w:t xml:space="preserve"> a statue of her own face.</w:t>
      </w:r>
    </w:p>
    <w:p w14:paraId="6A67AA67" w14:textId="6F6868D6" w:rsidR="00337C70" w:rsidRDefault="00337C70" w:rsidP="00337C70">
      <w:pPr>
        <w:pStyle w:val="CharacterName"/>
      </w:pPr>
      <w:r>
        <w:t>Shahbandar</w:t>
      </w:r>
    </w:p>
    <w:p w14:paraId="01C2B4A0" w14:textId="55F671F9" w:rsidR="00337C70" w:rsidRDefault="00337C70" w:rsidP="00337C70">
      <w:pPr>
        <w:pStyle w:val="Dialogue"/>
      </w:pPr>
      <w:r>
        <w:t>You see.</w:t>
      </w:r>
    </w:p>
    <w:p w14:paraId="2DC3ECEC" w14:textId="278BD7BE" w:rsidR="00337C70" w:rsidRDefault="00337C70" w:rsidP="00337C70">
      <w:r>
        <w:t>Lady Dean approaches the statue silently. Stares at h</w:t>
      </w:r>
      <w:r w:rsidR="00794D5A">
        <w:t>er</w:t>
      </w:r>
      <w:r>
        <w:t xml:space="preserve"> likeness.</w:t>
      </w:r>
    </w:p>
    <w:p w14:paraId="6E5BD484" w14:textId="4B0397CA" w:rsidR="00337C70" w:rsidRDefault="00337C70" w:rsidP="00337C70">
      <w:pPr>
        <w:pStyle w:val="MORE"/>
      </w:pPr>
      <w:r>
        <w:t>[more]</w:t>
      </w:r>
    </w:p>
    <w:p w14:paraId="430029CC" w14:textId="6918E365" w:rsidR="00337C70" w:rsidRDefault="00337C70" w:rsidP="00337C70">
      <w:pPr>
        <w:pStyle w:val="CharacterName"/>
      </w:pPr>
      <w:r>
        <w:lastRenderedPageBreak/>
        <w:t>Shahbandar (cont.)</w:t>
      </w:r>
    </w:p>
    <w:p w14:paraId="5E226B13" w14:textId="6991E0E6" w:rsidR="00337C70" w:rsidRDefault="00337C70" w:rsidP="00337C70">
      <w:pPr>
        <w:pStyle w:val="Dialogue"/>
      </w:pPr>
      <w:r>
        <w:t xml:space="preserve">This bust is of the Empress Lissu. She was born in Burma 2,300 years ago, daughter of a Burmese mother and a Greek father. She married the emperor of China when she was 12 years old. I believe I </w:t>
      </w:r>
      <w:proofErr w:type="gramStart"/>
      <w:r>
        <w:t>gave</w:t>
      </w:r>
      <w:proofErr w:type="gramEnd"/>
      <w:r>
        <w:t xml:space="preserve"> the highest price ever paid for a work of art but that is not important. You see, I had to have her because the face of Lissu is the image of my late wife. And now… You understand now what I meant by a miracle?</w:t>
      </w:r>
    </w:p>
    <w:p w14:paraId="3BAD8E27" w14:textId="7304DA75" w:rsidR="00337C70" w:rsidRDefault="00337C70" w:rsidP="00337C70">
      <w:pPr>
        <w:pStyle w:val="CharacterName"/>
      </w:pPr>
      <w:r>
        <w:t>Dean</w:t>
      </w:r>
    </w:p>
    <w:p w14:paraId="747B49C9" w14:textId="62F9A2D6" w:rsidR="00337C70" w:rsidRDefault="00337C70" w:rsidP="00337C70">
      <w:pPr>
        <w:pStyle w:val="Dialogue"/>
      </w:pPr>
      <w:r>
        <w:t xml:space="preserve">It’s… it’s incredible! It’s absolutely amazing. At the risk of appearing bad-manned Mr. Shahbandar. I wonder if I might have another glass of </w:t>
      </w:r>
      <w:r w:rsidR="00434607">
        <w:t>champagne.</w:t>
      </w:r>
    </w:p>
    <w:p w14:paraId="66203AFB" w14:textId="00536A79" w:rsidR="00337C70" w:rsidRDefault="00337C70" w:rsidP="00337C70">
      <w:pPr>
        <w:pStyle w:val="CharacterName"/>
      </w:pPr>
      <w:r>
        <w:t>Shahbandar</w:t>
      </w:r>
    </w:p>
    <w:p w14:paraId="76F3E061" w14:textId="7F9D1D47" w:rsidR="00337C70" w:rsidRDefault="00337C70" w:rsidP="00337C70">
      <w:pPr>
        <w:pStyle w:val="Dialogue"/>
      </w:pPr>
      <w:r>
        <w:t>Of course.</w:t>
      </w:r>
    </w:p>
    <w:p w14:paraId="47EB4DF4" w14:textId="4CF96185" w:rsidR="00337C70" w:rsidRDefault="00337C70" w:rsidP="00337C70">
      <w:pPr>
        <w:pStyle w:val="CharacterName"/>
      </w:pPr>
      <w:r>
        <w:t>Dean</w:t>
      </w:r>
    </w:p>
    <w:p w14:paraId="416006D2" w14:textId="71286824" w:rsidR="00337C70" w:rsidRDefault="00337C70" w:rsidP="00337C70">
      <w:pPr>
        <w:pStyle w:val="Dialogue"/>
      </w:pPr>
      <w:r>
        <w:t>Come darling.</w:t>
      </w:r>
    </w:p>
    <w:p w14:paraId="70E9F90A" w14:textId="6E20D2B8" w:rsidR="00337C70" w:rsidRDefault="00337C70" w:rsidP="00337C70">
      <w:pPr>
        <w:pStyle w:val="CharacterName"/>
      </w:pPr>
      <w:r>
        <w:t>Shahbandar</w:t>
      </w:r>
    </w:p>
    <w:p w14:paraId="5D19E1CD" w14:textId="3D86C740" w:rsidR="00337C70" w:rsidRDefault="00337C70" w:rsidP="00337C70">
      <w:pPr>
        <w:pStyle w:val="Dialogue"/>
      </w:pPr>
      <w:r>
        <w:t>Indeed, now that you realize why I wanted to meet your wife, I hope you’ll have more than a glass of champagne. I’d be greatly honored if you would dine with me.</w:t>
      </w:r>
    </w:p>
    <w:p w14:paraId="0E5BDFCF" w14:textId="52263B4E" w:rsidR="00337C70" w:rsidRDefault="00337C70" w:rsidP="00337C70">
      <w:pPr>
        <w:pStyle w:val="Transition"/>
      </w:pPr>
      <w:r>
        <w:t>Cut to:</w:t>
      </w:r>
    </w:p>
    <w:p w14:paraId="26F79B1D" w14:textId="058080EC" w:rsidR="00337C70" w:rsidRPr="00E51824" w:rsidRDefault="00337C70" w:rsidP="00337C70">
      <w:pPr>
        <w:pStyle w:val="FadeInActionSceneSetting"/>
        <w:rPr>
          <w:b/>
          <w:bCs/>
        </w:rPr>
      </w:pPr>
      <w:r w:rsidRPr="00E51824">
        <w:rPr>
          <w:b/>
          <w:bCs/>
        </w:rPr>
        <w:t>int. Shahbandar’s apartment – Dinning room – night</w:t>
      </w:r>
    </w:p>
    <w:p w14:paraId="26A58398" w14:textId="34180BE9" w:rsidR="00337C70" w:rsidRDefault="00337C70" w:rsidP="00337C70">
      <w:r>
        <w:t xml:space="preserve">An ornate candlestick holder with bright yellow candles lit atop sits in the middle of the table. </w:t>
      </w:r>
      <w:r w:rsidR="00AA6103">
        <w:t xml:space="preserve">Dean and Shahbandar </w:t>
      </w:r>
      <w:proofErr w:type="gramStart"/>
      <w:r w:rsidR="00AA6103">
        <w:t>seated</w:t>
      </w:r>
      <w:proofErr w:type="gramEnd"/>
      <w:r w:rsidR="00AA6103">
        <w:t xml:space="preserve"> at the heads with Lady Dean in the center. </w:t>
      </w:r>
      <w:r>
        <w:t>Dean talks while Lady Dean peels an orange under Shahbandar’s meaningful gaze.</w:t>
      </w:r>
    </w:p>
    <w:p w14:paraId="4AFF3617" w14:textId="77777777" w:rsidR="00337C70" w:rsidRDefault="00337C70" w:rsidP="00337C70"/>
    <w:p w14:paraId="71A9FBCB" w14:textId="7E6E7C61" w:rsidR="00337C70" w:rsidRDefault="00337C70" w:rsidP="00337C70">
      <w:pPr>
        <w:pStyle w:val="MORE"/>
      </w:pPr>
      <w:r>
        <w:t>[more]</w:t>
      </w:r>
    </w:p>
    <w:p w14:paraId="24232F8C" w14:textId="00F7A1A8" w:rsidR="00337C70" w:rsidRDefault="00337C70" w:rsidP="00337C70">
      <w:pPr>
        <w:pStyle w:val="CharacterName"/>
      </w:pPr>
      <w:r>
        <w:lastRenderedPageBreak/>
        <w:t>Dean</w:t>
      </w:r>
    </w:p>
    <w:p w14:paraId="4C1682C2" w14:textId="7303E48A" w:rsidR="00337C70" w:rsidRDefault="00337C70" w:rsidP="00337C70">
      <w:pPr>
        <w:pStyle w:val="Dialogue"/>
      </w:pPr>
      <w:r>
        <w:t xml:space="preserve">Now take Hutton. There is a cricketer for you. They knighted him, you know. Jolly well deserved it too. Most people you know, they think that cricket is solely for the Australians and the English. But let me tell you this Shahbandar, the West Indians are playing better than we are at the moment. </w:t>
      </w:r>
      <w:r w:rsidR="00AA6103">
        <w:t>Of course, I don’t think they’ll beat the Australians. They’re dedicated sort of chaps.</w:t>
      </w:r>
    </w:p>
    <w:p w14:paraId="405AE5AE" w14:textId="59084EBF" w:rsidR="00AA6103" w:rsidRDefault="00AA6103" w:rsidP="00AA6103">
      <w:r>
        <w:t>Dean checks his watch.</w:t>
      </w:r>
    </w:p>
    <w:p w14:paraId="5DA7A530" w14:textId="668236B0" w:rsidR="00AA6103" w:rsidRDefault="00AA6103" w:rsidP="00AA6103">
      <w:pPr>
        <w:pStyle w:val="CharacterName"/>
      </w:pPr>
      <w:r>
        <w:t>Dean (cont.)</w:t>
      </w:r>
    </w:p>
    <w:p w14:paraId="33E9543B" w14:textId="5A5FCF47" w:rsidR="00AA6103" w:rsidRDefault="00AA6103" w:rsidP="00AA6103">
      <w:pPr>
        <w:pStyle w:val="Dialogue"/>
      </w:pPr>
      <w:r>
        <w:t>Goodness gracious, 10:00.</w:t>
      </w:r>
    </w:p>
    <w:p w14:paraId="11310990" w14:textId="5CEB6A3F" w:rsidR="00AA6103" w:rsidRDefault="00AA6103" w:rsidP="00AA6103">
      <w:r>
        <w:t>He stands and walks around the table.</w:t>
      </w:r>
    </w:p>
    <w:p w14:paraId="725F55F6" w14:textId="0C0FCD44" w:rsidR="00AA6103" w:rsidRDefault="00AA6103" w:rsidP="00AA6103">
      <w:pPr>
        <w:pStyle w:val="CharacterName"/>
      </w:pPr>
      <w:r>
        <w:t>Dean (cont.)</w:t>
      </w:r>
    </w:p>
    <w:p w14:paraId="6EFA7400" w14:textId="52E4C3DE" w:rsidR="00AA6103" w:rsidRDefault="00AA6103" w:rsidP="00AA6103">
      <w:pPr>
        <w:pStyle w:val="Dialogue"/>
      </w:pPr>
      <w:r>
        <w:t xml:space="preserve">Nicole, my dear, we really must </w:t>
      </w:r>
      <w:proofErr w:type="gramStart"/>
      <w:r>
        <w:t>be going</w:t>
      </w:r>
      <w:proofErr w:type="gramEnd"/>
      <w:r>
        <w:t>.</w:t>
      </w:r>
    </w:p>
    <w:p w14:paraId="4CDC8C12" w14:textId="00B7F0DE" w:rsidR="00AA6103" w:rsidRDefault="00AA6103" w:rsidP="00AA6103">
      <w:r>
        <w:t>She stands.</w:t>
      </w:r>
    </w:p>
    <w:p w14:paraId="39A06BC4" w14:textId="7D8C42FB" w:rsidR="00AA6103" w:rsidRDefault="00AA6103" w:rsidP="00AA6103">
      <w:pPr>
        <w:pStyle w:val="CharacterName"/>
      </w:pPr>
      <w:r>
        <w:t>Shahbandar</w:t>
      </w:r>
    </w:p>
    <w:p w14:paraId="5E899891" w14:textId="4BF4482F" w:rsidR="00AA6103" w:rsidRDefault="00AA6103" w:rsidP="00AA6103">
      <w:pPr>
        <w:pStyle w:val="Dialogue"/>
      </w:pPr>
      <w:r>
        <w:t>Going? But uh… Must you really? It is early, could I not persuade you to-[cutoff]</w:t>
      </w:r>
    </w:p>
    <w:p w14:paraId="1C32DC48" w14:textId="138B46C1" w:rsidR="00AA6103" w:rsidRDefault="00AA6103" w:rsidP="00AA6103">
      <w:pPr>
        <w:pStyle w:val="CharacterName"/>
      </w:pPr>
      <w:r>
        <w:t>Dean</w:t>
      </w:r>
    </w:p>
    <w:p w14:paraId="0CE12026" w14:textId="3345F0D9" w:rsidR="00AA6103" w:rsidRDefault="00AA6103" w:rsidP="00AA6103">
      <w:pPr>
        <w:pStyle w:val="Dialogue"/>
      </w:pPr>
      <w:r>
        <w:t xml:space="preserve">Things to do Shahbandar, things to do. I have to call London. Might even have to call New York, damn it. I’m afraid your trip to the Arab Quarter has been knocked for a six, my dear. I had promised Lady Dean a tour of your city but I’m afraid I don’t have the time right now. </w:t>
      </w:r>
      <w:r w:rsidR="00821351">
        <w:t>Well,</w:t>
      </w:r>
      <w:r>
        <w:t xml:space="preserve"> </w:t>
      </w:r>
      <w:r w:rsidR="00821351">
        <w:t>it’s</w:t>
      </w:r>
      <w:r>
        <w:t xml:space="preserve"> been a delightful </w:t>
      </w:r>
      <w:r w:rsidR="002970D1">
        <w:t>evening,</w:t>
      </w:r>
      <w:r>
        <w:t xml:space="preserve"> and we’ve thoroughly enjoyed it. Come along darling.</w:t>
      </w:r>
    </w:p>
    <w:p w14:paraId="749F2F84" w14:textId="4AF93B1A" w:rsidR="003D0C94" w:rsidRDefault="003D0C94" w:rsidP="003D0C94">
      <w:proofErr w:type="gramStart"/>
      <w:r>
        <w:t>They go to</w:t>
      </w:r>
      <w:proofErr w:type="gramEnd"/>
      <w:r>
        <w:t xml:space="preserve"> leave, Shahbandar follows.</w:t>
      </w:r>
    </w:p>
    <w:p w14:paraId="52719969" w14:textId="3E70A96A" w:rsidR="003D0C94" w:rsidRDefault="003D0C94" w:rsidP="003D0C94">
      <w:pPr>
        <w:pStyle w:val="CharacterName"/>
      </w:pPr>
      <w:r>
        <w:lastRenderedPageBreak/>
        <w:t>Shahbandar</w:t>
      </w:r>
    </w:p>
    <w:p w14:paraId="0405157D" w14:textId="578E13F4" w:rsidR="003D0C94" w:rsidRDefault="003D0C94" w:rsidP="003D0C94">
      <w:pPr>
        <w:pStyle w:val="Dialogue"/>
      </w:pPr>
      <w:r>
        <w:t>Sir Harold, I hope you won’t find this too presumptuous, I’m not quite sure how to suggest this, but… I would consider it an honor and a privilege if you would allow me to show Lady Dean our beautiful city.</w:t>
      </w:r>
    </w:p>
    <w:p w14:paraId="112B2296" w14:textId="1CE3272C" w:rsidR="003D0C94" w:rsidRDefault="003D0C94" w:rsidP="003D0C94">
      <w:pPr>
        <w:pStyle w:val="CharacterName"/>
      </w:pPr>
      <w:r>
        <w:t>Dean</w:t>
      </w:r>
    </w:p>
    <w:p w14:paraId="494D7FB4" w14:textId="1D2722D5" w:rsidR="003D0C94" w:rsidRDefault="00821351" w:rsidP="003D0C94">
      <w:pPr>
        <w:pStyle w:val="Dialogue"/>
      </w:pPr>
      <w:r>
        <w:t>Well,</w:t>
      </w:r>
      <w:r w:rsidR="003D0C94">
        <w:t xml:space="preserve"> that’s very kind of you Shahbandar but that’s far too much trouble. </w:t>
      </w:r>
    </w:p>
    <w:p w14:paraId="1C65A374" w14:textId="171C3ACC" w:rsidR="003D0C94" w:rsidRDefault="003D0C94" w:rsidP="003D0C94">
      <w:pPr>
        <w:pStyle w:val="CharacterName"/>
      </w:pPr>
      <w:r>
        <w:t>Shahbandar</w:t>
      </w:r>
    </w:p>
    <w:p w14:paraId="29DB1E3C" w14:textId="2732A0E6" w:rsidR="003D0C94" w:rsidRDefault="003D0C94" w:rsidP="003D0C94">
      <w:pPr>
        <w:pStyle w:val="Dialogue"/>
      </w:pPr>
      <w:r>
        <w:t xml:space="preserve">But I insist, please. With your permission, of course. </w:t>
      </w:r>
    </w:p>
    <w:p w14:paraId="02D3FF2F" w14:textId="2A09A687" w:rsidR="003D0C94" w:rsidRDefault="003D0C94" w:rsidP="003D0C94">
      <w:pPr>
        <w:pStyle w:val="CharacterName"/>
      </w:pPr>
      <w:r>
        <w:t>Dean</w:t>
      </w:r>
    </w:p>
    <w:p w14:paraId="704DEE60" w14:textId="07F61F87" w:rsidR="003D0C94" w:rsidRDefault="003D0C94" w:rsidP="003D0C94">
      <w:pPr>
        <w:pStyle w:val="Dialogue"/>
      </w:pPr>
      <w:r>
        <w:t xml:space="preserve">Uh… very well then. Thank you for your generosity. Uh… well, I suppose that just leaves me to say good night. Thanks </w:t>
      </w:r>
      <w:r w:rsidR="00434607">
        <w:t>a</w:t>
      </w:r>
      <w:r>
        <w:t xml:space="preserve">wfully for a wonderful evening, oh and uh please bear in mind, </w:t>
      </w:r>
      <w:proofErr w:type="gramStart"/>
      <w:r>
        <w:t>the Lady</w:t>
      </w:r>
      <w:proofErr w:type="gramEnd"/>
      <w:r>
        <w:t xml:space="preserve"> Dean does value her rest. Don’t be too late darling. Too doo loo.</w:t>
      </w:r>
    </w:p>
    <w:p w14:paraId="4744E9AE" w14:textId="33FD9C35" w:rsidR="003D0C94" w:rsidRDefault="003D0C94" w:rsidP="003D0C94">
      <w:r>
        <w:t>He exits in the elevator.</w:t>
      </w:r>
    </w:p>
    <w:p w14:paraId="79F7864B" w14:textId="25051BF7" w:rsidR="003D0C94" w:rsidRDefault="003D0C94" w:rsidP="003D0C94">
      <w:pPr>
        <w:pStyle w:val="Transition"/>
      </w:pPr>
      <w:r>
        <w:t>Cut to:</w:t>
      </w:r>
    </w:p>
    <w:p w14:paraId="2DC4D026" w14:textId="51DEC439" w:rsidR="003D0C94" w:rsidRPr="00E51824" w:rsidRDefault="003D0C94" w:rsidP="003D0C94">
      <w:pPr>
        <w:pStyle w:val="FadeInActionSceneSetting"/>
        <w:rPr>
          <w:b/>
          <w:bCs/>
        </w:rPr>
      </w:pPr>
      <w:r w:rsidRPr="00E51824">
        <w:rPr>
          <w:b/>
          <w:bCs/>
        </w:rPr>
        <w:t>int. Semiramis Hotel – Dean’s room – night</w:t>
      </w:r>
    </w:p>
    <w:p w14:paraId="195DE468" w14:textId="78D1327B" w:rsidR="003D0C94" w:rsidRDefault="003D0C94" w:rsidP="003D0C94">
      <w:r>
        <w:t>Dean enters, just his feet visible a</w:t>
      </w:r>
      <w:r w:rsidR="004B71B2">
        <w:t>s</w:t>
      </w:r>
      <w:r>
        <w:t xml:space="preserve"> he slides out of his fancy dress shoes and into a pair of silent cat burglar slippers. </w:t>
      </w:r>
    </w:p>
    <w:p w14:paraId="01E64703" w14:textId="29654450" w:rsidR="003D0C94" w:rsidRDefault="003D0C94" w:rsidP="003D0C94">
      <w:r>
        <w:t xml:space="preserve">His hands grab a pair of black gloves off the table. </w:t>
      </w:r>
    </w:p>
    <w:p w14:paraId="1FB8B3BC" w14:textId="1E4256A8" w:rsidR="003D0C94" w:rsidRDefault="003D0C94" w:rsidP="003D0C94">
      <w:r>
        <w:t xml:space="preserve">He </w:t>
      </w:r>
      <w:proofErr w:type="gramStart"/>
      <w:r>
        <w:t>exits</w:t>
      </w:r>
      <w:proofErr w:type="gramEnd"/>
      <w:r>
        <w:t xml:space="preserve">. </w:t>
      </w:r>
    </w:p>
    <w:p w14:paraId="5E896E24" w14:textId="1086143C" w:rsidR="003D0C94" w:rsidRPr="00E51824" w:rsidRDefault="003D0C94" w:rsidP="003D0C94">
      <w:pPr>
        <w:pStyle w:val="FadeInActionSceneSetting"/>
        <w:rPr>
          <w:b/>
          <w:bCs/>
        </w:rPr>
      </w:pPr>
      <w:r w:rsidRPr="00E51824">
        <w:rPr>
          <w:b/>
          <w:bCs/>
        </w:rPr>
        <w:t>ext. Semiramis Hotel – street – night</w:t>
      </w:r>
    </w:p>
    <w:p w14:paraId="0CB58B31" w14:textId="30A7E023" w:rsidR="003D0C94" w:rsidRDefault="003D0C94" w:rsidP="003D0C94">
      <w:r>
        <w:t xml:space="preserve">Dean walks the row of cars parked outside the hotel. </w:t>
      </w:r>
      <w:r w:rsidR="00D55B68">
        <w:t>He enters one.</w:t>
      </w:r>
    </w:p>
    <w:p w14:paraId="17C76F46" w14:textId="2BB1E882" w:rsidR="00D55B68" w:rsidRPr="00E51824" w:rsidRDefault="00D55B68" w:rsidP="00D55B68">
      <w:pPr>
        <w:pStyle w:val="FadeInActionSceneSetting"/>
        <w:rPr>
          <w:b/>
          <w:bCs/>
        </w:rPr>
      </w:pPr>
      <w:r w:rsidRPr="00E51824">
        <w:rPr>
          <w:b/>
          <w:bCs/>
        </w:rPr>
        <w:t xml:space="preserve">int. Semiramis Hotel – garage – </w:t>
      </w:r>
      <w:r w:rsidR="00570AE1" w:rsidRPr="00E51824">
        <w:rPr>
          <w:b/>
          <w:bCs/>
        </w:rPr>
        <w:t>night</w:t>
      </w:r>
    </w:p>
    <w:p w14:paraId="50BF39B8" w14:textId="5D32C740" w:rsidR="00570AE1" w:rsidRDefault="00570AE1" w:rsidP="00570AE1">
      <w:r>
        <w:t>The car attendant is washing Mr. Shahbandar’s black Rolls.</w:t>
      </w:r>
    </w:p>
    <w:p w14:paraId="4E380BFF" w14:textId="379A62EE" w:rsidR="00570AE1" w:rsidRDefault="00570AE1" w:rsidP="00570AE1">
      <w:r>
        <w:lastRenderedPageBreak/>
        <w:t xml:space="preserve">A </w:t>
      </w:r>
      <w:r w:rsidR="004B71B2">
        <w:t xml:space="preserve">horn </w:t>
      </w:r>
      <w:r w:rsidR="002970D1">
        <w:t>sounded</w:t>
      </w:r>
      <w:r>
        <w:t xml:space="preserve"> outside the garage door. It blares again. The attendant walks over to the garage door and slides open the viewing panel.</w:t>
      </w:r>
    </w:p>
    <w:p w14:paraId="6A82F6C8" w14:textId="56D9C52C" w:rsidR="00570AE1" w:rsidRDefault="00570AE1" w:rsidP="00570AE1">
      <w:r>
        <w:t xml:space="preserve">All that can be seen are the two headlights on the car honking its horn outside. </w:t>
      </w:r>
    </w:p>
    <w:p w14:paraId="7792C6E5" w14:textId="6983F924" w:rsidR="00570AE1" w:rsidRDefault="00570AE1" w:rsidP="003D0C94">
      <w:r>
        <w:t xml:space="preserve">The attendant opens the door, walks over to the car, opens the rear door, and is pulled inside. The car rolls into the garage. </w:t>
      </w:r>
    </w:p>
    <w:p w14:paraId="1AC8C5A5" w14:textId="19B3C709" w:rsidR="00570AE1" w:rsidRDefault="00570AE1" w:rsidP="003D0C94">
      <w:r>
        <w:t>Dean gets out, closes the garage door, and heads for the elevator.</w:t>
      </w:r>
    </w:p>
    <w:p w14:paraId="1923E31C" w14:textId="093299C3" w:rsidR="00570AE1" w:rsidRPr="00E51824" w:rsidRDefault="00570AE1" w:rsidP="00570AE1">
      <w:pPr>
        <w:pStyle w:val="FadeInActionSceneSetting"/>
        <w:rPr>
          <w:b/>
          <w:bCs/>
        </w:rPr>
      </w:pPr>
      <w:r w:rsidRPr="00E51824">
        <w:rPr>
          <w:b/>
          <w:bCs/>
        </w:rPr>
        <w:t xml:space="preserve">int. Shahbandar’s apartment – </w:t>
      </w:r>
      <w:r w:rsidR="00E32A88" w:rsidRPr="00E51824">
        <w:rPr>
          <w:b/>
          <w:bCs/>
        </w:rPr>
        <w:t>various</w:t>
      </w:r>
      <w:r w:rsidRPr="00E51824">
        <w:rPr>
          <w:b/>
          <w:bCs/>
        </w:rPr>
        <w:t xml:space="preserve"> – night</w:t>
      </w:r>
    </w:p>
    <w:p w14:paraId="7D18BAA1" w14:textId="68D8F3EB" w:rsidR="00570AE1" w:rsidRDefault="00570AE1" w:rsidP="00570AE1">
      <w:r>
        <w:t xml:space="preserve">The elevator guard stands hearing the lift about to arrive on his floor. The door </w:t>
      </w:r>
      <w:proofErr w:type="gramStart"/>
      <w:r>
        <w:t>opens,</w:t>
      </w:r>
      <w:proofErr w:type="gramEnd"/>
      <w:r>
        <w:t xml:space="preserve"> no one appears to be inside. He investigates but as soon as he steps into the elevator Dean gut punches and incapacitates him.</w:t>
      </w:r>
    </w:p>
    <w:p w14:paraId="7E7B6B9F" w14:textId="6F8027A1" w:rsidR="00570AE1" w:rsidRDefault="00570AE1" w:rsidP="00570AE1">
      <w:r>
        <w:t xml:space="preserve">Dean closes the elevator gate with the guard inside. Slowly sneaks into the dining room and then the office. He walks over to the window he looked at before and quietly opens it. </w:t>
      </w:r>
    </w:p>
    <w:p w14:paraId="5A41A9B9" w14:textId="743510C8" w:rsidR="00E32A88" w:rsidRDefault="00570AE1" w:rsidP="00570AE1">
      <w:r>
        <w:t xml:space="preserve">He peaks in the statue room and then walks over to the Buddha </w:t>
      </w:r>
      <w:proofErr w:type="gramStart"/>
      <w:r>
        <w:t>statue,</w:t>
      </w:r>
      <w:proofErr w:type="gramEnd"/>
      <w:r>
        <w:t xml:space="preserve"> he removes it head and pulls out three items on the table. He then replaces the head and unfolds one of the </w:t>
      </w:r>
      <w:proofErr w:type="gramStart"/>
      <w:r>
        <w:t>items</w:t>
      </w:r>
      <w:proofErr w:type="gramEnd"/>
      <w:r>
        <w:t xml:space="preserve"> revealing it to be a black leather bag. </w:t>
      </w:r>
      <w:r w:rsidR="00E32A88">
        <w:t xml:space="preserve">He </w:t>
      </w:r>
      <w:r w:rsidR="00821351">
        <w:t>walks</w:t>
      </w:r>
      <w:r w:rsidR="00E32A88">
        <w:t xml:space="preserve"> into the statue room and with his black gloved hands </w:t>
      </w:r>
      <w:r w:rsidR="00821351">
        <w:t>grabs</w:t>
      </w:r>
      <w:r w:rsidR="00E32A88">
        <w:t xml:space="preserve"> the prized bust.</w:t>
      </w:r>
    </w:p>
    <w:p w14:paraId="6CB8C6B5" w14:textId="7A98535B" w:rsidR="00E32A88" w:rsidRDefault="00E32A88" w:rsidP="00E32A88">
      <w:pPr>
        <w:pStyle w:val="Transition"/>
      </w:pPr>
      <w:r>
        <w:t>Cut to:</w:t>
      </w:r>
    </w:p>
    <w:p w14:paraId="0A27117D" w14:textId="5A51D5B8" w:rsidR="00E32A88" w:rsidRPr="00E51824" w:rsidRDefault="00E32A88" w:rsidP="00E32A88">
      <w:pPr>
        <w:pStyle w:val="FadeInActionSceneSetting"/>
        <w:rPr>
          <w:b/>
          <w:bCs/>
        </w:rPr>
      </w:pPr>
      <w:r w:rsidRPr="00E51824">
        <w:rPr>
          <w:b/>
          <w:bCs/>
        </w:rPr>
        <w:t>int. nightclub – arab quarter – night</w:t>
      </w:r>
    </w:p>
    <w:p w14:paraId="3C02DA58" w14:textId="0C2DE781" w:rsidR="00E32A88" w:rsidRDefault="00E32A88" w:rsidP="00E32A88">
      <w:r>
        <w:t>Mr. Shahbandar and Lady Dean watch as a band plays for a dancer. The crown claps along in rhythm.</w:t>
      </w:r>
    </w:p>
    <w:p w14:paraId="052C9975" w14:textId="77777777" w:rsidR="00E32A88" w:rsidRDefault="00E32A88" w:rsidP="00E32A88">
      <w:r>
        <w:t>Shahbandar looks at the stoic Lady Dean, removes his monocle.</w:t>
      </w:r>
    </w:p>
    <w:p w14:paraId="167C2209" w14:textId="77777777" w:rsidR="00E32A88" w:rsidRDefault="00E32A88" w:rsidP="00E32A88">
      <w:pPr>
        <w:pStyle w:val="Transition"/>
      </w:pPr>
      <w:r>
        <w:t>Cut to:</w:t>
      </w:r>
    </w:p>
    <w:p w14:paraId="0898DD84" w14:textId="04E3EFFC" w:rsidR="00E32A88" w:rsidRPr="00E51824" w:rsidRDefault="00E32A88" w:rsidP="00E32A88">
      <w:pPr>
        <w:pStyle w:val="FadeInActionSceneSetting"/>
        <w:rPr>
          <w:b/>
          <w:bCs/>
        </w:rPr>
      </w:pPr>
      <w:r w:rsidRPr="00E51824">
        <w:rPr>
          <w:b/>
          <w:bCs/>
        </w:rPr>
        <w:t>int. Shahbandar’s apartment – balcony – night</w:t>
      </w:r>
    </w:p>
    <w:p w14:paraId="657361CF" w14:textId="2A09C32C" w:rsidR="00E32A88" w:rsidRDefault="00E32A88" w:rsidP="00E32A88">
      <w:r>
        <w:t xml:space="preserve">Dean secures a grappling hook to the railing and carefully climbs over. He laces the repelling device to his foot and slowly descends from the balcony window down to the street. </w:t>
      </w:r>
    </w:p>
    <w:p w14:paraId="051CD56D" w14:textId="77777777" w:rsidR="00E32A88" w:rsidRDefault="00E32A88" w:rsidP="00E32A88">
      <w:pPr>
        <w:pStyle w:val="Transition"/>
      </w:pPr>
      <w:r>
        <w:t xml:space="preserve"> Cut to:</w:t>
      </w:r>
    </w:p>
    <w:p w14:paraId="46C05DEF" w14:textId="77777777" w:rsidR="00E32A88" w:rsidRPr="00E51824" w:rsidRDefault="00E32A88" w:rsidP="00E32A88">
      <w:pPr>
        <w:pStyle w:val="FadeInActionSceneSetting"/>
        <w:rPr>
          <w:b/>
          <w:bCs/>
        </w:rPr>
      </w:pPr>
      <w:r w:rsidRPr="00E51824">
        <w:rPr>
          <w:b/>
          <w:bCs/>
        </w:rPr>
        <w:t>int. nightclub – arab quarter – night</w:t>
      </w:r>
    </w:p>
    <w:p w14:paraId="06C3BCC7" w14:textId="4A46CA09" w:rsidR="00E32A88" w:rsidRDefault="00E32A88" w:rsidP="00E32A88">
      <w:r>
        <w:t xml:space="preserve">The music and dance routine continues. Shahbandar grabs Lady Dean’s hand. She turns and looks and </w:t>
      </w:r>
      <w:r w:rsidR="00821351">
        <w:t>sees</w:t>
      </w:r>
      <w:r>
        <w:t xml:space="preserve"> his </w:t>
      </w:r>
      <w:proofErr w:type="gramStart"/>
      <w:r>
        <w:t>watch</w:t>
      </w:r>
      <w:proofErr w:type="gramEnd"/>
      <w:r>
        <w:t xml:space="preserve"> it reads 11:30.</w:t>
      </w:r>
    </w:p>
    <w:p w14:paraId="6789848E" w14:textId="0F8F0AFF" w:rsidR="00E32A88" w:rsidRDefault="00E32A88" w:rsidP="00E32A88">
      <w:r>
        <w:lastRenderedPageBreak/>
        <w:t>She unclasps her purse and pulls out some money. Then she stands and without looking at Shahbandar, puts h</w:t>
      </w:r>
      <w:r w:rsidR="004B71B2">
        <w:t>er</w:t>
      </w:r>
      <w:r>
        <w:t xml:space="preserve"> purse down on the table and walks away. </w:t>
      </w:r>
    </w:p>
    <w:p w14:paraId="7A0CD883" w14:textId="32138AE2" w:rsidR="00E32A88" w:rsidRDefault="00E32A88" w:rsidP="00E32A88">
      <w:r>
        <w:t xml:space="preserve">Mr. Shahbandar stands concerned but he </w:t>
      </w:r>
      <w:r w:rsidR="00DE4D47">
        <w:t>picks</w:t>
      </w:r>
      <w:r>
        <w:t xml:space="preserve"> </w:t>
      </w:r>
      <w:r w:rsidR="00DE4D47">
        <w:t>up</w:t>
      </w:r>
      <w:r>
        <w:t xml:space="preserve"> the purse on the table and assumes it as a sign that she is returning. He watches her walk off, puts down the purse and sits back down. </w:t>
      </w:r>
    </w:p>
    <w:p w14:paraId="7C04C05E" w14:textId="3AF0C162" w:rsidR="00E32A88" w:rsidRPr="00E51824" w:rsidRDefault="00E32A88" w:rsidP="00E32A88">
      <w:pPr>
        <w:pStyle w:val="FadeInActionSceneSetting"/>
        <w:rPr>
          <w:b/>
          <w:bCs/>
        </w:rPr>
      </w:pPr>
      <w:r w:rsidRPr="00E51824">
        <w:rPr>
          <w:b/>
          <w:bCs/>
        </w:rPr>
        <w:t>Ext. dammuz airport – night</w:t>
      </w:r>
    </w:p>
    <w:p w14:paraId="0CB468DA" w14:textId="716780FD" w:rsidR="00E32A88" w:rsidRDefault="00E32A88" w:rsidP="00E32A88">
      <w:r>
        <w:t xml:space="preserve">A cab pulls up and Lady Dean hands </w:t>
      </w:r>
      <w:r w:rsidR="00DE4D47">
        <w:t>the driver</w:t>
      </w:r>
      <w:r>
        <w:t xml:space="preserve"> the money for the fare. She exits the cab and there standing behind a tree near the airport entrance is Dean.</w:t>
      </w:r>
    </w:p>
    <w:p w14:paraId="0F524027" w14:textId="4A461AE6" w:rsidR="00E32A88" w:rsidRDefault="00E32A88" w:rsidP="00E32A88">
      <w:r>
        <w:t>He walks up to her</w:t>
      </w:r>
      <w:r w:rsidR="006E4200">
        <w:t>.</w:t>
      </w:r>
    </w:p>
    <w:p w14:paraId="78DF7340" w14:textId="28C3CE50" w:rsidR="006E4200" w:rsidRDefault="006E4200" w:rsidP="006E4200">
      <w:pPr>
        <w:pStyle w:val="CharacterName"/>
      </w:pPr>
      <w:r>
        <w:t>Dean</w:t>
      </w:r>
    </w:p>
    <w:p w14:paraId="60C42587" w14:textId="36CBB391" w:rsidR="006E4200" w:rsidRDefault="006E4200" w:rsidP="006E4200">
      <w:pPr>
        <w:pStyle w:val="Dialogue"/>
      </w:pPr>
      <w:r>
        <w:t>There’s the ticket to Hong Kong. There’s a passport made out in the name of Lady Dean to get you out of here. And there’s $5,000. Your plane leaves in 15 minutes. Goodbye and thank you for your cooperation.</w:t>
      </w:r>
    </w:p>
    <w:p w14:paraId="253F9289" w14:textId="6C2FD63C" w:rsidR="006E4200" w:rsidRDefault="006E4200" w:rsidP="006E4200">
      <w:r>
        <w:t xml:space="preserve">He walks away and she slowly goes into the airport. </w:t>
      </w:r>
    </w:p>
    <w:p w14:paraId="22A7199C" w14:textId="0CCF4222" w:rsidR="006E4200" w:rsidRDefault="006E4200" w:rsidP="006E4200">
      <w:pPr>
        <w:pStyle w:val="Transition"/>
      </w:pPr>
      <w:r>
        <w:t>Fade to:</w:t>
      </w:r>
    </w:p>
    <w:p w14:paraId="0734B3EA" w14:textId="77777777" w:rsidR="006E4200" w:rsidRPr="00E51824" w:rsidRDefault="006E4200" w:rsidP="006E4200">
      <w:pPr>
        <w:pStyle w:val="FadeInActionSceneSetting"/>
        <w:rPr>
          <w:b/>
          <w:bCs/>
        </w:rPr>
      </w:pPr>
      <w:r w:rsidRPr="00E51824">
        <w:rPr>
          <w:b/>
          <w:bCs/>
        </w:rPr>
        <w:t>Int. Cherry club – night</w:t>
      </w:r>
    </w:p>
    <w:p w14:paraId="66BB565B" w14:textId="7BDDF0CC" w:rsidR="006E4200" w:rsidRDefault="006E4200" w:rsidP="006E4200">
      <w:r>
        <w:t>Emile focuses the binoculars on the woman’s face. He and Dean are back at the Cherry Club sitting at the same table still looking at the woman. She pulls out a cigarette.</w:t>
      </w:r>
    </w:p>
    <w:p w14:paraId="1E8E576D" w14:textId="1D60902D" w:rsidR="006E4200" w:rsidRDefault="006E4200" w:rsidP="006E4200">
      <w:pPr>
        <w:pStyle w:val="CharacterName"/>
      </w:pPr>
      <w:r>
        <w:t>Dean</w:t>
      </w:r>
    </w:p>
    <w:p w14:paraId="232B7EE6" w14:textId="1ED7B084" w:rsidR="006E4200" w:rsidRDefault="006E4200" w:rsidP="006E4200">
      <w:pPr>
        <w:pStyle w:val="Dialogue"/>
      </w:pPr>
      <w:r>
        <w:t xml:space="preserve">And that’s the plan, Emile, down to the very last detail. It can’t fail. It’s absolutely foolproof. </w:t>
      </w:r>
    </w:p>
    <w:p w14:paraId="1140956A" w14:textId="56CD1B6D" w:rsidR="006E4200" w:rsidRDefault="006E4200" w:rsidP="006E4200">
      <w:pPr>
        <w:pStyle w:val="CharacterName"/>
      </w:pPr>
      <w:r>
        <w:t>Emile</w:t>
      </w:r>
    </w:p>
    <w:p w14:paraId="04A7A979" w14:textId="763227A6" w:rsidR="006E4200" w:rsidRDefault="006E4200" w:rsidP="006E4200">
      <w:pPr>
        <w:pStyle w:val="Dialogue"/>
      </w:pPr>
      <w:r>
        <w:t xml:space="preserve">If it </w:t>
      </w:r>
      <w:proofErr w:type="gramStart"/>
      <w:r>
        <w:t>works</w:t>
      </w:r>
      <w:proofErr w:type="gramEnd"/>
      <w:r>
        <w:t xml:space="preserve"> the way you think it will work.</w:t>
      </w:r>
    </w:p>
    <w:p w14:paraId="000FBCDD" w14:textId="1D3D5980" w:rsidR="006E4200" w:rsidRDefault="006E4200" w:rsidP="006E4200">
      <w:pPr>
        <w:pStyle w:val="CharacterName"/>
      </w:pPr>
      <w:r>
        <w:t>Dean</w:t>
      </w:r>
    </w:p>
    <w:p w14:paraId="59FB503F" w14:textId="4527E4E8" w:rsidR="006E4200" w:rsidRDefault="006E4200" w:rsidP="006E4200">
      <w:pPr>
        <w:pStyle w:val="Dialogue"/>
      </w:pPr>
      <w:r>
        <w:t xml:space="preserve">It works. They’ll write us up in the books. We’ll be historical. </w:t>
      </w:r>
    </w:p>
    <w:p w14:paraId="37E4F536" w14:textId="0B290243" w:rsidR="006E4200" w:rsidRDefault="006E4200" w:rsidP="006E4200">
      <w:pPr>
        <w:pStyle w:val="MORE"/>
      </w:pPr>
      <w:r>
        <w:t>[more]</w:t>
      </w:r>
    </w:p>
    <w:p w14:paraId="666CB878" w14:textId="648043A5" w:rsidR="006E4200" w:rsidRDefault="006E4200" w:rsidP="006E4200">
      <w:pPr>
        <w:pStyle w:val="CharacterName"/>
      </w:pPr>
      <w:r>
        <w:lastRenderedPageBreak/>
        <w:t>Emilie</w:t>
      </w:r>
    </w:p>
    <w:p w14:paraId="25ABCB5A" w14:textId="11700237" w:rsidR="006E4200" w:rsidRDefault="006E4200" w:rsidP="006E4200">
      <w:pPr>
        <w:pStyle w:val="Dialogue"/>
      </w:pPr>
      <w:r>
        <w:t>What do you know about her?</w:t>
      </w:r>
    </w:p>
    <w:p w14:paraId="6CFCE3E8" w14:textId="468CBEDE" w:rsidR="006E4200" w:rsidRDefault="006E4200" w:rsidP="006E4200">
      <w:pPr>
        <w:pStyle w:val="CharacterName"/>
      </w:pPr>
      <w:r>
        <w:t>Dean</w:t>
      </w:r>
    </w:p>
    <w:p w14:paraId="62F8F71F" w14:textId="13F61A6F" w:rsidR="006E4200" w:rsidRDefault="006E4200" w:rsidP="006E4200">
      <w:pPr>
        <w:pStyle w:val="Dialogue"/>
      </w:pPr>
      <w:r>
        <w:t>Her name’s Nicole Chang. French Canadian mother, Eurasian father. Displaced person.</w:t>
      </w:r>
    </w:p>
    <w:p w14:paraId="12BE3692" w14:textId="5736FCDF" w:rsidR="006E4200" w:rsidRDefault="006E4200" w:rsidP="006E4200">
      <w:pPr>
        <w:pStyle w:val="CharacterName"/>
      </w:pPr>
      <w:r>
        <w:t>Emile</w:t>
      </w:r>
    </w:p>
    <w:p w14:paraId="6F043019" w14:textId="05337607" w:rsidR="006E4200" w:rsidRDefault="006E4200" w:rsidP="006E4200">
      <w:pPr>
        <w:pStyle w:val="Dialogue"/>
      </w:pPr>
      <w:r>
        <w:t>Stateless?</w:t>
      </w:r>
    </w:p>
    <w:p w14:paraId="15826978" w14:textId="77AD14E0" w:rsidR="006E4200" w:rsidRDefault="006E4200" w:rsidP="006E4200">
      <w:pPr>
        <w:pStyle w:val="CharacterName"/>
      </w:pPr>
      <w:r>
        <w:t>Dean</w:t>
      </w:r>
    </w:p>
    <w:p w14:paraId="101116F2" w14:textId="40965BED" w:rsidR="006E4200" w:rsidRDefault="006E4200" w:rsidP="006E4200">
      <w:pPr>
        <w:pStyle w:val="Dialogue"/>
      </w:pPr>
      <w:r>
        <w:t>Yeah.</w:t>
      </w:r>
    </w:p>
    <w:p w14:paraId="458AE7D5" w14:textId="3F62D206" w:rsidR="006E4200" w:rsidRDefault="006E4200" w:rsidP="006E4200">
      <w:pPr>
        <w:pStyle w:val="CharacterName"/>
      </w:pPr>
      <w:r>
        <w:t>Emile</w:t>
      </w:r>
    </w:p>
    <w:p w14:paraId="5DE2F961" w14:textId="6CD6B737" w:rsidR="006E4200" w:rsidRDefault="006E4200" w:rsidP="006E4200">
      <w:pPr>
        <w:pStyle w:val="Dialogue"/>
      </w:pPr>
      <w:r>
        <w:t>What makes you so sure she will cooperate?</w:t>
      </w:r>
    </w:p>
    <w:p w14:paraId="182F3A2C" w14:textId="2F4A3614" w:rsidR="006E4200" w:rsidRDefault="006E4200" w:rsidP="006E4200">
      <w:pPr>
        <w:pStyle w:val="CharacterName"/>
      </w:pPr>
      <w:r>
        <w:t>Dean</w:t>
      </w:r>
    </w:p>
    <w:p w14:paraId="7BC9DF67" w14:textId="7454C298" w:rsidR="006E4200" w:rsidRDefault="006E4200" w:rsidP="006E4200">
      <w:pPr>
        <w:pStyle w:val="Dialogue"/>
      </w:pPr>
      <w:r>
        <w:t>Instinct, Emile. Instinct.</w:t>
      </w:r>
    </w:p>
    <w:p w14:paraId="6DD724B4" w14:textId="2F410C9C" w:rsidR="006E4200" w:rsidRDefault="006E4200" w:rsidP="006E4200">
      <w:r>
        <w:t>He stands, walks over to her table and tosses a coin in her cup and introduces himself just like he did in his plan.</w:t>
      </w:r>
    </w:p>
    <w:p w14:paraId="008EDDE7" w14:textId="66430F99" w:rsidR="006E4200" w:rsidRDefault="006E4200" w:rsidP="006E4200">
      <w:pPr>
        <w:pStyle w:val="CharacterName"/>
      </w:pPr>
      <w:r>
        <w:t>Dean</w:t>
      </w:r>
    </w:p>
    <w:p w14:paraId="483726AD" w14:textId="36852FA3" w:rsidR="006E4200" w:rsidRDefault="006E4200" w:rsidP="006E4200">
      <w:pPr>
        <w:pStyle w:val="Dialogue"/>
      </w:pPr>
      <w:r>
        <w:t xml:space="preserve">Dean’s </w:t>
      </w:r>
      <w:proofErr w:type="gramStart"/>
      <w:r>
        <w:t>the name</w:t>
      </w:r>
      <w:proofErr w:type="gramEnd"/>
      <w:r>
        <w:t xml:space="preserve">. Harry Dean. </w:t>
      </w:r>
    </w:p>
    <w:p w14:paraId="6A4D02D9" w14:textId="79113927" w:rsidR="006E4200" w:rsidRDefault="006E4200" w:rsidP="006E4200">
      <w:r>
        <w:t xml:space="preserve">He moves with his finger for her to follow as he walks back to Emile, but she doesn’t. She just stands there looking puzzled at him walking away. </w:t>
      </w:r>
    </w:p>
    <w:p w14:paraId="066B0C32" w14:textId="6A51BDCF" w:rsidR="006E4200" w:rsidRDefault="006E4200" w:rsidP="006E4200">
      <w:r>
        <w:t>Dean comes over to the table to introduce her</w:t>
      </w:r>
      <w:r w:rsidR="00C12333">
        <w:t xml:space="preserve"> to Emile. Emile stands but doesn’t give away that she hasn’t followed.</w:t>
      </w:r>
    </w:p>
    <w:p w14:paraId="5815BC85" w14:textId="1604E616" w:rsidR="00C12333" w:rsidRDefault="00C12333" w:rsidP="00C12333">
      <w:pPr>
        <w:pStyle w:val="CharacterName"/>
      </w:pPr>
      <w:r>
        <w:t>Dean</w:t>
      </w:r>
    </w:p>
    <w:p w14:paraId="555D1900" w14:textId="5D973D76" w:rsidR="00C12333" w:rsidRDefault="00C12333" w:rsidP="00C12333">
      <w:pPr>
        <w:pStyle w:val="Dialogue"/>
      </w:pPr>
      <w:r>
        <w:t>May I present Emile Fournier, art dealing and connoisseur. May I present-</w:t>
      </w:r>
    </w:p>
    <w:p w14:paraId="28D4A946" w14:textId="23D20789" w:rsidR="00C12333" w:rsidRDefault="00C12333" w:rsidP="00C12333">
      <w:r>
        <w:t>He turns and finally sees that she hasn’t moved from her table.</w:t>
      </w:r>
    </w:p>
    <w:p w14:paraId="4D730B41" w14:textId="583FD47A" w:rsidR="00C12333" w:rsidRDefault="00C12333" w:rsidP="00C12333">
      <w:r>
        <w:t xml:space="preserve">She raises her eyebrows at him in bewilderment. </w:t>
      </w:r>
    </w:p>
    <w:p w14:paraId="2A71802C" w14:textId="47B34E10" w:rsidR="00C12333" w:rsidRDefault="00C12333" w:rsidP="00C12333">
      <w:r>
        <w:t xml:space="preserve">He puts his hand on Emile’s shoulder </w:t>
      </w:r>
      <w:r w:rsidR="00821351">
        <w:t>then</w:t>
      </w:r>
      <w:r>
        <w:t xml:space="preserve"> walks back over to her.</w:t>
      </w:r>
    </w:p>
    <w:p w14:paraId="1AE93630" w14:textId="47F8D730" w:rsidR="00C12333" w:rsidRDefault="00C12333" w:rsidP="00C12333">
      <w:pPr>
        <w:pStyle w:val="MORE"/>
      </w:pPr>
      <w:r>
        <w:t>[more]</w:t>
      </w:r>
    </w:p>
    <w:p w14:paraId="227E32D6" w14:textId="77402B7B" w:rsidR="00C12333" w:rsidRDefault="00C12333" w:rsidP="00C12333">
      <w:pPr>
        <w:pStyle w:val="CharacterName"/>
      </w:pPr>
      <w:r>
        <w:lastRenderedPageBreak/>
        <w:t>Dean</w:t>
      </w:r>
    </w:p>
    <w:p w14:paraId="33962BAA" w14:textId="0A45B921" w:rsidR="00C12333" w:rsidRDefault="00C12333" w:rsidP="00C12333">
      <w:pPr>
        <w:pStyle w:val="Dialogue"/>
      </w:pPr>
      <w:r>
        <w:t>I wanted you to follow me.</w:t>
      </w:r>
    </w:p>
    <w:p w14:paraId="1E1FB283" w14:textId="5BC41364" w:rsidR="00C12333" w:rsidRDefault="00C12333" w:rsidP="00C12333">
      <w:pPr>
        <w:pStyle w:val="CharacterName"/>
      </w:pPr>
      <w:r>
        <w:t>Nicole</w:t>
      </w:r>
    </w:p>
    <w:p w14:paraId="158B82A7" w14:textId="06F4CC5A" w:rsidR="00C12333" w:rsidRDefault="002970D1" w:rsidP="00C12333">
      <w:pPr>
        <w:pStyle w:val="Dialogue"/>
      </w:pPr>
      <w:r>
        <w:t>So,</w:t>
      </w:r>
      <w:r w:rsidR="00C12333">
        <w:t xml:space="preserve"> you did.</w:t>
      </w:r>
    </w:p>
    <w:p w14:paraId="1D95C41C" w14:textId="39EB7668" w:rsidR="00C12333" w:rsidRDefault="00C12333" w:rsidP="00C12333">
      <w:pPr>
        <w:pStyle w:val="CharacterName"/>
      </w:pPr>
      <w:r>
        <w:t>Dean</w:t>
      </w:r>
    </w:p>
    <w:p w14:paraId="04AED86F" w14:textId="5B2FD049" w:rsidR="00C12333" w:rsidRDefault="00C12333" w:rsidP="00C12333">
      <w:pPr>
        <w:pStyle w:val="Dialogue"/>
      </w:pPr>
      <w:r>
        <w:t>So why are you standing here?</w:t>
      </w:r>
    </w:p>
    <w:p w14:paraId="124AD0C6" w14:textId="0B53C8FD" w:rsidR="00C12333" w:rsidRDefault="00C12333" w:rsidP="00C12333">
      <w:pPr>
        <w:pStyle w:val="CharacterName"/>
      </w:pPr>
      <w:r>
        <w:t>Nicole</w:t>
      </w:r>
    </w:p>
    <w:p w14:paraId="75374FEA" w14:textId="1EBE79EF" w:rsidR="00C12333" w:rsidRDefault="00C12333" w:rsidP="00C12333">
      <w:pPr>
        <w:pStyle w:val="Dialogue"/>
      </w:pPr>
      <w:r>
        <w:t>I thought you wanted to dance.</w:t>
      </w:r>
    </w:p>
    <w:p w14:paraId="14AC4171" w14:textId="51A597FA" w:rsidR="00C12333" w:rsidRDefault="00C12333" w:rsidP="00C12333">
      <w:r>
        <w:t>She holds up her glass full of coins.</w:t>
      </w:r>
    </w:p>
    <w:p w14:paraId="39D1D978" w14:textId="58C42690" w:rsidR="00C12333" w:rsidRDefault="00C12333" w:rsidP="00C12333">
      <w:pPr>
        <w:pStyle w:val="CharacterName"/>
      </w:pPr>
      <w:r>
        <w:t>DeaN</w:t>
      </w:r>
    </w:p>
    <w:p w14:paraId="717978FF" w14:textId="7446A4C8" w:rsidR="00C12333" w:rsidRDefault="00C12333" w:rsidP="00C12333">
      <w:pPr>
        <w:pStyle w:val="Dialogue"/>
      </w:pPr>
      <w:r>
        <w:t>No, no, no. I want you to meet this friend of mine.</w:t>
      </w:r>
    </w:p>
    <w:p w14:paraId="24E3369C" w14:textId="1FDD7D78" w:rsidR="00C12333" w:rsidRDefault="00C12333" w:rsidP="00C12333">
      <w:pPr>
        <w:pStyle w:val="CharacterName"/>
      </w:pPr>
      <w:r>
        <w:t>Nicole</w:t>
      </w:r>
    </w:p>
    <w:p w14:paraId="53E013DC" w14:textId="578B5092" w:rsidR="00C12333" w:rsidRDefault="002970D1" w:rsidP="00C12333">
      <w:pPr>
        <w:pStyle w:val="Dialogue"/>
      </w:pPr>
      <w:r>
        <w:t>Oh,</w:t>
      </w:r>
      <w:r w:rsidR="00C12333">
        <w:t xml:space="preserve"> he wants to dance. Is he shy?</w:t>
      </w:r>
    </w:p>
    <w:p w14:paraId="2780160C" w14:textId="5ACD2AE1" w:rsidR="00C12333" w:rsidRDefault="00C12333" w:rsidP="00C12333">
      <w:pPr>
        <w:pStyle w:val="CharacterName"/>
      </w:pPr>
      <w:r>
        <w:t>Dean</w:t>
      </w:r>
    </w:p>
    <w:p w14:paraId="018E4815" w14:textId="4F5CD444" w:rsidR="00C12333" w:rsidRDefault="00C12333" w:rsidP="00C12333">
      <w:pPr>
        <w:pStyle w:val="Dialogue"/>
      </w:pPr>
      <w:r>
        <w:t xml:space="preserve">No, we </w:t>
      </w:r>
      <w:proofErr w:type="spellStart"/>
      <w:r>
        <w:t>wanna</w:t>
      </w:r>
      <w:proofErr w:type="spellEnd"/>
      <w:r>
        <w:t xml:space="preserve"> talk to you.</w:t>
      </w:r>
    </w:p>
    <w:p w14:paraId="62545CD0" w14:textId="3087E332" w:rsidR="00C12333" w:rsidRDefault="00C12333" w:rsidP="00C12333">
      <w:pPr>
        <w:pStyle w:val="CharacterName"/>
      </w:pPr>
      <w:r>
        <w:t>Nicole</w:t>
      </w:r>
    </w:p>
    <w:p w14:paraId="3CDDF82C" w14:textId="65D8BD9E" w:rsidR="00C12333" w:rsidRDefault="00C12333" w:rsidP="00C12333">
      <w:pPr>
        <w:pStyle w:val="Dialogue"/>
      </w:pPr>
      <w:r>
        <w:t>No kidding? What about?</w:t>
      </w:r>
    </w:p>
    <w:p w14:paraId="615F62BA" w14:textId="686A2B90" w:rsidR="00C12333" w:rsidRDefault="00C12333" w:rsidP="00C12333">
      <w:pPr>
        <w:pStyle w:val="CharacterName"/>
      </w:pPr>
      <w:r>
        <w:t>Dean</w:t>
      </w:r>
    </w:p>
    <w:p w14:paraId="078745E0" w14:textId="3AEE17B4" w:rsidR="00C12333" w:rsidRDefault="00C12333" w:rsidP="00C12333">
      <w:pPr>
        <w:pStyle w:val="Dialogue"/>
      </w:pPr>
      <w:r>
        <w:t>Well, it’s about, uh… Look, let me put it this way. If you would do me the honor of accepting my invitation, I assure you we will tell you.</w:t>
      </w:r>
    </w:p>
    <w:p w14:paraId="1451FB8F" w14:textId="5F8F9229" w:rsidR="00C12333" w:rsidRDefault="00C12333" w:rsidP="00C12333">
      <w:pPr>
        <w:pStyle w:val="CharacterName"/>
      </w:pPr>
      <w:r>
        <w:t>Nicole</w:t>
      </w:r>
    </w:p>
    <w:p w14:paraId="3B5D36E5" w14:textId="29243F21" w:rsidR="00C12333" w:rsidRDefault="00C12333" w:rsidP="00C12333">
      <w:pPr>
        <w:pStyle w:val="Dialogue"/>
      </w:pPr>
      <w:r>
        <w:t>Well, now, since you put it so gallantly, Mr. Dean, I can hardly refuse, can I?</w:t>
      </w:r>
    </w:p>
    <w:p w14:paraId="25958E80" w14:textId="19C59653" w:rsidR="00C12333" w:rsidRDefault="00C12333" w:rsidP="00C12333">
      <w:pPr>
        <w:pStyle w:val="CharacterName"/>
      </w:pPr>
      <w:r>
        <w:t>Dean</w:t>
      </w:r>
    </w:p>
    <w:p w14:paraId="35FD1C48" w14:textId="3298739A" w:rsidR="00C12333" w:rsidRDefault="00C12333" w:rsidP="00C12333">
      <w:pPr>
        <w:pStyle w:val="Dialogue"/>
      </w:pPr>
      <w:r>
        <w:t>You’re so very kind.</w:t>
      </w:r>
    </w:p>
    <w:p w14:paraId="60BFEC06" w14:textId="04072111" w:rsidR="00C12333" w:rsidRDefault="00C12333" w:rsidP="00C12333">
      <w:r>
        <w:t>They walk over to Emile.</w:t>
      </w:r>
    </w:p>
    <w:p w14:paraId="3EF704BA" w14:textId="4309F6E4" w:rsidR="00C12333" w:rsidRDefault="00C12333" w:rsidP="00C12333">
      <w:pPr>
        <w:pStyle w:val="CharacterName"/>
      </w:pPr>
      <w:r>
        <w:lastRenderedPageBreak/>
        <w:t>Dean</w:t>
      </w:r>
    </w:p>
    <w:p w14:paraId="7D79A955" w14:textId="3CC20650" w:rsidR="00C12333" w:rsidRDefault="00C12333" w:rsidP="00C12333">
      <w:pPr>
        <w:pStyle w:val="Dialogue"/>
      </w:pPr>
      <w:r>
        <w:t>Emile Fournier, art dealing and connoisseur, may I present.</w:t>
      </w:r>
    </w:p>
    <w:p w14:paraId="0FEBE186" w14:textId="72A831EF" w:rsidR="00C12333" w:rsidRDefault="00C12333" w:rsidP="00C12333">
      <w:pPr>
        <w:pStyle w:val="CharacterName"/>
      </w:pPr>
      <w:r>
        <w:t>Nicole</w:t>
      </w:r>
    </w:p>
    <w:p w14:paraId="7C2802FE" w14:textId="1D987E7B" w:rsidR="00C12333" w:rsidRDefault="00C12333" w:rsidP="00C12333">
      <w:pPr>
        <w:pStyle w:val="Dialogue"/>
      </w:pPr>
      <w:r>
        <w:t>Nicole Chang.</w:t>
      </w:r>
    </w:p>
    <w:p w14:paraId="390C93FD" w14:textId="013F8E20" w:rsidR="00C12333" w:rsidRDefault="00C12333" w:rsidP="00C12333">
      <w:pPr>
        <w:pStyle w:val="CharacterName"/>
      </w:pPr>
      <w:r>
        <w:t>Emile</w:t>
      </w:r>
    </w:p>
    <w:p w14:paraId="640D8094" w14:textId="328F4943" w:rsidR="00C12333" w:rsidRDefault="00C12333" w:rsidP="00C12333">
      <w:pPr>
        <w:pStyle w:val="Dialogue"/>
      </w:pPr>
      <w:r>
        <w:t>Enchante, mademoiselle.</w:t>
      </w:r>
    </w:p>
    <w:p w14:paraId="46AE08E8" w14:textId="70DE7576" w:rsidR="00C12333" w:rsidRDefault="00C12333" w:rsidP="00C12333">
      <w:r>
        <w:t>He kisses her hand.</w:t>
      </w:r>
    </w:p>
    <w:p w14:paraId="27570A04" w14:textId="0AE5F1F6" w:rsidR="00C12333" w:rsidRDefault="00C12333" w:rsidP="00C12333">
      <w:pPr>
        <w:pStyle w:val="CharacterName"/>
      </w:pPr>
      <w:r>
        <w:t>Nicole</w:t>
      </w:r>
    </w:p>
    <w:p w14:paraId="75C11343" w14:textId="19857958" w:rsidR="00C12333" w:rsidRDefault="00C12333" w:rsidP="00C12333">
      <w:pPr>
        <w:pStyle w:val="Dialogue"/>
      </w:pPr>
      <w:r>
        <w:t>Enchante.</w:t>
      </w:r>
    </w:p>
    <w:p w14:paraId="280D4B6E" w14:textId="38FCE2DB" w:rsidR="00C12333" w:rsidRDefault="00C12333" w:rsidP="00C12333">
      <w:pPr>
        <w:pStyle w:val="CharacterName"/>
      </w:pPr>
      <w:r>
        <w:t>Emile</w:t>
      </w:r>
    </w:p>
    <w:p w14:paraId="52098564" w14:textId="32C0EBB8" w:rsidR="00C12333" w:rsidRDefault="00C12333" w:rsidP="00C12333">
      <w:pPr>
        <w:pStyle w:val="Dialogue"/>
      </w:pPr>
      <w:r>
        <w:t xml:space="preserve">Vous </w:t>
      </w:r>
      <w:proofErr w:type="spellStart"/>
      <w:r>
        <w:t>parlez</w:t>
      </w:r>
      <w:proofErr w:type="spellEnd"/>
      <w:r>
        <w:t xml:space="preserve"> </w:t>
      </w:r>
      <w:proofErr w:type="spellStart"/>
      <w:r>
        <w:t>francais</w:t>
      </w:r>
      <w:proofErr w:type="spellEnd"/>
      <w:r>
        <w:t>?</w:t>
      </w:r>
    </w:p>
    <w:p w14:paraId="1406D38F" w14:textId="3484011D" w:rsidR="00C12333" w:rsidRDefault="00C12333" w:rsidP="00C12333">
      <w:pPr>
        <w:pStyle w:val="CharacterName"/>
      </w:pPr>
      <w:r>
        <w:t>Nicole</w:t>
      </w:r>
    </w:p>
    <w:p w14:paraId="6E673930" w14:textId="6CC41724" w:rsidR="00C12333" w:rsidRDefault="00C12333" w:rsidP="00C12333">
      <w:pPr>
        <w:pStyle w:val="Dialogue"/>
      </w:pPr>
      <w:r>
        <w:t xml:space="preserve">No just a few phrases, and I know one German limerick. </w:t>
      </w:r>
    </w:p>
    <w:p w14:paraId="7DB5B2EB" w14:textId="2AAACB98" w:rsidR="00C12333" w:rsidRDefault="00C12333" w:rsidP="00C12333">
      <w:r>
        <w:t>She starts reciting the limerick and Dean is already fed up.</w:t>
      </w:r>
    </w:p>
    <w:p w14:paraId="4994E286" w14:textId="4CDCD05F" w:rsidR="00C12333" w:rsidRDefault="00C12333" w:rsidP="00C12333">
      <w:pPr>
        <w:pStyle w:val="CharacterName"/>
      </w:pPr>
      <w:r>
        <w:t>Dean</w:t>
      </w:r>
    </w:p>
    <w:p w14:paraId="09F6476C" w14:textId="4B1C45A0" w:rsidR="00C12333" w:rsidRDefault="00C12333" w:rsidP="00C12333">
      <w:pPr>
        <w:pStyle w:val="Dialogue"/>
      </w:pPr>
      <w:r>
        <w:t xml:space="preserve">Yeah. Well, will </w:t>
      </w:r>
      <w:proofErr w:type="spellStart"/>
      <w:r>
        <w:t>ya</w:t>
      </w:r>
      <w:proofErr w:type="spellEnd"/>
      <w:r>
        <w:t xml:space="preserve">… will </w:t>
      </w:r>
      <w:proofErr w:type="spellStart"/>
      <w:r>
        <w:t>ya</w:t>
      </w:r>
      <w:proofErr w:type="spellEnd"/>
      <w:r>
        <w:t xml:space="preserve"> sit down please?</w:t>
      </w:r>
    </w:p>
    <w:p w14:paraId="3FE581F9" w14:textId="5A3BD747" w:rsidR="00C12333" w:rsidRDefault="00C12333" w:rsidP="00C12333">
      <w:pPr>
        <w:pStyle w:val="CharacterName"/>
      </w:pPr>
      <w:r>
        <w:t>Nicole</w:t>
      </w:r>
    </w:p>
    <w:p w14:paraId="5FC706F4" w14:textId="3916972C" w:rsidR="00C12333" w:rsidRDefault="00C12333" w:rsidP="00C12333">
      <w:pPr>
        <w:pStyle w:val="Dialogue"/>
      </w:pPr>
      <w:r>
        <w:t>Sorry.</w:t>
      </w:r>
    </w:p>
    <w:p w14:paraId="706A059B" w14:textId="49B42428" w:rsidR="00C12333" w:rsidRDefault="00C12333" w:rsidP="00C12333">
      <w:r>
        <w:t xml:space="preserve">They all sit at the table. Dean and Emile </w:t>
      </w:r>
      <w:r w:rsidR="002970D1">
        <w:t>stared</w:t>
      </w:r>
      <w:r>
        <w:t xml:space="preserve"> at her face, getting the closest and best look yet.</w:t>
      </w:r>
    </w:p>
    <w:p w14:paraId="5CD09473" w14:textId="76146151" w:rsidR="00C12333" w:rsidRDefault="00C12333" w:rsidP="00C12333">
      <w:pPr>
        <w:pStyle w:val="CharacterName"/>
      </w:pPr>
      <w:r>
        <w:t>Nicole</w:t>
      </w:r>
    </w:p>
    <w:p w14:paraId="4AF6E19F" w14:textId="733EBCD0" w:rsidR="00C12333" w:rsidRDefault="00C12333" w:rsidP="00C12333">
      <w:pPr>
        <w:pStyle w:val="Dialogue"/>
      </w:pPr>
      <w:r>
        <w:t>Is there any particular subject you’d like to talk about?</w:t>
      </w:r>
    </w:p>
    <w:p w14:paraId="19634EDA" w14:textId="2389ECD4" w:rsidR="00C12333" w:rsidRDefault="00871E54" w:rsidP="00C12333">
      <w:pPr>
        <w:pStyle w:val="CharacterName"/>
      </w:pPr>
      <w:r>
        <w:t>Dean</w:t>
      </w:r>
    </w:p>
    <w:p w14:paraId="7A5A0EDA" w14:textId="76BFC1E7" w:rsidR="00871E54" w:rsidRDefault="00871E54" w:rsidP="00871E54">
      <w:pPr>
        <w:pStyle w:val="Dialogue"/>
      </w:pPr>
      <w:r>
        <w:t>How would you like to make $</w:t>
      </w:r>
      <w:r w:rsidR="002970D1">
        <w:t>5,000?</w:t>
      </w:r>
    </w:p>
    <w:p w14:paraId="5E3A847B" w14:textId="05F942F8" w:rsidR="00871E54" w:rsidRDefault="00871E54" w:rsidP="00871E54">
      <w:pPr>
        <w:pStyle w:val="CharacterName"/>
      </w:pPr>
      <w:r>
        <w:t>Nicole</w:t>
      </w:r>
    </w:p>
    <w:p w14:paraId="6A0F69F5" w14:textId="10EB1893" w:rsidR="00871E54" w:rsidRDefault="00871E54" w:rsidP="00871E54">
      <w:pPr>
        <w:pStyle w:val="Dialogue"/>
      </w:pPr>
      <w:r>
        <w:t>Now that’s a terrific subject.</w:t>
      </w:r>
    </w:p>
    <w:p w14:paraId="7857031B" w14:textId="7CCC9AE7" w:rsidR="00871E54" w:rsidRDefault="00871E54" w:rsidP="00871E54">
      <w:r>
        <w:lastRenderedPageBreak/>
        <w:t>She starts digging in her purse for her cigarettes.</w:t>
      </w:r>
    </w:p>
    <w:p w14:paraId="59D592AE" w14:textId="1E1720EE" w:rsidR="00871E54" w:rsidRDefault="00871E54" w:rsidP="00871E54">
      <w:pPr>
        <w:pStyle w:val="CharacterName"/>
      </w:pPr>
      <w:r>
        <w:t>Dean</w:t>
      </w:r>
    </w:p>
    <w:p w14:paraId="71F26783" w14:textId="496D67DA" w:rsidR="00871E54" w:rsidRDefault="00871E54" w:rsidP="00871E54">
      <w:pPr>
        <w:pStyle w:val="Dialogue"/>
      </w:pPr>
      <w:r>
        <w:t>I happen to be perfectly serious.</w:t>
      </w:r>
    </w:p>
    <w:p w14:paraId="7F271361" w14:textId="775CFAAD" w:rsidR="00871E54" w:rsidRDefault="00871E54" w:rsidP="00871E54">
      <w:pPr>
        <w:pStyle w:val="CharacterName"/>
      </w:pPr>
      <w:r>
        <w:t>Nicole</w:t>
      </w:r>
    </w:p>
    <w:p w14:paraId="1ED6EB5F" w14:textId="2BFED2BF" w:rsidR="00871E54" w:rsidRDefault="00871E54" w:rsidP="00871E54">
      <w:pPr>
        <w:pStyle w:val="Dialogue"/>
      </w:pPr>
      <w:r>
        <w:t>Serious is as serious does, Mr. Dean.</w:t>
      </w:r>
    </w:p>
    <w:p w14:paraId="7A0B8751" w14:textId="2CC42A3D" w:rsidR="00871E54" w:rsidRDefault="00871E54" w:rsidP="00871E54">
      <w:pPr>
        <w:pStyle w:val="CharacterName"/>
      </w:pPr>
      <w:r>
        <w:t>Dean</w:t>
      </w:r>
    </w:p>
    <w:p w14:paraId="040D19F4" w14:textId="4C7F385F" w:rsidR="00871E54" w:rsidRDefault="00871E54" w:rsidP="00871E54">
      <w:pPr>
        <w:pStyle w:val="Dialogue"/>
      </w:pPr>
      <w:r>
        <w:t>Then I will ask the question again, Miss Chang. How would you like to make $5,000 very serious American dollars.</w:t>
      </w:r>
    </w:p>
    <w:p w14:paraId="3F3F0F8C" w14:textId="076E31CC" w:rsidR="00871E54" w:rsidRDefault="00871E54" w:rsidP="00871E54">
      <w:pPr>
        <w:pStyle w:val="CharacterName"/>
      </w:pPr>
      <w:r>
        <w:t>Emile</w:t>
      </w:r>
    </w:p>
    <w:p w14:paraId="24A577D9" w14:textId="4ED81D4C" w:rsidR="00871E54" w:rsidRDefault="00871E54" w:rsidP="00871E54">
      <w:pPr>
        <w:pStyle w:val="Dialogue"/>
      </w:pPr>
      <w:r>
        <w:t>And a genuine guaranteed British passport.</w:t>
      </w:r>
    </w:p>
    <w:p w14:paraId="221DD1F4" w14:textId="06966A0D" w:rsidR="00871E54" w:rsidRDefault="00871E54" w:rsidP="00871E54">
      <w:r>
        <w:t>She ponders.</w:t>
      </w:r>
    </w:p>
    <w:p w14:paraId="6A54BEF9" w14:textId="0198290E" w:rsidR="00871E54" w:rsidRDefault="00871E54" w:rsidP="00871E54">
      <w:pPr>
        <w:pStyle w:val="CharacterName"/>
      </w:pPr>
      <w:r>
        <w:t>Nicole</w:t>
      </w:r>
    </w:p>
    <w:p w14:paraId="4F8D72BA" w14:textId="231CB810" w:rsidR="00871E54" w:rsidRDefault="00871E54" w:rsidP="00871E54">
      <w:pPr>
        <w:pStyle w:val="Dialogue"/>
      </w:pPr>
      <w:r>
        <w:t>What would I have to do?</w:t>
      </w:r>
    </w:p>
    <w:p w14:paraId="3BE7C775" w14:textId="2A0D2B51" w:rsidR="00871E54" w:rsidRDefault="00871E54" w:rsidP="00871E54">
      <w:pPr>
        <w:pStyle w:val="CharacterName"/>
      </w:pPr>
      <w:r>
        <w:t>Dean</w:t>
      </w:r>
    </w:p>
    <w:p w14:paraId="77F76F17" w14:textId="2892CB25" w:rsidR="00871E54" w:rsidRDefault="00871E54" w:rsidP="00871E54">
      <w:pPr>
        <w:pStyle w:val="Dialogue"/>
      </w:pPr>
      <w:r>
        <w:t>Nothing too difficult. Slide into some beautiful clothes. Travel in first-class luxury. Be entertained in top notch style. Pretend to be my wife.</w:t>
      </w:r>
    </w:p>
    <w:p w14:paraId="59EAC697" w14:textId="438C3CAA" w:rsidR="00871E54" w:rsidRDefault="00871E54" w:rsidP="00871E54">
      <w:pPr>
        <w:pStyle w:val="CharacterName"/>
      </w:pPr>
      <w:r>
        <w:t>Nicole</w:t>
      </w:r>
    </w:p>
    <w:p w14:paraId="7AFD4274" w14:textId="52E3FADB" w:rsidR="00871E54" w:rsidRDefault="00871E54" w:rsidP="00871E54">
      <w:pPr>
        <w:pStyle w:val="Dialogue"/>
      </w:pPr>
      <w:r>
        <w:t>Oh. Pretend?</w:t>
      </w:r>
    </w:p>
    <w:p w14:paraId="2BDD4CC8" w14:textId="5F43A8FB" w:rsidR="00871E54" w:rsidRDefault="00871E54" w:rsidP="00871E54">
      <w:pPr>
        <w:pStyle w:val="CharacterName"/>
      </w:pPr>
      <w:r>
        <w:t>Dean</w:t>
      </w:r>
    </w:p>
    <w:p w14:paraId="159AA829" w14:textId="21B6740F" w:rsidR="00871E54" w:rsidRDefault="00871E54" w:rsidP="00871E54">
      <w:pPr>
        <w:pStyle w:val="Dialogue"/>
      </w:pPr>
      <w:r>
        <w:t>Yes. Just pretend, Miss Chang.</w:t>
      </w:r>
    </w:p>
    <w:p w14:paraId="63FE5F43" w14:textId="1F1C70A1" w:rsidR="00871E54" w:rsidRDefault="00871E54" w:rsidP="00871E54">
      <w:pPr>
        <w:pStyle w:val="CharacterName"/>
      </w:pPr>
      <w:r>
        <w:t>Nicole</w:t>
      </w:r>
    </w:p>
    <w:p w14:paraId="6E1E876A" w14:textId="0C0897C2" w:rsidR="00871E54" w:rsidRDefault="00871E54" w:rsidP="00871E54">
      <w:pPr>
        <w:pStyle w:val="Dialogue"/>
      </w:pPr>
      <w:r>
        <w:t>What’s the catch, Mr. Dean? Is it dishonest?</w:t>
      </w:r>
    </w:p>
    <w:p w14:paraId="2056DC7F" w14:textId="04BFE9B0" w:rsidR="00871E54" w:rsidRDefault="00871E54" w:rsidP="00871E54">
      <w:pPr>
        <w:pStyle w:val="CharacterName"/>
      </w:pPr>
      <w:r>
        <w:t>Dean</w:t>
      </w:r>
    </w:p>
    <w:p w14:paraId="0806F2D6" w14:textId="49EDA430" w:rsidR="00871E54" w:rsidRDefault="00871E54" w:rsidP="00871E54">
      <w:pPr>
        <w:pStyle w:val="Dialogue"/>
      </w:pPr>
      <w:r>
        <w:t>Do I look like a crook?</w:t>
      </w:r>
    </w:p>
    <w:p w14:paraId="7E8F08BC" w14:textId="02334033" w:rsidR="00871E54" w:rsidRDefault="00871E54" w:rsidP="00871E54">
      <w:r>
        <w:lastRenderedPageBreak/>
        <w:t>She shakes her head yes.</w:t>
      </w:r>
    </w:p>
    <w:p w14:paraId="431E8A50" w14:textId="002DF7FB" w:rsidR="00871E54" w:rsidRDefault="00871E54" w:rsidP="00871E54">
      <w:pPr>
        <w:pStyle w:val="CharacterName"/>
      </w:pPr>
      <w:r>
        <w:t>Nicole</w:t>
      </w:r>
    </w:p>
    <w:p w14:paraId="6942E7D8" w14:textId="5B93B2AF" w:rsidR="00570AE1" w:rsidRDefault="00871E54" w:rsidP="00871E54">
      <w:pPr>
        <w:pStyle w:val="Dialogue"/>
      </w:pPr>
      <w:r>
        <w:t>You do a little, right there. On the left side of this cheek, a kind of crooked little indentation all the way up to his eye. Yup. You do. You do look like a crook. But then again, you can’t tell the crooks from the good guys anymore, can you? I mean, with all this secret stuff going on. Genuine, guaranteed British Passport?</w:t>
      </w:r>
    </w:p>
    <w:p w14:paraId="05C62E92" w14:textId="59239668" w:rsidR="00871E54" w:rsidRDefault="00871E54" w:rsidP="00871E54">
      <w:r>
        <w:t xml:space="preserve">They </w:t>
      </w:r>
      <w:proofErr w:type="gramStart"/>
      <w:r>
        <w:t>nod yes</w:t>
      </w:r>
      <w:proofErr w:type="gramEnd"/>
      <w:r>
        <w:t>.</w:t>
      </w:r>
    </w:p>
    <w:p w14:paraId="59F51AAF" w14:textId="5CEF5338" w:rsidR="00871E54" w:rsidRDefault="00871E54" w:rsidP="00871E54">
      <w:pPr>
        <w:pStyle w:val="CharacterName"/>
      </w:pPr>
      <w:r>
        <w:t>Nicole</w:t>
      </w:r>
    </w:p>
    <w:p w14:paraId="2E3CED1A" w14:textId="0C9071EA" w:rsidR="00871E54" w:rsidRDefault="00871E54" w:rsidP="00871E54">
      <w:pPr>
        <w:pStyle w:val="Dialogue"/>
      </w:pPr>
      <w:r>
        <w:t xml:space="preserve">Then I’ll do it. </w:t>
      </w:r>
    </w:p>
    <w:p w14:paraId="0A9C6E59" w14:textId="77777777" w:rsidR="00C44FAE" w:rsidRDefault="00C44FAE" w:rsidP="00C44FAE">
      <w:pPr>
        <w:pStyle w:val="Transition"/>
      </w:pPr>
      <w:r>
        <w:t>Cut to:</w:t>
      </w:r>
    </w:p>
    <w:p w14:paraId="2E41FCBD" w14:textId="77777777" w:rsidR="00C44FAE" w:rsidRPr="00EF44AD" w:rsidRDefault="00C44FAE" w:rsidP="00C44FAE">
      <w:pPr>
        <w:pStyle w:val="FadeInActionSceneSetting"/>
        <w:rPr>
          <w:b/>
          <w:bCs/>
        </w:rPr>
      </w:pPr>
      <w:r w:rsidRPr="00EF44AD">
        <w:rPr>
          <w:b/>
          <w:bCs/>
        </w:rPr>
        <w:t>Ext. Dammuz airport – runway – day</w:t>
      </w:r>
    </w:p>
    <w:p w14:paraId="34899F2D" w14:textId="028487A9" w:rsidR="00C44FAE" w:rsidRDefault="00C44FAE" w:rsidP="00C44FAE">
      <w:r>
        <w:t>A crowd of men in headscarves and fezzes watch as a TWA plane lands on the runway.</w:t>
      </w:r>
    </w:p>
    <w:p w14:paraId="5CABFDF8" w14:textId="02FE26FB" w:rsidR="003D0C94" w:rsidRDefault="00C44FAE" w:rsidP="003D0C94">
      <w:r>
        <w:t>Dean and Nicole, in a fancy yellow dress, are escorted with the rest of the passengers off the plane.</w:t>
      </w:r>
    </w:p>
    <w:p w14:paraId="69E51FC1" w14:textId="7C2A2075" w:rsidR="00C44FAE" w:rsidRDefault="00C44FAE" w:rsidP="00C44FAE">
      <w:pPr>
        <w:pStyle w:val="CharacterName"/>
      </w:pPr>
      <w:r>
        <w:t>Airport worker</w:t>
      </w:r>
    </w:p>
    <w:p w14:paraId="73A11F64" w14:textId="4FE198AB" w:rsidR="00C44FAE" w:rsidRDefault="00C44FAE" w:rsidP="00C44FAE">
      <w:pPr>
        <w:pStyle w:val="Dialogue"/>
      </w:pPr>
      <w:r>
        <w:t>This way to immigration please.</w:t>
      </w:r>
    </w:p>
    <w:p w14:paraId="4C0EF23D" w14:textId="340A9668" w:rsidR="00C44FAE" w:rsidRDefault="00C44FAE" w:rsidP="00C44FAE">
      <w:r>
        <w:t>The crown bumps past them as they stop on the runway.</w:t>
      </w:r>
    </w:p>
    <w:p w14:paraId="41407E1E" w14:textId="19721E29" w:rsidR="00C44FAE" w:rsidRDefault="00C44FAE" w:rsidP="00C44FAE">
      <w:pPr>
        <w:pStyle w:val="CharacterName"/>
      </w:pPr>
      <w:r>
        <w:t>Nicole</w:t>
      </w:r>
    </w:p>
    <w:p w14:paraId="3F09348B" w14:textId="77777777" w:rsidR="00C44FAE" w:rsidRDefault="00C44FAE" w:rsidP="00C44FAE">
      <w:pPr>
        <w:pStyle w:val="Dialogue"/>
      </w:pPr>
      <w:r>
        <w:t xml:space="preserve">I thought you said there’d be a Rolls-Royce. </w:t>
      </w:r>
    </w:p>
    <w:p w14:paraId="08F63F61" w14:textId="35E7FD1B" w:rsidR="00C44FAE" w:rsidRDefault="00C44FAE" w:rsidP="00C44FAE">
      <w:pPr>
        <w:pStyle w:val="CharacterName"/>
      </w:pPr>
      <w:r>
        <w:t>Dean</w:t>
      </w:r>
    </w:p>
    <w:p w14:paraId="5E07630A" w14:textId="5F317F87" w:rsidR="00C44FAE" w:rsidRDefault="00C44FAE" w:rsidP="00C44FAE">
      <w:pPr>
        <w:pStyle w:val="Dialogue"/>
      </w:pPr>
      <w:r>
        <w:t>It’ll be out front.</w:t>
      </w:r>
    </w:p>
    <w:p w14:paraId="57129940" w14:textId="2AFAAD45" w:rsidR="00337C70" w:rsidRDefault="00C44FAE" w:rsidP="00C44FAE">
      <w:pPr>
        <w:pStyle w:val="CharacterName"/>
      </w:pPr>
      <w:r>
        <w:t>Airport worker</w:t>
      </w:r>
    </w:p>
    <w:p w14:paraId="46D10041" w14:textId="6F28CCCF" w:rsidR="00C44FAE" w:rsidRDefault="00C44FAE" w:rsidP="00C44FAE">
      <w:pPr>
        <w:pStyle w:val="Dialogue"/>
      </w:pPr>
      <w:r>
        <w:t>Do hurry, please. You’re holding up the line.</w:t>
      </w:r>
    </w:p>
    <w:p w14:paraId="4AE8C41A" w14:textId="77777777" w:rsidR="00C44FAE" w:rsidRDefault="00C44FAE" w:rsidP="00C44FAE">
      <w:pPr>
        <w:pStyle w:val="Dialogue"/>
      </w:pPr>
    </w:p>
    <w:p w14:paraId="4FBE230E" w14:textId="77777777" w:rsidR="00C44FAE" w:rsidRDefault="00C44FAE" w:rsidP="00C44FAE">
      <w:pPr>
        <w:pStyle w:val="Dialogue"/>
      </w:pPr>
    </w:p>
    <w:p w14:paraId="4676FED3" w14:textId="003E5A06" w:rsidR="00C44FAE" w:rsidRPr="00EF44AD" w:rsidRDefault="00C44FAE" w:rsidP="00C44FAE">
      <w:pPr>
        <w:pStyle w:val="FadeInActionSceneSetting"/>
        <w:rPr>
          <w:b/>
          <w:bCs/>
        </w:rPr>
      </w:pPr>
      <w:r w:rsidRPr="00EF44AD">
        <w:rPr>
          <w:b/>
          <w:bCs/>
        </w:rPr>
        <w:lastRenderedPageBreak/>
        <w:t>int. Dammuz airport – Immigration – day</w:t>
      </w:r>
    </w:p>
    <w:p w14:paraId="1C2BC1CA" w14:textId="1C176595" w:rsidR="00C44FAE" w:rsidRDefault="00C44FAE" w:rsidP="00C44FAE">
      <w:r>
        <w:t xml:space="preserve">The officer opens Dean’s passport to the photo page. He flips to the stamp page and stamps it. </w:t>
      </w:r>
    </w:p>
    <w:p w14:paraId="5D886DEC" w14:textId="7173DD65" w:rsidR="00C44FAE" w:rsidRDefault="00C44FAE" w:rsidP="00C44FAE">
      <w:pPr>
        <w:pStyle w:val="CharacterName"/>
      </w:pPr>
      <w:r>
        <w:t>Officer</w:t>
      </w:r>
    </w:p>
    <w:p w14:paraId="20A977FB" w14:textId="311499B5" w:rsidR="00C44FAE" w:rsidRDefault="00C44FAE" w:rsidP="00C44FAE">
      <w:pPr>
        <w:pStyle w:val="Dialogue"/>
      </w:pPr>
      <w:r>
        <w:t xml:space="preserve">This way to customs, please. Have your baggage checks ready. Thank you. </w:t>
      </w:r>
    </w:p>
    <w:p w14:paraId="43625B79" w14:textId="293289EC" w:rsidR="00C44FAE" w:rsidRDefault="00C44FAE" w:rsidP="00C44FAE">
      <w:r>
        <w:t>He hands the passport back to Dean.</w:t>
      </w:r>
    </w:p>
    <w:p w14:paraId="013EF51D" w14:textId="3D2820E9" w:rsidR="00C44FAE" w:rsidRDefault="00C44FAE" w:rsidP="00C44FAE">
      <w:pPr>
        <w:pStyle w:val="CharacterName"/>
      </w:pPr>
      <w:r>
        <w:t>Dean</w:t>
      </w:r>
    </w:p>
    <w:p w14:paraId="14EF6F07" w14:textId="38B32DB6" w:rsidR="00C44FAE" w:rsidRDefault="00C44FAE" w:rsidP="00C44FAE">
      <w:pPr>
        <w:pStyle w:val="Dialogue"/>
      </w:pPr>
      <w:r>
        <w:t>Thank you.</w:t>
      </w:r>
    </w:p>
    <w:p w14:paraId="4D7F9E17" w14:textId="391D9C97" w:rsidR="00C44FAE" w:rsidRDefault="00C44FAE" w:rsidP="00C44FAE">
      <w:r>
        <w:t>They try to walk off but are stopped by the officer.</w:t>
      </w:r>
    </w:p>
    <w:p w14:paraId="53A94B4D" w14:textId="13BF78C1" w:rsidR="00C44FAE" w:rsidRDefault="00C44FAE" w:rsidP="00C44FAE">
      <w:pPr>
        <w:pStyle w:val="CharacterName"/>
      </w:pPr>
      <w:r>
        <w:t>Officer</w:t>
      </w:r>
    </w:p>
    <w:p w14:paraId="0F0DE7E6" w14:textId="4AAB7FD7" w:rsidR="00C44FAE" w:rsidRDefault="00C44FAE" w:rsidP="00C44FAE">
      <w:pPr>
        <w:pStyle w:val="Dialogue"/>
      </w:pPr>
      <w:r>
        <w:t>This way to customs sir, have your baggage checks ready.</w:t>
      </w:r>
    </w:p>
    <w:p w14:paraId="2985B954" w14:textId="717B36DB" w:rsidR="00C44FAE" w:rsidRDefault="00C44FAE" w:rsidP="00C44FAE">
      <w:pPr>
        <w:pStyle w:val="CharacterName"/>
      </w:pPr>
      <w:r>
        <w:t>Dean</w:t>
      </w:r>
    </w:p>
    <w:p w14:paraId="1E4E8D2E" w14:textId="324E3C96" w:rsidR="00C44FAE" w:rsidRDefault="00C44FAE" w:rsidP="00C44FAE">
      <w:pPr>
        <w:pStyle w:val="Dialogue"/>
      </w:pPr>
      <w:r>
        <w:t>I happen to be Sir Harold Dean. Isn’t there some way of avoiding these-[cutoff]</w:t>
      </w:r>
    </w:p>
    <w:p w14:paraId="37B935BD" w14:textId="3508A696" w:rsidR="00C44FAE" w:rsidRDefault="00C44FAE" w:rsidP="00C44FAE">
      <w:pPr>
        <w:pStyle w:val="CharacterName"/>
      </w:pPr>
      <w:r>
        <w:t>Nicole</w:t>
      </w:r>
    </w:p>
    <w:p w14:paraId="13CB3F0E" w14:textId="166E0848" w:rsidR="00C44FAE" w:rsidRDefault="00C44FAE" w:rsidP="00C44FAE">
      <w:pPr>
        <w:pStyle w:val="Dialogue"/>
      </w:pPr>
      <w:r>
        <w:t>It’s an international custom, Harry. Everyone has to do it.</w:t>
      </w:r>
    </w:p>
    <w:p w14:paraId="3FA1A85C" w14:textId="03515E25" w:rsidR="00C44FAE" w:rsidRDefault="00C44FAE" w:rsidP="00C44FAE">
      <w:pPr>
        <w:pStyle w:val="CharacterName"/>
      </w:pPr>
      <w:r>
        <w:t>Dean</w:t>
      </w:r>
    </w:p>
    <w:p w14:paraId="73229601" w14:textId="38B34118" w:rsidR="00C44FAE" w:rsidRDefault="00C44FAE" w:rsidP="00C44FAE">
      <w:pPr>
        <w:pStyle w:val="Dialogue"/>
      </w:pPr>
      <w:r>
        <w:t xml:space="preserve">Will you wait for me by the exit, darling. </w:t>
      </w:r>
    </w:p>
    <w:p w14:paraId="3D15E35C" w14:textId="6DF14A23" w:rsidR="00C44FAE" w:rsidRDefault="00C44FAE" w:rsidP="00C44FAE">
      <w:pPr>
        <w:pStyle w:val="CharacterName"/>
      </w:pPr>
      <w:r>
        <w:t>Nicole</w:t>
      </w:r>
    </w:p>
    <w:p w14:paraId="4D5F7FA3" w14:textId="2244EA49" w:rsidR="00C44FAE" w:rsidRDefault="00C44FAE" w:rsidP="00C44FAE">
      <w:pPr>
        <w:pStyle w:val="Dialogue"/>
      </w:pPr>
      <w:r>
        <w:t>Yes, Harry.</w:t>
      </w:r>
    </w:p>
    <w:p w14:paraId="56D2B709" w14:textId="4F01556E" w:rsidR="00C44FAE" w:rsidRDefault="00C44FAE" w:rsidP="00C44FAE">
      <w:r>
        <w:t>He pulls out his wallet.</w:t>
      </w:r>
    </w:p>
    <w:p w14:paraId="3D6971B7" w14:textId="7486E2D3" w:rsidR="00C44FAE" w:rsidRDefault="00C44FAE" w:rsidP="00C44FAE">
      <w:pPr>
        <w:pStyle w:val="CharacterName"/>
      </w:pPr>
      <w:r>
        <w:t>Officer</w:t>
      </w:r>
    </w:p>
    <w:p w14:paraId="49454A91" w14:textId="348F6EB2" w:rsidR="00C44FAE" w:rsidRDefault="00C44FAE" w:rsidP="00C44FAE">
      <w:pPr>
        <w:pStyle w:val="Dialogue"/>
      </w:pPr>
      <w:r>
        <w:t xml:space="preserve">It is forbidden to take tips, </w:t>
      </w:r>
      <w:proofErr w:type="gramStart"/>
      <w:r>
        <w:t>effendi</w:t>
      </w:r>
      <w:proofErr w:type="gramEnd"/>
      <w:r>
        <w:t xml:space="preserve">. </w:t>
      </w:r>
    </w:p>
    <w:p w14:paraId="2C5F0F64" w14:textId="77777777" w:rsidR="00C44FAE" w:rsidRDefault="00C44FAE" w:rsidP="00C44FAE">
      <w:pPr>
        <w:pStyle w:val="Dialogue"/>
      </w:pPr>
    </w:p>
    <w:p w14:paraId="4B5F0BA8" w14:textId="672C4739" w:rsidR="00C44FAE" w:rsidRDefault="00C44FAE" w:rsidP="00C44FAE">
      <w:pPr>
        <w:pStyle w:val="MORE"/>
      </w:pPr>
      <w:r>
        <w:t>[more]</w:t>
      </w:r>
    </w:p>
    <w:p w14:paraId="109AD965" w14:textId="0BEA6A98" w:rsidR="00C44FAE" w:rsidRDefault="00C44FAE" w:rsidP="00C44FAE">
      <w:pPr>
        <w:pStyle w:val="CharacterName"/>
      </w:pPr>
      <w:r>
        <w:lastRenderedPageBreak/>
        <w:t>Dean</w:t>
      </w:r>
    </w:p>
    <w:p w14:paraId="3F5BA8F8" w14:textId="4745474E" w:rsidR="00C44FAE" w:rsidRDefault="00C44FAE" w:rsidP="00C44FAE">
      <w:pPr>
        <w:pStyle w:val="Dialogue"/>
      </w:pPr>
      <w:r>
        <w:t>It’s not a tip, dear boy. It’s a bribe.</w:t>
      </w:r>
    </w:p>
    <w:p w14:paraId="52CB8302" w14:textId="3C23E5DE" w:rsidR="00D12705" w:rsidRDefault="00D12705" w:rsidP="00D12705">
      <w:pPr>
        <w:pStyle w:val="CharacterName"/>
      </w:pPr>
      <w:r>
        <w:t>Officer</w:t>
      </w:r>
    </w:p>
    <w:p w14:paraId="66944014" w14:textId="7380BD49" w:rsidR="00D12705" w:rsidRDefault="00D12705" w:rsidP="00D12705">
      <w:pPr>
        <w:pStyle w:val="Dialogue"/>
      </w:pPr>
      <w:r>
        <w:t>Well, that’s quite another matter.</w:t>
      </w:r>
    </w:p>
    <w:p w14:paraId="51D9BD3A" w14:textId="7CA700CA" w:rsidR="00D12705" w:rsidRDefault="00D12705" w:rsidP="00D12705">
      <w:r>
        <w:t xml:space="preserve">He grabs the cash. </w:t>
      </w:r>
    </w:p>
    <w:p w14:paraId="3FB918B6" w14:textId="1A7FF010" w:rsidR="00D12705" w:rsidRDefault="00D12705" w:rsidP="00D12705">
      <w:pPr>
        <w:pStyle w:val="CharacterName"/>
      </w:pPr>
      <w:r>
        <w:t>Officer (cont.)</w:t>
      </w:r>
    </w:p>
    <w:p w14:paraId="34B63789" w14:textId="6A749D2F" w:rsidR="00D12705" w:rsidRDefault="00D12705" w:rsidP="00D12705">
      <w:pPr>
        <w:pStyle w:val="Dialogue"/>
      </w:pPr>
      <w:r>
        <w:t>I shall move</w:t>
      </w:r>
      <w:r w:rsidR="000579FB">
        <w:t xml:space="preserve"> you</w:t>
      </w:r>
      <w:r>
        <w:t xml:space="preserve"> through very quickly, sir, and have your bags taken directly to the taxi.</w:t>
      </w:r>
    </w:p>
    <w:p w14:paraId="385AF3D1" w14:textId="7ABC403F" w:rsidR="00D12705" w:rsidRDefault="00D12705" w:rsidP="00D12705">
      <w:pPr>
        <w:pStyle w:val="CharacterName"/>
      </w:pPr>
      <w:r>
        <w:t>Dean</w:t>
      </w:r>
    </w:p>
    <w:p w14:paraId="5D4870EA" w14:textId="4EC4DDD4" w:rsidR="00D12705" w:rsidRDefault="00D12705" w:rsidP="00D12705">
      <w:pPr>
        <w:pStyle w:val="Dialogue"/>
      </w:pPr>
      <w:r>
        <w:t xml:space="preserve">There’s no need for a taxi, dear boy. There’ll be a Rolls-Royce waiting for me. </w:t>
      </w:r>
    </w:p>
    <w:p w14:paraId="04263CEF" w14:textId="4D568002" w:rsidR="00D12705" w:rsidRDefault="00D12705" w:rsidP="00D12705">
      <w:pPr>
        <w:pStyle w:val="Transition"/>
      </w:pPr>
      <w:r>
        <w:t>Cut to:</w:t>
      </w:r>
    </w:p>
    <w:p w14:paraId="7748823C" w14:textId="2B8A55A3" w:rsidR="00D12705" w:rsidRPr="00EF44AD" w:rsidRDefault="00D12705" w:rsidP="00D12705">
      <w:pPr>
        <w:pStyle w:val="FadeInActionSceneSetting"/>
        <w:rPr>
          <w:b/>
          <w:bCs/>
        </w:rPr>
      </w:pPr>
      <w:r w:rsidRPr="00EF44AD">
        <w:rPr>
          <w:b/>
          <w:bCs/>
        </w:rPr>
        <w:t>Int. taxi – day</w:t>
      </w:r>
    </w:p>
    <w:p w14:paraId="344E0ED1" w14:textId="23F6C1E3" w:rsidR="00D12705" w:rsidRDefault="00D12705" w:rsidP="00D12705">
      <w:r>
        <w:t>Dean holds his ba</w:t>
      </w:r>
      <w:r w:rsidR="00BB0DE6">
        <w:t>g</w:t>
      </w:r>
      <w:r>
        <w:t xml:space="preserve"> in his lap annoyed as Nicole tries to pop her ears. </w:t>
      </w:r>
    </w:p>
    <w:p w14:paraId="05D8F76C" w14:textId="01EA46F5" w:rsidR="00D12705" w:rsidRDefault="00D12705" w:rsidP="00D12705">
      <w:pPr>
        <w:pStyle w:val="CharacterName"/>
      </w:pPr>
      <w:r>
        <w:t>Nicole</w:t>
      </w:r>
    </w:p>
    <w:p w14:paraId="035F2D80" w14:textId="2276AFA2" w:rsidR="00D12705" w:rsidRDefault="00D12705" w:rsidP="00D12705">
      <w:pPr>
        <w:pStyle w:val="Dialogue"/>
      </w:pPr>
      <w:r>
        <w:t>Do airplanes bother you?</w:t>
      </w:r>
    </w:p>
    <w:p w14:paraId="3431BF40" w14:textId="144D4751" w:rsidR="00D12705" w:rsidRDefault="00D12705" w:rsidP="00D12705">
      <w:pPr>
        <w:pStyle w:val="CharacterName"/>
      </w:pPr>
      <w:r>
        <w:t>Dean</w:t>
      </w:r>
    </w:p>
    <w:p w14:paraId="3773C1DE" w14:textId="49C6E4B3" w:rsidR="00D12705" w:rsidRDefault="00D12705" w:rsidP="00D12705">
      <w:pPr>
        <w:pStyle w:val="Dialogue"/>
      </w:pPr>
      <w:r>
        <w:t>Nope.</w:t>
      </w:r>
    </w:p>
    <w:p w14:paraId="3ECFD176" w14:textId="22D9079C" w:rsidR="00D12705" w:rsidRDefault="00D12705" w:rsidP="00D12705">
      <w:pPr>
        <w:pStyle w:val="CharacterName"/>
      </w:pPr>
      <w:r>
        <w:t>Nicole</w:t>
      </w:r>
    </w:p>
    <w:p w14:paraId="24ED617E" w14:textId="2F874F8D" w:rsidR="00D12705" w:rsidRDefault="00D12705" w:rsidP="00D12705">
      <w:pPr>
        <w:pStyle w:val="Dialogue"/>
      </w:pPr>
      <w:r>
        <w:t>You know, when you go from air to ground travel, it can affect your equilibrium.</w:t>
      </w:r>
    </w:p>
    <w:p w14:paraId="253A1B87" w14:textId="1CDB6F88" w:rsidR="00D12705" w:rsidRDefault="00D12705" w:rsidP="00D12705">
      <w:pPr>
        <w:pStyle w:val="CharacterName"/>
      </w:pPr>
      <w:r>
        <w:t>Dean</w:t>
      </w:r>
    </w:p>
    <w:p w14:paraId="5CF471E8" w14:textId="1122000C" w:rsidR="00D12705" w:rsidRDefault="00D12705" w:rsidP="00D12705">
      <w:pPr>
        <w:pStyle w:val="Dialogue"/>
      </w:pPr>
      <w:r>
        <w:t>My equilibrium is fine, thank you.</w:t>
      </w:r>
    </w:p>
    <w:p w14:paraId="23D1E85B" w14:textId="264B8E6E" w:rsidR="00D12705" w:rsidRDefault="00D12705" w:rsidP="00D12705">
      <w:pPr>
        <w:pStyle w:val="CharacterName"/>
      </w:pPr>
      <w:r>
        <w:t>Nicole</w:t>
      </w:r>
    </w:p>
    <w:p w14:paraId="17CB497B" w14:textId="4E3A70BE" w:rsidR="00D12705" w:rsidRDefault="00D12705" w:rsidP="00D12705">
      <w:pPr>
        <w:pStyle w:val="Dialogue"/>
      </w:pPr>
      <w:r>
        <w:t xml:space="preserve">You’re </w:t>
      </w:r>
      <w:proofErr w:type="gramStart"/>
      <w:r>
        <w:t>not still</w:t>
      </w:r>
      <w:proofErr w:type="gramEnd"/>
      <w:r>
        <w:t xml:space="preserve"> mad because I wore this dress instead of the red one, are you, Harry? It’s better for traveling and I </w:t>
      </w:r>
      <w:proofErr w:type="spellStart"/>
      <w:r>
        <w:t>reall</w:t>
      </w:r>
      <w:proofErr w:type="spellEnd"/>
      <w:r>
        <w:t>-[cutoff]</w:t>
      </w:r>
    </w:p>
    <w:p w14:paraId="6EF2CCCC" w14:textId="74474E44" w:rsidR="00D12705" w:rsidRDefault="00D12705" w:rsidP="00D12705">
      <w:pPr>
        <w:pStyle w:val="CharacterName"/>
      </w:pPr>
      <w:r>
        <w:lastRenderedPageBreak/>
        <w:t>Dean</w:t>
      </w:r>
    </w:p>
    <w:p w14:paraId="0232335E" w14:textId="0F0809F4" w:rsidR="00D12705" w:rsidRDefault="00D12705" w:rsidP="00D12705">
      <w:pPr>
        <w:pStyle w:val="Dialogue"/>
      </w:pPr>
      <w:r>
        <w:t>Yes, yes. You explained all that at the Hong Kong airport.</w:t>
      </w:r>
    </w:p>
    <w:p w14:paraId="4011496A" w14:textId="18FFCE0C" w:rsidR="00D12705" w:rsidRDefault="00D12705" w:rsidP="00D12705">
      <w:pPr>
        <w:pStyle w:val="CharacterName"/>
      </w:pPr>
      <w:r>
        <w:t>Nicole</w:t>
      </w:r>
    </w:p>
    <w:p w14:paraId="45C0B2D3" w14:textId="199338BF" w:rsidR="00D12705" w:rsidRDefault="002970D1" w:rsidP="00D12705">
      <w:pPr>
        <w:pStyle w:val="Dialogue"/>
      </w:pPr>
      <w:r>
        <w:t>So,</w:t>
      </w:r>
      <w:r w:rsidR="00D12705">
        <w:t xml:space="preserve"> I did. Well, I met this Norwegian ship captain once. I think he was from Oslo, and he had a theory about motion sickness. Something to do with the relationship between your vision and the weight of your shoes. He said he </w:t>
      </w:r>
      <w:proofErr w:type="gramStart"/>
      <w:r w:rsidR="00D12705">
        <w:t>made</w:t>
      </w:r>
      <w:proofErr w:type="gramEnd"/>
      <w:r w:rsidR="00D12705">
        <w:t xml:space="preserve"> a study of things like that. Isn’t it interesting how some people get attracted to things?</w:t>
      </w:r>
    </w:p>
    <w:p w14:paraId="2B2DDAA0" w14:textId="3BFF8D42" w:rsidR="00D12705" w:rsidRDefault="00D12705" w:rsidP="00D12705">
      <w:r>
        <w:t>Dean looks away coldly.</w:t>
      </w:r>
    </w:p>
    <w:p w14:paraId="4CFEF8CE" w14:textId="085B66B9" w:rsidR="00D12705" w:rsidRDefault="00D12705" w:rsidP="00D12705">
      <w:pPr>
        <w:pStyle w:val="CharacterName"/>
      </w:pPr>
      <w:r>
        <w:t>Nicole (cont.)</w:t>
      </w:r>
    </w:p>
    <w:p w14:paraId="1DB5B453" w14:textId="2C0895BE" w:rsidR="00D12705" w:rsidRDefault="00D12705" w:rsidP="00D12705">
      <w:pPr>
        <w:pStyle w:val="Dialogue"/>
      </w:pPr>
      <w:r>
        <w:t>You know, I’ve come to realize in the past two weeks that you’re a very difficult man to know.</w:t>
      </w:r>
    </w:p>
    <w:p w14:paraId="2B7D209A" w14:textId="4D48AC9B" w:rsidR="00D12705" w:rsidRDefault="00D12705" w:rsidP="00D12705">
      <w:r>
        <w:t>She tries to pop her ears again.</w:t>
      </w:r>
    </w:p>
    <w:p w14:paraId="7C3F0751" w14:textId="4C0E4B6E" w:rsidR="00D12705" w:rsidRDefault="00D12705" w:rsidP="00D12705">
      <w:pPr>
        <w:pStyle w:val="CharacterName"/>
      </w:pPr>
      <w:r>
        <w:t>Dean</w:t>
      </w:r>
    </w:p>
    <w:p w14:paraId="09E0E473" w14:textId="1B2451EE" w:rsidR="00D12705" w:rsidRDefault="00D12705" w:rsidP="00D12705">
      <w:pPr>
        <w:pStyle w:val="Dialogue"/>
      </w:pPr>
      <w:r>
        <w:t>I wish we’d come by boat.</w:t>
      </w:r>
    </w:p>
    <w:p w14:paraId="64D7FCDF" w14:textId="7A9DEE96" w:rsidR="00C67097" w:rsidRPr="00EF44AD" w:rsidRDefault="00C67097" w:rsidP="00C67097">
      <w:pPr>
        <w:pStyle w:val="FadeInActionSceneSetting"/>
        <w:rPr>
          <w:b/>
          <w:bCs/>
        </w:rPr>
      </w:pPr>
      <w:r w:rsidRPr="00EF44AD">
        <w:rPr>
          <w:b/>
          <w:bCs/>
        </w:rPr>
        <w:t>int. Semiramis Hotel – Lobby</w:t>
      </w:r>
    </w:p>
    <w:p w14:paraId="57FDDC7F" w14:textId="5FBC4E0F" w:rsidR="00C67097" w:rsidRDefault="00C67097" w:rsidP="00C67097">
      <w:r>
        <w:t>Dean and Nicole enter the modern lobby crowded with businessmen. Dean grabs the first worker he sees.</w:t>
      </w:r>
    </w:p>
    <w:p w14:paraId="115A08CE" w14:textId="5BE439F2" w:rsidR="00C67097" w:rsidRDefault="00C67097" w:rsidP="00C67097">
      <w:pPr>
        <w:pStyle w:val="CharacterName"/>
      </w:pPr>
      <w:r>
        <w:t>Dean</w:t>
      </w:r>
    </w:p>
    <w:p w14:paraId="73191653" w14:textId="1FD6E599" w:rsidR="00C67097" w:rsidRDefault="00C67097" w:rsidP="00C67097">
      <w:pPr>
        <w:pStyle w:val="Dialogue"/>
      </w:pPr>
      <w:r>
        <w:t xml:space="preserve">I </w:t>
      </w:r>
      <w:proofErr w:type="gramStart"/>
      <w:r>
        <w:t>say</w:t>
      </w:r>
      <w:proofErr w:type="gramEnd"/>
      <w:r>
        <w:t>. Would you tell your Mr. Ram that Sir Harold and Lady Dean are here and would like to have-[cutoff]</w:t>
      </w:r>
    </w:p>
    <w:p w14:paraId="438051CF" w14:textId="11DC6BEB" w:rsidR="00C67097" w:rsidRDefault="00C67097" w:rsidP="00C67097">
      <w:pPr>
        <w:pStyle w:val="CharacterName"/>
      </w:pPr>
      <w:r>
        <w:t>Worker</w:t>
      </w:r>
    </w:p>
    <w:p w14:paraId="31403A66" w14:textId="6121B890" w:rsidR="00C67097" w:rsidRDefault="00C67097" w:rsidP="00C67097">
      <w:pPr>
        <w:pStyle w:val="Dialogue"/>
      </w:pPr>
      <w:r>
        <w:t>Step to the reception desk, sir. They’ll take care of you there.</w:t>
      </w:r>
    </w:p>
    <w:p w14:paraId="034E36F0" w14:textId="0C4FA091" w:rsidR="00C67097" w:rsidRDefault="00C67097" w:rsidP="00C67097">
      <w:r>
        <w:t xml:space="preserve">They approach the </w:t>
      </w:r>
      <w:proofErr w:type="gramStart"/>
      <w:r>
        <w:t>desk,</w:t>
      </w:r>
      <w:proofErr w:type="gramEnd"/>
      <w:r>
        <w:t xml:space="preserve"> the front desk worker is talking to another hotel guest.</w:t>
      </w:r>
    </w:p>
    <w:p w14:paraId="694200AC" w14:textId="04B45AC5" w:rsidR="00C67097" w:rsidRDefault="00C67097" w:rsidP="00C67097">
      <w:pPr>
        <w:pStyle w:val="CharacterName"/>
      </w:pPr>
      <w:r>
        <w:lastRenderedPageBreak/>
        <w:t>Front Desk Worker</w:t>
      </w:r>
    </w:p>
    <w:p w14:paraId="3CA58E22" w14:textId="70F7F4A5" w:rsidR="00C67097" w:rsidRDefault="00C67097" w:rsidP="00C67097">
      <w:pPr>
        <w:pStyle w:val="Dialogue"/>
      </w:pPr>
      <w:r>
        <w:t xml:space="preserve">Well, if I were </w:t>
      </w:r>
      <w:r w:rsidR="002970D1">
        <w:t>you,</w:t>
      </w:r>
      <w:r>
        <w:t xml:space="preserve"> I’d send it </w:t>
      </w:r>
      <w:proofErr w:type="gramStart"/>
      <w:r>
        <w:t>direct</w:t>
      </w:r>
      <w:proofErr w:type="gramEnd"/>
      <w:r>
        <w:t xml:space="preserve"> to his company.</w:t>
      </w:r>
    </w:p>
    <w:p w14:paraId="5FA685DB" w14:textId="522F57A1" w:rsidR="00C67097" w:rsidRDefault="00C67097" w:rsidP="00C67097">
      <w:pPr>
        <w:pStyle w:val="CharacterName"/>
      </w:pPr>
      <w:r>
        <w:t>Dean</w:t>
      </w:r>
    </w:p>
    <w:p w14:paraId="574711FB" w14:textId="1C08F057" w:rsidR="00C67097" w:rsidRDefault="00C67097" w:rsidP="00C67097">
      <w:pPr>
        <w:pStyle w:val="Dialogue"/>
      </w:pPr>
      <w:r>
        <w:t xml:space="preserve">I </w:t>
      </w:r>
      <w:proofErr w:type="gramStart"/>
      <w:r>
        <w:t>say</w:t>
      </w:r>
      <w:proofErr w:type="gramEnd"/>
      <w:r>
        <w:t>.</w:t>
      </w:r>
    </w:p>
    <w:p w14:paraId="75272835" w14:textId="418DF25E" w:rsidR="00C67097" w:rsidRDefault="00C67097" w:rsidP="00C67097">
      <w:pPr>
        <w:pStyle w:val="CharacterName"/>
      </w:pPr>
      <w:r>
        <w:t>Front Desk Worker</w:t>
      </w:r>
    </w:p>
    <w:p w14:paraId="47E595D0" w14:textId="638BFCFA" w:rsidR="00C67097" w:rsidRDefault="00C67097" w:rsidP="00C67097">
      <w:pPr>
        <w:pStyle w:val="Dialogue"/>
      </w:pPr>
      <w:r>
        <w:t>Yes Sir?</w:t>
      </w:r>
    </w:p>
    <w:p w14:paraId="7D851B75" w14:textId="2E7A23F0" w:rsidR="00C67097" w:rsidRDefault="00C67097" w:rsidP="00C67097">
      <w:pPr>
        <w:pStyle w:val="CharacterName"/>
      </w:pPr>
      <w:r>
        <w:t>Dean</w:t>
      </w:r>
    </w:p>
    <w:p w14:paraId="7D1159D0" w14:textId="6A938474" w:rsidR="00C67097" w:rsidRDefault="00C67097" w:rsidP="00C67097">
      <w:pPr>
        <w:pStyle w:val="Dialogue"/>
      </w:pPr>
      <w:r>
        <w:t>My name is Sir Harold Dean. Why wasn’t my limousine at the airport?</w:t>
      </w:r>
    </w:p>
    <w:p w14:paraId="05FF8D4C" w14:textId="6A424DC3" w:rsidR="00C67097" w:rsidRDefault="00C67097" w:rsidP="00C67097">
      <w:pPr>
        <w:pStyle w:val="CharacterName"/>
      </w:pPr>
      <w:r>
        <w:t>Front Desk Worker</w:t>
      </w:r>
    </w:p>
    <w:p w14:paraId="0C89FDCF" w14:textId="605E8266" w:rsidR="00C67097" w:rsidRDefault="00C67097" w:rsidP="00C67097">
      <w:pPr>
        <w:pStyle w:val="Dialogue"/>
      </w:pPr>
      <w:r>
        <w:t xml:space="preserve">Sorry </w:t>
      </w:r>
      <w:proofErr w:type="gramStart"/>
      <w:r>
        <w:t>sir</w:t>
      </w:r>
      <w:proofErr w:type="gramEnd"/>
      <w:r>
        <w:t xml:space="preserve"> it is no longer the policy of the hotel to send the limousine to the airport.</w:t>
      </w:r>
    </w:p>
    <w:p w14:paraId="1378A2A3" w14:textId="72268302" w:rsidR="00C67097" w:rsidRDefault="00C67097" w:rsidP="00C67097">
      <w:pPr>
        <w:pStyle w:val="CharacterName"/>
      </w:pPr>
      <w:r>
        <w:t>Dean</w:t>
      </w:r>
    </w:p>
    <w:p w14:paraId="33947AF8" w14:textId="49A39324" w:rsidR="00C67097" w:rsidRDefault="00C67097" w:rsidP="00C67097">
      <w:pPr>
        <w:pStyle w:val="Dialogue"/>
      </w:pPr>
      <w:r>
        <w:t>All right, get me your manager Mr. Ram.</w:t>
      </w:r>
    </w:p>
    <w:p w14:paraId="67813F79" w14:textId="1F7EABBC" w:rsidR="00C67097" w:rsidRDefault="00C67097" w:rsidP="00C67097">
      <w:pPr>
        <w:pStyle w:val="CharacterName"/>
      </w:pPr>
      <w:r>
        <w:t>Front Desk Worker</w:t>
      </w:r>
    </w:p>
    <w:p w14:paraId="5DFEC188" w14:textId="43CC936B" w:rsidR="00C67097" w:rsidRDefault="00C67097" w:rsidP="00C67097">
      <w:pPr>
        <w:pStyle w:val="Dialogue"/>
      </w:pPr>
      <w:r>
        <w:t>Mr. Ram is not with us anymore, sir.</w:t>
      </w:r>
    </w:p>
    <w:p w14:paraId="2E13CB67" w14:textId="3B925212" w:rsidR="00C67097" w:rsidRDefault="00C67097" w:rsidP="00C67097">
      <w:pPr>
        <w:pStyle w:val="CharacterName"/>
      </w:pPr>
      <w:r>
        <w:t>Dean</w:t>
      </w:r>
    </w:p>
    <w:p w14:paraId="370A0F07" w14:textId="1DDA0C3A" w:rsidR="00C67097" w:rsidRDefault="00C67097" w:rsidP="00C67097">
      <w:pPr>
        <w:pStyle w:val="Dialogue"/>
      </w:pPr>
      <w:r>
        <w:tab/>
      </w:r>
      <w:r>
        <w:tab/>
        <w:t>(annoyed)</w:t>
      </w:r>
    </w:p>
    <w:p w14:paraId="011306E7" w14:textId="2309AB20" w:rsidR="00C67097" w:rsidRDefault="00C67097" w:rsidP="00C67097">
      <w:pPr>
        <w:pStyle w:val="Dialogue"/>
      </w:pPr>
      <w:r>
        <w:t xml:space="preserve">I suppose you do have a </w:t>
      </w:r>
      <w:r w:rsidR="002970D1">
        <w:t>suite</w:t>
      </w:r>
      <w:r>
        <w:t xml:space="preserve"> reserved for me?</w:t>
      </w:r>
    </w:p>
    <w:p w14:paraId="4E202F7D" w14:textId="082E0125" w:rsidR="00C67097" w:rsidRDefault="00C67097" w:rsidP="00C67097">
      <w:pPr>
        <w:pStyle w:val="CharacterName"/>
      </w:pPr>
      <w:r>
        <w:t>Front Desk Worker</w:t>
      </w:r>
    </w:p>
    <w:p w14:paraId="3D6A20E3" w14:textId="5921AA99" w:rsidR="00C67097" w:rsidRDefault="00C67097" w:rsidP="00C67097">
      <w:pPr>
        <w:pStyle w:val="Dialogue"/>
      </w:pPr>
      <w:r>
        <w:t>Yes, of course.</w:t>
      </w:r>
    </w:p>
    <w:p w14:paraId="73ECD683" w14:textId="34DC51F3" w:rsidR="00C67097" w:rsidRDefault="00C67097" w:rsidP="00C67097">
      <w:pPr>
        <w:pStyle w:val="CharacterName"/>
      </w:pPr>
      <w:r>
        <w:t>Dean</w:t>
      </w:r>
    </w:p>
    <w:p w14:paraId="63564363" w14:textId="7507F800" w:rsidR="00C67097" w:rsidRDefault="00C67097" w:rsidP="00C67097">
      <w:pPr>
        <w:pStyle w:val="Dialogue"/>
      </w:pPr>
      <w:r>
        <w:t>Oh, really?</w:t>
      </w:r>
    </w:p>
    <w:p w14:paraId="4730FFEF" w14:textId="759DF590" w:rsidR="00C67097" w:rsidRDefault="00C67097" w:rsidP="00C67097">
      <w:pPr>
        <w:pStyle w:val="CharacterName"/>
      </w:pPr>
      <w:r>
        <w:t>Front Desk Worker</w:t>
      </w:r>
    </w:p>
    <w:p w14:paraId="598086DB" w14:textId="5AA89779" w:rsidR="00C67097" w:rsidRDefault="00C67097" w:rsidP="00C67097">
      <w:pPr>
        <w:pStyle w:val="Dialogue"/>
      </w:pPr>
      <w:r>
        <w:t xml:space="preserve">If you </w:t>
      </w:r>
      <w:proofErr w:type="gramStart"/>
      <w:r>
        <w:t>will be</w:t>
      </w:r>
      <w:proofErr w:type="gramEnd"/>
      <w:r>
        <w:t xml:space="preserve"> good enough to </w:t>
      </w:r>
      <w:r w:rsidR="004E195A">
        <w:t>register,</w:t>
      </w:r>
      <w:r>
        <w:t xml:space="preserve"> please.</w:t>
      </w:r>
    </w:p>
    <w:p w14:paraId="61FF6021" w14:textId="63836197" w:rsidR="00C67097" w:rsidRDefault="00C67097" w:rsidP="00C67097">
      <w:r>
        <w:lastRenderedPageBreak/>
        <w:t xml:space="preserve">Dean holds out his hand from the </w:t>
      </w:r>
      <w:proofErr w:type="gramStart"/>
      <w:r>
        <w:t>pen,</w:t>
      </w:r>
      <w:proofErr w:type="gramEnd"/>
      <w:r>
        <w:t xml:space="preserve"> the front desk worker gives it to him.</w:t>
      </w:r>
    </w:p>
    <w:p w14:paraId="3B9D3151" w14:textId="06B3F0FF" w:rsidR="00C67097" w:rsidRDefault="00C67097" w:rsidP="00C67097">
      <w:pPr>
        <w:pStyle w:val="CharacterName"/>
      </w:pPr>
      <w:r>
        <w:t>Dean</w:t>
      </w:r>
    </w:p>
    <w:p w14:paraId="37FA0E3E" w14:textId="3555BD56" w:rsidR="00C67097" w:rsidRDefault="00C67097" w:rsidP="00C67097">
      <w:pPr>
        <w:pStyle w:val="Dialogue"/>
      </w:pPr>
      <w:r>
        <w:t>Thank you.</w:t>
      </w:r>
    </w:p>
    <w:p w14:paraId="728C053E" w14:textId="14ADFECB" w:rsidR="00C67097" w:rsidRDefault="00C67097" w:rsidP="00C67097">
      <w:r>
        <w:t>Another man approaches the desk.</w:t>
      </w:r>
    </w:p>
    <w:p w14:paraId="17618081" w14:textId="7D9F3829" w:rsidR="00C67097" w:rsidRDefault="00C67097" w:rsidP="00C67097">
      <w:pPr>
        <w:pStyle w:val="CharacterName"/>
      </w:pPr>
      <w:r>
        <w:t>Man</w:t>
      </w:r>
    </w:p>
    <w:p w14:paraId="406D87ED" w14:textId="3D51A2C1" w:rsidR="00C67097" w:rsidRDefault="00C67097" w:rsidP="00C67097">
      <w:pPr>
        <w:pStyle w:val="Dialogue"/>
      </w:pPr>
      <w:r>
        <w:t>My key to room 135 please.</w:t>
      </w:r>
    </w:p>
    <w:p w14:paraId="7171264A" w14:textId="3F86FBF6" w:rsidR="00C67097" w:rsidRDefault="00C67097" w:rsidP="00C67097">
      <w:r>
        <w:t>The front desk worker hands him a key and he leaves.</w:t>
      </w:r>
    </w:p>
    <w:p w14:paraId="28F1C3F0" w14:textId="50C59A4A" w:rsidR="00C67097" w:rsidRDefault="00C67097" w:rsidP="00C67097">
      <w:pPr>
        <w:pStyle w:val="CharacterName"/>
      </w:pPr>
      <w:r>
        <w:t>Front Desk Worker</w:t>
      </w:r>
    </w:p>
    <w:p w14:paraId="33082AC1" w14:textId="55081A57" w:rsidR="00C67097" w:rsidRDefault="00C67097" w:rsidP="00C67097">
      <w:pPr>
        <w:pStyle w:val="Dialogue"/>
      </w:pPr>
      <w:r>
        <w:t>I shall be needing your passport, Sir Gerald.</w:t>
      </w:r>
    </w:p>
    <w:p w14:paraId="2BD581F5" w14:textId="21230C81" w:rsidR="00C67097" w:rsidRDefault="00C67097" w:rsidP="00C67097">
      <w:pPr>
        <w:pStyle w:val="CharacterName"/>
      </w:pPr>
      <w:r>
        <w:t>Dean</w:t>
      </w:r>
    </w:p>
    <w:p w14:paraId="13CAFB8D" w14:textId="1A67D73E" w:rsidR="00C67097" w:rsidRDefault="00C67097" w:rsidP="00C67097">
      <w:pPr>
        <w:pStyle w:val="Dialogue"/>
      </w:pPr>
      <w:r>
        <w:t>It’s Harold with an H</w:t>
      </w:r>
      <w:r w:rsidR="00D40B8C">
        <w:t>.</w:t>
      </w:r>
    </w:p>
    <w:p w14:paraId="067C2A18" w14:textId="2DAE22C7" w:rsidR="00D40B8C" w:rsidRDefault="00D40B8C" w:rsidP="00D40B8C">
      <w:pPr>
        <w:pStyle w:val="CharacterName"/>
      </w:pPr>
      <w:r>
        <w:t>Front Desk Worker</w:t>
      </w:r>
    </w:p>
    <w:p w14:paraId="162FE317" w14:textId="731F0AB1" w:rsidR="00D40B8C" w:rsidRDefault="00D40B8C" w:rsidP="00D40B8C">
      <w:pPr>
        <w:pStyle w:val="Dialogue"/>
      </w:pPr>
      <w:r>
        <w:t>Oh yes of course.</w:t>
      </w:r>
    </w:p>
    <w:p w14:paraId="184943D2" w14:textId="0AA8C098" w:rsidR="00D40B8C" w:rsidRDefault="00D40B8C" w:rsidP="00D40B8C">
      <w:r>
        <w:t>He snaps his fingers to call over another worker.</w:t>
      </w:r>
    </w:p>
    <w:p w14:paraId="6DD32270" w14:textId="29F174A6" w:rsidR="00D40B8C" w:rsidRDefault="00D40B8C" w:rsidP="00D40B8C">
      <w:pPr>
        <w:pStyle w:val="CharacterName"/>
      </w:pPr>
      <w:r>
        <w:t>Front Desk Worker (cont.)</w:t>
      </w:r>
    </w:p>
    <w:p w14:paraId="4C61DCB8" w14:textId="30C75123" w:rsidR="00D40B8C" w:rsidRDefault="00D40B8C" w:rsidP="00D40B8C">
      <w:pPr>
        <w:pStyle w:val="Dialogue"/>
      </w:pPr>
      <w:r>
        <w:t>816 and 817. This way, sir.</w:t>
      </w:r>
    </w:p>
    <w:p w14:paraId="7F3D9089" w14:textId="12565A26" w:rsidR="00D40B8C" w:rsidRDefault="00D40B8C" w:rsidP="00D40B8C">
      <w:r>
        <w:t>Dean turns to follows, hesitates for a moment.</w:t>
      </w:r>
    </w:p>
    <w:p w14:paraId="77D948B3" w14:textId="238045FC" w:rsidR="00D40B8C" w:rsidRDefault="00D40B8C" w:rsidP="00D40B8C">
      <w:pPr>
        <w:pStyle w:val="CharacterName"/>
      </w:pPr>
      <w:r>
        <w:t>Nicole</w:t>
      </w:r>
    </w:p>
    <w:p w14:paraId="07D97E2D" w14:textId="3449F51E" w:rsidR="00D40B8C" w:rsidRDefault="00D40B8C" w:rsidP="00D40B8C">
      <w:pPr>
        <w:pStyle w:val="Dialogue"/>
      </w:pPr>
      <w:r>
        <w:t>Something else missing Harry?</w:t>
      </w:r>
    </w:p>
    <w:p w14:paraId="7408B565" w14:textId="13A61E48" w:rsidR="00D40B8C" w:rsidRDefault="00D40B8C" w:rsidP="00D40B8C">
      <w:pPr>
        <w:pStyle w:val="CharacterName"/>
      </w:pPr>
      <w:r>
        <w:t>Dean</w:t>
      </w:r>
    </w:p>
    <w:p w14:paraId="453C4C76" w14:textId="0FA9DF09" w:rsidR="00D40B8C" w:rsidRDefault="00D40B8C" w:rsidP="00D40B8C">
      <w:pPr>
        <w:pStyle w:val="Dialogue"/>
      </w:pPr>
      <w:r>
        <w:t>No, no nothing.</w:t>
      </w:r>
    </w:p>
    <w:p w14:paraId="5E9E8668" w14:textId="7161275F" w:rsidR="00D40B8C" w:rsidRPr="00EF44AD" w:rsidRDefault="00D40B8C" w:rsidP="00D40B8C">
      <w:pPr>
        <w:pStyle w:val="FadeInActionSceneSetting"/>
        <w:rPr>
          <w:b/>
          <w:bCs/>
        </w:rPr>
      </w:pPr>
      <w:r w:rsidRPr="00EF44AD">
        <w:rPr>
          <w:b/>
          <w:bCs/>
        </w:rPr>
        <w:t>int. Semiramis Hotel – Dean’s room – day</w:t>
      </w:r>
    </w:p>
    <w:p w14:paraId="3DFEE954" w14:textId="3BDF5DC4" w:rsidR="00D40B8C" w:rsidRDefault="00D40B8C" w:rsidP="00D40B8C">
      <w:r>
        <w:t>The baggage workers set Dean and Nicole’s luggage down on the floor in the bedroom.</w:t>
      </w:r>
    </w:p>
    <w:p w14:paraId="099100EF" w14:textId="6F7EA7A4" w:rsidR="00D40B8C" w:rsidRDefault="00D40B8C" w:rsidP="00D40B8C">
      <w:r>
        <w:t>Dean hands them each a bill as they exit.</w:t>
      </w:r>
    </w:p>
    <w:p w14:paraId="2F56DC4D" w14:textId="618BC023" w:rsidR="00D40B8C" w:rsidRDefault="00D40B8C" w:rsidP="00D40B8C">
      <w:pPr>
        <w:pStyle w:val="CharacterName"/>
      </w:pPr>
      <w:r>
        <w:t>Dean</w:t>
      </w:r>
    </w:p>
    <w:p w14:paraId="26597342" w14:textId="57DC22FA" w:rsidR="00D40B8C" w:rsidRDefault="00D40B8C" w:rsidP="00D40B8C">
      <w:pPr>
        <w:pStyle w:val="Dialogue"/>
      </w:pPr>
      <w:r>
        <w:t>Thank you.</w:t>
      </w:r>
    </w:p>
    <w:p w14:paraId="55E168AC" w14:textId="16E19977" w:rsidR="00D40B8C" w:rsidRDefault="00D40B8C" w:rsidP="00D40B8C">
      <w:r>
        <w:lastRenderedPageBreak/>
        <w:t xml:space="preserve">Dean opens his </w:t>
      </w:r>
      <w:r w:rsidR="004E195A">
        <w:t>briefcase,</w:t>
      </w:r>
      <w:r>
        <w:t xml:space="preserve"> and they close the door behind them as they exit. </w:t>
      </w:r>
    </w:p>
    <w:p w14:paraId="78590608" w14:textId="2CDA6F36" w:rsidR="00D40B8C" w:rsidRDefault="00D40B8C" w:rsidP="00D40B8C">
      <w:pPr>
        <w:pStyle w:val="CharacterName"/>
      </w:pPr>
      <w:r>
        <w:t>Nicole</w:t>
      </w:r>
    </w:p>
    <w:p w14:paraId="66A533F3" w14:textId="3AC101CE" w:rsidR="00D40B8C" w:rsidRDefault="00D40B8C" w:rsidP="00D40B8C">
      <w:pPr>
        <w:pStyle w:val="Dialogue"/>
      </w:pPr>
      <w:r>
        <w:t>Harry, it’s like a palace! I never thought I’d be standing in a place like this! Don’t you think it’s a palace too?</w:t>
      </w:r>
    </w:p>
    <w:p w14:paraId="56C23B75" w14:textId="3290ED8E" w:rsidR="00D40B8C" w:rsidRDefault="00D40B8C" w:rsidP="00D40B8C">
      <w:r>
        <w:t>Nicole gallops around the room like an excited schoolchild.</w:t>
      </w:r>
    </w:p>
    <w:p w14:paraId="0DB63311" w14:textId="1171683D" w:rsidR="00D40B8C" w:rsidRDefault="00D40B8C" w:rsidP="00D40B8C">
      <w:pPr>
        <w:pStyle w:val="CharacterName"/>
      </w:pPr>
      <w:r>
        <w:t>Dean</w:t>
      </w:r>
    </w:p>
    <w:p w14:paraId="3768D881" w14:textId="4F2114F8" w:rsidR="00D40B8C" w:rsidRDefault="00D40B8C" w:rsidP="00D40B8C">
      <w:pPr>
        <w:pStyle w:val="Dialogue"/>
      </w:pPr>
      <w:r>
        <w:t>Yes.</w:t>
      </w:r>
    </w:p>
    <w:p w14:paraId="607679E9" w14:textId="3D93BC36" w:rsidR="00D40B8C" w:rsidRDefault="00D40B8C" w:rsidP="00D40B8C">
      <w:pPr>
        <w:pStyle w:val="CharacterName"/>
      </w:pPr>
      <w:r>
        <w:t>Nicole</w:t>
      </w:r>
    </w:p>
    <w:p w14:paraId="3A64C47F" w14:textId="30D4FC6F" w:rsidR="00D40B8C" w:rsidRDefault="00D40B8C" w:rsidP="00D40B8C">
      <w:pPr>
        <w:pStyle w:val="Dialogue"/>
      </w:pPr>
      <w:r>
        <w:t>You know what it reminds me of?</w:t>
      </w:r>
    </w:p>
    <w:p w14:paraId="6A97518B" w14:textId="2285074A" w:rsidR="00D40B8C" w:rsidRDefault="00D40B8C" w:rsidP="00D40B8C">
      <w:pPr>
        <w:pStyle w:val="CharacterName"/>
      </w:pPr>
      <w:r>
        <w:t>Dean</w:t>
      </w:r>
    </w:p>
    <w:p w14:paraId="06F35E18" w14:textId="69F24AFF" w:rsidR="00D40B8C" w:rsidRDefault="00D40B8C" w:rsidP="00D40B8C">
      <w:pPr>
        <w:pStyle w:val="Dialogue"/>
      </w:pPr>
      <w:r>
        <w:t>What?</w:t>
      </w:r>
    </w:p>
    <w:p w14:paraId="5827A5AA" w14:textId="50C07B57" w:rsidR="00D40B8C" w:rsidRDefault="00D40B8C" w:rsidP="00D40B8C">
      <w:pPr>
        <w:pStyle w:val="CharacterName"/>
      </w:pPr>
      <w:r>
        <w:t>Nicole</w:t>
      </w:r>
    </w:p>
    <w:p w14:paraId="116379E2" w14:textId="234DBEA0" w:rsidR="00D40B8C" w:rsidRDefault="00D40B8C" w:rsidP="00D40B8C">
      <w:pPr>
        <w:pStyle w:val="Dialogue"/>
      </w:pPr>
      <w:r>
        <w:t xml:space="preserve">It reminds me of Mrs. </w:t>
      </w:r>
      <w:proofErr w:type="spellStart"/>
      <w:r>
        <w:t>Peonski</w:t>
      </w:r>
      <w:proofErr w:type="spellEnd"/>
      <w:r>
        <w:t xml:space="preserve">. Did I ever tell you about Mrs. </w:t>
      </w:r>
      <w:proofErr w:type="spellStart"/>
      <w:r>
        <w:t>Peonski</w:t>
      </w:r>
      <w:proofErr w:type="spellEnd"/>
      <w:r>
        <w:t>?</w:t>
      </w:r>
    </w:p>
    <w:p w14:paraId="4DF84D1E" w14:textId="38DFF5D8" w:rsidR="00D40B8C" w:rsidRDefault="00D40B8C" w:rsidP="00D40B8C">
      <w:pPr>
        <w:pStyle w:val="CharacterName"/>
      </w:pPr>
      <w:r>
        <w:t>Dean</w:t>
      </w:r>
    </w:p>
    <w:p w14:paraId="77E9975F" w14:textId="5B1B642C" w:rsidR="00D40B8C" w:rsidRDefault="00D40B8C" w:rsidP="00D40B8C">
      <w:pPr>
        <w:pStyle w:val="Dialogue"/>
      </w:pPr>
      <w:r>
        <w:t xml:space="preserve">I should think </w:t>
      </w:r>
      <w:proofErr w:type="gramStart"/>
      <w:r>
        <w:t>so</w:t>
      </w:r>
      <w:proofErr w:type="gramEnd"/>
      <w:r>
        <w:t xml:space="preserve"> you told me about all the other chaps in your life. </w:t>
      </w:r>
    </w:p>
    <w:p w14:paraId="1D8A52FD" w14:textId="3E78C742" w:rsidR="00D40B8C" w:rsidRDefault="00D40B8C" w:rsidP="00D40B8C">
      <w:pPr>
        <w:pStyle w:val="CharacterName"/>
      </w:pPr>
      <w:r>
        <w:t>Nicole</w:t>
      </w:r>
    </w:p>
    <w:p w14:paraId="014DA1D9" w14:textId="7A5DBBF6" w:rsidR="00D40B8C" w:rsidRDefault="00D40B8C" w:rsidP="00D40B8C">
      <w:pPr>
        <w:pStyle w:val="Dialogue"/>
      </w:pPr>
      <w:r>
        <w:t xml:space="preserve">She’s not a chap. She’s an old woman and she came from Poland on a </w:t>
      </w:r>
      <w:proofErr w:type="gramStart"/>
      <w:r>
        <w:t>cattle boat, and</w:t>
      </w:r>
      <w:proofErr w:type="gramEnd"/>
      <w:r>
        <w:t xml:space="preserve"> then rode all the way from Burma to Thailand on an ox.</w:t>
      </w:r>
    </w:p>
    <w:p w14:paraId="2F5DCF5F" w14:textId="13DD756C" w:rsidR="00D40B8C" w:rsidRDefault="00D40B8C" w:rsidP="00D40B8C">
      <w:pPr>
        <w:pStyle w:val="CharacterName"/>
      </w:pPr>
      <w:r>
        <w:t>Dean</w:t>
      </w:r>
    </w:p>
    <w:p w14:paraId="208E1923" w14:textId="27CEDF14" w:rsidR="00D40B8C" w:rsidRDefault="00D40B8C" w:rsidP="00D40B8C">
      <w:pPr>
        <w:pStyle w:val="Dialogue"/>
      </w:pPr>
      <w:r>
        <w:t>Ah, here it is.</w:t>
      </w:r>
    </w:p>
    <w:p w14:paraId="2F7845FE" w14:textId="56D0664F" w:rsidR="00D40B8C" w:rsidRDefault="00D40B8C" w:rsidP="00D40B8C">
      <w:r>
        <w:t xml:space="preserve">Dean finds what he was looking for in his briefcase, clearly uninterested in Nicole’s story, she </w:t>
      </w:r>
      <w:r w:rsidR="004E195A">
        <w:t>continues,</w:t>
      </w:r>
      <w:r>
        <w:t xml:space="preserve"> nonetheless.</w:t>
      </w:r>
    </w:p>
    <w:p w14:paraId="3149B8E2" w14:textId="77777777" w:rsidR="00D40B8C" w:rsidRDefault="00D40B8C" w:rsidP="00D40B8C"/>
    <w:p w14:paraId="045EABE7" w14:textId="3CEE85AD" w:rsidR="00D40B8C" w:rsidRDefault="00D40B8C" w:rsidP="00D40B8C">
      <w:pPr>
        <w:pStyle w:val="CharacterName"/>
      </w:pPr>
      <w:r>
        <w:lastRenderedPageBreak/>
        <w:t>Nicole</w:t>
      </w:r>
    </w:p>
    <w:p w14:paraId="65044201" w14:textId="60C4154C" w:rsidR="00D40B8C" w:rsidRDefault="00D40B8C" w:rsidP="00D40B8C">
      <w:pPr>
        <w:pStyle w:val="Dialogue"/>
      </w:pPr>
      <w:r>
        <w:t>And all she had with her was a small paper sack.</w:t>
      </w:r>
    </w:p>
    <w:p w14:paraId="7815E96A" w14:textId="2AAFFDB7" w:rsidR="00D40B8C" w:rsidRDefault="00D40B8C" w:rsidP="00D40B8C">
      <w:pPr>
        <w:pStyle w:val="CharacterName"/>
      </w:pPr>
      <w:r>
        <w:t>Dean</w:t>
      </w:r>
    </w:p>
    <w:p w14:paraId="27E73088" w14:textId="196ED6BB" w:rsidR="00D40B8C" w:rsidRDefault="00D40B8C" w:rsidP="00D40B8C">
      <w:pPr>
        <w:pStyle w:val="Dialogue"/>
      </w:pPr>
      <w:r>
        <w:t>Full of soap, I hope.</w:t>
      </w:r>
    </w:p>
    <w:p w14:paraId="7A895C43" w14:textId="32E92C12" w:rsidR="00D40B8C" w:rsidRDefault="00D40B8C" w:rsidP="00D40B8C">
      <w:r>
        <w:t xml:space="preserve">Dean picks up the </w:t>
      </w:r>
      <w:proofErr w:type="gramStart"/>
      <w:r>
        <w:t>phone,</w:t>
      </w:r>
      <w:proofErr w:type="gramEnd"/>
      <w:r>
        <w:t xml:space="preserve"> Nicole sits down at the piano exasperated.</w:t>
      </w:r>
    </w:p>
    <w:p w14:paraId="2E78212C" w14:textId="7BD24AB2" w:rsidR="00D40B8C" w:rsidRDefault="00D40B8C" w:rsidP="00D40B8C">
      <w:pPr>
        <w:pStyle w:val="CharacterName"/>
      </w:pPr>
      <w:r>
        <w:t>Dean</w:t>
      </w:r>
    </w:p>
    <w:p w14:paraId="09793C6F" w14:textId="7BF796C7" w:rsidR="00D40B8C" w:rsidRDefault="00D40B8C" w:rsidP="00D40B8C">
      <w:pPr>
        <w:pStyle w:val="Dialogue"/>
      </w:pPr>
      <w:r>
        <w:t>4279 please.</w:t>
      </w:r>
    </w:p>
    <w:p w14:paraId="5B6207E3" w14:textId="05A1B1CC" w:rsidR="00D40B8C" w:rsidRDefault="00D40B8C" w:rsidP="00D40B8C">
      <w:r>
        <w:t xml:space="preserve">Nicole states playing </w:t>
      </w:r>
      <w:r w:rsidR="00F64A22">
        <w:t>a perfect rendition of Fur Elise.</w:t>
      </w:r>
    </w:p>
    <w:p w14:paraId="4238A4F7" w14:textId="2C34946E" w:rsidR="00F64A22" w:rsidRDefault="00F64A22" w:rsidP="00F64A22">
      <w:pPr>
        <w:pStyle w:val="CharacterName"/>
      </w:pPr>
      <w:r>
        <w:t>Dean</w:t>
      </w:r>
    </w:p>
    <w:p w14:paraId="4026345B" w14:textId="440ADDE5" w:rsidR="00F64A22" w:rsidRDefault="00F64A22" w:rsidP="00F64A22">
      <w:pPr>
        <w:pStyle w:val="Dialogue"/>
      </w:pPr>
      <w:r>
        <w:t xml:space="preserve">Could you play a little quieter </w:t>
      </w:r>
      <w:r w:rsidR="002970D1">
        <w:t>Nicole?</w:t>
      </w:r>
      <w:r>
        <w:t xml:space="preserve"> </w:t>
      </w:r>
    </w:p>
    <w:p w14:paraId="3CEF25E3" w14:textId="402F3CDF" w:rsidR="00F64A22" w:rsidRDefault="00F64A22" w:rsidP="00F64A22">
      <w:r>
        <w:t>She doesn’t listen.</w:t>
      </w:r>
    </w:p>
    <w:p w14:paraId="631CD9DB" w14:textId="0F4F6247" w:rsidR="00F64A22" w:rsidRDefault="00F64A22" w:rsidP="00F64A22">
      <w:pPr>
        <w:pStyle w:val="CharacterName"/>
      </w:pPr>
      <w:r>
        <w:t>Dean</w:t>
      </w:r>
    </w:p>
    <w:p w14:paraId="29B663E5" w14:textId="4F5E98EB" w:rsidR="00F64A22" w:rsidRDefault="00F64A22" w:rsidP="00F64A22">
      <w:pPr>
        <w:pStyle w:val="Dialogue"/>
      </w:pPr>
      <w:r>
        <w:t>Nicole!</w:t>
      </w:r>
    </w:p>
    <w:p w14:paraId="2F51B9FC" w14:textId="578D414E" w:rsidR="00F64A22" w:rsidRDefault="00F64A22" w:rsidP="00F64A22">
      <w:r>
        <w:t>She stops.</w:t>
      </w:r>
    </w:p>
    <w:p w14:paraId="1FA08107" w14:textId="3B605CD8" w:rsidR="00F64A22" w:rsidRDefault="00F64A22" w:rsidP="00F64A22">
      <w:pPr>
        <w:pStyle w:val="CharacterName"/>
      </w:pPr>
      <w:r>
        <w:t>Nicole</w:t>
      </w:r>
    </w:p>
    <w:p w14:paraId="176FFC1D" w14:textId="426D8B16" w:rsidR="00F64A22" w:rsidRDefault="00F64A22" w:rsidP="00F64A22">
      <w:pPr>
        <w:pStyle w:val="Dialogue"/>
      </w:pPr>
      <w:r>
        <w:t xml:space="preserve">Whenever I think of Mrs. </w:t>
      </w:r>
      <w:proofErr w:type="spellStart"/>
      <w:r>
        <w:t>Peonski</w:t>
      </w:r>
      <w:proofErr w:type="spellEnd"/>
      <w:r>
        <w:t>, I appreciate luxury more. I’m going into the bedroom now.</w:t>
      </w:r>
    </w:p>
    <w:p w14:paraId="14BB9370" w14:textId="0E4BE3B8" w:rsidR="00F64A22" w:rsidRDefault="00F64A22" w:rsidP="00F64A22">
      <w:pPr>
        <w:pStyle w:val="CharacterName"/>
      </w:pPr>
      <w:r>
        <w:t>Dean</w:t>
      </w:r>
    </w:p>
    <w:p w14:paraId="54F93290" w14:textId="77D561CD" w:rsidR="00F64A22" w:rsidRDefault="00F64A22" w:rsidP="00F64A22">
      <w:pPr>
        <w:pStyle w:val="Dialogue"/>
      </w:pPr>
      <w:r>
        <w:t>Promise? Yes 4279 please.</w:t>
      </w:r>
    </w:p>
    <w:p w14:paraId="72E99D56" w14:textId="6D340F0F" w:rsidR="00F64A22" w:rsidRPr="00EF44AD" w:rsidRDefault="00F64A22" w:rsidP="00F64A22">
      <w:pPr>
        <w:pStyle w:val="FadeInActionSceneSetting"/>
        <w:rPr>
          <w:b/>
          <w:bCs/>
        </w:rPr>
      </w:pPr>
      <w:r w:rsidRPr="00EF44AD">
        <w:rPr>
          <w:b/>
          <w:bCs/>
        </w:rPr>
        <w:t>ext. dammuz streets – day</w:t>
      </w:r>
    </w:p>
    <w:p w14:paraId="00ECF38C" w14:textId="35779594" w:rsidR="00F64A22" w:rsidRDefault="00F64A22" w:rsidP="00F64A22">
      <w:r>
        <w:t>The payphone rings, Emile slowly approaches it but right before he can answer it another man in a headscarf grabs it.</w:t>
      </w:r>
    </w:p>
    <w:p w14:paraId="1642F136" w14:textId="77777777" w:rsidR="00F64A22" w:rsidRPr="00EF44AD" w:rsidRDefault="00F64A22" w:rsidP="00F64A22">
      <w:pPr>
        <w:pStyle w:val="FadeInActionSceneSetting"/>
        <w:rPr>
          <w:b/>
          <w:bCs/>
        </w:rPr>
      </w:pPr>
      <w:r w:rsidRPr="00EF44AD">
        <w:rPr>
          <w:b/>
          <w:bCs/>
        </w:rPr>
        <w:t>int. Semiramis Hotel – Dean’s room – day</w:t>
      </w:r>
    </w:p>
    <w:p w14:paraId="0AC0D14A" w14:textId="1D304FA6" w:rsidR="00F64A22" w:rsidRDefault="00F64A22" w:rsidP="00F64A22">
      <w:pPr>
        <w:pStyle w:val="CharacterName"/>
      </w:pPr>
      <w:r>
        <w:t>Dean</w:t>
      </w:r>
    </w:p>
    <w:p w14:paraId="12BEAE81" w14:textId="1A12BBFD" w:rsidR="00F64A22" w:rsidRDefault="00F64A22" w:rsidP="00F64A22">
      <w:pPr>
        <w:pStyle w:val="Dialogue"/>
      </w:pPr>
      <w:r>
        <w:t>Hello Emile?</w:t>
      </w:r>
    </w:p>
    <w:p w14:paraId="51F23F3D" w14:textId="7FE6E7EF" w:rsidR="00F64A22" w:rsidRDefault="00F64A22" w:rsidP="00F64A22">
      <w:r>
        <w:t>The man responds in Arabic.</w:t>
      </w:r>
    </w:p>
    <w:p w14:paraId="7605888D" w14:textId="77777777" w:rsidR="00F64A22" w:rsidRDefault="00F64A22" w:rsidP="00F64A22"/>
    <w:p w14:paraId="3215B0B8" w14:textId="732F7D4D" w:rsidR="00F64A22" w:rsidRDefault="00F64A22" w:rsidP="00F64A22">
      <w:pPr>
        <w:pStyle w:val="CharacterName"/>
      </w:pPr>
      <w:r>
        <w:lastRenderedPageBreak/>
        <w:t>Dean</w:t>
      </w:r>
    </w:p>
    <w:p w14:paraId="290AC15E" w14:textId="6224C3AD" w:rsidR="00C67097" w:rsidRDefault="00F64A22" w:rsidP="00F64A22">
      <w:pPr>
        <w:pStyle w:val="Dialogue"/>
      </w:pPr>
      <w:r>
        <w:t>Who is this?</w:t>
      </w:r>
    </w:p>
    <w:p w14:paraId="7B1F1923" w14:textId="77777777" w:rsidR="00F64A22" w:rsidRPr="00EF44AD" w:rsidRDefault="00F64A22" w:rsidP="00F64A22">
      <w:pPr>
        <w:pStyle w:val="FadeInActionSceneSetting"/>
        <w:rPr>
          <w:b/>
          <w:bCs/>
        </w:rPr>
      </w:pPr>
      <w:r w:rsidRPr="00EF44AD">
        <w:rPr>
          <w:b/>
          <w:bCs/>
        </w:rPr>
        <w:t>ext. dammuz streets – day</w:t>
      </w:r>
    </w:p>
    <w:p w14:paraId="6B5DE49F" w14:textId="719D6865" w:rsidR="00F64A22" w:rsidRDefault="00F64A22" w:rsidP="00F64A22">
      <w:r>
        <w:t>The man hangs up the phone, pushing Emile away.</w:t>
      </w:r>
    </w:p>
    <w:p w14:paraId="225995CF" w14:textId="3448B473" w:rsidR="00F64A22" w:rsidRDefault="00F64A22" w:rsidP="00F64A22">
      <w:pPr>
        <w:pStyle w:val="CharacterName"/>
      </w:pPr>
      <w:r>
        <w:t>Emile</w:t>
      </w:r>
    </w:p>
    <w:p w14:paraId="732668B0" w14:textId="79E7166D" w:rsidR="00F64A22" w:rsidRDefault="00F64A22" w:rsidP="00F64A22">
      <w:pPr>
        <w:pStyle w:val="Dialogue"/>
      </w:pPr>
      <w:r>
        <w:t>That call is for me!</w:t>
      </w:r>
    </w:p>
    <w:p w14:paraId="0956A5B6" w14:textId="197ADF1F" w:rsidR="00F64A22" w:rsidRDefault="00F64A22" w:rsidP="00F64A22">
      <w:r>
        <w:t>The man puts money into the payphone starts dialing another number. Emilie backs off annoyed.</w:t>
      </w:r>
    </w:p>
    <w:p w14:paraId="0CD4A639" w14:textId="77777777" w:rsidR="00F64A22" w:rsidRPr="00EF44AD" w:rsidRDefault="00F64A22" w:rsidP="00F64A22">
      <w:pPr>
        <w:pStyle w:val="FadeInActionSceneSetting"/>
        <w:rPr>
          <w:b/>
          <w:bCs/>
        </w:rPr>
      </w:pPr>
      <w:r w:rsidRPr="00EF44AD">
        <w:rPr>
          <w:b/>
          <w:bCs/>
        </w:rPr>
        <w:t>int. Semiramis Hotel – Dean’s room – day</w:t>
      </w:r>
    </w:p>
    <w:p w14:paraId="54F9848A" w14:textId="77777777" w:rsidR="00F64A22" w:rsidRDefault="00F64A22" w:rsidP="00F64A22">
      <w:pPr>
        <w:pStyle w:val="CharacterName"/>
      </w:pPr>
      <w:r>
        <w:t>Dean</w:t>
      </w:r>
    </w:p>
    <w:p w14:paraId="035E85F1" w14:textId="259706C2" w:rsidR="00F64A22" w:rsidRDefault="00F64A22" w:rsidP="00F64A22">
      <w:pPr>
        <w:pStyle w:val="Dialogue"/>
      </w:pPr>
      <w:r>
        <w:t>Hello?</w:t>
      </w:r>
    </w:p>
    <w:p w14:paraId="2A0DC445" w14:textId="737553C9" w:rsidR="00F64A22" w:rsidRDefault="00F64A22" w:rsidP="00F64A22">
      <w:pPr>
        <w:pStyle w:val="Dialogue"/>
      </w:pPr>
      <w:r>
        <w:t xml:space="preserve">Operator, would you get me 4792 again please? I think there’s been a mistake. </w:t>
      </w:r>
    </w:p>
    <w:p w14:paraId="12DE691C" w14:textId="383A9727" w:rsidR="00F64A22" w:rsidRDefault="00844EED" w:rsidP="00F64A22">
      <w:pPr>
        <w:pStyle w:val="Dialogue"/>
      </w:pPr>
      <w:r>
        <w:t xml:space="preserve">It can’t possibly be </w:t>
      </w:r>
      <w:proofErr w:type="gramStart"/>
      <w:r>
        <w:t>busy,</w:t>
      </w:r>
      <w:proofErr w:type="gramEnd"/>
      <w:r>
        <w:t xml:space="preserve"> would you please keep trying.</w:t>
      </w:r>
    </w:p>
    <w:p w14:paraId="47749AC3" w14:textId="5610CC91" w:rsidR="00844EED" w:rsidRDefault="00844EED" w:rsidP="00844EED">
      <w:pPr>
        <w:pStyle w:val="CharacterName"/>
      </w:pPr>
      <w:r>
        <w:t>Nicole</w:t>
      </w:r>
    </w:p>
    <w:p w14:paraId="4A909A4B" w14:textId="4BDEFFB4" w:rsidR="00844EED" w:rsidRDefault="00844EED" w:rsidP="00844EED">
      <w:pPr>
        <w:pStyle w:val="Dialogue"/>
      </w:pPr>
      <w:r>
        <w:t xml:space="preserve">There’s only one </w:t>
      </w:r>
      <w:proofErr w:type="gramStart"/>
      <w:r>
        <w:t>bed in</w:t>
      </w:r>
      <w:proofErr w:type="gramEnd"/>
      <w:r>
        <w:t xml:space="preserve"> here Harry. Where are you going to sleep?</w:t>
      </w:r>
    </w:p>
    <w:p w14:paraId="48BF2D51" w14:textId="4C726C2F" w:rsidR="00844EED" w:rsidRDefault="00844EED" w:rsidP="00844EED">
      <w:pPr>
        <w:pStyle w:val="CharacterName"/>
      </w:pPr>
      <w:r>
        <w:t>Dean</w:t>
      </w:r>
    </w:p>
    <w:p w14:paraId="698C012E" w14:textId="0D1824DA" w:rsidR="00B747E3" w:rsidRDefault="00844EED" w:rsidP="00844EED">
      <w:pPr>
        <w:pStyle w:val="Dialogue"/>
      </w:pPr>
      <w:r>
        <w:t>Sleep? Oh, nobody’s gonna sleep anywhere.</w:t>
      </w:r>
      <w:r w:rsidR="00E950BA">
        <w:t xml:space="preserve"> If things will start going properly, we’ll be out of here by midnight.</w:t>
      </w:r>
    </w:p>
    <w:p w14:paraId="68EB4B4C" w14:textId="1365AB28" w:rsidR="00E950BA" w:rsidRDefault="00E950BA" w:rsidP="00E950BA">
      <w:pPr>
        <w:pStyle w:val="CharacterName"/>
      </w:pPr>
      <w:r>
        <w:t xml:space="preserve">Nicole </w:t>
      </w:r>
    </w:p>
    <w:p w14:paraId="3779AF84" w14:textId="57618525" w:rsidR="00D12705" w:rsidRDefault="00E950BA" w:rsidP="00D12705">
      <w:pPr>
        <w:pStyle w:val="Dialogue"/>
      </w:pPr>
      <w:r>
        <w:t>Midnight? You mean we came all this way just to leave at midnight.</w:t>
      </w:r>
    </w:p>
    <w:p w14:paraId="02FF48E4" w14:textId="7C114AC6" w:rsidR="00E950BA" w:rsidRDefault="00E950BA" w:rsidP="00E950BA">
      <w:pPr>
        <w:pStyle w:val="CharacterName"/>
      </w:pPr>
      <w:r>
        <w:t>Dean</w:t>
      </w:r>
    </w:p>
    <w:p w14:paraId="31134E53" w14:textId="51D97553" w:rsidR="00E950BA" w:rsidRDefault="00E950BA" w:rsidP="00E950BA">
      <w:pPr>
        <w:pStyle w:val="Dialogue"/>
      </w:pPr>
      <w:r>
        <w:t>That’s right.</w:t>
      </w:r>
    </w:p>
    <w:p w14:paraId="5B624E88" w14:textId="77777777" w:rsidR="00E950BA" w:rsidRDefault="00E950BA" w:rsidP="00E950BA">
      <w:pPr>
        <w:pStyle w:val="Dialogue"/>
      </w:pPr>
    </w:p>
    <w:p w14:paraId="6D4DB16C" w14:textId="77777777" w:rsidR="00E950BA" w:rsidRDefault="00E950BA" w:rsidP="00E950BA">
      <w:pPr>
        <w:pStyle w:val="Dialogue"/>
      </w:pPr>
    </w:p>
    <w:p w14:paraId="511C4400" w14:textId="1B730E40" w:rsidR="00E950BA" w:rsidRDefault="00E950BA" w:rsidP="00E950BA">
      <w:pPr>
        <w:pStyle w:val="CharacterName"/>
      </w:pPr>
      <w:r>
        <w:lastRenderedPageBreak/>
        <w:t>Nicole</w:t>
      </w:r>
    </w:p>
    <w:p w14:paraId="35228C20" w14:textId="0879CF9C" w:rsidR="00E950BA" w:rsidRDefault="00E950BA" w:rsidP="00E950BA">
      <w:pPr>
        <w:pStyle w:val="Dialogue"/>
      </w:pPr>
      <w:r>
        <w:t xml:space="preserve">Oh, I think I’m entitled to know a little more </w:t>
      </w:r>
      <w:proofErr w:type="gramStart"/>
      <w:r>
        <w:t>of</w:t>
      </w:r>
      <w:proofErr w:type="gramEnd"/>
      <w:r>
        <w:t xml:space="preserve"> what’s going on. Don’t you?</w:t>
      </w:r>
    </w:p>
    <w:p w14:paraId="0622493B" w14:textId="1AA7F3CC" w:rsidR="00E950BA" w:rsidRDefault="00E950BA" w:rsidP="00E950BA">
      <w:r>
        <w:t>She sits down next to him on the couch.</w:t>
      </w:r>
    </w:p>
    <w:p w14:paraId="2243C6CD" w14:textId="735FB1BB" w:rsidR="00E950BA" w:rsidRDefault="00E950BA" w:rsidP="00E950BA">
      <w:pPr>
        <w:pStyle w:val="CharacterName"/>
      </w:pPr>
      <w:r>
        <w:t>Dean</w:t>
      </w:r>
    </w:p>
    <w:p w14:paraId="596A45F2" w14:textId="4D1A886B" w:rsidR="00E950BA" w:rsidRDefault="00E950BA" w:rsidP="00E950BA">
      <w:pPr>
        <w:pStyle w:val="Dialogue"/>
      </w:pPr>
      <w:r>
        <w:t>Funny you should say that.</w:t>
      </w:r>
    </w:p>
    <w:p w14:paraId="56D67522" w14:textId="4B028F86" w:rsidR="00E950BA" w:rsidRDefault="00E950BA" w:rsidP="00E950BA">
      <w:r>
        <w:t>He gets up and walks back over to his briefcase at the piano.</w:t>
      </w:r>
    </w:p>
    <w:p w14:paraId="53D5336B" w14:textId="50AD8281" w:rsidR="00E950BA" w:rsidRDefault="00E950BA" w:rsidP="00E950BA">
      <w:pPr>
        <w:pStyle w:val="CharacterName"/>
      </w:pPr>
      <w:r>
        <w:t>Dean (cont.)</w:t>
      </w:r>
    </w:p>
    <w:p w14:paraId="2FB2E718" w14:textId="0DE83D89" w:rsidR="00E950BA" w:rsidRDefault="00E950BA" w:rsidP="00E950BA">
      <w:pPr>
        <w:pStyle w:val="Dialogue"/>
      </w:pPr>
      <w:r>
        <w:t xml:space="preserve">I do think you are entitled to know a little more about </w:t>
      </w:r>
      <w:r w:rsidR="004E195A">
        <w:t>what’s</w:t>
      </w:r>
      <w:r>
        <w:t xml:space="preserve"> going on. Now here </w:t>
      </w:r>
      <w:proofErr w:type="gramStart"/>
      <w:r>
        <w:t>is</w:t>
      </w:r>
      <w:proofErr w:type="gramEnd"/>
      <w:r>
        <w:t xml:space="preserve"> part two of your instructions.</w:t>
      </w:r>
    </w:p>
    <w:p w14:paraId="0776B9B6" w14:textId="1CD400DC" w:rsidR="00E950BA" w:rsidRDefault="00E950BA" w:rsidP="00E950BA">
      <w:r>
        <w:t>He hands her the magazine and sits back down in front of her.</w:t>
      </w:r>
    </w:p>
    <w:p w14:paraId="6894B935" w14:textId="516CD45B" w:rsidR="00E950BA" w:rsidRDefault="00E950BA" w:rsidP="00E950BA">
      <w:pPr>
        <w:pStyle w:val="CharacterName"/>
      </w:pPr>
      <w:r>
        <w:t>Nicole</w:t>
      </w:r>
    </w:p>
    <w:p w14:paraId="56187E9F" w14:textId="77BEBF50" w:rsidR="00E950BA" w:rsidRDefault="00E950BA" w:rsidP="00E950BA">
      <w:pPr>
        <w:pStyle w:val="Dialogue"/>
      </w:pPr>
      <w:r>
        <w:t>This magazine is 10 years old.</w:t>
      </w:r>
    </w:p>
    <w:p w14:paraId="00F5E8A9" w14:textId="16004C1B" w:rsidR="00E950BA" w:rsidRDefault="00E950BA" w:rsidP="00E950BA">
      <w:pPr>
        <w:pStyle w:val="CharacterName"/>
      </w:pPr>
      <w:r>
        <w:t>Dean</w:t>
      </w:r>
    </w:p>
    <w:p w14:paraId="22BBA4B5" w14:textId="0B90D634" w:rsidR="00E950BA" w:rsidRDefault="00E950BA" w:rsidP="00E950BA">
      <w:pPr>
        <w:pStyle w:val="Dialogue"/>
      </w:pPr>
      <w:r>
        <w:t>Turn to page 41.</w:t>
      </w:r>
    </w:p>
    <w:p w14:paraId="277B44E5" w14:textId="5DC21DC6" w:rsidR="00E950BA" w:rsidRDefault="00E950BA" w:rsidP="00E950BA">
      <w:r>
        <w:t xml:space="preserve">She starts flipping </w:t>
      </w:r>
      <w:r w:rsidR="004E195A">
        <w:t>through</w:t>
      </w:r>
      <w:r>
        <w:t xml:space="preserve"> the pages, stops like 5 in.</w:t>
      </w:r>
    </w:p>
    <w:p w14:paraId="09818DE4" w14:textId="795576AC" w:rsidR="00E950BA" w:rsidRDefault="00E950BA" w:rsidP="00E950BA">
      <w:pPr>
        <w:pStyle w:val="CharacterName"/>
      </w:pPr>
      <w:r>
        <w:t>Nicole</w:t>
      </w:r>
    </w:p>
    <w:p w14:paraId="1D0D05F7" w14:textId="284885E3" w:rsidR="00E950BA" w:rsidRDefault="00E950BA" w:rsidP="00E950BA">
      <w:pPr>
        <w:pStyle w:val="Dialogue"/>
      </w:pPr>
      <w:r>
        <w:t>Look at the funny hats they wore then, Harry. And the hemlines…</w:t>
      </w:r>
    </w:p>
    <w:p w14:paraId="1C9C03BF" w14:textId="37255698" w:rsidR="00E950BA" w:rsidRDefault="00E950BA" w:rsidP="00E950BA">
      <w:pPr>
        <w:pStyle w:val="CharacterName"/>
      </w:pPr>
      <w:r>
        <w:t>Dean</w:t>
      </w:r>
    </w:p>
    <w:p w14:paraId="451FF1DE" w14:textId="4318FBC7" w:rsidR="00E950BA" w:rsidRDefault="004E195A" w:rsidP="00E950BA">
      <w:pPr>
        <w:pStyle w:val="Dialogue"/>
      </w:pPr>
      <w:r>
        <w:t>Yes,</w:t>
      </w:r>
      <w:r w:rsidR="00E950BA">
        <w:t xml:space="preserve"> well never mind the hats and hemlines, turn to page 41.</w:t>
      </w:r>
    </w:p>
    <w:p w14:paraId="62D6269C" w14:textId="4FCCC70A" w:rsidR="00E950BA" w:rsidRDefault="00E950BA" w:rsidP="00E950BA">
      <w:r>
        <w:t>She keeps s</w:t>
      </w:r>
      <w:r w:rsidR="00EF44AD">
        <w:t>wiping</w:t>
      </w:r>
      <w:r>
        <w:t xml:space="preserve"> pages.</w:t>
      </w:r>
    </w:p>
    <w:p w14:paraId="51E7FD37" w14:textId="7529069E" w:rsidR="00E950BA" w:rsidRDefault="00E950BA" w:rsidP="00E950BA">
      <w:pPr>
        <w:pStyle w:val="CharacterName"/>
      </w:pPr>
      <w:r>
        <w:t>Nicole</w:t>
      </w:r>
    </w:p>
    <w:p w14:paraId="286CA46B" w14:textId="44F194CF" w:rsidR="00E950BA" w:rsidRDefault="00E950BA" w:rsidP="00E950BA">
      <w:pPr>
        <w:pStyle w:val="Dialogue"/>
      </w:pPr>
      <w:r>
        <w:t>37, 38. Forty-one.</w:t>
      </w:r>
    </w:p>
    <w:p w14:paraId="63D8D603" w14:textId="0B81859E" w:rsidR="00E950BA" w:rsidRDefault="00E950BA" w:rsidP="00E950BA">
      <w:pPr>
        <w:pStyle w:val="CharacterName"/>
      </w:pPr>
      <w:r>
        <w:t>Dean</w:t>
      </w:r>
    </w:p>
    <w:p w14:paraId="40904FA9" w14:textId="1D6A313B" w:rsidR="00E950BA" w:rsidRDefault="00E950BA" w:rsidP="00E950BA">
      <w:pPr>
        <w:pStyle w:val="Dialogue"/>
      </w:pPr>
      <w:r>
        <w:t>Alright, now take a good hard look at that man.</w:t>
      </w:r>
    </w:p>
    <w:p w14:paraId="36C960BE" w14:textId="5C0A5811" w:rsidR="00E950BA" w:rsidRDefault="00E950BA" w:rsidP="00E950BA">
      <w:pPr>
        <w:pStyle w:val="CharacterName"/>
      </w:pPr>
      <w:r>
        <w:lastRenderedPageBreak/>
        <w:t>Nicole</w:t>
      </w:r>
    </w:p>
    <w:p w14:paraId="4B44AA11" w14:textId="2420CB5B" w:rsidR="00E950BA" w:rsidRDefault="00E950BA" w:rsidP="00E950BA">
      <w:pPr>
        <w:pStyle w:val="Dialogue"/>
      </w:pPr>
      <w:r>
        <w:t>I’m taking a good hard look.</w:t>
      </w:r>
    </w:p>
    <w:p w14:paraId="65543798" w14:textId="425C0085" w:rsidR="00E950BA" w:rsidRDefault="00E950BA" w:rsidP="00E950BA">
      <w:pPr>
        <w:pStyle w:val="CharacterName"/>
      </w:pPr>
      <w:r>
        <w:t>Dean</w:t>
      </w:r>
    </w:p>
    <w:p w14:paraId="5A26B55B" w14:textId="6949A5B5" w:rsidR="00E950BA" w:rsidRDefault="00E950BA" w:rsidP="00E950BA">
      <w:pPr>
        <w:pStyle w:val="Dialogue"/>
      </w:pPr>
      <w:r>
        <w:t>His name is Ahmed Shahbandar.</w:t>
      </w:r>
    </w:p>
    <w:p w14:paraId="0DD508CA" w14:textId="28EF2C6F" w:rsidR="00E950BA" w:rsidRDefault="00E950BA" w:rsidP="00E950BA">
      <w:pPr>
        <w:pStyle w:val="CharacterName"/>
      </w:pPr>
      <w:r>
        <w:t>Nicole</w:t>
      </w:r>
    </w:p>
    <w:p w14:paraId="5EE44709" w14:textId="4CCAA843" w:rsidR="00E950BA" w:rsidRDefault="00E950BA" w:rsidP="00E950BA">
      <w:pPr>
        <w:pStyle w:val="Dialogue"/>
      </w:pPr>
      <w:r>
        <w:t>Ahmed Shahbandar.</w:t>
      </w:r>
    </w:p>
    <w:p w14:paraId="19B5CEA3" w14:textId="2A45D7C0" w:rsidR="00E950BA" w:rsidRDefault="00E950BA" w:rsidP="00E950BA">
      <w:pPr>
        <w:pStyle w:val="CharacterName"/>
      </w:pPr>
      <w:r>
        <w:t>Dean</w:t>
      </w:r>
    </w:p>
    <w:p w14:paraId="4D81A627" w14:textId="759D4CE6" w:rsidR="00E950BA" w:rsidRDefault="00E950BA" w:rsidP="00E950BA">
      <w:pPr>
        <w:pStyle w:val="Dialogue"/>
      </w:pPr>
      <w:r>
        <w:t>He’s the man were here to meet.</w:t>
      </w:r>
    </w:p>
    <w:p w14:paraId="3397F7D8" w14:textId="4F0FA53D" w:rsidR="00E950BA" w:rsidRDefault="00E950BA" w:rsidP="00E950BA">
      <w:pPr>
        <w:pStyle w:val="CharacterName"/>
      </w:pPr>
      <w:r>
        <w:t>Nicole</w:t>
      </w:r>
    </w:p>
    <w:p w14:paraId="6FE34FA9" w14:textId="1F7E1217" w:rsidR="00E950BA" w:rsidRDefault="00E950BA" w:rsidP="00E950BA">
      <w:pPr>
        <w:pStyle w:val="Dialogue"/>
      </w:pPr>
      <w:r>
        <w:t>He’s the man were here to meet.</w:t>
      </w:r>
    </w:p>
    <w:p w14:paraId="13D66D23" w14:textId="4AA7B9EF" w:rsidR="00E950BA" w:rsidRDefault="00E950BA" w:rsidP="00E950BA">
      <w:pPr>
        <w:pStyle w:val="CharacterName"/>
      </w:pPr>
      <w:r>
        <w:t>Dean</w:t>
      </w:r>
    </w:p>
    <w:p w14:paraId="2F71B61E" w14:textId="0A638B69" w:rsidR="00E950BA" w:rsidRDefault="00E950BA" w:rsidP="00E950BA">
      <w:pPr>
        <w:pStyle w:val="Dialogue"/>
      </w:pPr>
      <w:r>
        <w:t>He also happens to be the richest man in the entire world.</w:t>
      </w:r>
    </w:p>
    <w:p w14:paraId="09EAA238" w14:textId="02975D3D" w:rsidR="00E950BA" w:rsidRDefault="00E950BA" w:rsidP="00E950BA">
      <w:pPr>
        <w:pStyle w:val="CharacterName"/>
      </w:pPr>
      <w:r>
        <w:t>Nicole</w:t>
      </w:r>
    </w:p>
    <w:p w14:paraId="5CD28FA1" w14:textId="47689902" w:rsidR="00E950BA" w:rsidRDefault="00E950BA" w:rsidP="00E950BA">
      <w:pPr>
        <w:pStyle w:val="Dialogue"/>
      </w:pPr>
      <w:r>
        <w:t>Hey Harry. There’s no such thing as the richest man in the entire world. It’s like the highest star. It’s like infinity.</w:t>
      </w:r>
    </w:p>
    <w:p w14:paraId="51A8921C" w14:textId="44A216C9" w:rsidR="00E950BA" w:rsidRDefault="00E950BA" w:rsidP="00E950BA">
      <w:pPr>
        <w:pStyle w:val="CharacterName"/>
      </w:pPr>
      <w:r>
        <w:t>Dean</w:t>
      </w:r>
    </w:p>
    <w:p w14:paraId="50CAD6B9" w14:textId="558E2EF4" w:rsidR="00E950BA" w:rsidRDefault="00E950BA" w:rsidP="00E950BA">
      <w:pPr>
        <w:pStyle w:val="Dialogue"/>
      </w:pPr>
      <w:r>
        <w:t>Yeah, all right. The second richest man in the entire world. The 27</w:t>
      </w:r>
      <w:r w:rsidRPr="00E950BA">
        <w:rPr>
          <w:vertAlign w:val="superscript"/>
        </w:rPr>
        <w:t>th</w:t>
      </w:r>
      <w:r>
        <w:t>! What difference does it make?</w:t>
      </w:r>
    </w:p>
    <w:p w14:paraId="49D3EFEE" w14:textId="21EB4962" w:rsidR="00E950BA" w:rsidRDefault="00E950BA" w:rsidP="00E950BA">
      <w:pPr>
        <w:pStyle w:val="CharacterName"/>
      </w:pPr>
      <w:r>
        <w:t>Nicole</w:t>
      </w:r>
    </w:p>
    <w:p w14:paraId="5694A80D" w14:textId="3E7AF1EC" w:rsidR="00E950BA" w:rsidRDefault="00E950BA" w:rsidP="00E950BA">
      <w:pPr>
        <w:pStyle w:val="Dialogue"/>
      </w:pPr>
      <w:r>
        <w:t>You don’t have to get mad at me.</w:t>
      </w:r>
    </w:p>
    <w:p w14:paraId="43ACDF70" w14:textId="14D1C862" w:rsidR="00E950BA" w:rsidRDefault="00E950BA" w:rsidP="00E950BA">
      <w:pPr>
        <w:pStyle w:val="CharacterName"/>
      </w:pPr>
      <w:r>
        <w:t>Dean</w:t>
      </w:r>
    </w:p>
    <w:p w14:paraId="793D6B77" w14:textId="00A4896D" w:rsidR="00E950BA" w:rsidRDefault="00E950BA" w:rsidP="00E950BA">
      <w:pPr>
        <w:pStyle w:val="Dialogue"/>
      </w:pPr>
      <w:r>
        <w:t xml:space="preserve">Your mind’s always going off on some sort of tangent! If it’s not one thing, it’s another. Either it’s the ship’s captain from Oslo, or your Chinese nurse with the wooden toe or Mrs. </w:t>
      </w:r>
      <w:proofErr w:type="spellStart"/>
      <w:r>
        <w:t>Ponskiwonski’s</w:t>
      </w:r>
      <w:proofErr w:type="spellEnd"/>
      <w:r>
        <w:t xml:space="preserve"> paper ox!</w:t>
      </w:r>
    </w:p>
    <w:p w14:paraId="3879524C" w14:textId="38731A41" w:rsidR="00E950BA" w:rsidRDefault="00E950BA" w:rsidP="00E950BA">
      <w:pPr>
        <w:pStyle w:val="CharacterName"/>
      </w:pPr>
      <w:r>
        <w:lastRenderedPageBreak/>
        <w:t>Nicole</w:t>
      </w:r>
    </w:p>
    <w:p w14:paraId="4EEB8A2F" w14:textId="075BD773" w:rsidR="00A6419A" w:rsidRDefault="00E950BA" w:rsidP="00E950BA">
      <w:pPr>
        <w:pStyle w:val="Dialogue"/>
      </w:pPr>
      <w:r>
        <w:t xml:space="preserve">It’s not </w:t>
      </w:r>
      <w:proofErr w:type="spellStart"/>
      <w:r>
        <w:t>Ponskiwonski</w:t>
      </w:r>
      <w:proofErr w:type="spellEnd"/>
      <w:r>
        <w:t xml:space="preserve">. It’s </w:t>
      </w:r>
      <w:proofErr w:type="spellStart"/>
      <w:r>
        <w:t>Peonski</w:t>
      </w:r>
      <w:proofErr w:type="spellEnd"/>
      <w:r>
        <w:t>.</w:t>
      </w:r>
      <w:r w:rsidR="00831C81">
        <w:t xml:space="preserve"> And it wasn’t a paper </w:t>
      </w:r>
      <w:proofErr w:type="gramStart"/>
      <w:r w:rsidR="00831C81">
        <w:t>ox,</w:t>
      </w:r>
      <w:proofErr w:type="gramEnd"/>
      <w:r w:rsidR="00831C81">
        <w:t xml:space="preserve"> it was a paper sack. I can’t help it if my mind takes a tangent every now and then.</w:t>
      </w:r>
    </w:p>
    <w:p w14:paraId="669756A4" w14:textId="5EE605FB" w:rsidR="00831C81" w:rsidRDefault="00831C81" w:rsidP="00831C81">
      <w:pPr>
        <w:pStyle w:val="CharacterName"/>
      </w:pPr>
      <w:r>
        <w:t>Dean</w:t>
      </w:r>
    </w:p>
    <w:p w14:paraId="0BC7A3CB" w14:textId="672EF105" w:rsidR="00831C81" w:rsidRDefault="00831C81" w:rsidP="00831C81">
      <w:pPr>
        <w:pStyle w:val="Dialogue"/>
      </w:pPr>
      <w:r>
        <w:t>Well, it’s driving me round the bloody bend!</w:t>
      </w:r>
    </w:p>
    <w:p w14:paraId="73C4E7F4" w14:textId="43513599" w:rsidR="00831C81" w:rsidRDefault="00831C81" w:rsidP="00831C81">
      <w:pPr>
        <w:pStyle w:val="CharacterName"/>
      </w:pPr>
      <w:r>
        <w:t>Nicole</w:t>
      </w:r>
    </w:p>
    <w:p w14:paraId="4AFB4764" w14:textId="3FC2CBDC" w:rsidR="00831C81" w:rsidRDefault="00831C81" w:rsidP="00831C81">
      <w:pPr>
        <w:pStyle w:val="Dialogue"/>
      </w:pPr>
      <w:r>
        <w:t xml:space="preserve">All right, all right. </w:t>
      </w:r>
      <w:r w:rsidR="002970D1">
        <w:t>So,</w:t>
      </w:r>
      <w:r>
        <w:t xml:space="preserve"> you’ve made an appointment with this richest man in the entire world. Is that it?</w:t>
      </w:r>
    </w:p>
    <w:p w14:paraId="59717689" w14:textId="426A0A6C" w:rsidR="00831C81" w:rsidRDefault="00831C81" w:rsidP="00831C81">
      <w:pPr>
        <w:pStyle w:val="CharacterName"/>
      </w:pPr>
      <w:r>
        <w:t>Dean</w:t>
      </w:r>
    </w:p>
    <w:p w14:paraId="2A30D715" w14:textId="4F055A50" w:rsidR="00831C81" w:rsidRDefault="00831C81" w:rsidP="00831C81">
      <w:pPr>
        <w:pStyle w:val="Dialogue"/>
      </w:pPr>
      <w:r>
        <w:t>If you will read the magazine as I ask, you will see that he does not make appointments because he is a recluse.</w:t>
      </w:r>
    </w:p>
    <w:p w14:paraId="47B2F6AF" w14:textId="3D866BD1" w:rsidR="00831C81" w:rsidRDefault="00831C81" w:rsidP="00831C81">
      <w:pPr>
        <w:pStyle w:val="CharacterName"/>
      </w:pPr>
      <w:r>
        <w:t>Nicole</w:t>
      </w:r>
    </w:p>
    <w:p w14:paraId="69A7ECCB" w14:textId="0F30CE81" w:rsidR="00831C81" w:rsidRDefault="00831C81" w:rsidP="00831C81">
      <w:pPr>
        <w:pStyle w:val="Dialogue"/>
      </w:pPr>
      <w:r>
        <w:t>But then why does he want to see us? A recluse doesn’t see anyone.</w:t>
      </w:r>
    </w:p>
    <w:p w14:paraId="45A8738D" w14:textId="63F0768D" w:rsidR="00831C81" w:rsidRDefault="00831C81" w:rsidP="00831C81">
      <w:pPr>
        <w:pStyle w:val="CharacterName"/>
      </w:pPr>
      <w:r>
        <w:t>Dean</w:t>
      </w:r>
    </w:p>
    <w:p w14:paraId="0A774DC8" w14:textId="01007825" w:rsidR="00831C81" w:rsidRDefault="00831C81" w:rsidP="00831C81">
      <w:pPr>
        <w:pStyle w:val="Dialogue"/>
      </w:pPr>
      <w:r>
        <w:tab/>
      </w:r>
      <w:r>
        <w:tab/>
        <w:t>(pointing at the picture)</w:t>
      </w:r>
    </w:p>
    <w:p w14:paraId="4EFAF28E" w14:textId="4903E9EC" w:rsidR="00831C81" w:rsidRDefault="00831C81" w:rsidP="00831C81">
      <w:pPr>
        <w:pStyle w:val="Dialogue"/>
      </w:pPr>
      <w:r>
        <w:t>That’s why. That’s why.</w:t>
      </w:r>
    </w:p>
    <w:p w14:paraId="3493E64C" w14:textId="4C2B662A" w:rsidR="00831C81" w:rsidRDefault="00831C81" w:rsidP="00831C81">
      <w:pPr>
        <w:pStyle w:val="CharacterName"/>
      </w:pPr>
      <w:r>
        <w:t>Nicole</w:t>
      </w:r>
    </w:p>
    <w:p w14:paraId="5B802974" w14:textId="77777777" w:rsidR="00831C81" w:rsidRDefault="00831C81" w:rsidP="00831C81">
      <w:pPr>
        <w:pStyle w:val="Dialogue"/>
      </w:pPr>
      <w:r>
        <w:t xml:space="preserve">Who is this, his wife? </w:t>
      </w:r>
    </w:p>
    <w:p w14:paraId="01813014" w14:textId="5A9DD152" w:rsidR="00831C81" w:rsidRDefault="00831C81" w:rsidP="00831C81">
      <w:pPr>
        <w:pStyle w:val="CharacterName"/>
      </w:pPr>
      <w:r>
        <w:t>Dean</w:t>
      </w:r>
    </w:p>
    <w:p w14:paraId="3957699A" w14:textId="5EC332D0" w:rsidR="00831C81" w:rsidRDefault="00831C81" w:rsidP="00831C81">
      <w:pPr>
        <w:pStyle w:val="Dialogue"/>
      </w:pPr>
      <w:r>
        <w:t>Was his wife. She’s dead.</w:t>
      </w:r>
    </w:p>
    <w:p w14:paraId="48CE09B8" w14:textId="5E5690E0" w:rsidR="00831C81" w:rsidRDefault="00831C81" w:rsidP="00831C81">
      <w:pPr>
        <w:pStyle w:val="CharacterName"/>
      </w:pPr>
      <w:r>
        <w:t>Nicole</w:t>
      </w:r>
    </w:p>
    <w:p w14:paraId="4B4B856F" w14:textId="30CC9837" w:rsidR="00831C81" w:rsidRDefault="00831C81" w:rsidP="00831C81">
      <w:pPr>
        <w:pStyle w:val="Dialogue"/>
      </w:pPr>
      <w:r>
        <w:tab/>
      </w:r>
      <w:r>
        <w:tab/>
        <w:t>(finally figures it out)</w:t>
      </w:r>
    </w:p>
    <w:p w14:paraId="55FBB567" w14:textId="340E2EEB" w:rsidR="00831C81" w:rsidRDefault="00831C81" w:rsidP="00831C81">
      <w:pPr>
        <w:pStyle w:val="Dialogue"/>
      </w:pPr>
      <w:r>
        <w:t>You made me look like this dead lady.</w:t>
      </w:r>
    </w:p>
    <w:p w14:paraId="45CA8411" w14:textId="3E3A2769" w:rsidR="00831C81" w:rsidRDefault="00831C81" w:rsidP="00831C81">
      <w:pPr>
        <w:pStyle w:val="CharacterName"/>
      </w:pPr>
      <w:r>
        <w:lastRenderedPageBreak/>
        <w:t>Dean</w:t>
      </w:r>
    </w:p>
    <w:p w14:paraId="1773C638" w14:textId="21A09D5C" w:rsidR="00831C81" w:rsidRDefault="00831C81" w:rsidP="00831C81">
      <w:pPr>
        <w:pStyle w:val="Dialogue"/>
      </w:pPr>
      <w:r w:rsidRPr="00831C81">
        <w:rPr>
          <w:u w:val="single"/>
        </w:rPr>
        <w:t>Exactly.</w:t>
      </w:r>
      <w:r>
        <w:t xml:space="preserve"> And when Shahbandar learns about you, we will be invited to meet him.</w:t>
      </w:r>
    </w:p>
    <w:p w14:paraId="0493082E" w14:textId="1D616073" w:rsidR="00831C81" w:rsidRDefault="00831C81" w:rsidP="00831C81">
      <w:pPr>
        <w:pStyle w:val="CharacterName"/>
      </w:pPr>
      <w:r>
        <w:t>Nicole</w:t>
      </w:r>
    </w:p>
    <w:p w14:paraId="7B93E47B" w14:textId="5928B0CF" w:rsidR="00831C81" w:rsidRDefault="00831C81" w:rsidP="00831C81">
      <w:pPr>
        <w:pStyle w:val="Dialogue"/>
      </w:pPr>
      <w:r>
        <w:t>Between now and midnight?</w:t>
      </w:r>
    </w:p>
    <w:p w14:paraId="588D1DB5" w14:textId="7FE94D7D" w:rsidR="00831C81" w:rsidRDefault="00831C81" w:rsidP="00831C81">
      <w:pPr>
        <w:pStyle w:val="CharacterName"/>
      </w:pPr>
      <w:r>
        <w:t>Dean</w:t>
      </w:r>
    </w:p>
    <w:p w14:paraId="4893B24E" w14:textId="7BDCD0F9" w:rsidR="00831C81" w:rsidRDefault="00831C81" w:rsidP="00831C81">
      <w:pPr>
        <w:pStyle w:val="Dialogue"/>
      </w:pPr>
      <w:r>
        <w:t>Yes.</w:t>
      </w:r>
    </w:p>
    <w:p w14:paraId="6A67A346" w14:textId="62EB444B" w:rsidR="00831C81" w:rsidRDefault="00831C81" w:rsidP="00831C81">
      <w:pPr>
        <w:pStyle w:val="CharacterName"/>
      </w:pPr>
      <w:r>
        <w:t>Nicole</w:t>
      </w:r>
    </w:p>
    <w:p w14:paraId="217F7621" w14:textId="0F757DFF" w:rsidR="00831C81" w:rsidRDefault="00831C81" w:rsidP="00831C81">
      <w:pPr>
        <w:pStyle w:val="Dialogue"/>
      </w:pPr>
      <w:r>
        <w:t>And then what? Whatever it is Harry if I were the richest man in the world, I certainly wouldn’t fall for this.</w:t>
      </w:r>
    </w:p>
    <w:p w14:paraId="2E055A85" w14:textId="78686196" w:rsidR="00831C81" w:rsidRDefault="00831C81" w:rsidP="00831C81">
      <w:pPr>
        <w:pStyle w:val="CharacterName"/>
      </w:pPr>
      <w:r>
        <w:t>Dean</w:t>
      </w:r>
    </w:p>
    <w:p w14:paraId="31CF4F66" w14:textId="182FBE69" w:rsidR="00831C81" w:rsidRDefault="00831C81" w:rsidP="00831C81">
      <w:pPr>
        <w:pStyle w:val="Dialogue"/>
      </w:pPr>
      <w:r>
        <w:t xml:space="preserve">Well, you’re not and he will. And when he does, you just do as you’re told and listen to the </w:t>
      </w:r>
      <w:r w:rsidR="002970D1">
        <w:t>instructions,</w:t>
      </w:r>
      <w:r>
        <w:t xml:space="preserve"> I’m about to give you, you understand?</w:t>
      </w:r>
    </w:p>
    <w:p w14:paraId="0AF5F967" w14:textId="2E17291C" w:rsidR="00831C81" w:rsidRDefault="00831C81" w:rsidP="00831C81">
      <w:pPr>
        <w:pStyle w:val="CharacterName"/>
      </w:pPr>
      <w:r>
        <w:t>Nicole</w:t>
      </w:r>
    </w:p>
    <w:p w14:paraId="54BABCF5" w14:textId="0151EFF1" w:rsidR="00831C81" w:rsidRDefault="00831C81" w:rsidP="00831C81">
      <w:pPr>
        <w:pStyle w:val="Dialogue"/>
      </w:pPr>
      <w:r>
        <w:t>Yes, Harry.</w:t>
      </w:r>
    </w:p>
    <w:p w14:paraId="50981C65" w14:textId="2EDFBA57" w:rsidR="003560F6" w:rsidRPr="00EF44AD" w:rsidRDefault="003560F6" w:rsidP="003560F6">
      <w:pPr>
        <w:pStyle w:val="FadeInActionSceneSetting"/>
        <w:rPr>
          <w:b/>
          <w:bCs/>
        </w:rPr>
      </w:pPr>
      <w:r w:rsidRPr="00EF44AD">
        <w:rPr>
          <w:b/>
          <w:bCs/>
        </w:rPr>
        <w:t>int. Shahbandar’s apartment – oFFICE – DAY</w:t>
      </w:r>
    </w:p>
    <w:p w14:paraId="41809B25" w14:textId="3A77C897" w:rsidR="003560F6" w:rsidRDefault="003560F6" w:rsidP="003560F6">
      <w:r>
        <w:t>Shahbandar sits at his desk on the phone, the buddha statue behind him.</w:t>
      </w:r>
    </w:p>
    <w:p w14:paraId="470C38AB" w14:textId="7B256DA6" w:rsidR="003560F6" w:rsidRDefault="003560F6" w:rsidP="003560F6">
      <w:pPr>
        <w:pStyle w:val="CharacterName"/>
      </w:pPr>
      <w:r>
        <w:t>Shahbandar</w:t>
      </w:r>
    </w:p>
    <w:p w14:paraId="39BC7C0B" w14:textId="65EC324E" w:rsidR="003560F6" w:rsidRDefault="003560F6" w:rsidP="003560F6">
      <w:pPr>
        <w:pStyle w:val="Dialogue"/>
      </w:pPr>
      <w:r>
        <w:t>I have already taken care of Oriental Steamship. Yes. They agreed to my price. $15 million. I know. Anytime.</w:t>
      </w:r>
    </w:p>
    <w:p w14:paraId="523AB5F1" w14:textId="32F92271" w:rsidR="003560F6" w:rsidRDefault="003560F6" w:rsidP="003560F6">
      <w:pPr>
        <w:pStyle w:val="CharacterName"/>
      </w:pPr>
      <w:r>
        <w:t>Secretary</w:t>
      </w:r>
    </w:p>
    <w:p w14:paraId="315DE266" w14:textId="5195C683" w:rsidR="003560F6" w:rsidRDefault="003560F6" w:rsidP="003560F6">
      <w:pPr>
        <w:pStyle w:val="Dialogue"/>
      </w:pPr>
      <w:r>
        <w:t xml:space="preserve">15 million for Oriental Steamship. Ahmed, you’re a genius. </w:t>
      </w:r>
    </w:p>
    <w:p w14:paraId="2584E087" w14:textId="7C92CF83" w:rsidR="003560F6" w:rsidRDefault="003560F6" w:rsidP="003560F6">
      <w:pPr>
        <w:pStyle w:val="CharacterName"/>
      </w:pPr>
      <w:r>
        <w:t>Shahbandar</w:t>
      </w:r>
    </w:p>
    <w:p w14:paraId="70C9C414" w14:textId="657FEA0E" w:rsidR="003560F6" w:rsidRDefault="003560F6" w:rsidP="003560F6">
      <w:pPr>
        <w:pStyle w:val="Dialogue"/>
      </w:pPr>
      <w:r>
        <w:t>Hardly, Abdul, hardly.</w:t>
      </w:r>
    </w:p>
    <w:p w14:paraId="621F12B6" w14:textId="74D4B7A8" w:rsidR="003560F6" w:rsidRDefault="003560F6" w:rsidP="003560F6">
      <w:pPr>
        <w:pStyle w:val="CharacterName"/>
      </w:pPr>
      <w:r>
        <w:lastRenderedPageBreak/>
        <w:t>Assistant</w:t>
      </w:r>
    </w:p>
    <w:p w14:paraId="6FBB6ED2" w14:textId="1E640A4C" w:rsidR="003560F6" w:rsidRDefault="003560F6" w:rsidP="003560F6">
      <w:pPr>
        <w:pStyle w:val="Dialogue"/>
      </w:pPr>
      <w:r>
        <w:t>You won’t forget the Buddha, Mr. Shahbandar?</w:t>
      </w:r>
    </w:p>
    <w:p w14:paraId="34F4697C" w14:textId="664277BE" w:rsidR="003560F6" w:rsidRDefault="003560F6" w:rsidP="003560F6">
      <w:pPr>
        <w:pStyle w:val="CharacterName"/>
      </w:pPr>
      <w:r>
        <w:t>Shahbandar</w:t>
      </w:r>
    </w:p>
    <w:p w14:paraId="434707DA" w14:textId="7B4DAF97" w:rsidR="003560F6" w:rsidRDefault="003560F6" w:rsidP="003560F6">
      <w:pPr>
        <w:pStyle w:val="Dialogue"/>
      </w:pPr>
      <w:r>
        <w:t>Hmm?</w:t>
      </w:r>
    </w:p>
    <w:p w14:paraId="791427F4" w14:textId="3BC3F13D" w:rsidR="003560F6" w:rsidRDefault="003560F6" w:rsidP="003560F6">
      <w:pPr>
        <w:pStyle w:val="CharacterName"/>
      </w:pPr>
      <w:r>
        <w:t>Abdul</w:t>
      </w:r>
    </w:p>
    <w:p w14:paraId="191EE0B6" w14:textId="59D990FD" w:rsidR="003560F6" w:rsidRDefault="003560F6" w:rsidP="003560F6">
      <w:pPr>
        <w:pStyle w:val="Dialogue"/>
      </w:pPr>
      <w:r>
        <w:t>The Buddha from the Frenchman, Fournier. You remember him. He did an excellent reproduction for us a few years ago.</w:t>
      </w:r>
    </w:p>
    <w:p w14:paraId="217D751D" w14:textId="3615CCF2" w:rsidR="003560F6" w:rsidRDefault="003560F6" w:rsidP="003560F6">
      <w:pPr>
        <w:pStyle w:val="CharacterName"/>
      </w:pPr>
      <w:r>
        <w:t>Shahbandar</w:t>
      </w:r>
    </w:p>
    <w:p w14:paraId="071A0908" w14:textId="0CD5A4D6" w:rsidR="003560F6" w:rsidRDefault="003560F6" w:rsidP="003560F6">
      <w:pPr>
        <w:pStyle w:val="Dialogue"/>
      </w:pPr>
      <w:r>
        <w:t>How much?</w:t>
      </w:r>
    </w:p>
    <w:p w14:paraId="4ABBBBC1" w14:textId="003DB0D1" w:rsidR="003560F6" w:rsidRDefault="003560F6" w:rsidP="003560F6">
      <w:pPr>
        <w:pStyle w:val="CharacterName"/>
      </w:pPr>
      <w:r>
        <w:t>Abdul</w:t>
      </w:r>
    </w:p>
    <w:p w14:paraId="0BE15CFF" w14:textId="7D6B6131" w:rsidR="003560F6" w:rsidRDefault="003560F6" w:rsidP="003560F6">
      <w:pPr>
        <w:pStyle w:val="Dialogue"/>
      </w:pPr>
      <w:r>
        <w:t>5,000. Quite reasonable.</w:t>
      </w:r>
    </w:p>
    <w:p w14:paraId="13E34AE8" w14:textId="0FC56976" w:rsidR="003560F6" w:rsidRDefault="003560F6" w:rsidP="003560F6">
      <w:pPr>
        <w:pStyle w:val="CharacterName"/>
      </w:pPr>
      <w:r>
        <w:t>Shahbandar</w:t>
      </w:r>
    </w:p>
    <w:p w14:paraId="7017226C" w14:textId="2FF59CB4" w:rsidR="003560F6" w:rsidRDefault="003560F6" w:rsidP="003560F6">
      <w:pPr>
        <w:pStyle w:val="Dialogue"/>
      </w:pPr>
      <w:r>
        <w:t>Perhaps too reasonable. I’ll think about it. Arlette, would you mind leaving us for a moment?</w:t>
      </w:r>
    </w:p>
    <w:p w14:paraId="33C7066A" w14:textId="04C9FB9C" w:rsidR="003560F6" w:rsidRDefault="003560F6" w:rsidP="003560F6">
      <w:r>
        <w:t>She does. Adbul talks around the desk to see what Shahbandar is looking at.</w:t>
      </w:r>
    </w:p>
    <w:p w14:paraId="7904EF39" w14:textId="54F0ACA6" w:rsidR="003560F6" w:rsidRDefault="003560F6" w:rsidP="003560F6">
      <w:pPr>
        <w:pStyle w:val="CharacterName"/>
      </w:pPr>
      <w:r>
        <w:t>Shahbandar</w:t>
      </w:r>
    </w:p>
    <w:p w14:paraId="44A982DF" w14:textId="3B125846" w:rsidR="003560F6" w:rsidRDefault="003560F6" w:rsidP="003560F6">
      <w:pPr>
        <w:pStyle w:val="Dialogue"/>
      </w:pPr>
      <w:r>
        <w:t xml:space="preserve">No, Adbul. If I were a genius, I would understand this. I would understand exactly why this particular </w:t>
      </w:r>
      <w:proofErr w:type="gramStart"/>
      <w:r>
        <w:t>face</w:t>
      </w:r>
      <w:proofErr w:type="gramEnd"/>
      <w:r>
        <w:t xml:space="preserve"> has arrived at this particular hotel.</w:t>
      </w:r>
    </w:p>
    <w:p w14:paraId="7BBE740C" w14:textId="43BA57BC" w:rsidR="003560F6" w:rsidRDefault="003560F6" w:rsidP="003560F6">
      <w:pPr>
        <w:pStyle w:val="CharacterName"/>
      </w:pPr>
      <w:r>
        <w:t>Adbul</w:t>
      </w:r>
    </w:p>
    <w:p w14:paraId="370D9CE8" w14:textId="3E423BEC" w:rsidR="003560F6" w:rsidRDefault="003560F6" w:rsidP="003560F6">
      <w:pPr>
        <w:pStyle w:val="Dialogue"/>
      </w:pPr>
      <w:r>
        <w:t xml:space="preserve">They flew TWA from Karachi. They have a 48-hour visa. The man is 30 years old he was born in </w:t>
      </w:r>
      <w:r w:rsidR="002970D1">
        <w:t>London,</w:t>
      </w:r>
      <w:r>
        <w:t xml:space="preserve"> and he was wearing an Etonian tie.</w:t>
      </w:r>
    </w:p>
    <w:p w14:paraId="58D51FE9" w14:textId="0D1DAE55" w:rsidR="003560F6" w:rsidRDefault="003560F6" w:rsidP="003560F6">
      <w:pPr>
        <w:pStyle w:val="CharacterName"/>
      </w:pPr>
      <w:r>
        <w:t>Shahbandar</w:t>
      </w:r>
    </w:p>
    <w:p w14:paraId="43C40B53" w14:textId="27C52767" w:rsidR="003560F6" w:rsidRDefault="003560F6" w:rsidP="003560F6">
      <w:pPr>
        <w:pStyle w:val="Dialogue"/>
      </w:pPr>
      <w:r>
        <w:t>It’s too good to be true.</w:t>
      </w:r>
    </w:p>
    <w:p w14:paraId="066B296E" w14:textId="2297162C" w:rsidR="003560F6" w:rsidRDefault="003560F6" w:rsidP="003560F6">
      <w:r>
        <w:lastRenderedPageBreak/>
        <w:t>He pulls out a large magnifying glass and gets a closer look at Nicole’s picture.</w:t>
      </w:r>
    </w:p>
    <w:p w14:paraId="66B100B0" w14:textId="50C597DF" w:rsidR="003560F6" w:rsidRDefault="003560F6" w:rsidP="003560F6">
      <w:pPr>
        <w:pStyle w:val="CharacterName"/>
      </w:pPr>
      <w:r>
        <w:t>Adbul</w:t>
      </w:r>
    </w:p>
    <w:p w14:paraId="4C347111" w14:textId="4B3091DA" w:rsidR="003560F6" w:rsidRDefault="003560F6" w:rsidP="003560F6">
      <w:pPr>
        <w:pStyle w:val="Dialogue"/>
      </w:pPr>
      <w:r>
        <w:t>Imagine my reaction when I first saw her in the hotel lobby. The resemblance is absolutely astounding. It’s like magic.</w:t>
      </w:r>
    </w:p>
    <w:p w14:paraId="70E0EED5" w14:textId="006B66ED" w:rsidR="003560F6" w:rsidRDefault="003560F6" w:rsidP="003560F6">
      <w:pPr>
        <w:pStyle w:val="CharacterName"/>
      </w:pPr>
      <w:r>
        <w:t>Shahbandar</w:t>
      </w:r>
    </w:p>
    <w:p w14:paraId="5E7FF268" w14:textId="56E4192A" w:rsidR="003560F6" w:rsidRDefault="003560F6" w:rsidP="003560F6">
      <w:pPr>
        <w:pStyle w:val="Dialogue"/>
      </w:pPr>
      <w:r>
        <w:t>Perhaps too much like magic. Have them watched.</w:t>
      </w:r>
    </w:p>
    <w:p w14:paraId="0F62FF02" w14:textId="7AD16E48" w:rsidR="003560F6" w:rsidRDefault="003560F6" w:rsidP="003560F6">
      <w:pPr>
        <w:pStyle w:val="CharacterName"/>
      </w:pPr>
      <w:r>
        <w:t>Adbul</w:t>
      </w:r>
    </w:p>
    <w:p w14:paraId="179FEF59" w14:textId="4BBC8580" w:rsidR="003560F6" w:rsidRDefault="003560F6" w:rsidP="003560F6">
      <w:pPr>
        <w:pStyle w:val="Dialogue"/>
      </w:pPr>
      <w:r>
        <w:t>Yes sir.</w:t>
      </w:r>
    </w:p>
    <w:p w14:paraId="1A722A21" w14:textId="6CD57D74" w:rsidR="003560F6" w:rsidRPr="00EF44AD" w:rsidRDefault="003560F6" w:rsidP="003560F6">
      <w:pPr>
        <w:pStyle w:val="FadeInActionSceneSetting"/>
        <w:rPr>
          <w:b/>
          <w:bCs/>
        </w:rPr>
      </w:pPr>
      <w:r w:rsidRPr="00EF44AD">
        <w:rPr>
          <w:b/>
          <w:bCs/>
        </w:rPr>
        <w:t>int – Semarius Hotel – dean’s room – day</w:t>
      </w:r>
    </w:p>
    <w:p w14:paraId="4B9AA083" w14:textId="5695D7EC" w:rsidR="003560F6" w:rsidRDefault="00336C37" w:rsidP="00336C37">
      <w:r>
        <w:t xml:space="preserve">Dean </w:t>
      </w:r>
      <w:proofErr w:type="gramStart"/>
      <w:r>
        <w:t>is finishing</w:t>
      </w:r>
      <w:proofErr w:type="gramEnd"/>
      <w:r>
        <w:t xml:space="preserve"> giving Nicole her second set of instructions.</w:t>
      </w:r>
    </w:p>
    <w:p w14:paraId="2A370BCC" w14:textId="58F26641" w:rsidR="00336C37" w:rsidRDefault="00336C37" w:rsidP="00336C37">
      <w:pPr>
        <w:pStyle w:val="CharacterName"/>
      </w:pPr>
      <w:r>
        <w:t>Dean</w:t>
      </w:r>
    </w:p>
    <w:p w14:paraId="3234E6A0" w14:textId="3BA64EE1" w:rsidR="00336C37" w:rsidRDefault="00336C37" w:rsidP="00336C37">
      <w:pPr>
        <w:pStyle w:val="Dialogue"/>
      </w:pPr>
      <w:r>
        <w:t>And at 11:30, no matter where you are, no matter what you are doing, leave it. Go to the airport. Be there by midnight. Plane leaves at 12:30.</w:t>
      </w:r>
    </w:p>
    <w:p w14:paraId="3072C756" w14:textId="17C099AF" w:rsidR="00336C37" w:rsidRDefault="00336C37" w:rsidP="00336C37">
      <w:pPr>
        <w:pStyle w:val="CharacterName"/>
      </w:pPr>
      <w:r>
        <w:t>Nicole</w:t>
      </w:r>
    </w:p>
    <w:p w14:paraId="402320A6" w14:textId="1CDAE272" w:rsidR="00336C37" w:rsidRDefault="00336C37" w:rsidP="00336C37">
      <w:pPr>
        <w:pStyle w:val="Dialogue"/>
      </w:pPr>
      <w:r>
        <w:t>I’m supposed to drop everything, no matter where I am?</w:t>
      </w:r>
    </w:p>
    <w:p w14:paraId="4376A7AF" w14:textId="3A090E4A" w:rsidR="00336C37" w:rsidRDefault="00336C37" w:rsidP="00336C37">
      <w:pPr>
        <w:pStyle w:val="CharacterName"/>
      </w:pPr>
      <w:r>
        <w:t>Dean</w:t>
      </w:r>
    </w:p>
    <w:p w14:paraId="3329162A" w14:textId="0A908024" w:rsidR="00336C37" w:rsidRDefault="00336C37" w:rsidP="00336C37">
      <w:pPr>
        <w:pStyle w:val="Dialogue"/>
      </w:pPr>
      <w:r>
        <w:t>That’s right.</w:t>
      </w:r>
    </w:p>
    <w:p w14:paraId="1828690E" w14:textId="4A9C3934" w:rsidR="00336C37" w:rsidRDefault="00336C37" w:rsidP="00336C37">
      <w:pPr>
        <w:pStyle w:val="CharacterName"/>
      </w:pPr>
      <w:r>
        <w:t>Nicole</w:t>
      </w:r>
    </w:p>
    <w:p w14:paraId="73EC2A89" w14:textId="49D6665D" w:rsidR="00336C37" w:rsidRDefault="00336C37" w:rsidP="00336C37">
      <w:pPr>
        <w:pStyle w:val="Dialogue"/>
      </w:pPr>
      <w:r>
        <w:t>Is that all you’re gonna tell me?</w:t>
      </w:r>
    </w:p>
    <w:p w14:paraId="497F70A0" w14:textId="346E373E" w:rsidR="00336C37" w:rsidRDefault="00336C37" w:rsidP="00336C37">
      <w:pPr>
        <w:pStyle w:val="CharacterName"/>
      </w:pPr>
      <w:r>
        <w:t>Dean</w:t>
      </w:r>
    </w:p>
    <w:p w14:paraId="4A99E760" w14:textId="6FF4BA6C" w:rsidR="00336C37" w:rsidRDefault="00336C37" w:rsidP="00336C37">
      <w:pPr>
        <w:pStyle w:val="Dialogue"/>
      </w:pPr>
      <w:r>
        <w:t>That’s all you have to know. Now just follow your instructions and retire gracefully, alright?</w:t>
      </w:r>
    </w:p>
    <w:p w14:paraId="24ADF17D" w14:textId="44B76E36" w:rsidR="00336C37" w:rsidRDefault="00336C37" w:rsidP="00336C37">
      <w:pPr>
        <w:pStyle w:val="CharacterName"/>
      </w:pPr>
      <w:r>
        <w:t>Nicole</w:t>
      </w:r>
    </w:p>
    <w:p w14:paraId="7F22EC07" w14:textId="5407BE83" w:rsidR="00336C37" w:rsidRDefault="00336C37" w:rsidP="00336C37">
      <w:pPr>
        <w:pStyle w:val="Dialogue"/>
      </w:pPr>
      <w:r>
        <w:t>Yes sir.</w:t>
      </w:r>
    </w:p>
    <w:p w14:paraId="3F79FD1C" w14:textId="62EFC0E0" w:rsidR="00336C37" w:rsidRDefault="00336C37" w:rsidP="00336C37">
      <w:r>
        <w:lastRenderedPageBreak/>
        <w:t>She mockingly salutes him 3 times as she walks back to the bedroom. He picks up the phone again.</w:t>
      </w:r>
    </w:p>
    <w:p w14:paraId="526679E3" w14:textId="0CD7FCC1" w:rsidR="00336C37" w:rsidRDefault="00336C37" w:rsidP="00336C37">
      <w:pPr>
        <w:pStyle w:val="CharacterName"/>
      </w:pPr>
      <w:r>
        <w:t>Dean</w:t>
      </w:r>
    </w:p>
    <w:p w14:paraId="36184A8B" w14:textId="19867D5E" w:rsidR="00336C37" w:rsidRDefault="00336C37" w:rsidP="00336C37">
      <w:pPr>
        <w:pStyle w:val="Dialogue"/>
      </w:pPr>
      <w:r>
        <w:t>This is Sir Harold Dean, 20 minutes ago I asked you for 4279. Where is it?</w:t>
      </w:r>
    </w:p>
    <w:p w14:paraId="3359A70B" w14:textId="77777777" w:rsidR="00336C37" w:rsidRPr="00EF44AD" w:rsidRDefault="00336C37" w:rsidP="00336C37">
      <w:pPr>
        <w:pStyle w:val="FadeInActionSceneSetting"/>
        <w:rPr>
          <w:b/>
          <w:bCs/>
        </w:rPr>
      </w:pPr>
      <w:r w:rsidRPr="00EF44AD">
        <w:rPr>
          <w:b/>
          <w:bCs/>
        </w:rPr>
        <w:t>ext. dammuz streets – day</w:t>
      </w:r>
    </w:p>
    <w:p w14:paraId="116A1CAD" w14:textId="5E257AA9" w:rsidR="00336C37" w:rsidRDefault="00336C37" w:rsidP="00336C37">
      <w:r>
        <w:t>Emile is still waiting for the man at the payphone.</w:t>
      </w:r>
    </w:p>
    <w:p w14:paraId="2EDADDDC" w14:textId="77777777" w:rsidR="00336C37" w:rsidRDefault="00336C37" w:rsidP="00336C37">
      <w:pPr>
        <w:pStyle w:val="CharacterName"/>
      </w:pPr>
      <w:r>
        <w:t>Emile</w:t>
      </w:r>
    </w:p>
    <w:p w14:paraId="1D7DFF90" w14:textId="79BA3395" w:rsidR="00336C37" w:rsidRDefault="00336C37" w:rsidP="00336C37">
      <w:pPr>
        <w:pStyle w:val="Dialogue"/>
      </w:pPr>
      <w:r>
        <w:t>Would you mind hurrying please!</w:t>
      </w:r>
    </w:p>
    <w:p w14:paraId="545522CB" w14:textId="3813A275" w:rsidR="002E77E2" w:rsidRDefault="00336C37" w:rsidP="00336C37">
      <w:pPr>
        <w:pStyle w:val="CharacterName"/>
      </w:pPr>
      <w:r>
        <w:t>Man</w:t>
      </w:r>
    </w:p>
    <w:p w14:paraId="58135769" w14:textId="07E5E785" w:rsidR="00336C37" w:rsidRDefault="00336C37" w:rsidP="00336C37">
      <w:pPr>
        <w:pStyle w:val="Dialogue"/>
      </w:pPr>
      <w:proofErr w:type="spellStart"/>
      <w:r>
        <w:t>Shuddup</w:t>
      </w:r>
      <w:proofErr w:type="spellEnd"/>
      <w:r>
        <w:t>.</w:t>
      </w:r>
    </w:p>
    <w:p w14:paraId="14D3E69D" w14:textId="5C49DF9A" w:rsidR="00336C37" w:rsidRDefault="00336C37" w:rsidP="00336C37">
      <w:r>
        <w:t>The man pushes Emile away, continues his conversation in Arabic.</w:t>
      </w:r>
    </w:p>
    <w:p w14:paraId="32E2FE04" w14:textId="77777777" w:rsidR="00336C37" w:rsidRPr="00EF44AD" w:rsidRDefault="00336C37" w:rsidP="00336C37">
      <w:pPr>
        <w:pStyle w:val="FadeInActionSceneSetting"/>
        <w:rPr>
          <w:b/>
          <w:bCs/>
        </w:rPr>
      </w:pPr>
      <w:r w:rsidRPr="00EF44AD">
        <w:rPr>
          <w:b/>
          <w:bCs/>
        </w:rPr>
        <w:t>int – Semarius Hotel – dean’s room – day</w:t>
      </w:r>
    </w:p>
    <w:p w14:paraId="780BD817" w14:textId="2AA8722B" w:rsidR="00336C37" w:rsidRDefault="00336C37" w:rsidP="00336C37">
      <w:r>
        <w:t xml:space="preserve">Nicole is unpacking her suitcase, putting all the fancy </w:t>
      </w:r>
      <w:proofErr w:type="gramStart"/>
      <w:r>
        <w:t>dresses</w:t>
      </w:r>
      <w:proofErr w:type="gramEnd"/>
      <w:r>
        <w:t xml:space="preserve"> into the dresser. Dean enters.</w:t>
      </w:r>
    </w:p>
    <w:p w14:paraId="3D45DA3F" w14:textId="79496B0C" w:rsidR="00336C37" w:rsidRDefault="00336C37" w:rsidP="00336C37">
      <w:pPr>
        <w:pStyle w:val="CharacterName"/>
      </w:pPr>
      <w:r>
        <w:t>Dean</w:t>
      </w:r>
    </w:p>
    <w:p w14:paraId="626C27B8" w14:textId="45A503EA" w:rsidR="00336C37" w:rsidRDefault="00336C37" w:rsidP="00336C37">
      <w:pPr>
        <w:pStyle w:val="Dialogue"/>
      </w:pPr>
      <w:r>
        <w:t>Come with me.</w:t>
      </w:r>
    </w:p>
    <w:p w14:paraId="32F9AC38" w14:textId="7BB99175" w:rsidR="00336C37" w:rsidRDefault="00336C37" w:rsidP="00336C37">
      <w:pPr>
        <w:pStyle w:val="CharacterName"/>
      </w:pPr>
      <w:r>
        <w:t>Nicole</w:t>
      </w:r>
    </w:p>
    <w:p w14:paraId="51E16A7B" w14:textId="6FAA736E" w:rsidR="00336C37" w:rsidRDefault="00336C37" w:rsidP="00336C37">
      <w:pPr>
        <w:pStyle w:val="Dialogue"/>
      </w:pPr>
      <w:r>
        <w:t>Lady Dean has retired gracefully and is unpacking.</w:t>
      </w:r>
    </w:p>
    <w:p w14:paraId="231254DB" w14:textId="05EEC04D" w:rsidR="00336C37" w:rsidRDefault="00336C37" w:rsidP="00336C37">
      <w:pPr>
        <w:pStyle w:val="CharacterName"/>
      </w:pPr>
      <w:r>
        <w:t>Dean</w:t>
      </w:r>
    </w:p>
    <w:p w14:paraId="34D3FD0C" w14:textId="714EBC56" w:rsidR="00336C37" w:rsidRDefault="00336C37" w:rsidP="00336C37">
      <w:pPr>
        <w:pStyle w:val="Dialogue"/>
      </w:pPr>
      <w:r>
        <w:t xml:space="preserve">Will you come with me </w:t>
      </w:r>
      <w:r w:rsidR="002970D1">
        <w:t>please?</w:t>
      </w:r>
    </w:p>
    <w:p w14:paraId="5ED2AEA3" w14:textId="67B56A67" w:rsidR="00336C37" w:rsidRDefault="00336C37" w:rsidP="00336C37">
      <w:r>
        <w:t>He grabs her hand.</w:t>
      </w:r>
    </w:p>
    <w:p w14:paraId="1E047C31" w14:textId="5AC08E04" w:rsidR="00336C37" w:rsidRDefault="00336C37" w:rsidP="00336C37">
      <w:pPr>
        <w:pStyle w:val="CharacterName"/>
      </w:pPr>
      <w:r>
        <w:t>Nicole</w:t>
      </w:r>
    </w:p>
    <w:p w14:paraId="4C4B7A50" w14:textId="54D7DCDD" w:rsidR="00336C37" w:rsidRDefault="00336C37" w:rsidP="00336C37">
      <w:pPr>
        <w:pStyle w:val="Dialogue"/>
      </w:pPr>
      <w:r>
        <w:t>Why, where are we going?</w:t>
      </w:r>
    </w:p>
    <w:p w14:paraId="55B33418" w14:textId="6C022C80" w:rsidR="00336C37" w:rsidRDefault="00336C37" w:rsidP="00336C37">
      <w:pPr>
        <w:pStyle w:val="CharacterName"/>
      </w:pPr>
      <w:r>
        <w:t>Dean</w:t>
      </w:r>
    </w:p>
    <w:p w14:paraId="6CB5EEB5" w14:textId="1C96ACF8" w:rsidR="00336C37" w:rsidRDefault="00336C37" w:rsidP="00336C37">
      <w:pPr>
        <w:pStyle w:val="Dialogue"/>
      </w:pPr>
      <w:r>
        <w:t>We’re going to find Emile.</w:t>
      </w:r>
    </w:p>
    <w:p w14:paraId="65ECAC7E" w14:textId="3205963B" w:rsidR="00336C37" w:rsidRDefault="00336C37" w:rsidP="00336C37">
      <w:pPr>
        <w:pStyle w:val="CharacterName"/>
      </w:pPr>
      <w:r>
        <w:t>Nicole</w:t>
      </w:r>
    </w:p>
    <w:p w14:paraId="7618335F" w14:textId="1CD4E2E0" w:rsidR="00336C37" w:rsidRDefault="00336C37" w:rsidP="00336C37">
      <w:pPr>
        <w:pStyle w:val="Dialogue"/>
      </w:pPr>
      <w:r>
        <w:t>Emile? I thought he was in Hong Kong.</w:t>
      </w:r>
    </w:p>
    <w:p w14:paraId="4666D39B" w14:textId="3980739A" w:rsidR="00336C37" w:rsidRDefault="00336C37" w:rsidP="00336C37">
      <w:pPr>
        <w:pStyle w:val="CharacterName"/>
      </w:pPr>
      <w:r>
        <w:lastRenderedPageBreak/>
        <w:t>Dean</w:t>
      </w:r>
    </w:p>
    <w:p w14:paraId="13A5FA84" w14:textId="43B84569" w:rsidR="00336C37" w:rsidRDefault="002970D1" w:rsidP="00336C37">
      <w:pPr>
        <w:pStyle w:val="Dialogue"/>
      </w:pPr>
      <w:r>
        <w:t>No,</w:t>
      </w:r>
      <w:r w:rsidR="00336C37">
        <w:t xml:space="preserve"> he’s here. Now will you stop asking questions?</w:t>
      </w:r>
    </w:p>
    <w:p w14:paraId="2FD6ADD8" w14:textId="0497D3A4" w:rsidR="00336C37" w:rsidRDefault="00336C37" w:rsidP="00336C37">
      <w:pPr>
        <w:pStyle w:val="CharacterName"/>
      </w:pPr>
      <w:r>
        <w:t>Nicole</w:t>
      </w:r>
    </w:p>
    <w:p w14:paraId="1E7B8822" w14:textId="752C92BF" w:rsidR="00336C37" w:rsidRDefault="00336C37" w:rsidP="00336C37">
      <w:pPr>
        <w:pStyle w:val="Dialogue"/>
      </w:pPr>
      <w:r>
        <w:t xml:space="preserve">It’s only human to be </w:t>
      </w:r>
      <w:proofErr w:type="gramStart"/>
      <w:r>
        <w:t>curious</w:t>
      </w:r>
      <w:proofErr w:type="gramEnd"/>
      <w:r>
        <w:t xml:space="preserve"> Harry.</w:t>
      </w:r>
    </w:p>
    <w:p w14:paraId="7CE414C1" w14:textId="251E711C" w:rsidR="00336C37" w:rsidRDefault="00336C37" w:rsidP="00336C37">
      <w:pPr>
        <w:pStyle w:val="CharacterName"/>
      </w:pPr>
      <w:r>
        <w:t>Dean</w:t>
      </w:r>
    </w:p>
    <w:p w14:paraId="63C22C20" w14:textId="7B92C77D" w:rsidR="00336C37" w:rsidRDefault="00336C37" w:rsidP="00336C37">
      <w:pPr>
        <w:pStyle w:val="Dialogue"/>
      </w:pPr>
      <w:r>
        <w:t>Well, as far as I’m concerned, you’re far too human.</w:t>
      </w:r>
    </w:p>
    <w:p w14:paraId="6B74D7CF" w14:textId="77777777" w:rsidR="00336C37" w:rsidRPr="00EF44AD" w:rsidRDefault="00336C37" w:rsidP="00336C37">
      <w:pPr>
        <w:pStyle w:val="FadeInActionSceneSetting"/>
        <w:rPr>
          <w:b/>
          <w:bCs/>
        </w:rPr>
      </w:pPr>
      <w:r w:rsidRPr="00EF44AD">
        <w:rPr>
          <w:b/>
          <w:bCs/>
        </w:rPr>
        <w:t>ext. dammuz streets – day</w:t>
      </w:r>
    </w:p>
    <w:p w14:paraId="6679D888" w14:textId="774EC795" w:rsidR="00336C37" w:rsidRDefault="00336C37" w:rsidP="00336C37">
      <w:r>
        <w:t xml:space="preserve">A taxi drives Dean and Nicole though the crowded market street. It stops and Nicole and Dean </w:t>
      </w:r>
      <w:proofErr w:type="gramStart"/>
      <w:r>
        <w:t>get out</w:t>
      </w:r>
      <w:proofErr w:type="gramEnd"/>
      <w:r>
        <w:t>. Two men get out of the car that was following them as well.</w:t>
      </w:r>
    </w:p>
    <w:p w14:paraId="02B0E2B3" w14:textId="70974302" w:rsidR="00336C37" w:rsidRDefault="00336C37" w:rsidP="00336C37">
      <w:r>
        <w:t>Dean talks to the taxi driver.</w:t>
      </w:r>
    </w:p>
    <w:p w14:paraId="76880A3A" w14:textId="3A3D8C75" w:rsidR="00336C37" w:rsidRDefault="00336C37" w:rsidP="00336C37">
      <w:pPr>
        <w:pStyle w:val="CharacterName"/>
      </w:pPr>
      <w:r>
        <w:t>Dean</w:t>
      </w:r>
    </w:p>
    <w:p w14:paraId="15A3B00D" w14:textId="0C9E916E" w:rsidR="00336C37" w:rsidRDefault="00336C37" w:rsidP="00336C37">
      <w:pPr>
        <w:pStyle w:val="Dialogue"/>
      </w:pPr>
      <w:r>
        <w:t xml:space="preserve">Vous </w:t>
      </w:r>
      <w:proofErr w:type="spellStart"/>
      <w:r>
        <w:t>restez</w:t>
      </w:r>
      <w:proofErr w:type="spellEnd"/>
      <w:r>
        <w:t xml:space="preserve"> </w:t>
      </w:r>
      <w:proofErr w:type="spellStart"/>
      <w:r>
        <w:t>ici</w:t>
      </w:r>
      <w:proofErr w:type="spellEnd"/>
      <w:r>
        <w:t xml:space="preserve"> </w:t>
      </w:r>
      <w:proofErr w:type="spellStart"/>
      <w:r>
        <w:t>queques</w:t>
      </w:r>
      <w:proofErr w:type="spellEnd"/>
      <w:r>
        <w:t xml:space="preserve"> minutes pour moi</w:t>
      </w:r>
      <w:r w:rsidR="00FB1E66">
        <w:t>. Merci.</w:t>
      </w:r>
    </w:p>
    <w:p w14:paraId="714191BD" w14:textId="34BC6002" w:rsidR="00FB1E66" w:rsidRDefault="00FB1E66" w:rsidP="00FB1E66">
      <w:r>
        <w:t>They walk off, Nicole notices the men behind them as Dean pulls her along.</w:t>
      </w:r>
    </w:p>
    <w:p w14:paraId="7AEAB626" w14:textId="2CC904F9" w:rsidR="00FB1E66" w:rsidRDefault="00FB1E66" w:rsidP="00FB1E66">
      <w:r>
        <w:t>Nicole keeps looking over his shoulder at the men following them as they walk farther into the crowded market.</w:t>
      </w:r>
    </w:p>
    <w:p w14:paraId="79CED860" w14:textId="131FA1F2" w:rsidR="00FB1E66" w:rsidRDefault="00FB1E66" w:rsidP="00FB1E66">
      <w:pPr>
        <w:pStyle w:val="CharacterName"/>
      </w:pPr>
      <w:r>
        <w:t>Nicole</w:t>
      </w:r>
    </w:p>
    <w:p w14:paraId="3E0E08D1" w14:textId="09939F9F" w:rsidR="00FB1E66" w:rsidRDefault="00FB1E66" w:rsidP="00FB1E66">
      <w:pPr>
        <w:pStyle w:val="Dialogue"/>
      </w:pPr>
      <w:r>
        <w:t>Harry. I have the funniest feeling.</w:t>
      </w:r>
    </w:p>
    <w:p w14:paraId="61D243B4" w14:textId="1CCE0D16" w:rsidR="00FB1E66" w:rsidRDefault="00FB1E66" w:rsidP="00FB1E66">
      <w:r>
        <w:t xml:space="preserve">They arrive at the </w:t>
      </w:r>
      <w:proofErr w:type="gramStart"/>
      <w:r>
        <w:t>payphone,</w:t>
      </w:r>
      <w:proofErr w:type="gramEnd"/>
      <w:r>
        <w:t xml:space="preserve"> the man is still talking in Arabic on it. Dean looks around. Nicole stares back at the men, they start fingering trinkets at a purple booth.</w:t>
      </w:r>
    </w:p>
    <w:p w14:paraId="73CD3403" w14:textId="0EF5F691" w:rsidR="00FB1E66" w:rsidRDefault="00FB1E66" w:rsidP="00FB1E66">
      <w:pPr>
        <w:pStyle w:val="CharacterName"/>
      </w:pPr>
      <w:r>
        <w:t>Nicole</w:t>
      </w:r>
    </w:p>
    <w:p w14:paraId="719971DD" w14:textId="0BCCE382" w:rsidR="00FB1E66" w:rsidRDefault="00FB1E66" w:rsidP="00FB1E66">
      <w:pPr>
        <w:pStyle w:val="Dialogue"/>
      </w:pPr>
      <w:r>
        <w:t>Harry?</w:t>
      </w:r>
    </w:p>
    <w:p w14:paraId="3B2254EE" w14:textId="32E8992E" w:rsidR="00FB1E66" w:rsidRDefault="00FB1E66" w:rsidP="00FB1E66">
      <w:pPr>
        <w:pStyle w:val="CharacterName"/>
      </w:pPr>
      <w:r>
        <w:t>Dean</w:t>
      </w:r>
    </w:p>
    <w:p w14:paraId="3CF2341B" w14:textId="20AEDA64" w:rsidR="00FB1E66" w:rsidRDefault="00FB1E66" w:rsidP="00FB1E66">
      <w:pPr>
        <w:pStyle w:val="Dialogue"/>
      </w:pPr>
      <w:r>
        <w:t>What is it?</w:t>
      </w:r>
    </w:p>
    <w:p w14:paraId="0009CF78" w14:textId="77777777" w:rsidR="00FB1E66" w:rsidRDefault="00FB1E66" w:rsidP="00FB1E66">
      <w:pPr>
        <w:pStyle w:val="Dialogue"/>
      </w:pPr>
    </w:p>
    <w:p w14:paraId="39CC9D2E" w14:textId="03C4B4D4" w:rsidR="00FB1E66" w:rsidRDefault="003D7EA4" w:rsidP="003D7EA4">
      <w:pPr>
        <w:pStyle w:val="MORE"/>
      </w:pPr>
      <w:r>
        <w:t>[more]</w:t>
      </w:r>
    </w:p>
    <w:p w14:paraId="7818DA5D" w14:textId="6326EB62" w:rsidR="00FB1E66" w:rsidRDefault="00FB1E66" w:rsidP="00FB1E66">
      <w:pPr>
        <w:pStyle w:val="CharacterName"/>
      </w:pPr>
      <w:r>
        <w:lastRenderedPageBreak/>
        <w:t>Nicole</w:t>
      </w:r>
    </w:p>
    <w:p w14:paraId="74F7E36B" w14:textId="3848BFA8" w:rsidR="00FB1E66" w:rsidRDefault="00FB1E66" w:rsidP="00FB1E66">
      <w:pPr>
        <w:pStyle w:val="Dialogue"/>
      </w:pPr>
      <w:r>
        <w:t xml:space="preserve">You’re not one of those spies who </w:t>
      </w:r>
      <w:proofErr w:type="gramStart"/>
      <w:r>
        <w:t>gets</w:t>
      </w:r>
      <w:proofErr w:type="gramEnd"/>
      <w:r>
        <w:t xml:space="preserve"> blown up are you?</w:t>
      </w:r>
    </w:p>
    <w:p w14:paraId="239CFF7C" w14:textId="0D835438" w:rsidR="00FB1E66" w:rsidRDefault="00FB1E66" w:rsidP="00FB1E66">
      <w:pPr>
        <w:pStyle w:val="CharacterName"/>
      </w:pPr>
      <w:r>
        <w:t>Dean</w:t>
      </w:r>
    </w:p>
    <w:p w14:paraId="53DE90BD" w14:textId="0CB95DB1" w:rsidR="00FB1E66" w:rsidRDefault="00FB1E66" w:rsidP="00FB1E66">
      <w:pPr>
        <w:pStyle w:val="Dialogue"/>
      </w:pPr>
      <w:r>
        <w:t>What are you talking about?</w:t>
      </w:r>
    </w:p>
    <w:p w14:paraId="070D4735" w14:textId="484EB332" w:rsidR="00FB1E66" w:rsidRDefault="00FB1E66" w:rsidP="00FB1E66">
      <w:pPr>
        <w:pStyle w:val="CharacterName"/>
      </w:pPr>
      <w:r>
        <w:t>Nicole</w:t>
      </w:r>
    </w:p>
    <w:p w14:paraId="64CB6B84" w14:textId="380FD1AA" w:rsidR="00FB1E66" w:rsidRDefault="00FB1E66" w:rsidP="00FB1E66">
      <w:pPr>
        <w:pStyle w:val="Dialogue"/>
      </w:pPr>
      <w:r>
        <w:t>We’re being followed.</w:t>
      </w:r>
    </w:p>
    <w:p w14:paraId="48FD408C" w14:textId="64968195" w:rsidR="00FB1E66" w:rsidRDefault="00FB1E66" w:rsidP="00FB1E66">
      <w:pPr>
        <w:pStyle w:val="CharacterName"/>
      </w:pPr>
      <w:r>
        <w:t>Dean</w:t>
      </w:r>
    </w:p>
    <w:p w14:paraId="0A0EEFBB" w14:textId="493FF2BE" w:rsidR="00FB1E66" w:rsidRDefault="00FB1E66" w:rsidP="00FB1E66">
      <w:pPr>
        <w:pStyle w:val="Dialogue"/>
      </w:pPr>
      <w:r>
        <w:t>Are you at it again? Who’s following us, your Aunt Minnie from Manchuria?</w:t>
      </w:r>
    </w:p>
    <w:p w14:paraId="636F4E1E" w14:textId="0BEA58F6" w:rsidR="00FB1E66" w:rsidRDefault="00FB1E66" w:rsidP="00FB1E66">
      <w:pPr>
        <w:pStyle w:val="CharacterName"/>
      </w:pPr>
      <w:r>
        <w:t>Nicole</w:t>
      </w:r>
    </w:p>
    <w:p w14:paraId="601ABA65" w14:textId="121E69B5" w:rsidR="00FB1E66" w:rsidRDefault="00FB1E66" w:rsidP="00FB1E66">
      <w:pPr>
        <w:pStyle w:val="Dialogue"/>
      </w:pPr>
      <w:r>
        <w:t xml:space="preserve">I don’t know their </w:t>
      </w:r>
      <w:r w:rsidR="003D7EA4">
        <w:t>names,</w:t>
      </w:r>
      <w:r>
        <w:t xml:space="preserve"> but they’ve been behind us ever since we left the hotel.</w:t>
      </w:r>
    </w:p>
    <w:p w14:paraId="3CEA98EF" w14:textId="729D8D36" w:rsidR="00FB1E66" w:rsidRDefault="00FB1E66" w:rsidP="00FB1E66">
      <w:pPr>
        <w:pStyle w:val="CharacterName"/>
      </w:pPr>
      <w:r>
        <w:t>Dean</w:t>
      </w:r>
    </w:p>
    <w:p w14:paraId="16346CCB" w14:textId="20100093" w:rsidR="00FB1E66" w:rsidRDefault="00FB1E66" w:rsidP="00FB1E66">
      <w:pPr>
        <w:pStyle w:val="Dialogue"/>
      </w:pPr>
      <w:r>
        <w:t>Are you sure?</w:t>
      </w:r>
    </w:p>
    <w:p w14:paraId="1C921244" w14:textId="6B52FE1A" w:rsidR="00FB1E66" w:rsidRDefault="00FB1E66" w:rsidP="00FB1E66">
      <w:pPr>
        <w:pStyle w:val="CharacterName"/>
      </w:pPr>
      <w:r>
        <w:t>Nicole</w:t>
      </w:r>
    </w:p>
    <w:p w14:paraId="7BEB2896" w14:textId="5F0DFD4B" w:rsidR="00FB1E66" w:rsidRDefault="00FB1E66" w:rsidP="00FB1E66">
      <w:pPr>
        <w:pStyle w:val="Dialogue"/>
      </w:pPr>
      <w:r>
        <w:t>They’re fingering trinkets at the purple booth.</w:t>
      </w:r>
    </w:p>
    <w:p w14:paraId="3E8C22D6" w14:textId="3184BD1E" w:rsidR="00FB1E66" w:rsidRDefault="00FB1E66" w:rsidP="00FB1E66">
      <w:pPr>
        <w:pStyle w:val="CharacterName"/>
      </w:pPr>
      <w:r>
        <w:t>Dean</w:t>
      </w:r>
    </w:p>
    <w:p w14:paraId="62DAF449" w14:textId="19E99CB9" w:rsidR="00FB1E66" w:rsidRDefault="00FB1E66" w:rsidP="00FB1E66">
      <w:pPr>
        <w:pStyle w:val="Dialogue"/>
      </w:pPr>
      <w:r>
        <w:t>Purple booth?</w:t>
      </w:r>
    </w:p>
    <w:p w14:paraId="42D2E69E" w14:textId="71276E06" w:rsidR="00FB1E66" w:rsidRDefault="00FB1E66" w:rsidP="00FB1E66">
      <w:pPr>
        <w:pStyle w:val="CharacterName"/>
      </w:pPr>
      <w:r>
        <w:t>Nicole</w:t>
      </w:r>
    </w:p>
    <w:p w14:paraId="021BF3F2" w14:textId="5605D459" w:rsidR="00FB1E66" w:rsidRDefault="00FB1E66" w:rsidP="00FB1E66">
      <w:pPr>
        <w:pStyle w:val="Dialogue"/>
      </w:pPr>
      <w:r>
        <w:t xml:space="preserve">Why is it that people who follow people always end up fingering trinkets? </w:t>
      </w:r>
    </w:p>
    <w:p w14:paraId="59783D0B" w14:textId="392E57BE" w:rsidR="00FB1E66" w:rsidRDefault="00FB1E66" w:rsidP="00FB1E66">
      <w:pPr>
        <w:pStyle w:val="CharacterName"/>
      </w:pPr>
      <w:r>
        <w:t>Dean</w:t>
      </w:r>
    </w:p>
    <w:p w14:paraId="2180F75F" w14:textId="13AB8F39" w:rsidR="00FB1E66" w:rsidRDefault="00FB1E66" w:rsidP="00FB1E66">
      <w:pPr>
        <w:pStyle w:val="Dialogue"/>
      </w:pPr>
      <w:r>
        <w:t>I don’t know, but they’re fingering trinkets all right. Come with me.</w:t>
      </w:r>
    </w:p>
    <w:p w14:paraId="63F24D7F" w14:textId="13912463" w:rsidR="00FB1E66" w:rsidRDefault="00FB1E66" w:rsidP="00FB1E66">
      <w:r>
        <w:t>They continue off, the men follow.</w:t>
      </w:r>
    </w:p>
    <w:p w14:paraId="6E84611D" w14:textId="4D6A0CAE" w:rsidR="00FB1E66" w:rsidRDefault="00FB1E66" w:rsidP="00FB1E66">
      <w:r>
        <w:t xml:space="preserve">Dean pulls Nicole against the flow of the crowd. He loses grip of her </w:t>
      </w:r>
      <w:r w:rsidR="003D7EA4">
        <w:t>hand,</w:t>
      </w:r>
      <w:r>
        <w:t xml:space="preserve"> and the crowd carries her away.</w:t>
      </w:r>
    </w:p>
    <w:p w14:paraId="1C8BB762" w14:textId="62465404" w:rsidR="00FB1E66" w:rsidRDefault="00FB1E66" w:rsidP="00FB1E66">
      <w:pPr>
        <w:pStyle w:val="CharacterName"/>
      </w:pPr>
      <w:r>
        <w:lastRenderedPageBreak/>
        <w:t>Dean</w:t>
      </w:r>
    </w:p>
    <w:p w14:paraId="336A9A54" w14:textId="766938D3" w:rsidR="00FB1E66" w:rsidRDefault="00FB1E66" w:rsidP="00FB1E66">
      <w:pPr>
        <w:pStyle w:val="Dialogue"/>
      </w:pPr>
      <w:r>
        <w:t>Nicole! Nicole!</w:t>
      </w:r>
    </w:p>
    <w:p w14:paraId="057EE755" w14:textId="23D9AA85" w:rsidR="00FB1E66" w:rsidRDefault="00FB1E66" w:rsidP="00FB1E66">
      <w:r>
        <w:t xml:space="preserve">Nicole runs back to the taxi, the two men in pursuit. She gets in, the men get back in their car and follow after the taxi. </w:t>
      </w:r>
    </w:p>
    <w:p w14:paraId="7F5C517F" w14:textId="27AF6798" w:rsidR="00FB1E66" w:rsidRPr="00EF44AD" w:rsidRDefault="00FB1E66" w:rsidP="00FB1E66">
      <w:pPr>
        <w:pStyle w:val="FadeInActionSceneSetting"/>
        <w:rPr>
          <w:b/>
          <w:bCs/>
        </w:rPr>
      </w:pPr>
      <w:r w:rsidRPr="00EF44AD">
        <w:rPr>
          <w:b/>
          <w:bCs/>
        </w:rPr>
        <w:t>Ext. Dammuz café – day</w:t>
      </w:r>
    </w:p>
    <w:p w14:paraId="185F7382" w14:textId="54A5E12E" w:rsidR="00FB1E66" w:rsidRDefault="00FB1E66" w:rsidP="00FB1E66">
      <w:r>
        <w:t xml:space="preserve">Dean puts out a cigarette and </w:t>
      </w:r>
      <w:r w:rsidR="003D7EA4">
        <w:t>pours</w:t>
      </w:r>
      <w:r>
        <w:t xml:space="preserve"> some more beer from his bottle into a glass.</w:t>
      </w:r>
    </w:p>
    <w:p w14:paraId="50B07D11" w14:textId="7ABA9B9A" w:rsidR="00FB1E66" w:rsidRDefault="00FB1E66" w:rsidP="00FB1E66">
      <w:r>
        <w:t xml:space="preserve">Nicole looks at him, her face showing compassion and intrigue. She walks up behind him, taps him on the opposite </w:t>
      </w:r>
      <w:r w:rsidR="008C428A">
        <w:t>shoulder, he falls for it.</w:t>
      </w:r>
    </w:p>
    <w:p w14:paraId="1826D9D5" w14:textId="5B8F6A23" w:rsidR="008C428A" w:rsidRDefault="008C428A" w:rsidP="008C428A">
      <w:pPr>
        <w:pStyle w:val="CharacterName"/>
      </w:pPr>
      <w:r>
        <w:t>Nicole</w:t>
      </w:r>
    </w:p>
    <w:p w14:paraId="7DCD2C7A" w14:textId="40BC52AC" w:rsidR="008C428A" w:rsidRDefault="008C428A" w:rsidP="008C428A">
      <w:pPr>
        <w:pStyle w:val="Dialogue"/>
      </w:pPr>
      <w:r>
        <w:t xml:space="preserve">Hello. Could I have a drink </w:t>
      </w:r>
      <w:proofErr w:type="gramStart"/>
      <w:r>
        <w:t>of</w:t>
      </w:r>
      <w:proofErr w:type="gramEnd"/>
      <w:r>
        <w:t xml:space="preserve"> something, please?</w:t>
      </w:r>
    </w:p>
    <w:p w14:paraId="3E30C4DC" w14:textId="15174099" w:rsidR="008C428A" w:rsidRDefault="008C428A" w:rsidP="008C428A">
      <w:pPr>
        <w:pStyle w:val="CharacterName"/>
      </w:pPr>
      <w:r>
        <w:t>Dean</w:t>
      </w:r>
    </w:p>
    <w:p w14:paraId="39371BD5" w14:textId="0E969C38" w:rsidR="008C428A" w:rsidRDefault="008C428A" w:rsidP="008C428A">
      <w:pPr>
        <w:pStyle w:val="Dialogue"/>
      </w:pPr>
      <w:r>
        <w:t xml:space="preserve">Do you know you’ve been </w:t>
      </w:r>
      <w:proofErr w:type="gramStart"/>
      <w:r>
        <w:t>gone</w:t>
      </w:r>
      <w:proofErr w:type="gramEnd"/>
      <w:r>
        <w:t xml:space="preserve"> 20 minutes?</w:t>
      </w:r>
    </w:p>
    <w:p w14:paraId="1D21FBA9" w14:textId="21DFCBDE" w:rsidR="008C428A" w:rsidRDefault="008C428A" w:rsidP="008C428A">
      <w:pPr>
        <w:pStyle w:val="CharacterName"/>
      </w:pPr>
      <w:r>
        <w:t>Nicole</w:t>
      </w:r>
    </w:p>
    <w:p w14:paraId="17F2CCB7" w14:textId="4EA60B51" w:rsidR="008C428A" w:rsidRDefault="008C428A" w:rsidP="008C428A">
      <w:pPr>
        <w:pStyle w:val="Dialogue"/>
      </w:pPr>
      <w:r>
        <w:t>Do you know you have very nice eyes for a man who never smiles?</w:t>
      </w:r>
    </w:p>
    <w:p w14:paraId="35394E33" w14:textId="6DF28CDD" w:rsidR="008C428A" w:rsidRDefault="008C428A" w:rsidP="008C428A">
      <w:pPr>
        <w:pStyle w:val="CharacterName"/>
      </w:pPr>
      <w:r>
        <w:t>Dean</w:t>
      </w:r>
    </w:p>
    <w:p w14:paraId="28158DB7" w14:textId="102636D2" w:rsidR="008C428A" w:rsidRDefault="008C428A" w:rsidP="008C428A">
      <w:pPr>
        <w:pStyle w:val="Dialogue"/>
      </w:pPr>
      <w:r>
        <w:t>Where</w:t>
      </w:r>
      <w:r w:rsidR="00F90431">
        <w:t xml:space="preserve"> have</w:t>
      </w:r>
      <w:r>
        <w:t xml:space="preserve"> you been?</w:t>
      </w:r>
    </w:p>
    <w:p w14:paraId="17ACDE0E" w14:textId="4747A188" w:rsidR="008C428A" w:rsidRDefault="008C428A" w:rsidP="008C428A">
      <w:pPr>
        <w:pStyle w:val="CharacterName"/>
      </w:pPr>
      <w:r>
        <w:t>Nicole</w:t>
      </w:r>
    </w:p>
    <w:p w14:paraId="5EF38450" w14:textId="720C8311" w:rsidR="008C428A" w:rsidRDefault="008C428A" w:rsidP="008C428A">
      <w:pPr>
        <w:pStyle w:val="Dialogue"/>
      </w:pPr>
      <w:r>
        <w:t>Moving in and out of car doors.</w:t>
      </w:r>
    </w:p>
    <w:p w14:paraId="42EDDF2D" w14:textId="6B5120B7" w:rsidR="008C428A" w:rsidRDefault="008C428A" w:rsidP="008C428A">
      <w:pPr>
        <w:pStyle w:val="CharacterName"/>
      </w:pPr>
      <w:r>
        <w:t>Dean</w:t>
      </w:r>
    </w:p>
    <w:p w14:paraId="7E47BD4E" w14:textId="20F72F66" w:rsidR="008C428A" w:rsidRDefault="008C428A" w:rsidP="008C428A">
      <w:pPr>
        <w:pStyle w:val="Dialogue"/>
      </w:pPr>
      <w:r>
        <w:t xml:space="preserve">Do you realize what sort of place this is? You could be bought and sold for half a crown. </w:t>
      </w:r>
    </w:p>
    <w:p w14:paraId="0C1EAA38" w14:textId="0250CE07" w:rsidR="008C428A" w:rsidRDefault="008C428A" w:rsidP="008C428A">
      <w:pPr>
        <w:pStyle w:val="CharacterName"/>
      </w:pPr>
      <w:r>
        <w:t>Nicole</w:t>
      </w:r>
    </w:p>
    <w:p w14:paraId="24171AE0" w14:textId="11D2E114" w:rsidR="008C428A" w:rsidRDefault="008C428A" w:rsidP="008C428A">
      <w:pPr>
        <w:pStyle w:val="Dialogue"/>
      </w:pPr>
      <w:r>
        <w:t>Are you worried about me?</w:t>
      </w:r>
    </w:p>
    <w:p w14:paraId="55E3D08F" w14:textId="5A1D2640" w:rsidR="008C428A" w:rsidRDefault="008C428A" w:rsidP="008C428A">
      <w:pPr>
        <w:pStyle w:val="CharacterName"/>
      </w:pPr>
      <w:r>
        <w:t>Dean</w:t>
      </w:r>
    </w:p>
    <w:p w14:paraId="6838B827" w14:textId="245CF697" w:rsidR="008C428A" w:rsidRDefault="008C428A" w:rsidP="008C428A">
      <w:pPr>
        <w:pStyle w:val="Dialogue"/>
      </w:pPr>
      <w:r>
        <w:t>No at all! I was worried about losing those two men.</w:t>
      </w:r>
    </w:p>
    <w:p w14:paraId="358E33C0" w14:textId="6229A939" w:rsidR="008C428A" w:rsidRDefault="008C428A" w:rsidP="008C428A">
      <w:pPr>
        <w:pStyle w:val="CharacterName"/>
      </w:pPr>
      <w:r>
        <w:lastRenderedPageBreak/>
        <w:t>Nicole</w:t>
      </w:r>
    </w:p>
    <w:p w14:paraId="0D2DCF86" w14:textId="5970C1CB" w:rsidR="008C428A" w:rsidRDefault="008C428A" w:rsidP="008C428A">
      <w:pPr>
        <w:pStyle w:val="Dialogue"/>
      </w:pPr>
      <w:r>
        <w:t xml:space="preserve">No, no. That’s where you weren’t being tricky enough. I let them follow me back to the taxi. I got into the back seat of the </w:t>
      </w:r>
      <w:r w:rsidR="002970D1">
        <w:t>taxi,</w:t>
      </w:r>
      <w:r>
        <w:t xml:space="preserve"> and I told the driver to drive away. They got into their car and followed the taxi. Only they didn’t suspect that I’ve been to the cinema many times and knew to crawl out of the other side of the taxi before my driver even left, which means that their car is still following my taxi. </w:t>
      </w:r>
      <w:r w:rsidR="002970D1">
        <w:t>Oh,</w:t>
      </w:r>
      <w:r>
        <w:t xml:space="preserve"> I forgot to tell you. I found Emile.</w:t>
      </w:r>
    </w:p>
    <w:p w14:paraId="2F2D008F" w14:textId="6EBC951F" w:rsidR="008C428A" w:rsidRDefault="008C428A" w:rsidP="008C428A">
      <w:pPr>
        <w:pStyle w:val="CharacterName"/>
      </w:pPr>
      <w:r>
        <w:t>Dean</w:t>
      </w:r>
    </w:p>
    <w:p w14:paraId="61C206E5" w14:textId="484DF8D6" w:rsidR="008C428A" w:rsidRDefault="008C428A" w:rsidP="008C428A">
      <w:pPr>
        <w:pStyle w:val="Dialogue"/>
      </w:pPr>
      <w:r>
        <w:t>You what?</w:t>
      </w:r>
    </w:p>
    <w:p w14:paraId="00E5D0FB" w14:textId="240F28DC" w:rsidR="008C428A" w:rsidRDefault="008C428A" w:rsidP="008C428A">
      <w:pPr>
        <w:pStyle w:val="CharacterName"/>
      </w:pPr>
      <w:r>
        <w:t>Nicole</w:t>
      </w:r>
    </w:p>
    <w:p w14:paraId="1F7B9881" w14:textId="24580E44" w:rsidR="008C428A" w:rsidRDefault="008C428A" w:rsidP="008C428A">
      <w:pPr>
        <w:pStyle w:val="Dialogue"/>
      </w:pPr>
      <w:r>
        <w:t>He said, “Please tell Harry everything is all right. I have made the delivery.”</w:t>
      </w:r>
    </w:p>
    <w:p w14:paraId="58140D18" w14:textId="004F1B97" w:rsidR="008C428A" w:rsidRDefault="008C428A" w:rsidP="008C428A">
      <w:r>
        <w:t>Nicole laughs.</w:t>
      </w:r>
    </w:p>
    <w:p w14:paraId="00CE15E8" w14:textId="0F942423" w:rsidR="008C428A" w:rsidRDefault="008C428A" w:rsidP="008C428A">
      <w:pPr>
        <w:pStyle w:val="CharacterName"/>
      </w:pPr>
      <w:r>
        <w:t>Nicole</w:t>
      </w:r>
    </w:p>
    <w:p w14:paraId="11C527D4" w14:textId="510BE601" w:rsidR="008C428A" w:rsidRDefault="008C428A" w:rsidP="008C428A">
      <w:pPr>
        <w:pStyle w:val="Dialogue"/>
      </w:pPr>
      <w:r>
        <w:t>I don’t know what it means, but it must be very good.</w:t>
      </w:r>
    </w:p>
    <w:p w14:paraId="634C230B" w14:textId="4EDC27EB" w:rsidR="008C428A" w:rsidRDefault="008C428A" w:rsidP="008C428A">
      <w:pPr>
        <w:pStyle w:val="CharacterName"/>
      </w:pPr>
      <w:r>
        <w:t>Dean</w:t>
      </w:r>
    </w:p>
    <w:p w14:paraId="2AF5F272" w14:textId="264B3CB6" w:rsidR="008C428A" w:rsidRDefault="008C428A" w:rsidP="008C428A">
      <w:pPr>
        <w:pStyle w:val="Dialogue"/>
      </w:pPr>
      <w:r>
        <w:t>Y</w:t>
      </w:r>
      <w:r w:rsidRPr="008C428A">
        <w:t>ou are the most infuriating person I've ever met in my life</w:t>
      </w:r>
      <w:r>
        <w:t>.</w:t>
      </w:r>
    </w:p>
    <w:p w14:paraId="4D414D3C" w14:textId="2AC8679B" w:rsidR="008C428A" w:rsidRDefault="00C541AA" w:rsidP="008C428A">
      <w:r>
        <w:t>H</w:t>
      </w:r>
      <w:r w:rsidR="008C428A">
        <w:t>e pulls her away.</w:t>
      </w:r>
    </w:p>
    <w:p w14:paraId="544222CD" w14:textId="523DECB6" w:rsidR="008C428A" w:rsidRDefault="008C428A" w:rsidP="008C428A">
      <w:pPr>
        <w:pStyle w:val="CharacterName"/>
      </w:pPr>
      <w:r>
        <w:t>Nicole</w:t>
      </w:r>
    </w:p>
    <w:p w14:paraId="49984A6E" w14:textId="43C8B783" w:rsidR="008C428A" w:rsidRDefault="008C428A" w:rsidP="008C428A">
      <w:pPr>
        <w:pStyle w:val="Dialogue"/>
      </w:pPr>
      <w:r>
        <w:t>But Harry, my drink! I’m thirsty!</w:t>
      </w:r>
    </w:p>
    <w:p w14:paraId="088784BB" w14:textId="77777777" w:rsidR="008C428A" w:rsidRPr="00EF44AD" w:rsidRDefault="008C428A" w:rsidP="008C428A">
      <w:pPr>
        <w:pStyle w:val="FadeInActionSceneSetting"/>
        <w:rPr>
          <w:b/>
          <w:bCs/>
        </w:rPr>
      </w:pPr>
      <w:r w:rsidRPr="00EF44AD">
        <w:rPr>
          <w:b/>
          <w:bCs/>
        </w:rPr>
        <w:t>int – Semarius Hotel – dean’s room – day</w:t>
      </w:r>
    </w:p>
    <w:p w14:paraId="6C7CBDBA" w14:textId="0BA72FB8" w:rsidR="008C428A" w:rsidRDefault="008C428A" w:rsidP="008C428A">
      <w:r>
        <w:t xml:space="preserve">Dean and Nicole </w:t>
      </w:r>
      <w:proofErr w:type="gramStart"/>
      <w:r>
        <w:t>enter,</w:t>
      </w:r>
      <w:proofErr w:type="gramEnd"/>
      <w:r>
        <w:t xml:space="preserve"> she sits on the couch as Dean goes over to the phone.</w:t>
      </w:r>
    </w:p>
    <w:p w14:paraId="1B6B2A0E" w14:textId="162F5D01" w:rsidR="008C428A" w:rsidRDefault="008C428A" w:rsidP="008C428A">
      <w:pPr>
        <w:pStyle w:val="CharacterName"/>
      </w:pPr>
      <w:r>
        <w:t>Dean</w:t>
      </w:r>
    </w:p>
    <w:p w14:paraId="2039BD80" w14:textId="5E1FCA8B" w:rsidR="008C428A" w:rsidRDefault="008C428A" w:rsidP="008C428A">
      <w:pPr>
        <w:pStyle w:val="Dialogue"/>
      </w:pPr>
      <w:r>
        <w:t>Hello</w:t>
      </w:r>
      <w:proofErr w:type="gramStart"/>
      <w:r>
        <w:t>, the message desk</w:t>
      </w:r>
      <w:proofErr w:type="gramEnd"/>
      <w:r>
        <w:t xml:space="preserve"> please.</w:t>
      </w:r>
    </w:p>
    <w:p w14:paraId="623B01D5" w14:textId="635B1570" w:rsidR="003219E0" w:rsidRDefault="008C428A" w:rsidP="003219E0">
      <w:r>
        <w:lastRenderedPageBreak/>
        <w:t>Nicole notices the huge bouquet of flowers sitting on the piano. She runs over to them a smells them.</w:t>
      </w:r>
      <w:r w:rsidR="00AF76CF">
        <w:t xml:space="preserve"> She reads the note.</w:t>
      </w:r>
    </w:p>
    <w:p w14:paraId="157473F0" w14:textId="6860DC60" w:rsidR="00AF76CF" w:rsidRDefault="003219E0" w:rsidP="00AF76CF">
      <w:pPr>
        <w:pStyle w:val="CharacterName"/>
      </w:pPr>
      <w:r>
        <w:t>Nicole</w:t>
      </w:r>
    </w:p>
    <w:p w14:paraId="1BC3AB41" w14:textId="5E5CBEE2" w:rsidR="003219E0" w:rsidRDefault="003219E0" w:rsidP="003219E0">
      <w:pPr>
        <w:pStyle w:val="Dialogue"/>
      </w:pPr>
      <w:r>
        <w:t>“May your stay in Dammuz be all you have ever desired.”</w:t>
      </w:r>
    </w:p>
    <w:p w14:paraId="3D226470" w14:textId="1B1FCF5E" w:rsidR="003219E0" w:rsidRDefault="003219E0" w:rsidP="003219E0">
      <w:r>
        <w:t>She looks at Harry, still on the phone.</w:t>
      </w:r>
    </w:p>
    <w:p w14:paraId="49C12383" w14:textId="0354B0B1" w:rsidR="003219E0" w:rsidRDefault="003219E0" w:rsidP="003219E0">
      <w:pPr>
        <w:pStyle w:val="CharacterName"/>
      </w:pPr>
      <w:r>
        <w:t>Dean</w:t>
      </w:r>
    </w:p>
    <w:p w14:paraId="40459256" w14:textId="3F264888" w:rsidR="003219E0" w:rsidRDefault="003219E0" w:rsidP="003219E0">
      <w:pPr>
        <w:pStyle w:val="Dialogue"/>
      </w:pPr>
      <w:r>
        <w:t>Are there any messages for me?</w:t>
      </w:r>
    </w:p>
    <w:p w14:paraId="275FADD7" w14:textId="1DA9870D" w:rsidR="003219E0" w:rsidRDefault="003219E0" w:rsidP="003219E0">
      <w:pPr>
        <w:pStyle w:val="CharacterName"/>
      </w:pPr>
      <w:r>
        <w:t>Nicole</w:t>
      </w:r>
    </w:p>
    <w:p w14:paraId="5BED3B1E" w14:textId="648368C9" w:rsidR="003219E0" w:rsidRDefault="003219E0" w:rsidP="003219E0">
      <w:pPr>
        <w:pStyle w:val="Dialogue"/>
      </w:pPr>
      <w:r>
        <w:t xml:space="preserve">Harry Dean, </w:t>
      </w:r>
      <w:proofErr w:type="gramStart"/>
      <w:r>
        <w:t>you’re a major</w:t>
      </w:r>
      <w:proofErr w:type="gramEnd"/>
      <w:r>
        <w:t xml:space="preserve"> confusion to me.</w:t>
      </w:r>
    </w:p>
    <w:p w14:paraId="487D3B70" w14:textId="53D9239B" w:rsidR="003219E0" w:rsidRDefault="003219E0" w:rsidP="003219E0">
      <w:pPr>
        <w:pStyle w:val="CharacterName"/>
      </w:pPr>
      <w:r>
        <w:t>Dean</w:t>
      </w:r>
    </w:p>
    <w:p w14:paraId="141FFAFB" w14:textId="4B260E48" w:rsidR="003219E0" w:rsidRDefault="003219E0" w:rsidP="003219E0">
      <w:pPr>
        <w:pStyle w:val="Dialogue"/>
      </w:pPr>
      <w:r>
        <w:t>Are you absolutely sure?</w:t>
      </w:r>
    </w:p>
    <w:p w14:paraId="009C9887" w14:textId="4E1E00A8" w:rsidR="003219E0" w:rsidRDefault="003219E0" w:rsidP="003219E0">
      <w:pPr>
        <w:pStyle w:val="CharacterName"/>
      </w:pPr>
      <w:r>
        <w:t>Nicole</w:t>
      </w:r>
    </w:p>
    <w:p w14:paraId="1AE8CE3C" w14:textId="691CF863" w:rsidR="003219E0" w:rsidRDefault="003219E0" w:rsidP="003219E0">
      <w:pPr>
        <w:pStyle w:val="Dialogue"/>
      </w:pPr>
      <w:r>
        <w:t>Absolutely.</w:t>
      </w:r>
    </w:p>
    <w:p w14:paraId="046F6B7A" w14:textId="4DF99F1D" w:rsidR="003219E0" w:rsidRDefault="003219E0" w:rsidP="003219E0">
      <w:pPr>
        <w:pStyle w:val="CharacterName"/>
      </w:pPr>
      <w:r>
        <w:t>Dean</w:t>
      </w:r>
    </w:p>
    <w:p w14:paraId="238BA583" w14:textId="26256685" w:rsidR="003219E0" w:rsidRDefault="003219E0" w:rsidP="003219E0">
      <w:pPr>
        <w:pStyle w:val="Dialogue"/>
      </w:pPr>
      <w:r>
        <w:t>Thank you.</w:t>
      </w:r>
    </w:p>
    <w:p w14:paraId="7AC16BF2" w14:textId="4588719D" w:rsidR="003219E0" w:rsidRDefault="003219E0" w:rsidP="003219E0">
      <w:pPr>
        <w:pStyle w:val="CharacterName"/>
      </w:pPr>
      <w:r>
        <w:t>Nicole</w:t>
      </w:r>
    </w:p>
    <w:p w14:paraId="4AB8CFC6" w14:textId="3393B1CC" w:rsidR="003219E0" w:rsidRDefault="003219E0" w:rsidP="003219E0">
      <w:pPr>
        <w:pStyle w:val="Dialogue"/>
      </w:pPr>
      <w:r>
        <w:t xml:space="preserve">You’re welcome. I never would have thought you were the type to send a </w:t>
      </w:r>
      <w:proofErr w:type="gramStart"/>
      <w:r>
        <w:t>lady</w:t>
      </w:r>
      <w:proofErr w:type="gramEnd"/>
      <w:r>
        <w:t xml:space="preserve"> flowers. You’re one of those people who live in spurts, aren’t you?</w:t>
      </w:r>
    </w:p>
    <w:p w14:paraId="04146D19" w14:textId="75677C02" w:rsidR="003219E0" w:rsidRDefault="003219E0" w:rsidP="003219E0">
      <w:pPr>
        <w:pStyle w:val="CharacterName"/>
      </w:pPr>
      <w:r>
        <w:t>Dean</w:t>
      </w:r>
    </w:p>
    <w:p w14:paraId="7FC92369" w14:textId="46F3C54F" w:rsidR="003219E0" w:rsidRDefault="003219E0" w:rsidP="003219E0">
      <w:pPr>
        <w:pStyle w:val="Dialogue"/>
      </w:pPr>
      <w:r>
        <w:t>Spurts?</w:t>
      </w:r>
    </w:p>
    <w:p w14:paraId="44D6CAE7" w14:textId="6F0EB7A2" w:rsidR="003219E0" w:rsidRDefault="003219E0" w:rsidP="003219E0">
      <w:pPr>
        <w:pStyle w:val="CharacterName"/>
      </w:pPr>
      <w:r>
        <w:t>Nicole</w:t>
      </w:r>
    </w:p>
    <w:p w14:paraId="78954759" w14:textId="7FF25F83" w:rsidR="003219E0" w:rsidRDefault="003219E0" w:rsidP="003219E0">
      <w:pPr>
        <w:pStyle w:val="Dialogue"/>
      </w:pPr>
      <w:r>
        <w:t>Mm-hmm. I know all about it. It has to do with emotional contradiction. A psychologist tried to explain-[cutoff]</w:t>
      </w:r>
    </w:p>
    <w:p w14:paraId="150209FF" w14:textId="77777777" w:rsidR="003219E0" w:rsidRDefault="003219E0" w:rsidP="003219E0">
      <w:pPr>
        <w:pStyle w:val="Dialogue"/>
      </w:pPr>
    </w:p>
    <w:p w14:paraId="41312137" w14:textId="55B9E0FF" w:rsidR="003219E0" w:rsidRDefault="003219E0" w:rsidP="003219E0">
      <w:pPr>
        <w:pStyle w:val="MORE"/>
      </w:pPr>
      <w:r>
        <w:t>[more]</w:t>
      </w:r>
    </w:p>
    <w:p w14:paraId="031699FA" w14:textId="574E89E9" w:rsidR="003219E0" w:rsidRDefault="003219E0" w:rsidP="003219E0">
      <w:pPr>
        <w:pStyle w:val="CharacterName"/>
      </w:pPr>
      <w:r>
        <w:lastRenderedPageBreak/>
        <w:t>Dean</w:t>
      </w:r>
    </w:p>
    <w:p w14:paraId="53545537" w14:textId="56F982AF" w:rsidR="003219E0" w:rsidRDefault="003219E0" w:rsidP="003219E0">
      <w:pPr>
        <w:pStyle w:val="Dialogue"/>
      </w:pPr>
      <w:r>
        <w:t>Don’t you ever simply come to the point about things?</w:t>
      </w:r>
    </w:p>
    <w:p w14:paraId="41947218" w14:textId="1F02326E" w:rsidR="003219E0" w:rsidRDefault="003219E0" w:rsidP="003219E0">
      <w:pPr>
        <w:pStyle w:val="CharacterName"/>
      </w:pPr>
      <w:r>
        <w:t>Nicole</w:t>
      </w:r>
    </w:p>
    <w:p w14:paraId="13B03D2F" w14:textId="03083EAD" w:rsidR="003219E0" w:rsidRDefault="003219E0" w:rsidP="003219E0">
      <w:pPr>
        <w:pStyle w:val="Dialogue"/>
      </w:pPr>
      <w:r>
        <w:t>But the point is simply… I find it touching that you sent me a bouquet of flowers.</w:t>
      </w:r>
    </w:p>
    <w:p w14:paraId="1A9A355C" w14:textId="5DE7FE29" w:rsidR="003219E0" w:rsidRDefault="003219E0" w:rsidP="003219E0">
      <w:r>
        <w:t xml:space="preserve">He grabs the note, reads the front side, flips </w:t>
      </w:r>
      <w:proofErr w:type="gramStart"/>
      <w:r>
        <w:t>it</w:t>
      </w:r>
      <w:proofErr w:type="gramEnd"/>
      <w:r>
        <w:t xml:space="preserve"> reads the back. “Compliments of</w:t>
      </w:r>
      <w:r w:rsidR="00CE47F9">
        <w:t xml:space="preserve"> the</w:t>
      </w:r>
      <w:r>
        <w:t xml:space="preserve"> Management.” He walks back over to her.</w:t>
      </w:r>
    </w:p>
    <w:p w14:paraId="59882B90" w14:textId="6BE8A13B" w:rsidR="003219E0" w:rsidRDefault="003219E0" w:rsidP="003219E0">
      <w:pPr>
        <w:pStyle w:val="CharacterName"/>
      </w:pPr>
      <w:r>
        <w:t>Dean</w:t>
      </w:r>
    </w:p>
    <w:p w14:paraId="476DA3CB" w14:textId="25FFBE31" w:rsidR="003219E0" w:rsidRDefault="003219E0" w:rsidP="003219E0">
      <w:pPr>
        <w:pStyle w:val="Dialogue"/>
      </w:pPr>
      <w:r>
        <w:t xml:space="preserve">Rule of thumb, always read both sides. </w:t>
      </w:r>
    </w:p>
    <w:p w14:paraId="1F311538" w14:textId="2808B8E6" w:rsidR="00CE47F9" w:rsidRDefault="00CE47F9" w:rsidP="00CE47F9">
      <w:pPr>
        <w:pStyle w:val="CharacterName"/>
      </w:pPr>
      <w:r>
        <w:t>Nicole</w:t>
      </w:r>
    </w:p>
    <w:p w14:paraId="23E9A892" w14:textId="37C6251E" w:rsidR="00CE47F9" w:rsidRDefault="00CE47F9" w:rsidP="00CE47F9">
      <w:pPr>
        <w:pStyle w:val="Dialogue"/>
      </w:pPr>
      <w:r>
        <w:t>“Compliments of the Management.”</w:t>
      </w:r>
    </w:p>
    <w:p w14:paraId="2E7656DB" w14:textId="5593B153" w:rsidR="00CE47F9" w:rsidRDefault="00CE47F9" w:rsidP="00CE47F9">
      <w:pPr>
        <w:pStyle w:val="CharacterName"/>
      </w:pPr>
      <w:r>
        <w:t>Nicole/Dean</w:t>
      </w:r>
    </w:p>
    <w:p w14:paraId="7D1AC89B" w14:textId="608F3589" w:rsidR="00CE47F9" w:rsidRDefault="00CE47F9" w:rsidP="00CE47F9">
      <w:pPr>
        <w:pStyle w:val="Dialogue"/>
      </w:pPr>
      <w:r>
        <w:t xml:space="preserve">I’m </w:t>
      </w:r>
      <w:proofErr w:type="spellStart"/>
      <w:r>
        <w:t>sorr</w:t>
      </w:r>
      <w:proofErr w:type="spellEnd"/>
      <w:r>
        <w:t>…</w:t>
      </w:r>
    </w:p>
    <w:p w14:paraId="335B7F16" w14:textId="693C8C9A" w:rsidR="00CE47F9" w:rsidRDefault="00CE47F9" w:rsidP="00CE47F9">
      <w:r>
        <w:t>A knock at the door. Dean walks to get it. He opens the door.</w:t>
      </w:r>
    </w:p>
    <w:p w14:paraId="14FB4DCE" w14:textId="3D433370" w:rsidR="00CE47F9" w:rsidRDefault="00CE47F9" w:rsidP="00CE47F9">
      <w:pPr>
        <w:pStyle w:val="CharacterName"/>
      </w:pPr>
      <w:r>
        <w:t>Messengar</w:t>
      </w:r>
    </w:p>
    <w:p w14:paraId="1E32B387" w14:textId="784B4067" w:rsidR="00CE47F9" w:rsidRDefault="00CE47F9" w:rsidP="00CE47F9">
      <w:pPr>
        <w:pStyle w:val="Dialogue"/>
      </w:pPr>
      <w:r>
        <w:t>Sir Harold Dean?</w:t>
      </w:r>
    </w:p>
    <w:p w14:paraId="4C360708" w14:textId="681C6115" w:rsidR="00CE47F9" w:rsidRDefault="00CE47F9" w:rsidP="00CE47F9">
      <w:pPr>
        <w:pStyle w:val="CharacterName"/>
      </w:pPr>
      <w:r>
        <w:t>Dean</w:t>
      </w:r>
    </w:p>
    <w:p w14:paraId="631A7D54" w14:textId="7B3583E3" w:rsidR="00CE47F9" w:rsidRDefault="00CE47F9" w:rsidP="00CE47F9">
      <w:pPr>
        <w:pStyle w:val="Dialogue"/>
      </w:pPr>
      <w:r>
        <w:t>Yes?</w:t>
      </w:r>
    </w:p>
    <w:p w14:paraId="700112B6" w14:textId="6FB3BAF1" w:rsidR="00CE47F9" w:rsidRDefault="00CE47F9" w:rsidP="00CE47F9">
      <w:r>
        <w:t>He sees the note. Grabs it.</w:t>
      </w:r>
    </w:p>
    <w:p w14:paraId="1A2E67FF" w14:textId="0492A6A0" w:rsidR="00CE47F9" w:rsidRDefault="00CE47F9" w:rsidP="00CE47F9">
      <w:pPr>
        <w:pStyle w:val="CharacterName"/>
      </w:pPr>
      <w:r>
        <w:t>Dean (cont.)</w:t>
      </w:r>
    </w:p>
    <w:p w14:paraId="1D9802FA" w14:textId="401D5D59" w:rsidR="00CE47F9" w:rsidRDefault="00CE47F9" w:rsidP="00CE47F9">
      <w:pPr>
        <w:pStyle w:val="Dialogue"/>
      </w:pPr>
      <w:r>
        <w:t>Oh. Thank you.</w:t>
      </w:r>
    </w:p>
    <w:p w14:paraId="3C379822" w14:textId="173A3350" w:rsidR="00CE47F9" w:rsidRDefault="00CE47F9" w:rsidP="00CE47F9">
      <w:r>
        <w:t>He closes the door. Opens the note, laughs.</w:t>
      </w:r>
    </w:p>
    <w:p w14:paraId="6069E598" w14:textId="0B4A947F" w:rsidR="00CE47F9" w:rsidRDefault="00CE47F9" w:rsidP="00CE47F9">
      <w:pPr>
        <w:pStyle w:val="CharacterName"/>
      </w:pPr>
      <w:r>
        <w:t>Dean</w:t>
      </w:r>
    </w:p>
    <w:p w14:paraId="06648302" w14:textId="5EA829A1" w:rsidR="00CE47F9" w:rsidRDefault="00CE47F9" w:rsidP="00CE47F9">
      <w:pPr>
        <w:pStyle w:val="Dialogue"/>
      </w:pPr>
      <w:r>
        <w:t xml:space="preserve">“Mr. Ahmed Shahbandar requests the pleasure of the company of Sir Harold and Lady Dean to Luncheon at one…” </w:t>
      </w:r>
    </w:p>
    <w:p w14:paraId="77DED8D3" w14:textId="2841B756" w:rsidR="00CE47F9" w:rsidRDefault="00CE47F9" w:rsidP="00CE47F9">
      <w:pPr>
        <w:pStyle w:val="MORE"/>
      </w:pPr>
      <w:r>
        <w:t>[more]</w:t>
      </w:r>
    </w:p>
    <w:p w14:paraId="61B1AA7C" w14:textId="1F6B75F1" w:rsidR="00CE47F9" w:rsidRDefault="00CE47F9" w:rsidP="00CE47F9">
      <w:pPr>
        <w:pStyle w:val="CharacterName"/>
      </w:pPr>
      <w:r>
        <w:lastRenderedPageBreak/>
        <w:t>Dean (cont.)</w:t>
      </w:r>
    </w:p>
    <w:p w14:paraId="08C293B6" w14:textId="2B41877F" w:rsidR="00CE47F9" w:rsidRDefault="00CE47F9" w:rsidP="00CE47F9">
      <w:pPr>
        <w:pStyle w:val="Dialogue"/>
      </w:pPr>
      <w:r>
        <w:t xml:space="preserve">Luncheon? I don’t </w:t>
      </w:r>
      <w:proofErr w:type="spellStart"/>
      <w:r>
        <w:t>wanna</w:t>
      </w:r>
      <w:proofErr w:type="spellEnd"/>
      <w:r>
        <w:t xml:space="preserve"> go to luncheon. I want to go to dinner. At the Osiris. What the hell is that? I don’t want lunch at the Osiris! I </w:t>
      </w:r>
      <w:proofErr w:type="spellStart"/>
      <w:r>
        <w:t>wanna</w:t>
      </w:r>
      <w:proofErr w:type="spellEnd"/>
      <w:r>
        <w:t xml:space="preserve"> see his apartment!</w:t>
      </w:r>
    </w:p>
    <w:p w14:paraId="411D0690" w14:textId="2D6CF525" w:rsidR="00CE47F9" w:rsidRDefault="00CE47F9" w:rsidP="00CE47F9">
      <w:pPr>
        <w:pStyle w:val="CharacterName"/>
      </w:pPr>
      <w:r>
        <w:t>Nicole</w:t>
      </w:r>
    </w:p>
    <w:p w14:paraId="1162B325" w14:textId="7F651040" w:rsidR="00CE47F9" w:rsidRDefault="00CE47F9" w:rsidP="00CE47F9">
      <w:pPr>
        <w:pStyle w:val="Dialogue"/>
      </w:pPr>
      <w:r>
        <w:t>Something else gone wrong, Harry?</w:t>
      </w:r>
    </w:p>
    <w:p w14:paraId="5D379DB8" w14:textId="33BD74C2" w:rsidR="00CE47F9" w:rsidRDefault="00CE47F9" w:rsidP="00CE47F9">
      <w:pPr>
        <w:pStyle w:val="CharacterName"/>
      </w:pPr>
      <w:r>
        <w:t>Dean</w:t>
      </w:r>
    </w:p>
    <w:p w14:paraId="39F4054D" w14:textId="41449BF9" w:rsidR="00CE47F9" w:rsidRDefault="00CE47F9" w:rsidP="00CE47F9">
      <w:pPr>
        <w:pStyle w:val="Dialogue"/>
      </w:pPr>
      <w:r>
        <w:t>No, no. Everything’s fine. Thanks.</w:t>
      </w:r>
    </w:p>
    <w:p w14:paraId="76F74001" w14:textId="63A95CB9" w:rsidR="00CE47F9" w:rsidRDefault="00CE47F9" w:rsidP="00CE47F9">
      <w:pPr>
        <w:pStyle w:val="CharacterName"/>
      </w:pPr>
      <w:r>
        <w:t>Nicole</w:t>
      </w:r>
    </w:p>
    <w:p w14:paraId="71122103" w14:textId="6F35FE5D" w:rsidR="00CE47F9" w:rsidRDefault="00CE47F9" w:rsidP="00CE47F9">
      <w:pPr>
        <w:pStyle w:val="Dialogue"/>
      </w:pPr>
      <w:r>
        <w:t>Then why are you standing there like a wounded basset hound?</w:t>
      </w:r>
    </w:p>
    <w:p w14:paraId="216333A0" w14:textId="47B60879" w:rsidR="00CE47F9" w:rsidRDefault="00CE47F9" w:rsidP="00CE47F9">
      <w:pPr>
        <w:pStyle w:val="CharacterName"/>
      </w:pPr>
      <w:r>
        <w:t>Dean</w:t>
      </w:r>
    </w:p>
    <w:p w14:paraId="35E2390B" w14:textId="36B061B7" w:rsidR="00CE47F9" w:rsidRDefault="00CE47F9" w:rsidP="00CE47F9">
      <w:pPr>
        <w:pStyle w:val="Dialogue"/>
      </w:pPr>
      <w:r>
        <w:t>Oh, yes, yes. Very helpful.</w:t>
      </w:r>
    </w:p>
    <w:p w14:paraId="78E1A1D9" w14:textId="241F8A88" w:rsidR="00CE47F9" w:rsidRDefault="00CE47F9" w:rsidP="00CE47F9">
      <w:pPr>
        <w:pStyle w:val="CharacterName"/>
      </w:pPr>
      <w:r>
        <w:t>Nicole</w:t>
      </w:r>
    </w:p>
    <w:p w14:paraId="7E20479E" w14:textId="60777CB0" w:rsidR="00CE47F9" w:rsidRDefault="00CE47F9" w:rsidP="00CE47F9">
      <w:pPr>
        <w:pStyle w:val="Dialogue"/>
      </w:pPr>
      <w:r>
        <w:t>All I’m trying to say is I know what it’s like when things don’t go right. Maybe I can help you Harry if you only let me try.</w:t>
      </w:r>
    </w:p>
    <w:p w14:paraId="446A8763" w14:textId="39B92369" w:rsidR="00CE47F9" w:rsidRDefault="00CE47F9" w:rsidP="00CE47F9">
      <w:pPr>
        <w:pStyle w:val="CharacterName"/>
      </w:pPr>
      <w:r>
        <w:t>Dean</w:t>
      </w:r>
    </w:p>
    <w:p w14:paraId="52AF3CA8" w14:textId="7A37FFA6" w:rsidR="00CE47F9" w:rsidRDefault="00CE47F9" w:rsidP="00CE47F9">
      <w:pPr>
        <w:pStyle w:val="Dialogue"/>
      </w:pPr>
      <w:r>
        <w:t>Look, I happen to have a foolproof plan. An</w:t>
      </w:r>
      <w:r w:rsidR="00692004">
        <w:t>d</w:t>
      </w:r>
      <w:r>
        <w:t xml:space="preserve"> the only way you can help me is by doing the right thing when you meet Shahbandar. Speak when you are spoken to. Smile if he makes a joke. Always use the right knife and fork and if you don’t know which one to use, watch me. And never under any circumstances talk about your psychologist and his emotional contradictions, understand?</w:t>
      </w:r>
    </w:p>
    <w:p w14:paraId="15E7D6AE" w14:textId="51DEC817" w:rsidR="00CE47F9" w:rsidRDefault="00CE47F9" w:rsidP="00CE47F9">
      <w:pPr>
        <w:pStyle w:val="CharacterName"/>
      </w:pPr>
      <w:r>
        <w:t>Nicole</w:t>
      </w:r>
    </w:p>
    <w:p w14:paraId="570E5A7D" w14:textId="0CCB2692" w:rsidR="00CE47F9" w:rsidRDefault="00CE47F9" w:rsidP="00CE47F9">
      <w:pPr>
        <w:pStyle w:val="Dialogue"/>
      </w:pPr>
      <w:r>
        <w:t>Yes</w:t>
      </w:r>
      <w:r w:rsidR="00617F90">
        <w:t>,</w:t>
      </w:r>
      <w:r>
        <w:t xml:space="preserve"> Harry.</w:t>
      </w:r>
    </w:p>
    <w:p w14:paraId="7A62262C" w14:textId="17CD92FC" w:rsidR="00617F90" w:rsidRDefault="00617F90" w:rsidP="00617F90">
      <w:pPr>
        <w:pStyle w:val="Transition"/>
      </w:pPr>
      <w:r>
        <w:t>Cut to:</w:t>
      </w:r>
    </w:p>
    <w:p w14:paraId="5C869D21" w14:textId="1CBEAE92" w:rsidR="00617F90" w:rsidRPr="00EF44AD" w:rsidRDefault="00617F90" w:rsidP="00617F90">
      <w:pPr>
        <w:pStyle w:val="FadeInActionSceneSetting"/>
        <w:rPr>
          <w:b/>
          <w:bCs/>
        </w:rPr>
      </w:pPr>
      <w:r w:rsidRPr="00EF44AD">
        <w:rPr>
          <w:b/>
          <w:bCs/>
        </w:rPr>
        <w:lastRenderedPageBreak/>
        <w:t>ext. Osiris – day</w:t>
      </w:r>
    </w:p>
    <w:p w14:paraId="1E15BD74" w14:textId="54015060" w:rsidR="00617F90" w:rsidRDefault="00617F90" w:rsidP="00617F90">
      <w:r>
        <w:t>A speedboat tender escorts Dean and Nicole to the Osiris Yacht.</w:t>
      </w:r>
    </w:p>
    <w:p w14:paraId="1AAE29EF" w14:textId="2E61CF1F" w:rsidR="00617F90" w:rsidRDefault="00617F90" w:rsidP="00617F90">
      <w:r>
        <w:t xml:space="preserve">Shahbandar, in a modern white </w:t>
      </w:r>
      <w:proofErr w:type="gramStart"/>
      <w:r>
        <w:t>suit</w:t>
      </w:r>
      <w:proofErr w:type="gramEnd"/>
      <w:r>
        <w:t xml:space="preserve"> </w:t>
      </w:r>
      <w:proofErr w:type="gramStart"/>
      <w:r>
        <w:t>watches</w:t>
      </w:r>
      <w:proofErr w:type="gramEnd"/>
      <w:r>
        <w:t xml:space="preserve"> on intently. The speedboat arrives. He gets one last unobstructed look before putting his designer shades on to greet them.</w:t>
      </w:r>
    </w:p>
    <w:p w14:paraId="17E4E3A6" w14:textId="47F3DCCC" w:rsidR="00617F90" w:rsidRDefault="00617F90" w:rsidP="00617F90">
      <w:r>
        <w:t>Dean fixes his hair as the crew assist Nicole and him onto the bigger boat.</w:t>
      </w:r>
    </w:p>
    <w:p w14:paraId="15E84C08" w14:textId="1E9FA83D" w:rsidR="00617F90" w:rsidRDefault="00617F90" w:rsidP="00617F90">
      <w:pPr>
        <w:pStyle w:val="CharacterName"/>
      </w:pPr>
      <w:r>
        <w:t>Shahbandar</w:t>
      </w:r>
    </w:p>
    <w:p w14:paraId="72F99B08" w14:textId="7474DB22" w:rsidR="00617F90" w:rsidRDefault="00617F90" w:rsidP="00617F90">
      <w:pPr>
        <w:pStyle w:val="Dialogue"/>
      </w:pPr>
      <w:r>
        <w:t>Lady Dean. I’m Ahmed Shahbandar</w:t>
      </w:r>
    </w:p>
    <w:p w14:paraId="3877BDFF" w14:textId="132CBC4F" w:rsidR="00617F90" w:rsidRDefault="00617F90" w:rsidP="00617F90">
      <w:r>
        <w:t>He kisses her hand.</w:t>
      </w:r>
    </w:p>
    <w:p w14:paraId="72A43427" w14:textId="26826D4F" w:rsidR="00617F90" w:rsidRDefault="00617F90" w:rsidP="00617F90">
      <w:pPr>
        <w:pStyle w:val="CharacterName"/>
      </w:pPr>
      <w:r>
        <w:t>Shahbandar (cont.)</w:t>
      </w:r>
    </w:p>
    <w:p w14:paraId="7B263945" w14:textId="5F8888A8" w:rsidR="00617F90" w:rsidRDefault="00617F90" w:rsidP="00617F90">
      <w:pPr>
        <w:pStyle w:val="Dialogue"/>
      </w:pPr>
      <w:r>
        <w:t>Sir Harold.</w:t>
      </w:r>
    </w:p>
    <w:p w14:paraId="6357D45D" w14:textId="56AD92DD" w:rsidR="00617F90" w:rsidRDefault="00617F90" w:rsidP="00617F90">
      <w:r>
        <w:t>They shake.</w:t>
      </w:r>
    </w:p>
    <w:p w14:paraId="6EE59473" w14:textId="6A2D7485" w:rsidR="00617F90" w:rsidRDefault="00617F90" w:rsidP="00617F90">
      <w:pPr>
        <w:pStyle w:val="CharacterName"/>
      </w:pPr>
      <w:r>
        <w:t>Shahbandar (cont.)</w:t>
      </w:r>
    </w:p>
    <w:p w14:paraId="74D55EED" w14:textId="4118750C" w:rsidR="00617F90" w:rsidRDefault="00617F90" w:rsidP="00617F90">
      <w:pPr>
        <w:pStyle w:val="Dialogue"/>
      </w:pPr>
      <w:r>
        <w:t>I’m so pleased you were able to accept my invitation.</w:t>
      </w:r>
    </w:p>
    <w:p w14:paraId="0FA2D818" w14:textId="0A6550A7" w:rsidR="00617F90" w:rsidRDefault="00617F90" w:rsidP="00617F90">
      <w:pPr>
        <w:pStyle w:val="CharacterName"/>
      </w:pPr>
      <w:r>
        <w:t>Dean</w:t>
      </w:r>
    </w:p>
    <w:p w14:paraId="3982A225" w14:textId="01072712" w:rsidR="00617F90" w:rsidRDefault="00617F90" w:rsidP="00617F90">
      <w:pPr>
        <w:pStyle w:val="Dialogue"/>
      </w:pPr>
      <w:r>
        <w:t>My pleasure, always ready to discuss the oil situation. I presume that’s why we’re here.</w:t>
      </w:r>
    </w:p>
    <w:p w14:paraId="69A4E771" w14:textId="415C7716" w:rsidR="00617F90" w:rsidRDefault="00617F90" w:rsidP="00617F90">
      <w:pPr>
        <w:pStyle w:val="CharacterName"/>
      </w:pPr>
      <w:r>
        <w:t>Shahbandar</w:t>
      </w:r>
    </w:p>
    <w:p w14:paraId="363E630F" w14:textId="40DF8E64" w:rsidR="00617F90" w:rsidRDefault="00617F90" w:rsidP="00617F90">
      <w:pPr>
        <w:pStyle w:val="Dialogue"/>
      </w:pPr>
      <w:r>
        <w:t>Oil?</w:t>
      </w:r>
    </w:p>
    <w:p w14:paraId="034D9F6D" w14:textId="5DE3E234" w:rsidR="00617F90" w:rsidRDefault="00617F90" w:rsidP="00617F90">
      <w:pPr>
        <w:pStyle w:val="CharacterName"/>
      </w:pPr>
      <w:r>
        <w:t>Dean</w:t>
      </w:r>
    </w:p>
    <w:p w14:paraId="16ACD343" w14:textId="6761C4A4" w:rsidR="00617F90" w:rsidRDefault="00617F90" w:rsidP="00617F90">
      <w:pPr>
        <w:pStyle w:val="Dialogue"/>
      </w:pPr>
      <w:r>
        <w:t>Yes.</w:t>
      </w:r>
    </w:p>
    <w:p w14:paraId="1BE45156" w14:textId="125DC31D" w:rsidR="00617F90" w:rsidRDefault="00617F90" w:rsidP="00617F90">
      <w:pPr>
        <w:pStyle w:val="CharacterName"/>
      </w:pPr>
      <w:r>
        <w:t>Shahbandar</w:t>
      </w:r>
    </w:p>
    <w:p w14:paraId="18A486E3" w14:textId="56612F0E" w:rsidR="00617F90" w:rsidRDefault="00617F90" w:rsidP="00617F90">
      <w:pPr>
        <w:pStyle w:val="Dialogue"/>
      </w:pPr>
      <w:r>
        <w:t xml:space="preserve">Ah, yes of course. </w:t>
      </w:r>
      <w:proofErr w:type="gramStart"/>
      <w:r>
        <w:t>A favorite subject of mine</w:t>
      </w:r>
      <w:proofErr w:type="gramEnd"/>
      <w:r>
        <w:t>, and there is nothing like discussing a favorite subject with someone from the old school, is there?</w:t>
      </w:r>
    </w:p>
    <w:p w14:paraId="4E0BFE6B" w14:textId="3BFE083A" w:rsidR="00617F90" w:rsidRDefault="00617F90" w:rsidP="00617F90">
      <w:pPr>
        <w:pStyle w:val="CharacterName"/>
      </w:pPr>
      <w:r>
        <w:t>Dean</w:t>
      </w:r>
    </w:p>
    <w:p w14:paraId="3F828CDB" w14:textId="7F6E9A23" w:rsidR="00617F90" w:rsidRDefault="00617F90" w:rsidP="00617F90">
      <w:pPr>
        <w:pStyle w:val="Dialogue"/>
      </w:pPr>
      <w:r>
        <w:t>So true.</w:t>
      </w:r>
    </w:p>
    <w:p w14:paraId="4395C1A3" w14:textId="62046410" w:rsidR="00617F90" w:rsidRPr="00EF44AD" w:rsidRDefault="00617F90" w:rsidP="00617F90">
      <w:pPr>
        <w:pStyle w:val="FadeInActionSceneSetting"/>
        <w:rPr>
          <w:b/>
          <w:bCs/>
        </w:rPr>
      </w:pPr>
      <w:r w:rsidRPr="00EF44AD">
        <w:rPr>
          <w:b/>
          <w:bCs/>
        </w:rPr>
        <w:lastRenderedPageBreak/>
        <w:t>ext. osiris – top deck – day</w:t>
      </w:r>
    </w:p>
    <w:p w14:paraId="78B26083" w14:textId="3B08570D" w:rsidR="00617F90" w:rsidRDefault="00617F90" w:rsidP="00617F90">
      <w:pPr>
        <w:pStyle w:val="CharacterName"/>
      </w:pPr>
      <w:r>
        <w:t>Shahbandar</w:t>
      </w:r>
    </w:p>
    <w:p w14:paraId="0E357E1B" w14:textId="333AFD13" w:rsidR="00617F90" w:rsidRDefault="00617F90" w:rsidP="00617F90">
      <w:pPr>
        <w:pStyle w:val="Dialogue"/>
      </w:pPr>
      <w:r>
        <w:t>Who was headmaster in your day, Sir Harold?</w:t>
      </w:r>
    </w:p>
    <w:p w14:paraId="4BD8CB6A" w14:textId="51312DEC" w:rsidR="00617F90" w:rsidRDefault="00617F90" w:rsidP="00617F90">
      <w:pPr>
        <w:pStyle w:val="CharacterName"/>
      </w:pPr>
      <w:r>
        <w:t>Dean</w:t>
      </w:r>
    </w:p>
    <w:p w14:paraId="46F64E6F" w14:textId="58A0CAB7" w:rsidR="00617F90" w:rsidRDefault="00617F90" w:rsidP="00617F90">
      <w:pPr>
        <w:pStyle w:val="Dialogue"/>
      </w:pPr>
      <w:r>
        <w:t>Headmaster?</w:t>
      </w:r>
    </w:p>
    <w:p w14:paraId="777EA0EE" w14:textId="04C0055F" w:rsidR="00617F90" w:rsidRDefault="00617F90" w:rsidP="00617F90">
      <w:pPr>
        <w:pStyle w:val="CharacterName"/>
      </w:pPr>
      <w:r>
        <w:t>Shahbandar</w:t>
      </w:r>
    </w:p>
    <w:p w14:paraId="2E8868F6" w14:textId="755DD7BF" w:rsidR="00617F90" w:rsidRDefault="00617F90" w:rsidP="00617F90">
      <w:pPr>
        <w:pStyle w:val="Dialogue"/>
      </w:pPr>
      <w:r>
        <w:t>At the old school. Your Etonian tie.</w:t>
      </w:r>
    </w:p>
    <w:p w14:paraId="7D6A8E6D" w14:textId="306844EE" w:rsidR="00617F90" w:rsidRDefault="00617F90" w:rsidP="00617F90">
      <w:pPr>
        <w:pStyle w:val="CharacterName"/>
      </w:pPr>
      <w:r>
        <w:t>Dean</w:t>
      </w:r>
    </w:p>
    <w:p w14:paraId="66817DBB" w14:textId="7FF7D9FE" w:rsidR="00617F90" w:rsidRDefault="00617F90" w:rsidP="00617F90">
      <w:pPr>
        <w:pStyle w:val="Dialogue"/>
      </w:pPr>
      <w:r>
        <w:t xml:space="preserve">Ah let’s see, what </w:t>
      </w:r>
      <w:proofErr w:type="gramStart"/>
      <w:r>
        <w:t>was his name</w:t>
      </w:r>
      <w:proofErr w:type="gramEnd"/>
      <w:r>
        <w:t xml:space="preserve"> now. Nasty old chap his name began with a M.</w:t>
      </w:r>
    </w:p>
    <w:p w14:paraId="6BB7F834" w14:textId="6BF94FE0" w:rsidR="00617F90" w:rsidRDefault="00617F90" w:rsidP="00617F90">
      <w:pPr>
        <w:pStyle w:val="CharacterName"/>
      </w:pPr>
      <w:r>
        <w:t>Nicole</w:t>
      </w:r>
    </w:p>
    <w:p w14:paraId="2BF07027" w14:textId="1E7B4AF5" w:rsidR="00617F90" w:rsidRDefault="00617F90" w:rsidP="00617F90">
      <w:pPr>
        <w:pStyle w:val="Dialogue"/>
      </w:pPr>
      <w:r>
        <w:t>What a perfectly lovely setting for luncheon, Mr. Shahbandar.</w:t>
      </w:r>
    </w:p>
    <w:p w14:paraId="010C2502" w14:textId="50948B24" w:rsidR="00617F90" w:rsidRDefault="00617F90" w:rsidP="00617F90">
      <w:pPr>
        <w:pStyle w:val="CharacterName"/>
      </w:pPr>
      <w:r>
        <w:t>Shahbandar</w:t>
      </w:r>
    </w:p>
    <w:p w14:paraId="4CA8F67F" w14:textId="2492CC59" w:rsidR="00617F90" w:rsidRDefault="00617F90" w:rsidP="00617F90">
      <w:pPr>
        <w:pStyle w:val="Dialogue"/>
      </w:pPr>
      <w:r>
        <w:t>Thank you, shall we be seated.</w:t>
      </w:r>
    </w:p>
    <w:p w14:paraId="1D0625AD" w14:textId="7EA97783" w:rsidR="00617F90" w:rsidRDefault="00617F90" w:rsidP="00617F90">
      <w:r>
        <w:t>They sit.</w:t>
      </w:r>
    </w:p>
    <w:p w14:paraId="26456FF6" w14:textId="683E508F" w:rsidR="00617F90" w:rsidRDefault="00617F90" w:rsidP="00617F90">
      <w:pPr>
        <w:pStyle w:val="CharacterName"/>
      </w:pPr>
      <w:r>
        <w:t>Nicole</w:t>
      </w:r>
    </w:p>
    <w:p w14:paraId="1C6F9525" w14:textId="32452B90" w:rsidR="00617F90" w:rsidRDefault="00617F90" w:rsidP="00617F90">
      <w:pPr>
        <w:pStyle w:val="Dialogue"/>
      </w:pPr>
      <w:r>
        <w:t>You know, Mr. Shahbandar, you’re not at all what I expected.</w:t>
      </w:r>
    </w:p>
    <w:p w14:paraId="2DDD0689" w14:textId="5F84D66C" w:rsidR="00617F90" w:rsidRDefault="00617F90" w:rsidP="00617F90">
      <w:pPr>
        <w:pStyle w:val="CharacterName"/>
      </w:pPr>
      <w:r>
        <w:t>Shahbandar</w:t>
      </w:r>
    </w:p>
    <w:p w14:paraId="025B11A0" w14:textId="075B71DF" w:rsidR="00617F90" w:rsidRDefault="00617F90" w:rsidP="00617F90">
      <w:pPr>
        <w:pStyle w:val="Dialogue"/>
      </w:pPr>
      <w:r>
        <w:t>Oh?</w:t>
      </w:r>
    </w:p>
    <w:p w14:paraId="6D16FA5D" w14:textId="5D236ABB" w:rsidR="00617F90" w:rsidRDefault="00617F90" w:rsidP="00617F90">
      <w:pPr>
        <w:pStyle w:val="CharacterName"/>
      </w:pPr>
      <w:r>
        <w:t>Nicole</w:t>
      </w:r>
    </w:p>
    <w:p w14:paraId="6AB7065A" w14:textId="08B530C3" w:rsidR="00617F90" w:rsidRDefault="00617F90" w:rsidP="00617F90">
      <w:pPr>
        <w:pStyle w:val="Dialogue"/>
      </w:pPr>
      <w:r>
        <w:t>No. I expected a monocle, a fez, a high fancy collar perhaps.</w:t>
      </w:r>
      <w:r w:rsidR="004B78D9">
        <w:t xml:space="preserve"> You’re nothing like the pictures I’ve seen of you.</w:t>
      </w:r>
    </w:p>
    <w:p w14:paraId="1D72FC93" w14:textId="6FD2CFF1" w:rsidR="004B78D9" w:rsidRDefault="004B78D9" w:rsidP="004B78D9">
      <w:pPr>
        <w:pStyle w:val="CharacterName"/>
      </w:pPr>
      <w:r>
        <w:t>Shahbandar</w:t>
      </w:r>
    </w:p>
    <w:p w14:paraId="5073B2BC" w14:textId="77777777" w:rsidR="004B78D9" w:rsidRDefault="004B78D9" w:rsidP="004B78D9">
      <w:pPr>
        <w:pStyle w:val="Dialogue"/>
      </w:pPr>
      <w:r>
        <w:t xml:space="preserve">What you speak of is the, uh… the public Shahbandar, or was. </w:t>
      </w:r>
    </w:p>
    <w:p w14:paraId="76375CB1" w14:textId="5BC7DC60" w:rsidR="004B78D9" w:rsidRDefault="004B78D9" w:rsidP="004B78D9">
      <w:pPr>
        <w:pStyle w:val="CharacterName"/>
      </w:pPr>
      <w:r>
        <w:lastRenderedPageBreak/>
        <w:t>Shahbandar (cont.)</w:t>
      </w:r>
    </w:p>
    <w:p w14:paraId="0742BA26" w14:textId="77777777" w:rsidR="004B78D9" w:rsidRDefault="004B78D9" w:rsidP="004B78D9">
      <w:pPr>
        <w:pStyle w:val="Dialogue"/>
      </w:pPr>
      <w:r>
        <w:t xml:space="preserve">I discovered early in life Lady Dean that newspaper people prefer to think of rich men as eccentrics. </w:t>
      </w:r>
    </w:p>
    <w:p w14:paraId="23E0CDBB" w14:textId="0D2DD5B1" w:rsidR="004B78D9" w:rsidRDefault="004B78D9" w:rsidP="004B78D9">
      <w:r>
        <w:t>He sips his freshly poured wine, approves.</w:t>
      </w:r>
    </w:p>
    <w:p w14:paraId="63885F31" w14:textId="32EC22CB" w:rsidR="004B78D9" w:rsidRDefault="004B78D9" w:rsidP="004B78D9">
      <w:pPr>
        <w:pStyle w:val="CharacterName"/>
      </w:pPr>
      <w:r>
        <w:t>Shahbandar (cont.)</w:t>
      </w:r>
    </w:p>
    <w:p w14:paraId="112D569D" w14:textId="77DC9EEB" w:rsidR="004B78D9" w:rsidRDefault="004B78D9" w:rsidP="004B78D9">
      <w:pPr>
        <w:pStyle w:val="Dialogue"/>
      </w:pPr>
      <w:r>
        <w:t>I encourage that fallacy and manage to maintain my privacy.</w:t>
      </w:r>
    </w:p>
    <w:p w14:paraId="02A92269" w14:textId="31AAE7A1" w:rsidR="004B78D9" w:rsidRDefault="004B78D9" w:rsidP="004B78D9">
      <w:r>
        <w:t>Dean picks up an amber tiger statue on the table.</w:t>
      </w:r>
    </w:p>
    <w:p w14:paraId="3B0830B4" w14:textId="49D50B6C" w:rsidR="004B78D9" w:rsidRDefault="004B78D9" w:rsidP="004B78D9">
      <w:pPr>
        <w:pStyle w:val="CharacterName"/>
      </w:pPr>
      <w:r>
        <w:t>Dean</w:t>
      </w:r>
    </w:p>
    <w:p w14:paraId="385129DB" w14:textId="6FA79FBF" w:rsidR="004B78D9" w:rsidRDefault="004B78D9" w:rsidP="004B78D9">
      <w:pPr>
        <w:pStyle w:val="Dialogue"/>
      </w:pPr>
      <w:r>
        <w:t>Chinese?</w:t>
      </w:r>
    </w:p>
    <w:p w14:paraId="3048CA4B" w14:textId="49B53113" w:rsidR="004B78D9" w:rsidRDefault="004B78D9" w:rsidP="004B78D9">
      <w:pPr>
        <w:pStyle w:val="CharacterName"/>
      </w:pPr>
      <w:r>
        <w:t>Shahbandar</w:t>
      </w:r>
    </w:p>
    <w:p w14:paraId="777FF047" w14:textId="0917830D" w:rsidR="004B78D9" w:rsidRDefault="004B78D9" w:rsidP="004B78D9">
      <w:pPr>
        <w:pStyle w:val="Dialogue"/>
      </w:pPr>
      <w:r>
        <w:t>Yes, Ming Dynasty. Are you fond of amber Sir Harold?</w:t>
      </w:r>
    </w:p>
    <w:p w14:paraId="7154CFDE" w14:textId="18B393B6" w:rsidR="004B78D9" w:rsidRDefault="004B78D9" w:rsidP="004B78D9">
      <w:pPr>
        <w:pStyle w:val="CharacterName"/>
      </w:pPr>
      <w:r>
        <w:t>Dean</w:t>
      </w:r>
    </w:p>
    <w:p w14:paraId="0E46CBD5" w14:textId="1A4A3C2D" w:rsidR="004B78D9" w:rsidRDefault="004B78D9" w:rsidP="004B78D9">
      <w:pPr>
        <w:pStyle w:val="Dialogue"/>
      </w:pPr>
      <w:r>
        <w:t>Yes, I’ve always been fond of amber.</w:t>
      </w:r>
    </w:p>
    <w:p w14:paraId="0A1BFEE4" w14:textId="18EA8021" w:rsidR="004B78D9" w:rsidRDefault="004B78D9" w:rsidP="004B78D9">
      <w:pPr>
        <w:pStyle w:val="CharacterName"/>
      </w:pPr>
      <w:r>
        <w:t>Shahbandar</w:t>
      </w:r>
    </w:p>
    <w:p w14:paraId="4313B054" w14:textId="76BB39A7" w:rsidR="004B78D9" w:rsidRDefault="004B78D9" w:rsidP="004B78D9">
      <w:pPr>
        <w:pStyle w:val="Dialogue"/>
      </w:pPr>
      <w:r>
        <w:t>Then you must know what the Chinese say about it.</w:t>
      </w:r>
    </w:p>
    <w:p w14:paraId="13FA62BA" w14:textId="095412C1" w:rsidR="004B78D9" w:rsidRDefault="004B78D9" w:rsidP="004B78D9">
      <w:pPr>
        <w:pStyle w:val="CharacterName"/>
      </w:pPr>
      <w:r>
        <w:t>Dean</w:t>
      </w:r>
    </w:p>
    <w:p w14:paraId="7BD7589D" w14:textId="13724AB9" w:rsidR="004B78D9" w:rsidRDefault="004B78D9" w:rsidP="004B78D9">
      <w:pPr>
        <w:pStyle w:val="Dialogue"/>
      </w:pPr>
      <w:r>
        <w:t>Oh yes. Uh, how does that go now? Uh… uh…</w:t>
      </w:r>
    </w:p>
    <w:p w14:paraId="582A7F7B" w14:textId="470A7E18" w:rsidR="004B78D9" w:rsidRDefault="004B78D9" w:rsidP="004B78D9">
      <w:r>
        <w:t>Nicole sees him fumbling.</w:t>
      </w:r>
    </w:p>
    <w:p w14:paraId="6808A61A" w14:textId="63FDD0A2" w:rsidR="004B78D9" w:rsidRDefault="004B78D9" w:rsidP="004B78D9">
      <w:pPr>
        <w:pStyle w:val="CharacterName"/>
      </w:pPr>
      <w:r>
        <w:t>Nicole</w:t>
      </w:r>
    </w:p>
    <w:p w14:paraId="14B428FE" w14:textId="618C61B7" w:rsidR="004B78D9" w:rsidRDefault="004B78D9" w:rsidP="004B78D9">
      <w:pPr>
        <w:pStyle w:val="Dialogue"/>
      </w:pPr>
      <w:r>
        <w:t>“Amber is the soul of the tiger turned to stone.”</w:t>
      </w:r>
    </w:p>
    <w:p w14:paraId="0F9CF3D0" w14:textId="006C1EDB" w:rsidR="004B78D9" w:rsidRDefault="004B78D9" w:rsidP="004B78D9">
      <w:r>
        <w:t>Dean smiles, maybe this girl is more than just a famous face after all.</w:t>
      </w:r>
    </w:p>
    <w:p w14:paraId="198A7135" w14:textId="77777777" w:rsidR="004B78D9" w:rsidRDefault="004B78D9" w:rsidP="004B78D9"/>
    <w:p w14:paraId="16424C09" w14:textId="6F53E897" w:rsidR="004B78D9" w:rsidRDefault="004B78D9" w:rsidP="004B78D9">
      <w:pPr>
        <w:pStyle w:val="MORE"/>
      </w:pPr>
      <w:r>
        <w:t>[more]</w:t>
      </w:r>
    </w:p>
    <w:p w14:paraId="46228126" w14:textId="165BE3D1" w:rsidR="004B78D9" w:rsidRDefault="004B78D9" w:rsidP="004B78D9">
      <w:pPr>
        <w:pStyle w:val="CharacterName"/>
      </w:pPr>
      <w:r>
        <w:lastRenderedPageBreak/>
        <w:t>Nicole (cont.)</w:t>
      </w:r>
    </w:p>
    <w:p w14:paraId="43CDF603" w14:textId="0A28000C" w:rsidR="004B78D9" w:rsidRDefault="004B78D9" w:rsidP="004B78D9">
      <w:pPr>
        <w:pStyle w:val="Dialogue"/>
      </w:pPr>
      <w:r>
        <w:t>Why do you fly a multicolored flag, Mr. Shahbandar? Is it a special occasion?</w:t>
      </w:r>
    </w:p>
    <w:p w14:paraId="30CB3BC2" w14:textId="638443B9" w:rsidR="004B78D9" w:rsidRDefault="004B78D9" w:rsidP="004B78D9">
      <w:pPr>
        <w:pStyle w:val="CharacterName"/>
      </w:pPr>
      <w:r>
        <w:t>Shahbandar</w:t>
      </w:r>
    </w:p>
    <w:p w14:paraId="63AC7C26" w14:textId="487229DA" w:rsidR="004B78D9" w:rsidRDefault="004B78D9" w:rsidP="004B78D9">
      <w:pPr>
        <w:pStyle w:val="Dialogue"/>
      </w:pPr>
      <w:r>
        <w:t>A very special occasion. Not only are you my guest but it is the feast day of Ali Hajj. Perhaps you know the legend. It’s the story of a young boy, Ali Hajj, who was given three wishes. His first wish was for great health; His second, for great happiness…</w:t>
      </w:r>
    </w:p>
    <w:p w14:paraId="7E39A18F" w14:textId="1C3424FF" w:rsidR="004B78D9" w:rsidRDefault="004B78D9" w:rsidP="004B78D9">
      <w:pPr>
        <w:pStyle w:val="CharacterName"/>
      </w:pPr>
      <w:r>
        <w:t>Dean</w:t>
      </w:r>
    </w:p>
    <w:p w14:paraId="0DA1EFC0" w14:textId="0CE26E75" w:rsidR="004B78D9" w:rsidRDefault="004B78D9" w:rsidP="004B78D9">
      <w:pPr>
        <w:pStyle w:val="Dialogue"/>
      </w:pPr>
      <w:r>
        <w:t>And the third was for great wealth, I suppose.</w:t>
      </w:r>
      <w:r w:rsidR="0098280C">
        <w:t xml:space="preserve"> It always is with these wish things.</w:t>
      </w:r>
    </w:p>
    <w:p w14:paraId="6EBD5F35" w14:textId="214E8AD4" w:rsidR="004B78D9" w:rsidRDefault="004B78D9" w:rsidP="004B78D9">
      <w:r>
        <w:t>The servers place a ceviche salad in front o</w:t>
      </w:r>
      <w:r w:rsidR="00C66EFE">
        <w:t>f</w:t>
      </w:r>
      <w:r>
        <w:t xml:space="preserve"> each of the diners.</w:t>
      </w:r>
    </w:p>
    <w:p w14:paraId="3C51EE7D" w14:textId="7F81E4B7" w:rsidR="004B78D9" w:rsidRDefault="0098280C" w:rsidP="004B78D9">
      <w:pPr>
        <w:pStyle w:val="CharacterName"/>
      </w:pPr>
      <w:r>
        <w:t>Shahbandar</w:t>
      </w:r>
    </w:p>
    <w:p w14:paraId="17F4A253" w14:textId="27C1D20B" w:rsidR="0098280C" w:rsidRDefault="0098280C" w:rsidP="0098280C">
      <w:pPr>
        <w:pStyle w:val="Dialogue"/>
      </w:pPr>
      <w:r>
        <w:t xml:space="preserve">Not always, Sir Harold. Ali Hajj considered health and </w:t>
      </w:r>
      <w:proofErr w:type="gramStart"/>
      <w:r>
        <w:t>happiness</w:t>
      </w:r>
      <w:proofErr w:type="gramEnd"/>
      <w:r>
        <w:t xml:space="preserve"> all the riches he required. And </w:t>
      </w:r>
      <w:r w:rsidR="002970D1">
        <w:t>so,</w:t>
      </w:r>
      <w:r>
        <w:t xml:space="preserve"> he gave his third wish to the people. That all who are in Dammuz on this day, today, should have one wish come true. Even our guests may have a wish.</w:t>
      </w:r>
    </w:p>
    <w:p w14:paraId="4B51428E" w14:textId="24F058EF" w:rsidR="0098280C" w:rsidRDefault="0098280C" w:rsidP="0098280C">
      <w:pPr>
        <w:pStyle w:val="CharacterName"/>
      </w:pPr>
      <w:r>
        <w:t>Nicole</w:t>
      </w:r>
    </w:p>
    <w:p w14:paraId="4A05DBBF" w14:textId="24E01AB7" w:rsidR="0098280C" w:rsidRDefault="0098280C" w:rsidP="0098280C">
      <w:pPr>
        <w:pStyle w:val="Dialogue"/>
      </w:pPr>
      <w:r>
        <w:t>What a perfect day to have arrived in Dammuz.</w:t>
      </w:r>
    </w:p>
    <w:p w14:paraId="3DCC8FEA" w14:textId="5FC0C226" w:rsidR="0098280C" w:rsidRDefault="0098280C" w:rsidP="0098280C">
      <w:r>
        <w:t>They start eating.</w:t>
      </w:r>
    </w:p>
    <w:p w14:paraId="3C3B0B4F" w14:textId="349514FC" w:rsidR="0098280C" w:rsidRDefault="0098280C" w:rsidP="0098280C">
      <w:pPr>
        <w:pStyle w:val="CharacterName"/>
      </w:pPr>
      <w:r>
        <w:t>Nicole (cont.)</w:t>
      </w:r>
    </w:p>
    <w:p w14:paraId="45161F34" w14:textId="616378FE" w:rsidR="0098280C" w:rsidRDefault="0098280C" w:rsidP="0098280C">
      <w:pPr>
        <w:pStyle w:val="Dialogue"/>
      </w:pPr>
      <w:r>
        <w:t xml:space="preserve">Have you made a </w:t>
      </w:r>
      <w:proofErr w:type="gramStart"/>
      <w:r>
        <w:t>wish</w:t>
      </w:r>
      <w:proofErr w:type="gramEnd"/>
      <w:r>
        <w:t xml:space="preserve"> Mr. Shahbandar?</w:t>
      </w:r>
    </w:p>
    <w:p w14:paraId="7B5654AF" w14:textId="534BAFD0" w:rsidR="0098280C" w:rsidRDefault="0098280C" w:rsidP="0098280C">
      <w:pPr>
        <w:pStyle w:val="CharacterName"/>
      </w:pPr>
      <w:r>
        <w:t>Shahbandar</w:t>
      </w:r>
    </w:p>
    <w:p w14:paraId="5E76CB0C" w14:textId="7DDAA21E" w:rsidR="0098280C" w:rsidRDefault="0098280C" w:rsidP="0098280C">
      <w:pPr>
        <w:pStyle w:val="Dialogue"/>
      </w:pPr>
      <w:r>
        <w:t>Not yet, but I will.</w:t>
      </w:r>
    </w:p>
    <w:p w14:paraId="1FB48133" w14:textId="024B40CC" w:rsidR="0098280C" w:rsidRDefault="0098280C" w:rsidP="0098280C">
      <w:pPr>
        <w:pStyle w:val="CharacterName"/>
      </w:pPr>
      <w:r>
        <w:lastRenderedPageBreak/>
        <w:t>Shahbandar (cont.)</w:t>
      </w:r>
    </w:p>
    <w:p w14:paraId="025492D3" w14:textId="20960713" w:rsidR="0098280C" w:rsidRDefault="0098280C" w:rsidP="0098280C">
      <w:pPr>
        <w:pStyle w:val="Dialogue"/>
      </w:pPr>
      <w:r>
        <w:t>You, Sir Harold… Have you a wish for today?</w:t>
      </w:r>
    </w:p>
    <w:p w14:paraId="51E425DF" w14:textId="29A53E35" w:rsidR="0098280C" w:rsidRDefault="0098280C" w:rsidP="0098280C">
      <w:pPr>
        <w:pStyle w:val="CharacterName"/>
      </w:pPr>
      <w:r>
        <w:t>Dean</w:t>
      </w:r>
    </w:p>
    <w:p w14:paraId="76E2C9D3" w14:textId="3A0BBBCC" w:rsidR="0098280C" w:rsidRDefault="002970D1" w:rsidP="0098280C">
      <w:pPr>
        <w:pStyle w:val="Dialogue"/>
      </w:pPr>
      <w:r>
        <w:t>Well,</w:t>
      </w:r>
      <w:r w:rsidR="0098280C">
        <w:t xml:space="preserve"> I-I suppose I shall have to give that some thought.</w:t>
      </w:r>
    </w:p>
    <w:p w14:paraId="08B6CC35" w14:textId="545D4063" w:rsidR="0098280C" w:rsidRDefault="0098280C" w:rsidP="0098280C">
      <w:pPr>
        <w:pStyle w:val="CharacterName"/>
      </w:pPr>
      <w:r>
        <w:t>Shahbandar</w:t>
      </w:r>
    </w:p>
    <w:p w14:paraId="6518EA1A" w14:textId="3044ECB5" w:rsidR="0098280C" w:rsidRDefault="0098280C" w:rsidP="0098280C">
      <w:pPr>
        <w:pStyle w:val="Dialogue"/>
      </w:pPr>
      <w:r>
        <w:t>What a careful man you are. Lady Dean?</w:t>
      </w:r>
    </w:p>
    <w:p w14:paraId="446B54B8" w14:textId="5728FFCC" w:rsidR="0098280C" w:rsidRDefault="0098280C" w:rsidP="0098280C">
      <w:pPr>
        <w:pStyle w:val="CharacterName"/>
      </w:pPr>
      <w:r>
        <w:t>Nicole</w:t>
      </w:r>
    </w:p>
    <w:p w14:paraId="62FE32E9" w14:textId="70EAEF55" w:rsidR="0098280C" w:rsidRDefault="0098280C" w:rsidP="0098280C">
      <w:pPr>
        <w:pStyle w:val="Dialogue"/>
      </w:pPr>
      <w:r>
        <w:t xml:space="preserve">Yes. Yes, I do. I just thought of something I’d like to wish. I wish that the </w:t>
      </w:r>
      <w:proofErr w:type="gramStart"/>
      <w:r>
        <w:t>public</w:t>
      </w:r>
      <w:proofErr w:type="gramEnd"/>
      <w:r>
        <w:t xml:space="preserve"> Mr. </w:t>
      </w:r>
      <w:proofErr w:type="gramStart"/>
      <w:r>
        <w:t>Shahbandar</w:t>
      </w:r>
      <w:proofErr w:type="gramEnd"/>
      <w:r>
        <w:t xml:space="preserve"> would permit my husband and myself the honor of a further glimpse of the private Mr. Shahbandar. We understand that your apartment is magnificent. Don’t we, Harold?</w:t>
      </w:r>
    </w:p>
    <w:p w14:paraId="3182C5D3" w14:textId="372B1A83" w:rsidR="0098280C" w:rsidRDefault="0098280C" w:rsidP="0098280C">
      <w:pPr>
        <w:pStyle w:val="CharacterName"/>
      </w:pPr>
      <w:r>
        <w:t>Dean</w:t>
      </w:r>
    </w:p>
    <w:p w14:paraId="4D27B552" w14:textId="211EEEF6" w:rsidR="0098280C" w:rsidRDefault="0098280C" w:rsidP="0098280C">
      <w:pPr>
        <w:pStyle w:val="Dialogue"/>
      </w:pPr>
      <w:proofErr w:type="gramStart"/>
      <w:r>
        <w:t>Quite</w:t>
      </w:r>
      <w:proofErr w:type="gramEnd"/>
      <w:r>
        <w:t>.</w:t>
      </w:r>
    </w:p>
    <w:p w14:paraId="4302E1D2" w14:textId="7867E7FD" w:rsidR="0098280C" w:rsidRDefault="0098280C" w:rsidP="0098280C">
      <w:pPr>
        <w:pStyle w:val="CharacterName"/>
      </w:pPr>
      <w:r>
        <w:t>Shahbandar</w:t>
      </w:r>
    </w:p>
    <w:p w14:paraId="23E445DA" w14:textId="4D363691" w:rsidR="0098280C" w:rsidRDefault="0098280C" w:rsidP="0098280C">
      <w:pPr>
        <w:pStyle w:val="Dialogue"/>
      </w:pPr>
      <w:r>
        <w:t>My apartment?</w:t>
      </w:r>
    </w:p>
    <w:p w14:paraId="091977FD" w14:textId="5EF9F8D1" w:rsidR="0098280C" w:rsidRDefault="0098280C" w:rsidP="0098280C">
      <w:pPr>
        <w:pStyle w:val="CharacterName"/>
      </w:pPr>
      <w:r>
        <w:t>Nicole</w:t>
      </w:r>
    </w:p>
    <w:p w14:paraId="33E44EF9" w14:textId="1AD56E6F" w:rsidR="0098280C" w:rsidRDefault="0098280C" w:rsidP="0098280C">
      <w:pPr>
        <w:pStyle w:val="Dialogue"/>
      </w:pPr>
      <w:r>
        <w:t>Yes.</w:t>
      </w:r>
    </w:p>
    <w:p w14:paraId="07AA8D16" w14:textId="6DC3647C" w:rsidR="0098280C" w:rsidRDefault="0098280C" w:rsidP="0098280C">
      <w:pPr>
        <w:pStyle w:val="CharacterName"/>
      </w:pPr>
      <w:r>
        <w:t>Shahbandar</w:t>
      </w:r>
    </w:p>
    <w:p w14:paraId="2FA63CB0" w14:textId="4A4F0A76" w:rsidR="0098280C" w:rsidRDefault="0098280C" w:rsidP="0098280C">
      <w:pPr>
        <w:pStyle w:val="Dialogue"/>
      </w:pPr>
      <w:proofErr w:type="gramStart"/>
      <w:r>
        <w:t>You wish</w:t>
      </w:r>
      <w:proofErr w:type="gramEnd"/>
      <w:r>
        <w:t xml:space="preserve"> to see it?</w:t>
      </w:r>
    </w:p>
    <w:p w14:paraId="244805CB" w14:textId="2132FE52" w:rsidR="0098280C" w:rsidRDefault="0098280C" w:rsidP="0098280C">
      <w:pPr>
        <w:pStyle w:val="CharacterName"/>
      </w:pPr>
      <w:r>
        <w:t>Nicole</w:t>
      </w:r>
    </w:p>
    <w:p w14:paraId="66222181" w14:textId="63EB4F1E" w:rsidR="0098280C" w:rsidRDefault="0098280C" w:rsidP="0098280C">
      <w:pPr>
        <w:pStyle w:val="Dialogue"/>
      </w:pPr>
      <w:r>
        <w:t>Could we?</w:t>
      </w:r>
    </w:p>
    <w:p w14:paraId="234C2FCE" w14:textId="07C0D4C5" w:rsidR="0098280C" w:rsidRDefault="0098280C" w:rsidP="0098280C">
      <w:pPr>
        <w:pStyle w:val="CharacterName"/>
      </w:pPr>
      <w:r>
        <w:t>Shahbandar</w:t>
      </w:r>
    </w:p>
    <w:p w14:paraId="5EB9CA2A" w14:textId="5C7AD7A3" w:rsidR="0098280C" w:rsidRDefault="0098280C" w:rsidP="0098280C">
      <w:pPr>
        <w:pStyle w:val="Dialogue"/>
      </w:pPr>
      <w:r>
        <w:t>That is a wish I can easily grant anytime.</w:t>
      </w:r>
    </w:p>
    <w:p w14:paraId="179A1992" w14:textId="77777777" w:rsidR="0098280C" w:rsidRDefault="0098280C" w:rsidP="0098280C">
      <w:pPr>
        <w:pStyle w:val="Dialogue"/>
      </w:pPr>
    </w:p>
    <w:p w14:paraId="0FE692EB" w14:textId="2D851308" w:rsidR="0098280C" w:rsidRDefault="0098280C" w:rsidP="0098280C">
      <w:pPr>
        <w:pStyle w:val="MORE"/>
      </w:pPr>
      <w:r>
        <w:t>[more]</w:t>
      </w:r>
    </w:p>
    <w:p w14:paraId="386DEC72" w14:textId="73F78698" w:rsidR="0098280C" w:rsidRDefault="0098280C" w:rsidP="0098280C">
      <w:pPr>
        <w:pStyle w:val="CharacterName"/>
      </w:pPr>
      <w:r>
        <w:lastRenderedPageBreak/>
        <w:t>Dean</w:t>
      </w:r>
    </w:p>
    <w:p w14:paraId="0CC4185C" w14:textId="281AD809" w:rsidR="0098280C" w:rsidRDefault="0098280C" w:rsidP="0098280C">
      <w:pPr>
        <w:pStyle w:val="Dialogue"/>
      </w:pPr>
      <w:r>
        <w:t>Well, what a lovely day.</w:t>
      </w:r>
    </w:p>
    <w:p w14:paraId="00712D32" w14:textId="519A6D5D" w:rsidR="0098280C" w:rsidRDefault="0098280C" w:rsidP="0098280C">
      <w:r>
        <w:t>Nicole smiles at Dean.</w:t>
      </w:r>
    </w:p>
    <w:p w14:paraId="56B6170D" w14:textId="317288DC" w:rsidR="0098280C" w:rsidRDefault="0098280C" w:rsidP="0098280C">
      <w:pPr>
        <w:pStyle w:val="Transition"/>
      </w:pPr>
      <w:r>
        <w:t>Cut to:</w:t>
      </w:r>
    </w:p>
    <w:p w14:paraId="1C8F348A" w14:textId="206C8AD8" w:rsidR="0098280C" w:rsidRPr="00EF44AD" w:rsidRDefault="0098280C" w:rsidP="0098280C">
      <w:pPr>
        <w:pStyle w:val="FadeInActionSceneSetting"/>
        <w:rPr>
          <w:b/>
          <w:bCs/>
        </w:rPr>
      </w:pPr>
      <w:r w:rsidRPr="00EF44AD">
        <w:rPr>
          <w:b/>
          <w:bCs/>
        </w:rPr>
        <w:t>int. shabandar’s office – day</w:t>
      </w:r>
    </w:p>
    <w:p w14:paraId="6B70A2DA" w14:textId="7654E372" w:rsidR="0098280C" w:rsidRDefault="0098280C" w:rsidP="0098280C">
      <w:r>
        <w:t xml:space="preserve">Shahbandar grabs a thick book off the wall with a red and white spine. </w:t>
      </w:r>
      <w:proofErr w:type="gramStart"/>
      <w:r>
        <w:t>Flips</w:t>
      </w:r>
      <w:proofErr w:type="gramEnd"/>
      <w:r>
        <w:t xml:space="preserve"> the pages starts reading.</w:t>
      </w:r>
    </w:p>
    <w:p w14:paraId="5D19FEF8" w14:textId="3C653DA1" w:rsidR="0098280C" w:rsidRDefault="0098280C" w:rsidP="0098280C">
      <w:pPr>
        <w:pStyle w:val="CharacterName"/>
      </w:pPr>
      <w:r>
        <w:t>Shahbandar</w:t>
      </w:r>
    </w:p>
    <w:p w14:paraId="1EB1BBA4" w14:textId="47408D1E" w:rsidR="0098280C" w:rsidRDefault="0098280C" w:rsidP="0098280C">
      <w:pPr>
        <w:pStyle w:val="Dialogue"/>
      </w:pPr>
      <w:r>
        <w:t>“Dean, Sir Harold Everett. Sixth baronet. OBE, JP. Born 1892.”</w:t>
      </w:r>
    </w:p>
    <w:p w14:paraId="51BDC0C7" w14:textId="196A2977" w:rsidR="0098280C" w:rsidRDefault="0098280C" w:rsidP="0098280C">
      <w:pPr>
        <w:pStyle w:val="CharacterName"/>
      </w:pPr>
      <w:r>
        <w:t>Adbul</w:t>
      </w:r>
    </w:p>
    <w:p w14:paraId="6B111346" w14:textId="6E312D7D" w:rsidR="0098280C" w:rsidRDefault="0098280C" w:rsidP="0098280C">
      <w:pPr>
        <w:pStyle w:val="Dialogue"/>
      </w:pPr>
      <w:r>
        <w:t>I bit elderly for our man, I should think.</w:t>
      </w:r>
    </w:p>
    <w:p w14:paraId="109064CE" w14:textId="550298DA" w:rsidR="0098280C" w:rsidRDefault="0098280C" w:rsidP="0098280C">
      <w:pPr>
        <w:pStyle w:val="CharacterName"/>
      </w:pPr>
      <w:r>
        <w:t>Shahbandar</w:t>
      </w:r>
    </w:p>
    <w:p w14:paraId="4FB33BA1" w14:textId="2F49048A" w:rsidR="0098280C" w:rsidRDefault="0098280C" w:rsidP="0098280C">
      <w:pPr>
        <w:pStyle w:val="Dialogue"/>
      </w:pPr>
      <w:r>
        <w:t xml:space="preserve">“Dean, Sir Harold Bingley Roger, KCB, KBE. Lieutenant General, retired.” </w:t>
      </w:r>
    </w:p>
    <w:p w14:paraId="73761F5A" w14:textId="2A8BB2C7" w:rsidR="0098280C" w:rsidRDefault="0098280C" w:rsidP="0098280C">
      <w:pPr>
        <w:pStyle w:val="CharacterName"/>
      </w:pPr>
      <w:r>
        <w:t>Adbul</w:t>
      </w:r>
    </w:p>
    <w:p w14:paraId="22EED92B" w14:textId="62C0C5DC" w:rsidR="0098280C" w:rsidRDefault="0098280C" w:rsidP="0098280C">
      <w:pPr>
        <w:pStyle w:val="Dialogue"/>
      </w:pPr>
      <w:r>
        <w:t>Read on.</w:t>
      </w:r>
    </w:p>
    <w:p w14:paraId="20190810" w14:textId="0E4F4456" w:rsidR="0098280C" w:rsidRDefault="0098280C" w:rsidP="0098280C">
      <w:pPr>
        <w:pStyle w:val="CharacterName"/>
      </w:pPr>
      <w:r>
        <w:t>Shahbandar</w:t>
      </w:r>
    </w:p>
    <w:p w14:paraId="3F0B30CA" w14:textId="7BEA4785" w:rsidR="0098280C" w:rsidRDefault="0098280C" w:rsidP="0098280C">
      <w:pPr>
        <w:pStyle w:val="Dialogue"/>
      </w:pPr>
      <w:r>
        <w:t>“Dean</w:t>
      </w:r>
      <w:r w:rsidR="00552879">
        <w:t>, Sir Harold de Vere Morgan, KCMG. British ambassador to the Netherlands.</w:t>
      </w:r>
    </w:p>
    <w:p w14:paraId="11B42D11" w14:textId="4F4C1F39" w:rsidR="00552879" w:rsidRDefault="00552879" w:rsidP="00552879">
      <w:r>
        <w:t>He flips the page.</w:t>
      </w:r>
    </w:p>
    <w:p w14:paraId="356397A9" w14:textId="75298397" w:rsidR="00552879" w:rsidRDefault="00552879" w:rsidP="00552879">
      <w:pPr>
        <w:pStyle w:val="CharacterName"/>
      </w:pPr>
      <w:r>
        <w:t>Shahbandar</w:t>
      </w:r>
    </w:p>
    <w:p w14:paraId="1EAEA65F" w14:textId="21D4C477" w:rsidR="00552879" w:rsidRDefault="00552879" w:rsidP="00552879">
      <w:pPr>
        <w:pStyle w:val="Dialogue"/>
      </w:pPr>
      <w:r>
        <w:t>Well, so much for his title.</w:t>
      </w:r>
    </w:p>
    <w:p w14:paraId="5EACD7DD" w14:textId="15CFFB5B" w:rsidR="00552879" w:rsidRDefault="00552879" w:rsidP="00552879">
      <w:r>
        <w:t>He closes the book, puts it back on the shelf.</w:t>
      </w:r>
    </w:p>
    <w:p w14:paraId="4D20354E" w14:textId="62D0ECB8" w:rsidR="00552879" w:rsidRDefault="00552879" w:rsidP="00552879">
      <w:pPr>
        <w:pStyle w:val="CharacterName"/>
      </w:pPr>
      <w:r>
        <w:t>Shahbandar (cont.)</w:t>
      </w:r>
    </w:p>
    <w:p w14:paraId="10A640D9" w14:textId="61148134" w:rsidR="00552879" w:rsidRDefault="00552879" w:rsidP="00552879">
      <w:pPr>
        <w:pStyle w:val="Dialogue"/>
      </w:pPr>
      <w:r>
        <w:t xml:space="preserve">I doubt that he is listed in any other record books either. Certainly not at Eton </w:t>
      </w:r>
    </w:p>
    <w:p w14:paraId="29BFE4AC" w14:textId="3417E255" w:rsidR="00552879" w:rsidRDefault="00552879" w:rsidP="00552879">
      <w:pPr>
        <w:pStyle w:val="MORE"/>
      </w:pPr>
      <w:r>
        <w:t>[more]</w:t>
      </w:r>
    </w:p>
    <w:p w14:paraId="6311FD00" w14:textId="5BE74BE7" w:rsidR="00552879" w:rsidRDefault="00552879" w:rsidP="00552879">
      <w:pPr>
        <w:pStyle w:val="CharacterName"/>
      </w:pPr>
      <w:r>
        <w:lastRenderedPageBreak/>
        <w:t>Adbul</w:t>
      </w:r>
    </w:p>
    <w:p w14:paraId="668F67B5" w14:textId="6E77F4A4" w:rsidR="00552879" w:rsidRDefault="00552879" w:rsidP="00552879">
      <w:pPr>
        <w:pStyle w:val="Dialogue"/>
      </w:pPr>
      <w:r>
        <w:t>He’s an imposter.</w:t>
      </w:r>
    </w:p>
    <w:p w14:paraId="62E1A63B" w14:textId="4A09ADB6" w:rsidR="00552879" w:rsidRDefault="00552879" w:rsidP="00552879">
      <w:pPr>
        <w:pStyle w:val="CharacterName"/>
      </w:pPr>
      <w:r>
        <w:t>Shahbandar</w:t>
      </w:r>
    </w:p>
    <w:p w14:paraId="491AA4DF" w14:textId="11C3E0DE" w:rsidR="00552879" w:rsidRDefault="00552879" w:rsidP="00552879">
      <w:pPr>
        <w:pStyle w:val="Dialogue"/>
      </w:pPr>
      <w:r>
        <w:t>Obviously.</w:t>
      </w:r>
    </w:p>
    <w:p w14:paraId="7EBC5E67" w14:textId="1CAD1F1E" w:rsidR="00552879" w:rsidRDefault="00552879" w:rsidP="00552879">
      <w:pPr>
        <w:pStyle w:val="CharacterName"/>
      </w:pPr>
      <w:r>
        <w:t>Adbul</w:t>
      </w:r>
    </w:p>
    <w:p w14:paraId="2EF49227" w14:textId="1368D771" w:rsidR="00552879" w:rsidRDefault="00552879" w:rsidP="00552879">
      <w:pPr>
        <w:pStyle w:val="Dialogue"/>
      </w:pPr>
      <w:r>
        <w:t>But what does he want?</w:t>
      </w:r>
    </w:p>
    <w:p w14:paraId="67309EE5" w14:textId="2DA19FB7" w:rsidR="00552879" w:rsidRDefault="00552879" w:rsidP="00552879">
      <w:pPr>
        <w:pStyle w:val="CharacterName"/>
      </w:pPr>
      <w:r>
        <w:t>Shahbandar</w:t>
      </w:r>
    </w:p>
    <w:p w14:paraId="3919EF77" w14:textId="71DD6767" w:rsidR="00552879" w:rsidRDefault="00552879" w:rsidP="00552879">
      <w:pPr>
        <w:pStyle w:val="Dialogue"/>
      </w:pPr>
      <w:r>
        <w:t xml:space="preserve">At the moment he wants to see my apartment. Go and fetch </w:t>
      </w:r>
      <w:proofErr w:type="gramStart"/>
      <w:r>
        <w:t>them</w:t>
      </w:r>
      <w:proofErr w:type="gramEnd"/>
      <w:r>
        <w:t xml:space="preserve"> I’ve had them invited to tea.</w:t>
      </w:r>
    </w:p>
    <w:p w14:paraId="60D40317" w14:textId="0E6E49D8" w:rsidR="00552879" w:rsidRDefault="00552879" w:rsidP="00552879">
      <w:pPr>
        <w:pStyle w:val="CharacterName"/>
      </w:pPr>
      <w:r>
        <w:t>Adbul</w:t>
      </w:r>
    </w:p>
    <w:p w14:paraId="617EA000" w14:textId="518733A6" w:rsidR="00552879" w:rsidRDefault="00552879" w:rsidP="00552879">
      <w:pPr>
        <w:pStyle w:val="Dialogue"/>
      </w:pPr>
      <w:r>
        <w:t>Ahmed, what on earth for?</w:t>
      </w:r>
    </w:p>
    <w:p w14:paraId="74AC3D88" w14:textId="7E312E50" w:rsidR="00552879" w:rsidRDefault="00552879" w:rsidP="00552879">
      <w:pPr>
        <w:pStyle w:val="CharacterName"/>
      </w:pPr>
      <w:r>
        <w:t>Shahbandar</w:t>
      </w:r>
    </w:p>
    <w:p w14:paraId="5ECA83C2" w14:textId="25B956FA" w:rsidR="00552879" w:rsidRDefault="00552879" w:rsidP="00552879">
      <w:pPr>
        <w:pStyle w:val="Dialogue"/>
      </w:pPr>
      <w:r>
        <w:t xml:space="preserve">Come, come. </w:t>
      </w:r>
      <w:proofErr w:type="gramStart"/>
      <w:r>
        <w:t>Have you</w:t>
      </w:r>
      <w:proofErr w:type="gramEnd"/>
      <w:r>
        <w:t xml:space="preserve"> </w:t>
      </w:r>
      <w:proofErr w:type="gramStart"/>
      <w:r>
        <w:t>no</w:t>
      </w:r>
      <w:proofErr w:type="gramEnd"/>
      <w:r>
        <w:t xml:space="preserve"> sense of curiosity? This couple have staged an elaborate and no doubt costly production for my benefit. I wouldn’t dream of missing the second half of the performance.</w:t>
      </w:r>
    </w:p>
    <w:p w14:paraId="0F2D93A4" w14:textId="396AA967" w:rsidR="00552879" w:rsidRDefault="00552879" w:rsidP="00552879">
      <w:pPr>
        <w:pStyle w:val="CharacterName"/>
      </w:pPr>
      <w:r>
        <w:t>Adbul</w:t>
      </w:r>
    </w:p>
    <w:p w14:paraId="121E66FF" w14:textId="5CF23A72" w:rsidR="00552879" w:rsidRDefault="00552879" w:rsidP="00552879">
      <w:pPr>
        <w:pStyle w:val="Dialogue"/>
      </w:pPr>
      <w:r>
        <w:t>The performance? Or her?</w:t>
      </w:r>
    </w:p>
    <w:p w14:paraId="7C5AC1CE" w14:textId="17359974" w:rsidR="00552879" w:rsidRDefault="00552879" w:rsidP="00552879">
      <w:pPr>
        <w:pStyle w:val="CharacterName"/>
      </w:pPr>
      <w:r>
        <w:t>shahbandar</w:t>
      </w:r>
    </w:p>
    <w:p w14:paraId="5EF238CB" w14:textId="41E6BF41" w:rsidR="00552879" w:rsidRDefault="00552879" w:rsidP="00552879">
      <w:pPr>
        <w:pStyle w:val="Dialogue"/>
      </w:pPr>
      <w:r>
        <w:t>You must occasionally leave me my little secrets Abdul. Go and fetch them.</w:t>
      </w:r>
    </w:p>
    <w:p w14:paraId="6692F549" w14:textId="1ADE6BC0" w:rsidR="00552879" w:rsidRPr="00EF44AD" w:rsidRDefault="00E77B45" w:rsidP="00E77B45">
      <w:pPr>
        <w:pStyle w:val="FadeInActionSceneSetting"/>
        <w:rPr>
          <w:b/>
          <w:bCs/>
        </w:rPr>
      </w:pPr>
      <w:r w:rsidRPr="00EF44AD">
        <w:rPr>
          <w:b/>
          <w:bCs/>
        </w:rPr>
        <w:t>Int. elevator – day</w:t>
      </w:r>
    </w:p>
    <w:p w14:paraId="44D16E54" w14:textId="69D89878" w:rsidR="00E77B45" w:rsidRDefault="00E77B45" w:rsidP="00E77B45">
      <w:r>
        <w:t>Dean undoes his cufflink, drops it on the floor. He goes to slide it between the cracks in the floor but before he can Adbul reaches down and grabs it.</w:t>
      </w:r>
    </w:p>
    <w:p w14:paraId="794F3247" w14:textId="73F9E82C" w:rsidR="00E77B45" w:rsidRDefault="00E77B45" w:rsidP="00E77B45">
      <w:pPr>
        <w:pStyle w:val="CharacterName"/>
      </w:pPr>
      <w:r>
        <w:t>Adbul</w:t>
      </w:r>
    </w:p>
    <w:p w14:paraId="7D3691BD" w14:textId="4F9FF478" w:rsidR="00E77B45" w:rsidRDefault="00E77B45" w:rsidP="00E77B45">
      <w:pPr>
        <w:pStyle w:val="Dialogue"/>
      </w:pPr>
      <w:r>
        <w:t>Your cufflink, Sir Harold.</w:t>
      </w:r>
    </w:p>
    <w:p w14:paraId="4BFE8D8C" w14:textId="77777777" w:rsidR="00E77B45" w:rsidRDefault="00E77B45" w:rsidP="00E77B45">
      <w:pPr>
        <w:pStyle w:val="Dialogue"/>
      </w:pPr>
    </w:p>
    <w:p w14:paraId="488BD5F0" w14:textId="56E36232" w:rsidR="00E77B45" w:rsidRDefault="00E77B45" w:rsidP="00E77B45">
      <w:pPr>
        <w:pStyle w:val="MORE"/>
      </w:pPr>
      <w:r>
        <w:t>[more]</w:t>
      </w:r>
    </w:p>
    <w:p w14:paraId="34020275" w14:textId="25FFC6E3" w:rsidR="00E77B45" w:rsidRDefault="00E77B45" w:rsidP="00E77B45">
      <w:pPr>
        <w:pStyle w:val="CharacterName"/>
      </w:pPr>
      <w:r>
        <w:lastRenderedPageBreak/>
        <w:t>Dean</w:t>
      </w:r>
    </w:p>
    <w:p w14:paraId="538CAF98" w14:textId="41678AF0" w:rsidR="00E77B45" w:rsidRDefault="00E77B45" w:rsidP="00E77B45">
      <w:pPr>
        <w:pStyle w:val="Dialogue"/>
      </w:pPr>
      <w:r>
        <w:t>Thank you.</w:t>
      </w:r>
    </w:p>
    <w:p w14:paraId="7D02B971" w14:textId="09F9F9C8" w:rsidR="00E77B45" w:rsidRDefault="00E77B45" w:rsidP="00E77B45">
      <w:r>
        <w:t>He puts it back on, Adul closes the gate, and they start ascending slowly.</w:t>
      </w:r>
    </w:p>
    <w:p w14:paraId="35E51B34" w14:textId="38D09695" w:rsidR="00E77B45" w:rsidRDefault="00E77B45" w:rsidP="00E77B45">
      <w:r>
        <w:t xml:space="preserve">Dean looks at the control panel, same layout as he imagined Apartment, Foyer, Garage all stacked vertically except below there are two other options. </w:t>
      </w:r>
      <w:proofErr w:type="spellStart"/>
      <w:r>
        <w:t>Alarme</w:t>
      </w:r>
      <w:proofErr w:type="spellEnd"/>
      <w:r>
        <w:t xml:space="preserve"> and arret. Dean </w:t>
      </w:r>
      <w:r w:rsidR="00782791">
        <w:t>t</w:t>
      </w:r>
      <w:r>
        <w:t>akes notice, looks up at the roof panel and sees them slowly approaching the Apartment, Nicole also looks up curious.</w:t>
      </w:r>
    </w:p>
    <w:p w14:paraId="1E65C660" w14:textId="0FD4CCFD" w:rsidR="00E77B45" w:rsidRPr="00EF44AD" w:rsidRDefault="00E77B45" w:rsidP="00E77B45">
      <w:pPr>
        <w:pStyle w:val="FadeInActionSceneSetting"/>
        <w:rPr>
          <w:b/>
          <w:bCs/>
        </w:rPr>
      </w:pPr>
      <w:r w:rsidRPr="00EF44AD">
        <w:rPr>
          <w:b/>
          <w:bCs/>
        </w:rPr>
        <w:t>int. Shahbandar’s apartment – foyer – day</w:t>
      </w:r>
    </w:p>
    <w:p w14:paraId="00B9E3CC" w14:textId="6127A710" w:rsidR="00E77B45" w:rsidRDefault="00E77B45" w:rsidP="00E77B45">
      <w:r>
        <w:t xml:space="preserve">The arrive at the Foyer, the guard opens the gate. The apartment a much more modern and in a much different layout </w:t>
      </w:r>
      <w:r w:rsidR="004542C8">
        <w:t>than</w:t>
      </w:r>
      <w:r>
        <w:t xml:space="preserve"> Dean had imagined.</w:t>
      </w:r>
    </w:p>
    <w:p w14:paraId="7146DB07" w14:textId="2B61AC4B" w:rsidR="00E77B45" w:rsidRDefault="00E77B45" w:rsidP="00E77B45">
      <w:r>
        <w:t>He scans the room, before Shahbandar enters by descending the staircase. Shahbandar notices him looking about.</w:t>
      </w:r>
    </w:p>
    <w:p w14:paraId="644C5476" w14:textId="4380EC01" w:rsidR="00E77B45" w:rsidRDefault="00E77B45" w:rsidP="00E77B45">
      <w:pPr>
        <w:pStyle w:val="CharacterName"/>
      </w:pPr>
      <w:r>
        <w:t>Shahbandar</w:t>
      </w:r>
    </w:p>
    <w:p w14:paraId="1E26555E" w14:textId="7088B433" w:rsidR="00E77B45" w:rsidRDefault="00E77B45" w:rsidP="00E77B45">
      <w:pPr>
        <w:pStyle w:val="Dialogue"/>
      </w:pPr>
      <w:r>
        <w:t>Is there something that puzzles you?</w:t>
      </w:r>
    </w:p>
    <w:p w14:paraId="12C46784" w14:textId="09BDB651" w:rsidR="00E77B45" w:rsidRDefault="00E77B45" w:rsidP="00E77B45">
      <w:pPr>
        <w:pStyle w:val="CharacterName"/>
      </w:pPr>
      <w:r>
        <w:t>Dean</w:t>
      </w:r>
    </w:p>
    <w:p w14:paraId="200C2D75" w14:textId="24FFCD0F" w:rsidR="00E77B45" w:rsidRDefault="00E77B45" w:rsidP="00E77B45">
      <w:pPr>
        <w:pStyle w:val="Dialogue"/>
      </w:pPr>
      <w:r>
        <w:t>No, it’s just that I imagined it would be quite different.</w:t>
      </w:r>
    </w:p>
    <w:p w14:paraId="075B53FB" w14:textId="1887978F" w:rsidR="00E77B45" w:rsidRDefault="00E77B45" w:rsidP="00E77B45">
      <w:pPr>
        <w:pStyle w:val="CharacterName"/>
      </w:pPr>
      <w:r>
        <w:t>Shahbandar</w:t>
      </w:r>
    </w:p>
    <w:p w14:paraId="0F567C62" w14:textId="4F0404B9" w:rsidR="00E77B45" w:rsidRDefault="00E77B45" w:rsidP="00E77B45">
      <w:pPr>
        <w:pStyle w:val="Dialogue"/>
      </w:pPr>
      <w:r>
        <w:t xml:space="preserve">Thank you Adbul. Different. Well, as a matter of fact, it was different. Yes. I remember a few years back, in a moment of weakness, I permitted an American magazine to photograph it all. As soon as the pictures were published, I completely </w:t>
      </w:r>
      <w:proofErr w:type="gramStart"/>
      <w:r>
        <w:t>redecorated</w:t>
      </w:r>
      <w:proofErr w:type="gramEnd"/>
      <w:r>
        <w:t>.</w:t>
      </w:r>
    </w:p>
    <w:p w14:paraId="7E9907EC" w14:textId="0D10B29B" w:rsidR="00E77B45" w:rsidRDefault="00E77B45" w:rsidP="00E77B45">
      <w:r>
        <w:t>He leads them upstairs.</w:t>
      </w:r>
    </w:p>
    <w:p w14:paraId="388D7C69" w14:textId="01C71930" w:rsidR="009A5988" w:rsidRDefault="009A5988" w:rsidP="009A5988">
      <w:pPr>
        <w:pStyle w:val="CharacterName"/>
      </w:pPr>
      <w:r>
        <w:t>Nicole</w:t>
      </w:r>
    </w:p>
    <w:p w14:paraId="6CECEFFE" w14:textId="6C45E1EE" w:rsidR="009A5988" w:rsidRDefault="009A5988" w:rsidP="009A5988">
      <w:pPr>
        <w:pStyle w:val="Dialogue"/>
      </w:pPr>
      <w:r>
        <w:t>The private Mr. Shahbandar vs the public one.</w:t>
      </w:r>
    </w:p>
    <w:p w14:paraId="1616D37F" w14:textId="77777777" w:rsidR="009A5988" w:rsidRDefault="009A5988" w:rsidP="009A5988">
      <w:pPr>
        <w:pStyle w:val="Dialogue"/>
      </w:pPr>
    </w:p>
    <w:p w14:paraId="4C72F7F0" w14:textId="5D7D6EDE" w:rsidR="009A5988" w:rsidRDefault="009A5988" w:rsidP="009A5988">
      <w:pPr>
        <w:pStyle w:val="MORE"/>
      </w:pPr>
      <w:r>
        <w:t>[more]</w:t>
      </w:r>
    </w:p>
    <w:p w14:paraId="2B787432" w14:textId="14673005" w:rsidR="009A5988" w:rsidRDefault="009A5988" w:rsidP="009A5988">
      <w:pPr>
        <w:pStyle w:val="CharacterName"/>
      </w:pPr>
      <w:r>
        <w:lastRenderedPageBreak/>
        <w:t>Shahbandar</w:t>
      </w:r>
    </w:p>
    <w:p w14:paraId="733F11DF" w14:textId="77DE39B1" w:rsidR="009A5988" w:rsidRDefault="009A5988" w:rsidP="009A5988">
      <w:pPr>
        <w:pStyle w:val="Dialogue"/>
      </w:pPr>
      <w:r>
        <w:t xml:space="preserve">Partly, yes. In any case, contemporary furnishing gives a better setting for my art collection. </w:t>
      </w:r>
    </w:p>
    <w:p w14:paraId="0BB30CD2" w14:textId="33874223" w:rsidR="009A5988" w:rsidRDefault="009A5988" w:rsidP="009A5988">
      <w:r>
        <w:t xml:space="preserve">Dean notices a grate above the elevator </w:t>
      </w:r>
      <w:proofErr w:type="gramStart"/>
      <w:r>
        <w:t>shaft,</w:t>
      </w:r>
      <w:proofErr w:type="gramEnd"/>
      <w:r>
        <w:t xml:space="preserve"> he can </w:t>
      </w:r>
      <w:r w:rsidR="00782791">
        <w:t>see</w:t>
      </w:r>
      <w:r>
        <w:t xml:space="preserve"> the systems of ropes and pulleys.</w:t>
      </w:r>
    </w:p>
    <w:p w14:paraId="2E1FF04A" w14:textId="6D626377" w:rsidR="009A5988" w:rsidRDefault="009A5988" w:rsidP="009A5988">
      <w:pPr>
        <w:pStyle w:val="CharacterName"/>
      </w:pPr>
      <w:r>
        <w:t>Shahbandar (cont.)</w:t>
      </w:r>
    </w:p>
    <w:p w14:paraId="6677476C" w14:textId="2FD57BE3" w:rsidR="009A5988" w:rsidRDefault="009A5988" w:rsidP="009A5988">
      <w:pPr>
        <w:pStyle w:val="Dialogue"/>
      </w:pPr>
      <w:r>
        <w:t xml:space="preserve">I </w:t>
      </w:r>
      <w:r w:rsidR="00782791">
        <w:t>chose</w:t>
      </w:r>
      <w:r>
        <w:t xml:space="preserve"> this room for my paintings.</w:t>
      </w:r>
    </w:p>
    <w:p w14:paraId="64D2E1E4" w14:textId="71DF8C51" w:rsidR="009A5988" w:rsidRPr="00EF44AD" w:rsidRDefault="009A5988" w:rsidP="009A5988">
      <w:pPr>
        <w:pStyle w:val="FadeInActionSceneSetting"/>
        <w:rPr>
          <w:b/>
          <w:bCs/>
        </w:rPr>
      </w:pPr>
      <w:r w:rsidRPr="00EF44AD">
        <w:rPr>
          <w:b/>
          <w:bCs/>
        </w:rPr>
        <w:t>int. paitining room – day</w:t>
      </w:r>
    </w:p>
    <w:p w14:paraId="61197E9D" w14:textId="550415B3" w:rsidR="009A5988" w:rsidRDefault="009A5988" w:rsidP="009A5988">
      <w:pPr>
        <w:pStyle w:val="CharacterName"/>
      </w:pPr>
      <w:r>
        <w:t>Shahbandar</w:t>
      </w:r>
    </w:p>
    <w:p w14:paraId="4B2E2B50" w14:textId="46014FAF" w:rsidR="009A5988" w:rsidRDefault="009A5988" w:rsidP="009A5988">
      <w:pPr>
        <w:pStyle w:val="Dialogue"/>
      </w:pPr>
      <w:r>
        <w:t>You’ll find a somewhat varied collection from the chiaroscuro of the Dutch masters to the symbolic fantasy of Chagall, Matisse, Picasso.</w:t>
      </w:r>
    </w:p>
    <w:p w14:paraId="22193D99" w14:textId="4B7814F9" w:rsidR="009A5988" w:rsidRDefault="009A5988" w:rsidP="009A5988">
      <w:pPr>
        <w:pStyle w:val="CharacterName"/>
      </w:pPr>
      <w:r>
        <w:t>Dean</w:t>
      </w:r>
    </w:p>
    <w:p w14:paraId="41A1F667" w14:textId="69A2061F" w:rsidR="009A5988" w:rsidRDefault="009A5988" w:rsidP="009A5988">
      <w:pPr>
        <w:pStyle w:val="Dialogue"/>
      </w:pPr>
      <w:r>
        <w:t xml:space="preserve">Yes, </w:t>
      </w:r>
      <w:proofErr w:type="gramStart"/>
      <w:r>
        <w:t>yea</w:t>
      </w:r>
      <w:proofErr w:type="gramEnd"/>
      <w:r>
        <w:t xml:space="preserve"> very nice. Very nice indeed. Is this your entire collection, Mr. Shahbandar?</w:t>
      </w:r>
    </w:p>
    <w:p w14:paraId="12690A6E" w14:textId="66CC790D" w:rsidR="009A5988" w:rsidRDefault="009A5988" w:rsidP="009A5988">
      <w:pPr>
        <w:pStyle w:val="CharacterName"/>
      </w:pPr>
      <w:r>
        <w:t>Shahbandar</w:t>
      </w:r>
    </w:p>
    <w:p w14:paraId="16AA2BF8" w14:textId="447EA119" w:rsidR="009A5988" w:rsidRDefault="009A5988" w:rsidP="009A5988">
      <w:pPr>
        <w:pStyle w:val="Dialogue"/>
      </w:pPr>
      <w:r>
        <w:t>No, I have other things in other rooms.</w:t>
      </w:r>
    </w:p>
    <w:p w14:paraId="1120FDDF" w14:textId="15307D53" w:rsidR="009A5988" w:rsidRDefault="009A5988" w:rsidP="009A5988">
      <w:r>
        <w:t>Nicole takes a closer look at one of the paintings.</w:t>
      </w:r>
    </w:p>
    <w:p w14:paraId="4802C813" w14:textId="0D2CCD9D" w:rsidR="009A5988" w:rsidRDefault="009A5988" w:rsidP="009A5988">
      <w:pPr>
        <w:pStyle w:val="CharacterName"/>
      </w:pPr>
      <w:r>
        <w:t>Shahbandar (cont.)</w:t>
      </w:r>
    </w:p>
    <w:p w14:paraId="35E74036" w14:textId="46284BF7" w:rsidR="009A5988" w:rsidRDefault="009A5988" w:rsidP="009A5988">
      <w:pPr>
        <w:pStyle w:val="Dialogue"/>
      </w:pPr>
      <w:r>
        <w:t>You approve, Lady Dean?</w:t>
      </w:r>
    </w:p>
    <w:p w14:paraId="2FBBFFEF" w14:textId="1D995715" w:rsidR="009A5988" w:rsidRDefault="009A5988" w:rsidP="009A5988">
      <w:pPr>
        <w:pStyle w:val="CharacterName"/>
      </w:pPr>
      <w:r>
        <w:t>Nicole</w:t>
      </w:r>
    </w:p>
    <w:p w14:paraId="29DC111D" w14:textId="619FDA3F" w:rsidR="009A5988" w:rsidRDefault="009A5988" w:rsidP="009A5988">
      <w:pPr>
        <w:pStyle w:val="Dialogue"/>
      </w:pPr>
      <w:r>
        <w:t>Oh, very much. Um… it’s one of his earlier paintings, isn’t it.</w:t>
      </w:r>
    </w:p>
    <w:p w14:paraId="16046B74" w14:textId="5D9A2A30" w:rsidR="009A5988" w:rsidRDefault="009A5988" w:rsidP="009A5988">
      <w:pPr>
        <w:pStyle w:val="CharacterName"/>
      </w:pPr>
      <w:r>
        <w:t>Shahbandar</w:t>
      </w:r>
    </w:p>
    <w:p w14:paraId="10986843" w14:textId="64B0C224" w:rsidR="009A5988" w:rsidRDefault="00FF4CDC" w:rsidP="009A5988">
      <w:pPr>
        <w:pStyle w:val="Dialogue"/>
      </w:pPr>
      <w:r>
        <w:t>Yes, it is</w:t>
      </w:r>
      <w:r w:rsidR="009A5988">
        <w:t>.</w:t>
      </w:r>
    </w:p>
    <w:p w14:paraId="53F42423" w14:textId="4779FAED" w:rsidR="00FF4CDC" w:rsidRDefault="00FF4CDC" w:rsidP="00FF4CDC">
      <w:pPr>
        <w:pStyle w:val="MORE"/>
      </w:pPr>
      <w:r>
        <w:t>[more]</w:t>
      </w:r>
    </w:p>
    <w:p w14:paraId="7B8CA448" w14:textId="448DD4E0" w:rsidR="009A5988" w:rsidRDefault="009A5988" w:rsidP="009A5988">
      <w:pPr>
        <w:pStyle w:val="CharacterName"/>
      </w:pPr>
      <w:r>
        <w:lastRenderedPageBreak/>
        <w:t>Nicole</w:t>
      </w:r>
    </w:p>
    <w:p w14:paraId="7320945E" w14:textId="3683632E" w:rsidR="00FF4CDC" w:rsidRDefault="00FF4CDC" w:rsidP="00FF4CDC">
      <w:pPr>
        <w:pStyle w:val="Dialogue"/>
      </w:pPr>
      <w:r>
        <w:t>Interesting.</w:t>
      </w:r>
    </w:p>
    <w:p w14:paraId="0AB32909" w14:textId="2B8023A6" w:rsidR="00FF4CDC" w:rsidRDefault="00FF4CDC" w:rsidP="00FF4CDC">
      <w:r>
        <w:t>She moves to the next painting.</w:t>
      </w:r>
    </w:p>
    <w:p w14:paraId="6C4ED2B8" w14:textId="41053891" w:rsidR="00FF4CDC" w:rsidRDefault="00FF4CDC" w:rsidP="00FF4CDC">
      <w:pPr>
        <w:pStyle w:val="CharacterName"/>
      </w:pPr>
      <w:r>
        <w:t>Shahbandar</w:t>
      </w:r>
    </w:p>
    <w:p w14:paraId="487DF119" w14:textId="10370251" w:rsidR="00FF4CDC" w:rsidRDefault="00FF4CDC" w:rsidP="00FF4CDC">
      <w:pPr>
        <w:pStyle w:val="Dialogue"/>
      </w:pPr>
      <w:r>
        <w:t>Picasso, and one of his best, I always think.</w:t>
      </w:r>
    </w:p>
    <w:p w14:paraId="799AF477" w14:textId="18851C0B" w:rsidR="00FF4CDC" w:rsidRDefault="00FF4CDC" w:rsidP="00FF4CDC">
      <w:pPr>
        <w:pStyle w:val="CharacterName"/>
      </w:pPr>
      <w:r>
        <w:t>Nicole</w:t>
      </w:r>
    </w:p>
    <w:p w14:paraId="7F353106" w14:textId="4245338C" w:rsidR="00FF4CDC" w:rsidRDefault="00FF4CDC" w:rsidP="00FF4CDC">
      <w:pPr>
        <w:pStyle w:val="Dialogue"/>
      </w:pPr>
      <w:r>
        <w:t>The blue period.</w:t>
      </w:r>
    </w:p>
    <w:p w14:paraId="29E3ECC8" w14:textId="6E1C3BD4" w:rsidR="00FF4CDC" w:rsidRDefault="00FF4CDC" w:rsidP="00FF4CDC">
      <w:pPr>
        <w:pStyle w:val="CharacterName"/>
      </w:pPr>
      <w:r>
        <w:t>Shahbandar</w:t>
      </w:r>
    </w:p>
    <w:p w14:paraId="6DDD7648" w14:textId="09EB75A4" w:rsidR="00FF4CDC" w:rsidRDefault="00FF4CDC" w:rsidP="00FF4CDC">
      <w:pPr>
        <w:pStyle w:val="Dialogue"/>
      </w:pPr>
      <w:r>
        <w:t>Yes 1906.</w:t>
      </w:r>
    </w:p>
    <w:p w14:paraId="69441FB0" w14:textId="1C995C3F" w:rsidR="00FF4CDC" w:rsidRDefault="00FF4CDC" w:rsidP="00FF4CDC">
      <w:pPr>
        <w:pStyle w:val="CharacterName"/>
      </w:pPr>
      <w:r>
        <w:t>Nicole</w:t>
      </w:r>
    </w:p>
    <w:p w14:paraId="111BB01F" w14:textId="5C5CA47B" w:rsidR="00FF4CDC" w:rsidRDefault="00FF4CDC" w:rsidP="00FF4CDC">
      <w:pPr>
        <w:pStyle w:val="Dialogue"/>
      </w:pPr>
      <w:r>
        <w:t xml:space="preserve">Was it 1906 or was it </w:t>
      </w:r>
      <w:r w:rsidR="004542C8">
        <w:t>1907?</w:t>
      </w:r>
      <w:r>
        <w:t xml:space="preserve"> No, I think perhaps you’re right… 1906.</w:t>
      </w:r>
    </w:p>
    <w:p w14:paraId="15B5EB82" w14:textId="3E56ED4A" w:rsidR="009A5988" w:rsidRDefault="00FF4CDC" w:rsidP="009A5988">
      <w:pPr>
        <w:pStyle w:val="CharacterName"/>
      </w:pPr>
      <w:r>
        <w:t>Shahbandar</w:t>
      </w:r>
    </w:p>
    <w:p w14:paraId="72CDAEB6" w14:textId="60A5D968" w:rsidR="00FF4CDC" w:rsidRDefault="00FF4CDC" w:rsidP="00FF4CDC">
      <w:pPr>
        <w:pStyle w:val="Dialogue"/>
      </w:pPr>
      <w:r>
        <w:t>I must congratulate you Lady Dean on your knowledge of art.</w:t>
      </w:r>
    </w:p>
    <w:p w14:paraId="34986314" w14:textId="74F379A7" w:rsidR="00FF4CDC" w:rsidRDefault="00FF4CDC" w:rsidP="00FF4CDC">
      <w:pPr>
        <w:pStyle w:val="CharacterName"/>
      </w:pPr>
      <w:r>
        <w:t>Nicole</w:t>
      </w:r>
    </w:p>
    <w:p w14:paraId="6C13C33E" w14:textId="4DC51204" w:rsidR="00FF4CDC" w:rsidRDefault="00FF4CDC" w:rsidP="00FF4CDC">
      <w:pPr>
        <w:pStyle w:val="Dialogue"/>
      </w:pPr>
      <w:r>
        <w:t>Oh, thank you.</w:t>
      </w:r>
      <w:r w:rsidR="005D5BEA">
        <w:t xml:space="preserve"> One rarely sees so many </w:t>
      </w:r>
      <w:proofErr w:type="gramStart"/>
      <w:r w:rsidR="005D5BEA">
        <w:t>originals,</w:t>
      </w:r>
      <w:proofErr w:type="gramEnd"/>
      <w:r w:rsidR="005D5BEA">
        <w:t xml:space="preserve"> they must be worth thousands.</w:t>
      </w:r>
    </w:p>
    <w:p w14:paraId="6903C413" w14:textId="38F568DD" w:rsidR="005D5BEA" w:rsidRDefault="005D5BEA" w:rsidP="005D5BEA">
      <w:r>
        <w:t>He shakes his head and laughs.</w:t>
      </w:r>
    </w:p>
    <w:p w14:paraId="4C19BCA6" w14:textId="75AC30CB" w:rsidR="005D5BEA" w:rsidRDefault="005D5BEA" w:rsidP="005D5BEA">
      <w:pPr>
        <w:pStyle w:val="CharacterName"/>
      </w:pPr>
      <w:r>
        <w:t>Nicole</w:t>
      </w:r>
    </w:p>
    <w:p w14:paraId="3E7AF69C" w14:textId="79F5F837" w:rsidR="005D5BEA" w:rsidRDefault="005D5BEA" w:rsidP="005D5BEA">
      <w:pPr>
        <w:pStyle w:val="Dialogue"/>
      </w:pPr>
      <w:r>
        <w:t>Hundreds of thousands.</w:t>
      </w:r>
    </w:p>
    <w:p w14:paraId="7903B42A" w14:textId="56409E3D" w:rsidR="005D5BEA" w:rsidRDefault="005D5BEA" w:rsidP="005D5BEA">
      <w:pPr>
        <w:pStyle w:val="CharacterName"/>
      </w:pPr>
      <w:r>
        <w:t>Shahbandar</w:t>
      </w:r>
    </w:p>
    <w:p w14:paraId="0556C338" w14:textId="32ACFF7D" w:rsidR="005D5BEA" w:rsidRDefault="005D5BEA" w:rsidP="005D5BEA">
      <w:pPr>
        <w:pStyle w:val="Dialogue"/>
      </w:pPr>
      <w:r>
        <w:t>Yes. And you, Sir Harold, have you any special favorites?</w:t>
      </w:r>
    </w:p>
    <w:p w14:paraId="56893B5C" w14:textId="60D1A77A" w:rsidR="005D5BEA" w:rsidRDefault="005D5BEA" w:rsidP="005D5BEA">
      <w:r>
        <w:t>Dean turns to face him.</w:t>
      </w:r>
    </w:p>
    <w:p w14:paraId="69E433FD" w14:textId="21BB2AE7" w:rsidR="005D5BEA" w:rsidRDefault="005D5BEA" w:rsidP="005D5BEA">
      <w:pPr>
        <w:pStyle w:val="CharacterName"/>
      </w:pPr>
      <w:r>
        <w:t>Dean</w:t>
      </w:r>
    </w:p>
    <w:p w14:paraId="01AA16F8" w14:textId="74840E4F" w:rsidR="005D5BEA" w:rsidRDefault="005D5BEA" w:rsidP="005D5BEA">
      <w:pPr>
        <w:pStyle w:val="Dialogue"/>
      </w:pPr>
      <w:r>
        <w:t>I beg your pardon.</w:t>
      </w:r>
    </w:p>
    <w:p w14:paraId="18C20B0F" w14:textId="77777777" w:rsidR="005D5BEA" w:rsidRDefault="005D5BEA" w:rsidP="005D5BEA">
      <w:pPr>
        <w:pStyle w:val="Dialogue"/>
      </w:pPr>
    </w:p>
    <w:p w14:paraId="134831A1" w14:textId="6165721A" w:rsidR="005D5BEA" w:rsidRDefault="005D5BEA" w:rsidP="005D5BEA">
      <w:pPr>
        <w:pStyle w:val="MORE"/>
      </w:pPr>
      <w:r>
        <w:t>[more]</w:t>
      </w:r>
    </w:p>
    <w:p w14:paraId="21C34315" w14:textId="4D490183" w:rsidR="005D5BEA" w:rsidRDefault="005D5BEA" w:rsidP="005D5BEA">
      <w:pPr>
        <w:pStyle w:val="CharacterName"/>
      </w:pPr>
      <w:r>
        <w:lastRenderedPageBreak/>
        <w:t>Shahbandar</w:t>
      </w:r>
    </w:p>
    <w:p w14:paraId="1D4BADD7" w14:textId="7D79C9E0" w:rsidR="005D5BEA" w:rsidRDefault="005D5BEA" w:rsidP="005D5BEA">
      <w:pPr>
        <w:pStyle w:val="Dialogue"/>
      </w:pPr>
      <w:r>
        <w:t xml:space="preserve">Have you any special </w:t>
      </w:r>
      <w:proofErr w:type="gramStart"/>
      <w:r>
        <w:t>favorite</w:t>
      </w:r>
      <w:proofErr w:type="gramEnd"/>
      <w:r>
        <w:t>?</w:t>
      </w:r>
    </w:p>
    <w:p w14:paraId="476F9658" w14:textId="1C1CB55B" w:rsidR="005D5BEA" w:rsidRDefault="005D5BEA" w:rsidP="005D5BEA">
      <w:pPr>
        <w:pStyle w:val="CharacterName"/>
      </w:pPr>
      <w:r>
        <w:t>Dean</w:t>
      </w:r>
    </w:p>
    <w:p w14:paraId="2D314277" w14:textId="3D4B3F66" w:rsidR="005D5BEA" w:rsidRDefault="005D5BEA" w:rsidP="005D5BEA">
      <w:pPr>
        <w:pStyle w:val="Dialogue"/>
      </w:pPr>
      <w:r>
        <w:t xml:space="preserve">Ah… well </w:t>
      </w:r>
      <w:r w:rsidR="004542C8">
        <w:t>it’s</w:t>
      </w:r>
      <w:r>
        <w:t xml:space="preserve"> difficult to say, I really must confess that my great weakness is sculpture.</w:t>
      </w:r>
    </w:p>
    <w:p w14:paraId="13E757AB" w14:textId="2C69BAE7" w:rsidR="005D5BEA" w:rsidRDefault="005D5BEA" w:rsidP="005D5BEA">
      <w:pPr>
        <w:pStyle w:val="CharacterName"/>
      </w:pPr>
      <w:r>
        <w:t>Shahbandar</w:t>
      </w:r>
    </w:p>
    <w:p w14:paraId="3872FFA7" w14:textId="76904FB2" w:rsidR="005D5BEA" w:rsidRDefault="005D5BEA" w:rsidP="005D5BEA">
      <w:pPr>
        <w:pStyle w:val="Dialogue"/>
      </w:pPr>
      <w:r>
        <w:t>Is it?</w:t>
      </w:r>
    </w:p>
    <w:p w14:paraId="6FC34DC1" w14:textId="5ACA1A7A" w:rsidR="005D5BEA" w:rsidRDefault="005D5BEA" w:rsidP="005D5BEA">
      <w:pPr>
        <w:pStyle w:val="CharacterName"/>
      </w:pPr>
      <w:r>
        <w:t>Dean</w:t>
      </w:r>
    </w:p>
    <w:p w14:paraId="788B17D9" w14:textId="58EF8BC7" w:rsidR="005D5BEA" w:rsidRDefault="005D5BEA" w:rsidP="005D5BEA">
      <w:pPr>
        <w:pStyle w:val="Dialogue"/>
      </w:pPr>
      <w:r>
        <w:t>Yes.</w:t>
      </w:r>
    </w:p>
    <w:p w14:paraId="331DD9E5" w14:textId="4993883D" w:rsidR="005D5BEA" w:rsidRDefault="005D5BEA" w:rsidP="005D5BEA">
      <w:pPr>
        <w:pStyle w:val="CharacterName"/>
      </w:pPr>
      <w:r>
        <w:t>Shahbandar</w:t>
      </w:r>
    </w:p>
    <w:p w14:paraId="6020E6F8" w14:textId="6F9213E9" w:rsidR="005D5BEA" w:rsidRDefault="005D5BEA" w:rsidP="005D5BEA">
      <w:pPr>
        <w:pStyle w:val="Dialogue"/>
      </w:pPr>
      <w:r>
        <w:t>Then we have something in common, Sir Harold, my greatest treasure is a piece of sculpture.</w:t>
      </w:r>
    </w:p>
    <w:p w14:paraId="38E5CBB7" w14:textId="4DB5CC49" w:rsidR="005D5BEA" w:rsidRDefault="005D5BEA" w:rsidP="005D5BEA">
      <w:pPr>
        <w:pStyle w:val="CharacterName"/>
      </w:pPr>
      <w:r>
        <w:t>Dean</w:t>
      </w:r>
    </w:p>
    <w:p w14:paraId="6961F11C" w14:textId="5C487FE1" w:rsidR="005D5BEA" w:rsidRDefault="005D5BEA" w:rsidP="005D5BEA">
      <w:pPr>
        <w:pStyle w:val="Dialogue"/>
      </w:pPr>
      <w:r>
        <w:t>Oh, really?</w:t>
      </w:r>
    </w:p>
    <w:p w14:paraId="23BD7B59" w14:textId="538510A3" w:rsidR="005D5BEA" w:rsidRDefault="005D5BEA" w:rsidP="005D5BEA">
      <w:pPr>
        <w:pStyle w:val="CharacterName"/>
      </w:pPr>
      <w:r>
        <w:t>Shahbandar</w:t>
      </w:r>
    </w:p>
    <w:p w14:paraId="43A92083" w14:textId="0781D30A" w:rsidR="005D5BEA" w:rsidRDefault="005D5BEA" w:rsidP="005D5BEA">
      <w:pPr>
        <w:pStyle w:val="Dialogue"/>
      </w:pPr>
      <w:r>
        <w:t xml:space="preserve">Would you </w:t>
      </w:r>
      <w:proofErr w:type="gramStart"/>
      <w:r>
        <w:t>care</w:t>
      </w:r>
      <w:proofErr w:type="gramEnd"/>
      <w:r>
        <w:t xml:space="preserve"> to see it?</w:t>
      </w:r>
    </w:p>
    <w:p w14:paraId="37D9FAD1" w14:textId="21AC1060" w:rsidR="005D5BEA" w:rsidRDefault="005D5BEA" w:rsidP="005D5BEA">
      <w:pPr>
        <w:pStyle w:val="CharacterName"/>
      </w:pPr>
      <w:r>
        <w:t>Dean</w:t>
      </w:r>
    </w:p>
    <w:p w14:paraId="6359E2A1" w14:textId="7B7C76E9" w:rsidR="005D5BEA" w:rsidRDefault="005D5BEA" w:rsidP="005D5BEA">
      <w:pPr>
        <w:pStyle w:val="Dialogue"/>
      </w:pPr>
      <w:r>
        <w:t>That would be nice, wouldn’t it?</w:t>
      </w:r>
    </w:p>
    <w:p w14:paraId="7BA92D3F" w14:textId="0EE30416" w:rsidR="005D5BEA" w:rsidRPr="00EF44AD" w:rsidRDefault="005D5BEA" w:rsidP="005D5BEA">
      <w:pPr>
        <w:pStyle w:val="FadeInActionSceneSetting"/>
        <w:rPr>
          <w:b/>
          <w:bCs/>
        </w:rPr>
      </w:pPr>
      <w:r w:rsidRPr="00EF44AD">
        <w:rPr>
          <w:b/>
          <w:bCs/>
        </w:rPr>
        <w:t>int – statue room – day</w:t>
      </w:r>
    </w:p>
    <w:p w14:paraId="60B91009" w14:textId="7AB02805" w:rsidR="005D5BEA" w:rsidRDefault="005D5BEA" w:rsidP="005D5BEA">
      <w:r>
        <w:t>They walk into the next room where the main attraction sits in the middle of the room, other statues including the Buddha.</w:t>
      </w:r>
    </w:p>
    <w:p w14:paraId="320DA8E1" w14:textId="7F90F526" w:rsidR="005D5BEA" w:rsidRDefault="005D5BEA" w:rsidP="005D5BEA">
      <w:r>
        <w:t>Nicole looks at the statue of Lissu shocked.</w:t>
      </w:r>
    </w:p>
    <w:p w14:paraId="31B5914D" w14:textId="28C26B9E" w:rsidR="005D5BEA" w:rsidRDefault="005D5BEA" w:rsidP="005D5BEA">
      <w:pPr>
        <w:pStyle w:val="CharacterName"/>
      </w:pPr>
      <w:r>
        <w:t>Shahbandar</w:t>
      </w:r>
    </w:p>
    <w:p w14:paraId="3F1325F9" w14:textId="49746F61" w:rsidR="005D5BEA" w:rsidRDefault="005D5BEA" w:rsidP="005D5BEA">
      <w:pPr>
        <w:pStyle w:val="Dialogue"/>
      </w:pPr>
      <w:r>
        <w:t>Remarkable, isn’t it?</w:t>
      </w:r>
    </w:p>
    <w:p w14:paraId="661732EA" w14:textId="120962D3" w:rsidR="005D5BEA" w:rsidRDefault="005D5BEA" w:rsidP="005D5BEA">
      <w:pPr>
        <w:pStyle w:val="CharacterName"/>
      </w:pPr>
      <w:r>
        <w:t>Dean</w:t>
      </w:r>
    </w:p>
    <w:p w14:paraId="463FDAEE" w14:textId="267B8EDD" w:rsidR="005D5BEA" w:rsidRDefault="005D5BEA" w:rsidP="005D5BEA">
      <w:pPr>
        <w:pStyle w:val="Dialogue"/>
      </w:pPr>
      <w:r>
        <w:t>Remarkable.</w:t>
      </w:r>
    </w:p>
    <w:p w14:paraId="2E33B5E3" w14:textId="795EB961" w:rsidR="005D5BEA" w:rsidRDefault="005D5BEA" w:rsidP="005D5BEA">
      <w:pPr>
        <w:pStyle w:val="CharacterName"/>
      </w:pPr>
      <w:r>
        <w:t>Shahbandar</w:t>
      </w:r>
    </w:p>
    <w:p w14:paraId="49AE1AB7" w14:textId="64F6B933" w:rsidR="005D5BEA" w:rsidRDefault="005D5BEA" w:rsidP="005D5BEA">
      <w:pPr>
        <w:pStyle w:val="Dialogue"/>
      </w:pPr>
      <w:r>
        <w:t>I mean the likeness.</w:t>
      </w:r>
    </w:p>
    <w:p w14:paraId="72C5E9B3" w14:textId="58130D53" w:rsidR="005D5BEA" w:rsidRDefault="005D5BEA" w:rsidP="005D5BEA">
      <w:pPr>
        <w:pStyle w:val="CharacterName"/>
      </w:pPr>
      <w:r>
        <w:lastRenderedPageBreak/>
        <w:t>Dean</w:t>
      </w:r>
    </w:p>
    <w:p w14:paraId="21FF96D5" w14:textId="6A893DD3" w:rsidR="005D5BEA" w:rsidRDefault="005D5BEA" w:rsidP="005D5BEA">
      <w:pPr>
        <w:pStyle w:val="Dialogue"/>
      </w:pPr>
      <w:r>
        <w:t>Yes. It… it’s really quite extraordinary. An almost unbelievable coincidence.</w:t>
      </w:r>
    </w:p>
    <w:p w14:paraId="13537D3C" w14:textId="11CD7614" w:rsidR="005D5BEA" w:rsidRDefault="005D5BEA" w:rsidP="005D5BEA">
      <w:pPr>
        <w:pStyle w:val="CharacterName"/>
      </w:pPr>
      <w:r>
        <w:t>Shahbandar</w:t>
      </w:r>
    </w:p>
    <w:p w14:paraId="27D2A804" w14:textId="5012F3F9" w:rsidR="005D5BEA" w:rsidRDefault="005D5BEA" w:rsidP="005D5BEA">
      <w:pPr>
        <w:pStyle w:val="Dialogue"/>
      </w:pPr>
      <w:r>
        <w:t>I thought it would surprise you. I did me when I first set eyes on you Lady Dean. This is the empress Lissu. It is said that Marco Polo found her in China and brought her to Rome. She is the most magnificent example of early Chinese art. What are you thinking?</w:t>
      </w:r>
    </w:p>
    <w:p w14:paraId="1A4AC5F6" w14:textId="5F592114" w:rsidR="005D5BEA" w:rsidRDefault="005D5BEA" w:rsidP="005D5BEA">
      <w:pPr>
        <w:pStyle w:val="CharacterName"/>
      </w:pPr>
      <w:r>
        <w:t>Nicole</w:t>
      </w:r>
    </w:p>
    <w:p w14:paraId="18572252" w14:textId="316470E9" w:rsidR="005D5BEA" w:rsidRDefault="005D5BEA" w:rsidP="005D5BEA">
      <w:pPr>
        <w:pStyle w:val="Dialogue"/>
      </w:pPr>
      <w:r>
        <w:t>Thinking?</w:t>
      </w:r>
    </w:p>
    <w:p w14:paraId="10F82C67" w14:textId="0B3453B1" w:rsidR="005D5BEA" w:rsidRDefault="005D5BEA" w:rsidP="005D5BEA">
      <w:pPr>
        <w:pStyle w:val="CharacterName"/>
      </w:pPr>
      <w:r>
        <w:t>Shahbandar</w:t>
      </w:r>
    </w:p>
    <w:p w14:paraId="24A42AD2" w14:textId="468F47C0" w:rsidR="005D5BEA" w:rsidRDefault="005D5BEA" w:rsidP="005D5BEA">
      <w:pPr>
        <w:pStyle w:val="Dialogue"/>
      </w:pPr>
      <w:r>
        <w:t>I mean, what do you think, Lady Dean, about my most prized possession?</w:t>
      </w:r>
    </w:p>
    <w:p w14:paraId="4C6A242D" w14:textId="52970F61" w:rsidR="005D5BEA" w:rsidRDefault="005D5BEA" w:rsidP="005D5BEA">
      <w:pPr>
        <w:pStyle w:val="CharacterName"/>
      </w:pPr>
      <w:r>
        <w:t>Nicole</w:t>
      </w:r>
    </w:p>
    <w:p w14:paraId="1417D24E" w14:textId="35F2010B" w:rsidR="005D5BEA" w:rsidRDefault="005D5BEA" w:rsidP="005D5BEA">
      <w:pPr>
        <w:pStyle w:val="Dialogue"/>
      </w:pPr>
      <w:r>
        <w:t>I’m stunned!</w:t>
      </w:r>
    </w:p>
    <w:p w14:paraId="5B050FAC" w14:textId="2DB7777E" w:rsidR="005D5BEA" w:rsidRDefault="005D5BEA" w:rsidP="005D5BEA">
      <w:pPr>
        <w:pStyle w:val="CharacterName"/>
      </w:pPr>
      <w:r>
        <w:t>Shahbandar</w:t>
      </w:r>
    </w:p>
    <w:p w14:paraId="4C1B394B" w14:textId="5CCBBA7C" w:rsidR="005D5BEA" w:rsidRDefault="005D5BEA" w:rsidP="005D5BEA">
      <w:pPr>
        <w:pStyle w:val="Dialogue"/>
      </w:pPr>
      <w:r>
        <w:t>Hmm. They say that when the empress was alive there would never be another to match her beauty, nor her purity. And yet it seems that um…</w:t>
      </w:r>
    </w:p>
    <w:p w14:paraId="2D09358C" w14:textId="61C04563" w:rsidR="005D5BEA" w:rsidRDefault="005D5BEA" w:rsidP="005D5BEA">
      <w:pPr>
        <w:pStyle w:val="CharacterName"/>
      </w:pPr>
      <w:r>
        <w:t>Nicole</w:t>
      </w:r>
    </w:p>
    <w:p w14:paraId="43683377" w14:textId="2A5635C8" w:rsidR="005D5BEA" w:rsidRDefault="005D5BEA" w:rsidP="005D5BEA">
      <w:pPr>
        <w:pStyle w:val="Dialogue"/>
      </w:pPr>
      <w:r>
        <w:t>Is it very valuable?</w:t>
      </w:r>
    </w:p>
    <w:p w14:paraId="7EF3680F" w14:textId="37F02337" w:rsidR="005D5BEA" w:rsidRDefault="00C7043E" w:rsidP="00C7043E">
      <w:pPr>
        <w:pStyle w:val="CharacterName"/>
      </w:pPr>
      <w:r>
        <w:t>Shahbandar</w:t>
      </w:r>
    </w:p>
    <w:p w14:paraId="652C4543" w14:textId="4E8E4894" w:rsidR="00C7043E" w:rsidRDefault="00C7043E" w:rsidP="00C7043E">
      <w:pPr>
        <w:pStyle w:val="Dialogue"/>
      </w:pPr>
      <w:r>
        <w:t>Oh priceless, yes. My friends believe I paid such an enormous sum for it because of its uncanny resemblance to my late wife.</w:t>
      </w:r>
    </w:p>
    <w:p w14:paraId="25AF41A1" w14:textId="5C6C9353" w:rsidR="00C7043E" w:rsidRDefault="00C7043E" w:rsidP="00C7043E">
      <w:pPr>
        <w:pStyle w:val="MORE"/>
      </w:pPr>
      <w:r>
        <w:t>[more]</w:t>
      </w:r>
    </w:p>
    <w:p w14:paraId="4DCDAA3F" w14:textId="09624EAB" w:rsidR="00C7043E" w:rsidRDefault="00C7043E" w:rsidP="00C7043E">
      <w:pPr>
        <w:pStyle w:val="CharacterName"/>
      </w:pPr>
      <w:r>
        <w:lastRenderedPageBreak/>
        <w:t>Nicole</w:t>
      </w:r>
    </w:p>
    <w:p w14:paraId="1AC61EFC" w14:textId="4D045C59" w:rsidR="00C7043E" w:rsidRDefault="00C7043E" w:rsidP="00C7043E">
      <w:pPr>
        <w:pStyle w:val="Dialogue"/>
      </w:pPr>
      <w:r>
        <w:t>Aren’t you afraid of it being stolen?</w:t>
      </w:r>
    </w:p>
    <w:p w14:paraId="2AA79A50" w14:textId="29687A4A" w:rsidR="00C7043E" w:rsidRDefault="00C7043E" w:rsidP="00C7043E">
      <w:pPr>
        <w:pStyle w:val="CharacterName"/>
      </w:pPr>
      <w:r>
        <w:t>Shahbandar</w:t>
      </w:r>
    </w:p>
    <w:p w14:paraId="2A979043" w14:textId="2BFE8823" w:rsidR="00C7043E" w:rsidRDefault="00C7043E" w:rsidP="00C7043E">
      <w:pPr>
        <w:pStyle w:val="Dialogue"/>
      </w:pPr>
      <w:r>
        <w:t>Not really Lady Dean. Although her original owner is supposed to have kept 100 guards to watch over her day and night. U</w:t>
      </w:r>
      <w:r w:rsidR="00782791">
        <w:t>m</w:t>
      </w:r>
      <w:r>
        <w:t xml:space="preserve">, stretch out your hand Lady Dean as if to touch her. </w:t>
      </w:r>
    </w:p>
    <w:p w14:paraId="57FD1947" w14:textId="42F3E669" w:rsidR="00C7043E" w:rsidRDefault="00C7043E" w:rsidP="00C7043E">
      <w:pPr>
        <w:pStyle w:val="CharacterName"/>
      </w:pPr>
      <w:r>
        <w:t>Nicole</w:t>
      </w:r>
    </w:p>
    <w:p w14:paraId="6F4B08DB" w14:textId="0C3C397E" w:rsidR="00C7043E" w:rsidRDefault="00C7043E" w:rsidP="00C7043E">
      <w:pPr>
        <w:pStyle w:val="Dialogue"/>
      </w:pPr>
      <w:r>
        <w:t>My hand?</w:t>
      </w:r>
    </w:p>
    <w:p w14:paraId="3C4ADF19" w14:textId="4A29884F" w:rsidR="00C7043E" w:rsidRDefault="00C7043E" w:rsidP="00C7043E">
      <w:pPr>
        <w:pStyle w:val="CharacterName"/>
      </w:pPr>
      <w:r>
        <w:t>Shahbandar</w:t>
      </w:r>
    </w:p>
    <w:p w14:paraId="76CA93FF" w14:textId="082623EF" w:rsidR="00C7043E" w:rsidRDefault="00C7043E" w:rsidP="00C7043E">
      <w:pPr>
        <w:pStyle w:val="Dialogue"/>
      </w:pPr>
      <w:r>
        <w:t>Yes.</w:t>
      </w:r>
    </w:p>
    <w:p w14:paraId="598BF0FB" w14:textId="67EC4796" w:rsidR="00C7043E" w:rsidRDefault="00C7043E" w:rsidP="00C7043E">
      <w:r>
        <w:t>She reaches to touch the statue but as soon as her hand gets close alarm bells sound. She jolts her hand back. Dean watches as bars close in on the windows and steel doors shut the entrances. A bookcase slides open to reveal a hidden door with Adbul and an armed guard behind it. Dean smiles, he’s thoroughly enjoying the performance. Adbul shuts off the alarm.</w:t>
      </w:r>
    </w:p>
    <w:p w14:paraId="3966B9C1" w14:textId="050BD8B1" w:rsidR="00C7043E" w:rsidRDefault="00C7043E" w:rsidP="00C7043E">
      <w:pPr>
        <w:pStyle w:val="CharacterName"/>
      </w:pPr>
      <w:r>
        <w:t>Shahbandar</w:t>
      </w:r>
    </w:p>
    <w:p w14:paraId="251B4E32" w14:textId="6FC524E2" w:rsidR="00C7043E" w:rsidRDefault="00C7043E" w:rsidP="00C7043E">
      <w:pPr>
        <w:pStyle w:val="Dialogue"/>
      </w:pPr>
      <w:r>
        <w:t>I’m so sorry to have shocked you. You can release the doors now.</w:t>
      </w:r>
    </w:p>
    <w:p w14:paraId="18485955" w14:textId="56557EF8" w:rsidR="00C7043E" w:rsidRDefault="00C7043E" w:rsidP="00C7043E">
      <w:r>
        <w:t>Adbul does and the bars slide open.</w:t>
      </w:r>
    </w:p>
    <w:p w14:paraId="50EB3365" w14:textId="57C594CF" w:rsidR="00C7043E" w:rsidRDefault="00C7043E" w:rsidP="00C7043E">
      <w:pPr>
        <w:pStyle w:val="CharacterName"/>
      </w:pPr>
      <w:r>
        <w:t>Shahbandar (cont.)</w:t>
      </w:r>
    </w:p>
    <w:p w14:paraId="335D92B5" w14:textId="3D51B00E" w:rsidR="00C7043E" w:rsidRDefault="00C7043E" w:rsidP="00C7043E">
      <w:pPr>
        <w:pStyle w:val="Dialogue"/>
      </w:pPr>
      <w:r>
        <w:t>You see Lady Dean in this modern age a simple electron device is all the protection necessary. See those little lights around the edges.</w:t>
      </w:r>
    </w:p>
    <w:p w14:paraId="6830B736" w14:textId="4F477CA8" w:rsidR="00C7043E" w:rsidRDefault="00C7043E" w:rsidP="00C7043E">
      <w:r>
        <w:t xml:space="preserve">He points up at </w:t>
      </w:r>
      <w:r w:rsidR="00782791">
        <w:t>a</w:t>
      </w:r>
      <w:r>
        <w:t xml:space="preserve"> </w:t>
      </w:r>
      <w:proofErr w:type="gramStart"/>
      <w:r>
        <w:t>birdcage like</w:t>
      </w:r>
      <w:proofErr w:type="gramEnd"/>
      <w:r>
        <w:t xml:space="preserve"> structure supported by four columns th</w:t>
      </w:r>
      <w:r w:rsidR="00782791">
        <w:t xml:space="preserve">at </w:t>
      </w:r>
      <w:r w:rsidR="004542C8">
        <w:t>sit</w:t>
      </w:r>
      <w:r>
        <w:t xml:space="preserve"> over the statues, around the perimeter of it are small lights.</w:t>
      </w:r>
    </w:p>
    <w:p w14:paraId="6784407A" w14:textId="37B9F2C8" w:rsidR="00C7043E" w:rsidRDefault="00C7043E" w:rsidP="00C7043E">
      <w:pPr>
        <w:pStyle w:val="CharacterName"/>
      </w:pPr>
      <w:r>
        <w:t>Shahbandar (cont.)</w:t>
      </w:r>
    </w:p>
    <w:p w14:paraId="693BA00F" w14:textId="7FF11A76" w:rsidR="00C7043E" w:rsidRDefault="00C7043E" w:rsidP="00C7043E">
      <w:pPr>
        <w:pStyle w:val="Dialogue"/>
      </w:pPr>
      <w:r>
        <w:t>Each is an electronic eye that sends a ray down to the receptacles on the floor.</w:t>
      </w:r>
    </w:p>
    <w:p w14:paraId="39D99CA5" w14:textId="283DF349" w:rsidR="00C7043E" w:rsidRDefault="00C7043E" w:rsidP="00C7043E">
      <w:r>
        <w:lastRenderedPageBreak/>
        <w:t xml:space="preserve">The floor has tiny silver spots </w:t>
      </w:r>
      <w:r w:rsidR="004542C8">
        <w:t>matching</w:t>
      </w:r>
      <w:r>
        <w:t xml:space="preserve"> the location of the lights above.</w:t>
      </w:r>
    </w:p>
    <w:p w14:paraId="5A92A399" w14:textId="0D760339" w:rsidR="00C7043E" w:rsidRDefault="00C7043E" w:rsidP="00C7043E">
      <w:pPr>
        <w:pStyle w:val="CharacterName"/>
      </w:pPr>
      <w:r>
        <w:t>Shahbandar</w:t>
      </w:r>
    </w:p>
    <w:p w14:paraId="0B683503" w14:textId="58FFA141" w:rsidR="00C7043E" w:rsidRDefault="00C7043E" w:rsidP="00C7043E">
      <w:pPr>
        <w:pStyle w:val="Dialogue"/>
      </w:pPr>
      <w:r>
        <w:t>I love gadgets. This one isn’t part</w:t>
      </w:r>
      <w:r w:rsidR="0078031E">
        <w:t xml:space="preserve">icularly ingenious, but, uh… </w:t>
      </w:r>
      <w:r w:rsidR="004542C8">
        <w:t>Well,</w:t>
      </w:r>
      <w:r w:rsidR="0078031E">
        <w:t xml:space="preserve"> it’s good enough, do you think?</w:t>
      </w:r>
    </w:p>
    <w:p w14:paraId="6CBFD77F" w14:textId="33D17B45" w:rsidR="0078031E" w:rsidRDefault="0078031E" w:rsidP="0078031E">
      <w:pPr>
        <w:pStyle w:val="CharacterName"/>
      </w:pPr>
      <w:r>
        <w:t>Dean</w:t>
      </w:r>
    </w:p>
    <w:p w14:paraId="7FAB7CF5" w14:textId="153C6EB6" w:rsidR="0078031E" w:rsidRDefault="0078031E" w:rsidP="0078031E">
      <w:pPr>
        <w:pStyle w:val="Dialogue"/>
      </w:pPr>
      <w:r>
        <w:t xml:space="preserve">At the risk of appearing </w:t>
      </w:r>
      <w:proofErr w:type="gramStart"/>
      <w:r>
        <w:t>bad</w:t>
      </w:r>
      <w:proofErr w:type="gramEnd"/>
      <w:r>
        <w:t xml:space="preserve"> manned Mr. Shahbandar, I wonder if I might have a drink?</w:t>
      </w:r>
    </w:p>
    <w:p w14:paraId="423C17EB" w14:textId="46DB1FBA" w:rsidR="0078031E" w:rsidRDefault="0078031E" w:rsidP="0078031E">
      <w:pPr>
        <w:pStyle w:val="CharacterName"/>
      </w:pPr>
      <w:r>
        <w:t>Shahbandar</w:t>
      </w:r>
    </w:p>
    <w:p w14:paraId="0AB137D3" w14:textId="5BD3BCBD" w:rsidR="0078031E" w:rsidRDefault="0078031E" w:rsidP="0078031E">
      <w:pPr>
        <w:pStyle w:val="Dialogue"/>
      </w:pPr>
      <w:r>
        <w:t>Well of course, please.</w:t>
      </w:r>
    </w:p>
    <w:p w14:paraId="4584EE37" w14:textId="5BD2E097" w:rsidR="0078031E" w:rsidRDefault="0078031E" w:rsidP="0078031E">
      <w:r>
        <w:t>Shahbandar and Nicole start walking back into the painting room. Dean remains standing there mesmerized.</w:t>
      </w:r>
    </w:p>
    <w:p w14:paraId="2271F7D7" w14:textId="752D7AAB" w:rsidR="0078031E" w:rsidRDefault="0078031E" w:rsidP="0078031E">
      <w:pPr>
        <w:pStyle w:val="CharacterName"/>
      </w:pPr>
      <w:r>
        <w:t>Shahbandar</w:t>
      </w:r>
    </w:p>
    <w:p w14:paraId="4AAE6E3F" w14:textId="08D07AFA" w:rsidR="0078031E" w:rsidRDefault="0078031E" w:rsidP="0078031E">
      <w:pPr>
        <w:pStyle w:val="Dialogue"/>
      </w:pPr>
      <w:r>
        <w:t xml:space="preserve">It’s difficult to tear oneself away isn’t </w:t>
      </w:r>
      <w:proofErr w:type="gramStart"/>
      <w:r>
        <w:t>it</w:t>
      </w:r>
      <w:proofErr w:type="gramEnd"/>
      <w:r>
        <w:t xml:space="preserve"> Mr. </w:t>
      </w:r>
      <w:r w:rsidR="004542C8">
        <w:t>Dean?</w:t>
      </w:r>
    </w:p>
    <w:p w14:paraId="661FA00B" w14:textId="64605826" w:rsidR="0078031E" w:rsidRDefault="0078031E" w:rsidP="0078031E">
      <w:r>
        <w:t>Dean turns to face him.</w:t>
      </w:r>
    </w:p>
    <w:p w14:paraId="1854CA7B" w14:textId="67ACA721" w:rsidR="0078031E" w:rsidRDefault="0078031E" w:rsidP="0078031E">
      <w:pPr>
        <w:pStyle w:val="CharacterName"/>
      </w:pPr>
      <w:r>
        <w:t>Dean</w:t>
      </w:r>
    </w:p>
    <w:p w14:paraId="0F4B6A67" w14:textId="237D3D87" w:rsidR="0078031E" w:rsidRDefault="0078031E" w:rsidP="0078031E">
      <w:pPr>
        <w:pStyle w:val="Dialogue"/>
      </w:pPr>
      <w:r>
        <w:t>Practically impossible.</w:t>
      </w:r>
    </w:p>
    <w:p w14:paraId="1EAD07C3" w14:textId="5BBE9942" w:rsidR="0078031E" w:rsidRDefault="0078031E" w:rsidP="0078031E">
      <w:r>
        <w:t xml:space="preserve">They </w:t>
      </w:r>
      <w:r w:rsidR="00782791">
        <w:t>t</w:t>
      </w:r>
      <w:r>
        <w:t>u</w:t>
      </w:r>
      <w:r w:rsidR="00782791">
        <w:t>r</w:t>
      </w:r>
      <w:r>
        <w:t>n away, Dean glances at the Buddha statue before following.</w:t>
      </w:r>
    </w:p>
    <w:p w14:paraId="3AB9A2F2" w14:textId="248074CC" w:rsidR="0078031E" w:rsidRPr="00EF44AD" w:rsidRDefault="0078031E" w:rsidP="0078031E">
      <w:pPr>
        <w:pStyle w:val="FadeInActionSceneSetting"/>
        <w:rPr>
          <w:b/>
          <w:bCs/>
        </w:rPr>
      </w:pPr>
      <w:r w:rsidRPr="00EF44AD">
        <w:rPr>
          <w:b/>
          <w:bCs/>
        </w:rPr>
        <w:t>Int. Painting room – day</w:t>
      </w:r>
    </w:p>
    <w:p w14:paraId="42BF5136" w14:textId="5AA38D55" w:rsidR="0078031E" w:rsidRDefault="0078031E" w:rsidP="0078031E">
      <w:pPr>
        <w:pStyle w:val="CharacterName"/>
      </w:pPr>
      <w:r>
        <w:t>Shahbandar</w:t>
      </w:r>
    </w:p>
    <w:p w14:paraId="607646C2" w14:textId="19AA500C" w:rsidR="0078031E" w:rsidRDefault="0078031E" w:rsidP="0078031E">
      <w:pPr>
        <w:pStyle w:val="Dialogue"/>
      </w:pPr>
      <w:r>
        <w:t>Now, what may I offer you, Sir Harold? A cocktail or something stronger perhaps. Lady Dean, some tea?</w:t>
      </w:r>
    </w:p>
    <w:p w14:paraId="2C38DDB7" w14:textId="64E20845" w:rsidR="0078031E" w:rsidRDefault="0078031E" w:rsidP="0078031E">
      <w:pPr>
        <w:pStyle w:val="CharacterName"/>
      </w:pPr>
      <w:r>
        <w:t>Nicole</w:t>
      </w:r>
    </w:p>
    <w:p w14:paraId="76942EF8" w14:textId="303548B0" w:rsidR="0078031E" w:rsidRDefault="0078031E" w:rsidP="0078031E">
      <w:pPr>
        <w:pStyle w:val="Dialogue"/>
      </w:pPr>
      <w:r>
        <w:t>I won’t h</w:t>
      </w:r>
      <w:r w:rsidRPr="0078031E">
        <w:t xml:space="preserve">ave </w:t>
      </w:r>
      <w:proofErr w:type="gramStart"/>
      <w:r w:rsidRPr="0078031E">
        <w:t>anything</w:t>
      </w:r>
      <w:proofErr w:type="gramEnd"/>
      <w:r w:rsidRPr="0078031E">
        <w:t xml:space="preserve"> thank </w:t>
      </w:r>
      <w:r w:rsidR="004542C8" w:rsidRPr="0078031E">
        <w:t>you,</w:t>
      </w:r>
      <w:r w:rsidRPr="0078031E">
        <w:t xml:space="preserve"> we've taken quite enough of your time already</w:t>
      </w:r>
      <w:r>
        <w:t>. We should be going Harold.</w:t>
      </w:r>
    </w:p>
    <w:p w14:paraId="1FC1D196" w14:textId="1E26DE3E" w:rsidR="0078031E" w:rsidRDefault="0078031E" w:rsidP="0078031E">
      <w:pPr>
        <w:pStyle w:val="CharacterName"/>
      </w:pPr>
      <w:r>
        <w:lastRenderedPageBreak/>
        <w:t>Shahbandar</w:t>
      </w:r>
    </w:p>
    <w:p w14:paraId="3A5E552D" w14:textId="29D1B167" w:rsidR="0078031E" w:rsidRDefault="0078031E" w:rsidP="0078031E">
      <w:pPr>
        <w:pStyle w:val="Dialogue"/>
      </w:pPr>
      <w:r>
        <w:t>Oh, you have an engagement?</w:t>
      </w:r>
    </w:p>
    <w:p w14:paraId="100CCD19" w14:textId="1B6C1B8E" w:rsidR="0078031E" w:rsidRDefault="0078031E" w:rsidP="0078031E">
      <w:pPr>
        <w:pStyle w:val="CharacterName"/>
      </w:pPr>
      <w:r>
        <w:t>Dean</w:t>
      </w:r>
    </w:p>
    <w:p w14:paraId="00D53E55" w14:textId="3214AA05" w:rsidR="0078031E" w:rsidRDefault="0078031E" w:rsidP="0078031E">
      <w:pPr>
        <w:pStyle w:val="Dialogue"/>
      </w:pPr>
      <w:r>
        <w:t xml:space="preserve">No hurry, darling. We’re not catching any trains. I’ll have </w:t>
      </w:r>
      <w:proofErr w:type="gramStart"/>
      <w:r>
        <w:t>a whiskey</w:t>
      </w:r>
      <w:proofErr w:type="gramEnd"/>
      <w:r>
        <w:t xml:space="preserve"> and soda if </w:t>
      </w:r>
      <w:r w:rsidR="004542C8">
        <w:t>I</w:t>
      </w:r>
      <w:r>
        <w:t xml:space="preserve"> may please and I’m sure Lady Dean would love some tea.</w:t>
      </w:r>
    </w:p>
    <w:p w14:paraId="34E8564F" w14:textId="589CF673" w:rsidR="0078031E" w:rsidRDefault="0078031E" w:rsidP="0078031E">
      <w:pPr>
        <w:pStyle w:val="CharacterName"/>
      </w:pPr>
      <w:r>
        <w:t>Shahbandar</w:t>
      </w:r>
    </w:p>
    <w:p w14:paraId="6F32D638" w14:textId="33281BED" w:rsidR="0078031E" w:rsidRDefault="0078031E" w:rsidP="0078031E">
      <w:pPr>
        <w:pStyle w:val="Dialogue"/>
      </w:pPr>
      <w:r>
        <w:t>Good.</w:t>
      </w:r>
      <w:r w:rsidR="005A79D9">
        <w:t xml:space="preserve"> You know, Lady Dean, I have not yet made my wish for Ali Hajj.</w:t>
      </w:r>
      <w:r w:rsidR="00711752">
        <w:t xml:space="preserve"> It is my wish that you both will be my </w:t>
      </w:r>
      <w:proofErr w:type="gramStart"/>
      <w:r w:rsidR="00711752">
        <w:t>quest</w:t>
      </w:r>
      <w:proofErr w:type="gramEnd"/>
      <w:r w:rsidR="00711752">
        <w:t xml:space="preserve"> for dinner tonight. Would love to show you our city, especially today in its most colorful moment. </w:t>
      </w:r>
    </w:p>
    <w:p w14:paraId="12704238" w14:textId="406F5B4D" w:rsidR="00711752" w:rsidRDefault="00711752" w:rsidP="00711752">
      <w:pPr>
        <w:pStyle w:val="CharacterName"/>
      </w:pPr>
      <w:r>
        <w:t>Dean</w:t>
      </w:r>
    </w:p>
    <w:p w14:paraId="444BE7C0" w14:textId="71198F88" w:rsidR="00711752" w:rsidRDefault="00711752" w:rsidP="00711752">
      <w:pPr>
        <w:pStyle w:val="Dialogue"/>
      </w:pPr>
      <w:r>
        <w:t>Impossible, I’m afraid. I’m expecting some important telephone calls this evening.</w:t>
      </w:r>
    </w:p>
    <w:p w14:paraId="46999E7E" w14:textId="1C23FE79" w:rsidR="00711752" w:rsidRDefault="00711752" w:rsidP="00711752">
      <w:pPr>
        <w:pStyle w:val="CharacterName"/>
      </w:pPr>
      <w:r>
        <w:t>Shahabandar</w:t>
      </w:r>
    </w:p>
    <w:p w14:paraId="36CE1674" w14:textId="2651E8E7" w:rsidR="00711752" w:rsidRDefault="00711752" w:rsidP="00711752">
      <w:pPr>
        <w:pStyle w:val="Dialogue"/>
      </w:pPr>
      <w:r>
        <w:t>I see what a pity, it seems that my wish cannot come true.</w:t>
      </w:r>
    </w:p>
    <w:p w14:paraId="294279D9" w14:textId="0205805C" w:rsidR="00711752" w:rsidRDefault="00711752" w:rsidP="00711752">
      <w:pPr>
        <w:pStyle w:val="CharacterName"/>
      </w:pPr>
      <w:r>
        <w:t>Dean</w:t>
      </w:r>
    </w:p>
    <w:p w14:paraId="0952665C" w14:textId="75FE799C" w:rsidR="00711752" w:rsidRDefault="00711752" w:rsidP="00711752">
      <w:pPr>
        <w:pStyle w:val="Dialogue"/>
      </w:pPr>
      <w:r>
        <w:t>Yes, it is a shame, cheers. Oh… now wait a minute. You can have half a wish. There’s no reason why Nicole shouldn’t enjoy herself.</w:t>
      </w:r>
    </w:p>
    <w:p w14:paraId="2526CDD2" w14:textId="415CC628" w:rsidR="00711752" w:rsidRDefault="00711752" w:rsidP="00711752">
      <w:pPr>
        <w:pStyle w:val="CharacterName"/>
      </w:pPr>
      <w:r>
        <w:t>Sahabandar</w:t>
      </w:r>
    </w:p>
    <w:p w14:paraId="445CDAF7" w14:textId="546807B2" w:rsidR="00711752" w:rsidRDefault="00711752" w:rsidP="00711752">
      <w:pPr>
        <w:pStyle w:val="Dialogue"/>
      </w:pPr>
      <w:r>
        <w:t>Perhaps Lady Dean would prefer-[cutoff]</w:t>
      </w:r>
    </w:p>
    <w:p w14:paraId="23914405" w14:textId="0B304235" w:rsidR="00711752" w:rsidRDefault="00711752" w:rsidP="00711752">
      <w:pPr>
        <w:pStyle w:val="CharacterName"/>
      </w:pPr>
      <w:r>
        <w:t>Dean</w:t>
      </w:r>
    </w:p>
    <w:p w14:paraId="29DD7AC3" w14:textId="6B7883E2" w:rsidR="00711752" w:rsidRDefault="00711752" w:rsidP="00711752">
      <w:pPr>
        <w:pStyle w:val="Dialogue"/>
      </w:pPr>
      <w:r>
        <w:t>Oh no, nonsense. She’d love to go with you wouldn’t you, Nicole?</w:t>
      </w:r>
    </w:p>
    <w:p w14:paraId="38709240" w14:textId="12336C2C" w:rsidR="00711752" w:rsidRDefault="00711752" w:rsidP="00711752">
      <w:pPr>
        <w:pStyle w:val="MORE"/>
      </w:pPr>
      <w:r>
        <w:t>[more]</w:t>
      </w:r>
    </w:p>
    <w:p w14:paraId="072CA5E1" w14:textId="4E980FAC" w:rsidR="00711752" w:rsidRDefault="00711752" w:rsidP="00711752">
      <w:pPr>
        <w:pStyle w:val="CharacterName"/>
      </w:pPr>
      <w:r>
        <w:lastRenderedPageBreak/>
        <w:t>Nicole</w:t>
      </w:r>
    </w:p>
    <w:p w14:paraId="5FE4AB77" w14:textId="58EEFCE4" w:rsidR="00711752" w:rsidRDefault="00711752" w:rsidP="00711752">
      <w:pPr>
        <w:pStyle w:val="Dialogue"/>
      </w:pPr>
      <w:r>
        <w:t xml:space="preserve">You’ve made my wish come </w:t>
      </w:r>
      <w:proofErr w:type="gramStart"/>
      <w:r>
        <w:t>true</w:t>
      </w:r>
      <w:proofErr w:type="gramEnd"/>
      <w:r>
        <w:t xml:space="preserve"> Mr. Shahbandar I’d be delighted to.</w:t>
      </w:r>
    </w:p>
    <w:p w14:paraId="4137571E" w14:textId="6F9D4436" w:rsidR="00711752" w:rsidRDefault="00711752" w:rsidP="00711752">
      <w:pPr>
        <w:pStyle w:val="CharacterName"/>
      </w:pPr>
      <w:r>
        <w:t>Shahbandar</w:t>
      </w:r>
    </w:p>
    <w:p w14:paraId="09956F94" w14:textId="02B05222" w:rsidR="00711752" w:rsidRDefault="00711752" w:rsidP="00711752">
      <w:pPr>
        <w:pStyle w:val="Dialogue"/>
      </w:pPr>
      <w:r>
        <w:t>Thank you, Lady Dean. I’m honored. And now I think I will have a drink.</w:t>
      </w:r>
    </w:p>
    <w:p w14:paraId="0A2A69EE" w14:textId="58F1A479" w:rsidR="00711752" w:rsidRDefault="00711752" w:rsidP="00711752">
      <w:r>
        <w:t>He pours a drink.</w:t>
      </w:r>
    </w:p>
    <w:p w14:paraId="28C0FCA9" w14:textId="5F06A9FF" w:rsidR="00711752" w:rsidRDefault="00711752" w:rsidP="00711752">
      <w:pPr>
        <w:pStyle w:val="CharacterName"/>
      </w:pPr>
      <w:r>
        <w:t>Shahbandar</w:t>
      </w:r>
    </w:p>
    <w:p w14:paraId="3222176E" w14:textId="3B1EA5FA" w:rsidR="00711752" w:rsidRDefault="00711752" w:rsidP="00711752">
      <w:pPr>
        <w:pStyle w:val="Dialogue"/>
      </w:pPr>
      <w:r>
        <w:t>Sir Harold. To whatever you may wish for yourself today.</w:t>
      </w:r>
    </w:p>
    <w:p w14:paraId="16DDC838" w14:textId="1968C947" w:rsidR="00711752" w:rsidRPr="00EF44AD" w:rsidRDefault="00711752" w:rsidP="00711752">
      <w:pPr>
        <w:pStyle w:val="FadeInActionSceneSetting"/>
        <w:rPr>
          <w:b/>
          <w:bCs/>
        </w:rPr>
      </w:pPr>
      <w:r w:rsidRPr="00EF44AD">
        <w:rPr>
          <w:b/>
          <w:bCs/>
        </w:rPr>
        <w:t xml:space="preserve">Int. </w:t>
      </w:r>
      <w:r w:rsidR="005D7BE0" w:rsidRPr="00EF44AD">
        <w:rPr>
          <w:b/>
          <w:bCs/>
        </w:rPr>
        <w:t>Semiramis</w:t>
      </w:r>
      <w:r w:rsidRPr="00EF44AD">
        <w:rPr>
          <w:b/>
          <w:bCs/>
        </w:rPr>
        <w:t xml:space="preserve"> hotel – dean’s room – day</w:t>
      </w:r>
    </w:p>
    <w:p w14:paraId="183DAC5B" w14:textId="371A52C9" w:rsidR="00711752" w:rsidRDefault="00711752" w:rsidP="00711752">
      <w:r>
        <w:t xml:space="preserve">Dean comes bursting through the door he can hardly contain his excitement. Nicole follows clearly </w:t>
      </w:r>
      <w:proofErr w:type="gramStart"/>
      <w:r w:rsidR="004542C8">
        <w:t>annoyed,</w:t>
      </w:r>
      <w:proofErr w:type="gramEnd"/>
      <w:r w:rsidR="006761B6">
        <w:t xml:space="preserve"> she sits down an</w:t>
      </w:r>
      <w:r w:rsidR="004542C8">
        <w:t>d</w:t>
      </w:r>
      <w:r w:rsidR="006761B6">
        <w:t xml:space="preserve"> starts flipping through the pages of a magazine</w:t>
      </w:r>
      <w:r>
        <w:t>. He is sure to shut the door behind him before letting out a laugh.</w:t>
      </w:r>
    </w:p>
    <w:p w14:paraId="61B0EE8E" w14:textId="2FBC3531" w:rsidR="00711752" w:rsidRDefault="00711752" w:rsidP="00711752">
      <w:pPr>
        <w:pStyle w:val="CharacterName"/>
      </w:pPr>
      <w:r>
        <w:t>Dean</w:t>
      </w:r>
    </w:p>
    <w:p w14:paraId="697148B5" w14:textId="25F97D70" w:rsidR="00711752" w:rsidRDefault="00711752" w:rsidP="00711752">
      <w:pPr>
        <w:pStyle w:val="Dialogue"/>
      </w:pPr>
      <w:r>
        <w:t>I’ve got him! I’ve really got him!</w:t>
      </w:r>
      <w:r w:rsidR="006761B6">
        <w:t xml:space="preserve"> I held out the bait. He bit, and I hooked him. And as for you, you were marvelous, absolutely marvelous! Much better than I ever expected. Fancy you knowing all about Matisse, Chagall, the Dutch masters and their Blue Period and all that. No, you were great. Absolutely great! And as for that stuff about the Chinese jade and the proverbs, I don’t know how you came up with it. Here.</w:t>
      </w:r>
    </w:p>
    <w:p w14:paraId="1CB8F2C6" w14:textId="283B159B" w:rsidR="006761B6" w:rsidRDefault="006761B6" w:rsidP="006761B6">
      <w:r>
        <w:t>He gets right next to her.</w:t>
      </w:r>
    </w:p>
    <w:p w14:paraId="30DF51ED" w14:textId="0DCE3D46" w:rsidR="006761B6" w:rsidRDefault="006761B6" w:rsidP="006761B6">
      <w:pPr>
        <w:pStyle w:val="CharacterName"/>
      </w:pPr>
      <w:r>
        <w:t>Dean (cont.)</w:t>
      </w:r>
    </w:p>
    <w:p w14:paraId="0142A47E" w14:textId="79DD7BEE" w:rsidR="006761B6" w:rsidRDefault="006761B6" w:rsidP="006761B6">
      <w:pPr>
        <w:pStyle w:val="Dialogue"/>
      </w:pPr>
      <w:r>
        <w:t>I bet you do know all about dragons, don’t you?</w:t>
      </w:r>
    </w:p>
    <w:p w14:paraId="2193E5A7" w14:textId="2241EC10" w:rsidR="006761B6" w:rsidRDefault="006761B6" w:rsidP="006761B6">
      <w:r>
        <w:t>She gets up, throws the magazine on the table and walks into the bedroom. He follows.</w:t>
      </w:r>
    </w:p>
    <w:p w14:paraId="50AECBB9" w14:textId="31F79469" w:rsidR="006761B6" w:rsidRDefault="006761B6" w:rsidP="006761B6">
      <w:pPr>
        <w:pStyle w:val="MORE"/>
      </w:pPr>
      <w:r>
        <w:t>[more]</w:t>
      </w:r>
    </w:p>
    <w:p w14:paraId="22AD4678" w14:textId="41B3E406" w:rsidR="006761B6" w:rsidRDefault="006761B6" w:rsidP="006761B6">
      <w:pPr>
        <w:pStyle w:val="CharacterName"/>
      </w:pPr>
      <w:r>
        <w:lastRenderedPageBreak/>
        <w:t>Dean</w:t>
      </w:r>
    </w:p>
    <w:p w14:paraId="78CE3020" w14:textId="7999DAFF" w:rsidR="006761B6" w:rsidRDefault="006761B6" w:rsidP="006761B6">
      <w:pPr>
        <w:pStyle w:val="Dialogue"/>
      </w:pPr>
      <w:r>
        <w:t>What’s the matter with you then?</w:t>
      </w:r>
    </w:p>
    <w:p w14:paraId="4AEEC445" w14:textId="63808809" w:rsidR="006761B6" w:rsidRDefault="006761B6" w:rsidP="006761B6">
      <w:pPr>
        <w:pStyle w:val="CharacterName"/>
      </w:pPr>
      <w:r>
        <w:t>Nicole</w:t>
      </w:r>
    </w:p>
    <w:p w14:paraId="0C70D58C" w14:textId="13A9CAA9" w:rsidR="006761B6" w:rsidRDefault="006761B6" w:rsidP="006761B6">
      <w:pPr>
        <w:pStyle w:val="Dialogue"/>
      </w:pPr>
      <w:r>
        <w:t>I asked you right at the start if this job was honest and you said yes.</w:t>
      </w:r>
    </w:p>
    <w:p w14:paraId="1D0C27EB" w14:textId="7A329711" w:rsidR="006761B6" w:rsidRDefault="006761B6" w:rsidP="006761B6">
      <w:pPr>
        <w:pStyle w:val="CharacterName"/>
      </w:pPr>
      <w:r>
        <w:t>Dean</w:t>
      </w:r>
    </w:p>
    <w:p w14:paraId="330A6292" w14:textId="4146BB82" w:rsidR="006761B6" w:rsidRDefault="006761B6" w:rsidP="006761B6">
      <w:pPr>
        <w:pStyle w:val="Dialogue"/>
      </w:pPr>
      <w:r>
        <w:t xml:space="preserve">On the contrary. I </w:t>
      </w:r>
      <w:proofErr w:type="gramStart"/>
      <w:r>
        <w:t>said</w:t>
      </w:r>
      <w:proofErr w:type="gramEnd"/>
      <w:r>
        <w:t xml:space="preserve"> “Do I look like a crook?” and you said yes. So, I took it for granted that you knew it wasn’t exactly honest.</w:t>
      </w:r>
    </w:p>
    <w:p w14:paraId="3D5AD080" w14:textId="1017EB07" w:rsidR="006761B6" w:rsidRDefault="006761B6" w:rsidP="006761B6">
      <w:pPr>
        <w:pStyle w:val="CharacterName"/>
      </w:pPr>
      <w:r>
        <w:t>Nicole</w:t>
      </w:r>
    </w:p>
    <w:p w14:paraId="1BEC5C4F" w14:textId="3047B5A4" w:rsidR="006761B6" w:rsidRDefault="006761B6" w:rsidP="006761B6">
      <w:pPr>
        <w:pStyle w:val="Dialogue"/>
      </w:pPr>
      <w:r>
        <w:t>I didn’t expect tea at Buckingham Palace, but I never dreamed you’d get me involved in something like stealing that statue up there.</w:t>
      </w:r>
    </w:p>
    <w:p w14:paraId="51912EE6" w14:textId="3FF8DDA9" w:rsidR="006761B6" w:rsidRDefault="006761B6" w:rsidP="006761B6">
      <w:pPr>
        <w:pStyle w:val="CharacterName"/>
      </w:pPr>
      <w:r>
        <w:t>Dean</w:t>
      </w:r>
    </w:p>
    <w:p w14:paraId="7BAF27C6" w14:textId="7ECD59C0" w:rsidR="006761B6" w:rsidRDefault="006761B6" w:rsidP="006761B6">
      <w:pPr>
        <w:pStyle w:val="Dialogue"/>
      </w:pPr>
      <w:r>
        <w:t>If you are going to break the law, you might as well do it properly.</w:t>
      </w:r>
    </w:p>
    <w:p w14:paraId="17270121" w14:textId="29C571FE" w:rsidR="006761B6" w:rsidRDefault="006761B6" w:rsidP="006761B6">
      <w:r>
        <w:t>She stands, grabs her suitcase and opens it.</w:t>
      </w:r>
    </w:p>
    <w:p w14:paraId="69409668" w14:textId="041C243F" w:rsidR="006761B6" w:rsidRDefault="006761B6" w:rsidP="006761B6">
      <w:pPr>
        <w:pStyle w:val="CharacterName"/>
      </w:pPr>
      <w:r>
        <w:t>Dean</w:t>
      </w:r>
    </w:p>
    <w:p w14:paraId="16CE491C" w14:textId="602F7B6B" w:rsidR="006761B6" w:rsidRDefault="006761B6" w:rsidP="006761B6">
      <w:pPr>
        <w:pStyle w:val="Dialogue"/>
      </w:pPr>
      <w:r>
        <w:t>And what do you think you’re doing?</w:t>
      </w:r>
    </w:p>
    <w:p w14:paraId="1B5C0A56" w14:textId="56969C94" w:rsidR="006761B6" w:rsidRDefault="006761B6" w:rsidP="006761B6">
      <w:pPr>
        <w:pStyle w:val="CharacterName"/>
      </w:pPr>
      <w:r>
        <w:t>Nicole</w:t>
      </w:r>
    </w:p>
    <w:p w14:paraId="3B76916E" w14:textId="4A1023C7" w:rsidR="006761B6" w:rsidRDefault="006761B6" w:rsidP="006761B6">
      <w:pPr>
        <w:pStyle w:val="Dialogue"/>
      </w:pPr>
      <w:r>
        <w:t>Leaving.</w:t>
      </w:r>
    </w:p>
    <w:p w14:paraId="7C944168" w14:textId="05BFBEB2" w:rsidR="006761B6" w:rsidRDefault="006761B6" w:rsidP="006761B6">
      <w:pPr>
        <w:pStyle w:val="CharacterName"/>
      </w:pPr>
      <w:r>
        <w:t>Dean</w:t>
      </w:r>
    </w:p>
    <w:p w14:paraId="27DC48F2" w14:textId="60B6DB6D" w:rsidR="006761B6" w:rsidRDefault="006761B6" w:rsidP="006761B6">
      <w:pPr>
        <w:pStyle w:val="Dialogue"/>
      </w:pPr>
      <w:r>
        <w:t>Oh really?</w:t>
      </w:r>
    </w:p>
    <w:p w14:paraId="21149C48" w14:textId="4373CD2B" w:rsidR="006761B6" w:rsidRDefault="006761B6" w:rsidP="006761B6">
      <w:r>
        <w:t xml:space="preserve">She starts grabbing the dresses out of the wardrobe, hangers in all, and </w:t>
      </w:r>
      <w:r w:rsidR="00097326">
        <w:t>stuffing</w:t>
      </w:r>
      <w:r>
        <w:t xml:space="preserve"> them in the suitcase.</w:t>
      </w:r>
    </w:p>
    <w:p w14:paraId="76A05ED6" w14:textId="3D89DBC4" w:rsidR="006761B6" w:rsidRDefault="006761B6" w:rsidP="006761B6">
      <w:pPr>
        <w:pStyle w:val="CharacterName"/>
      </w:pPr>
      <w:r>
        <w:t>Nicole</w:t>
      </w:r>
    </w:p>
    <w:p w14:paraId="3BDB1341" w14:textId="44288B92" w:rsidR="006761B6" w:rsidRDefault="006761B6" w:rsidP="006761B6">
      <w:pPr>
        <w:pStyle w:val="Dialogue"/>
      </w:pPr>
      <w:r>
        <w:t xml:space="preserve">I don’t </w:t>
      </w:r>
      <w:r w:rsidR="00097326">
        <w:t>like being lied to, I don’t like being taken advantage of and I don’t like crooks.</w:t>
      </w:r>
    </w:p>
    <w:p w14:paraId="47C4E86D" w14:textId="077C3467" w:rsidR="00097326" w:rsidRDefault="00097326" w:rsidP="00097326">
      <w:pPr>
        <w:pStyle w:val="CharacterName"/>
      </w:pPr>
      <w:r>
        <w:lastRenderedPageBreak/>
        <w:t>Dean</w:t>
      </w:r>
    </w:p>
    <w:p w14:paraId="032530CB" w14:textId="3DA61681" w:rsidR="00097326" w:rsidRDefault="00097326" w:rsidP="00097326">
      <w:pPr>
        <w:pStyle w:val="Dialogue"/>
      </w:pPr>
      <w:r>
        <w:t>We made a deal remember. I’m paying you $5,000 for this.</w:t>
      </w:r>
    </w:p>
    <w:p w14:paraId="2ACAD8A7" w14:textId="5DAD86B4" w:rsidR="00097326" w:rsidRDefault="00097326" w:rsidP="00097326">
      <w:pPr>
        <w:pStyle w:val="CharacterName"/>
      </w:pPr>
      <w:r>
        <w:t>Nicole</w:t>
      </w:r>
    </w:p>
    <w:p w14:paraId="06CED1CE" w14:textId="72E0B18C" w:rsidR="00097326" w:rsidRDefault="00097326" w:rsidP="00097326">
      <w:pPr>
        <w:pStyle w:val="Dialogue"/>
      </w:pPr>
      <w:r>
        <w:t>A lot of good that’ll do me in jail.</w:t>
      </w:r>
    </w:p>
    <w:p w14:paraId="256E0363" w14:textId="3B7E8645" w:rsidR="00097326" w:rsidRDefault="00097326" w:rsidP="00097326">
      <w:pPr>
        <w:pStyle w:val="CharacterName"/>
      </w:pPr>
      <w:r>
        <w:t>Dean</w:t>
      </w:r>
    </w:p>
    <w:p w14:paraId="7B3DF041" w14:textId="733DDA59" w:rsidR="00097326" w:rsidRDefault="00097326" w:rsidP="00097326">
      <w:pPr>
        <w:pStyle w:val="Dialogue"/>
      </w:pPr>
      <w:r>
        <w:t>Nobody is going to jail I’ve got it all worked out perfectly.</w:t>
      </w:r>
    </w:p>
    <w:p w14:paraId="26551466" w14:textId="65D49CCE" w:rsidR="00097326" w:rsidRDefault="00097326" w:rsidP="00097326">
      <w:pPr>
        <w:pStyle w:val="CharacterName"/>
      </w:pPr>
      <w:r>
        <w:t>Nicole</w:t>
      </w:r>
    </w:p>
    <w:p w14:paraId="49922E91" w14:textId="46DA8ADC" w:rsidR="00097326" w:rsidRDefault="00C42849" w:rsidP="00097326">
      <w:pPr>
        <w:pStyle w:val="Dialogue"/>
      </w:pPr>
      <w:r>
        <w:t>It</w:t>
      </w:r>
      <w:r w:rsidR="00097326">
        <w:t xml:space="preserve"> will have to work perfectly without me.</w:t>
      </w:r>
    </w:p>
    <w:p w14:paraId="62DEAB88" w14:textId="3E0AC5F0" w:rsidR="00097326" w:rsidRDefault="00097326" w:rsidP="00097326">
      <w:pPr>
        <w:pStyle w:val="CharacterName"/>
      </w:pPr>
      <w:r>
        <w:t>Dean</w:t>
      </w:r>
    </w:p>
    <w:p w14:paraId="610CF8CC" w14:textId="49AFC108" w:rsidR="00097326" w:rsidRDefault="00097326" w:rsidP="00097326">
      <w:pPr>
        <w:pStyle w:val="Dialogue"/>
      </w:pPr>
      <w:r>
        <w:t>If I’m as terrible as that, why did you accept Shahbandar’s invitation if you’d no intention-[cutoff]</w:t>
      </w:r>
    </w:p>
    <w:p w14:paraId="1F67E2FE" w14:textId="62A17D26" w:rsidR="00097326" w:rsidRDefault="00097326" w:rsidP="00097326">
      <w:pPr>
        <w:pStyle w:val="CharacterName"/>
      </w:pPr>
      <w:r>
        <w:t>Nicole</w:t>
      </w:r>
    </w:p>
    <w:p w14:paraId="202A9D83" w14:textId="581DBD10" w:rsidR="00097326" w:rsidRDefault="00097326" w:rsidP="00097326">
      <w:pPr>
        <w:pStyle w:val="Dialogue"/>
      </w:pPr>
      <w:r>
        <w:t xml:space="preserve">Me accept it? You didn’t give me a chance to refuse! While </w:t>
      </w:r>
      <w:r w:rsidR="00F46FD7">
        <w:t>we’re</w:t>
      </w:r>
      <w:r>
        <w:t xml:space="preserve"> on the subject of Shahbandar, don’t you underestimate him.</w:t>
      </w:r>
    </w:p>
    <w:p w14:paraId="68080E2B" w14:textId="383E3B84" w:rsidR="00097326" w:rsidRDefault="00097326" w:rsidP="00097326">
      <w:pPr>
        <w:pStyle w:val="CharacterName"/>
      </w:pPr>
      <w:r>
        <w:t>Dean</w:t>
      </w:r>
    </w:p>
    <w:p w14:paraId="6A910D5C" w14:textId="58597346" w:rsidR="00097326" w:rsidRDefault="00097326" w:rsidP="00097326">
      <w:pPr>
        <w:pStyle w:val="Dialogue"/>
      </w:pPr>
      <w:r>
        <w:t xml:space="preserve">Or me! A lot of money’s been spent on this operation </w:t>
      </w:r>
      <w:proofErr w:type="gramStart"/>
      <w:r>
        <w:t>with</w:t>
      </w:r>
      <w:proofErr w:type="gramEnd"/>
      <w:r>
        <w:t xml:space="preserve"> airplane fares, hotels, most of my clothes, all of yours including the dress you’re wearing!</w:t>
      </w:r>
    </w:p>
    <w:p w14:paraId="1FAC4295" w14:textId="7899DCBA" w:rsidR="00097326" w:rsidRDefault="00097326" w:rsidP="00097326">
      <w:pPr>
        <w:pStyle w:val="CharacterName"/>
      </w:pPr>
      <w:r>
        <w:t>Nicole</w:t>
      </w:r>
    </w:p>
    <w:p w14:paraId="733B0092" w14:textId="64E5C91A" w:rsidR="00097326" w:rsidRDefault="00097326" w:rsidP="00097326">
      <w:pPr>
        <w:pStyle w:val="Dialogue"/>
      </w:pPr>
      <w:r>
        <w:t xml:space="preserve">You can have them all back. Including the dress I’m wearing. </w:t>
      </w:r>
      <w:proofErr w:type="gramStart"/>
      <w:r>
        <w:t>Besides</w:t>
      </w:r>
      <w:proofErr w:type="gramEnd"/>
      <w:r>
        <w:t xml:space="preserve"> I’m saving you $5,000 by leaving.</w:t>
      </w:r>
    </w:p>
    <w:p w14:paraId="569BC74D" w14:textId="77777777" w:rsidR="00097326" w:rsidRDefault="00097326" w:rsidP="00097326">
      <w:pPr>
        <w:pStyle w:val="Dialogue"/>
      </w:pPr>
    </w:p>
    <w:p w14:paraId="0CAC5679" w14:textId="459566B6" w:rsidR="00097326" w:rsidRDefault="00097326" w:rsidP="00097326">
      <w:pPr>
        <w:pStyle w:val="MORE"/>
      </w:pPr>
      <w:r>
        <w:t>[more]</w:t>
      </w:r>
    </w:p>
    <w:p w14:paraId="434B1FB0" w14:textId="7536C24E" w:rsidR="00097326" w:rsidRDefault="00097326" w:rsidP="00097326">
      <w:pPr>
        <w:pStyle w:val="CharacterName"/>
      </w:pPr>
      <w:r>
        <w:lastRenderedPageBreak/>
        <w:t>Dean</w:t>
      </w:r>
    </w:p>
    <w:p w14:paraId="4E9A5717" w14:textId="012763E6" w:rsidR="00097326" w:rsidRDefault="00097326" w:rsidP="00097326">
      <w:pPr>
        <w:pStyle w:val="Dialogue"/>
      </w:pPr>
      <w:r>
        <w:t>So, after all this time and all I’ve done for you, you’re leaving me in a lurch?</w:t>
      </w:r>
    </w:p>
    <w:p w14:paraId="73D7BA3F" w14:textId="459DED5A" w:rsidR="00097326" w:rsidRDefault="00097326" w:rsidP="00097326">
      <w:pPr>
        <w:pStyle w:val="CharacterName"/>
      </w:pPr>
      <w:r>
        <w:t>Nicole</w:t>
      </w:r>
    </w:p>
    <w:p w14:paraId="734E8B55" w14:textId="747DB30A" w:rsidR="00097326" w:rsidRDefault="00097326" w:rsidP="00097326">
      <w:pPr>
        <w:pStyle w:val="Dialogue"/>
      </w:pPr>
      <w:r>
        <w:t>I’m getting out of this place as quickly as I can, and if you had any brains, you’d do the same thing.</w:t>
      </w:r>
    </w:p>
    <w:p w14:paraId="654C26B2" w14:textId="6EF1EBD5" w:rsidR="00097326" w:rsidRDefault="00097326" w:rsidP="00097326">
      <w:pPr>
        <w:pStyle w:val="CharacterName"/>
      </w:pPr>
      <w:r>
        <w:t>Dean</w:t>
      </w:r>
    </w:p>
    <w:p w14:paraId="2EB33FE1" w14:textId="48563595" w:rsidR="00097326" w:rsidRDefault="00097326" w:rsidP="00097326">
      <w:pPr>
        <w:pStyle w:val="Dialogue"/>
      </w:pPr>
      <w:r>
        <w:t>I have no intention of leaving but if you don’t want to fulfill your obligations, that</w:t>
      </w:r>
      <w:r w:rsidR="00F46FD7">
        <w:t>’s</w:t>
      </w:r>
      <w:r>
        <w:t xml:space="preserve"> just too bad. I’ll do it alone!</w:t>
      </w:r>
    </w:p>
    <w:p w14:paraId="03BCD9DA" w14:textId="0BAF533A" w:rsidR="00097326" w:rsidRDefault="00097326" w:rsidP="00097326">
      <w:r>
        <w:t>He goes to storm off,</w:t>
      </w:r>
    </w:p>
    <w:p w14:paraId="2EBB22AB" w14:textId="2BF2AB77" w:rsidR="00097326" w:rsidRDefault="00097326" w:rsidP="00097326">
      <w:pPr>
        <w:pStyle w:val="CharacterName"/>
      </w:pPr>
      <w:r>
        <w:t>Dean (cont.)</w:t>
      </w:r>
    </w:p>
    <w:p w14:paraId="3FF3D15C" w14:textId="70ADF59F" w:rsidR="00097326" w:rsidRDefault="00097326" w:rsidP="00097326">
      <w:pPr>
        <w:pStyle w:val="Dialogue"/>
      </w:pPr>
      <w:r>
        <w:t>And put those hangers back!</w:t>
      </w:r>
    </w:p>
    <w:p w14:paraId="5F787BEB" w14:textId="37DC792F" w:rsidR="00097326" w:rsidRDefault="00097326" w:rsidP="00097326">
      <w:r>
        <w:t>He exits, closes the bedroom doors.</w:t>
      </w:r>
    </w:p>
    <w:p w14:paraId="4C530775" w14:textId="70E6A9B5" w:rsidR="00097326" w:rsidRDefault="00097326" w:rsidP="00097326">
      <w:r>
        <w:t xml:space="preserve">She looks at the dress on the hanger and </w:t>
      </w:r>
      <w:proofErr w:type="gramStart"/>
      <w:r>
        <w:t>all the ones in</w:t>
      </w:r>
      <w:proofErr w:type="gramEnd"/>
      <w:r>
        <w:t xml:space="preserve"> the </w:t>
      </w:r>
      <w:proofErr w:type="gramStart"/>
      <w:r>
        <w:t>bag,</w:t>
      </w:r>
      <w:proofErr w:type="gramEnd"/>
      <w:r>
        <w:t xml:space="preserve"> goes to put it back but then just slams it back into the suitcase in frustration. She </w:t>
      </w:r>
      <w:r w:rsidR="00F46FD7">
        <w:t>sits and</w:t>
      </w:r>
      <w:r>
        <w:t xml:space="preserve"> crosses her legs.</w:t>
      </w:r>
    </w:p>
    <w:p w14:paraId="610ED44B" w14:textId="1FA69588" w:rsidR="00097326" w:rsidRDefault="00097326" w:rsidP="00097326">
      <w:pPr>
        <w:pStyle w:val="Transition"/>
      </w:pPr>
      <w:r>
        <w:t>Cut to:</w:t>
      </w:r>
    </w:p>
    <w:p w14:paraId="6227778E" w14:textId="0D96355E" w:rsidR="00097326" w:rsidRPr="00EF44AD" w:rsidRDefault="00097326" w:rsidP="00097326">
      <w:pPr>
        <w:pStyle w:val="FadeInActionSceneSetting"/>
        <w:rPr>
          <w:b/>
          <w:bCs/>
        </w:rPr>
      </w:pPr>
      <w:r w:rsidRPr="00EF44AD">
        <w:rPr>
          <w:b/>
          <w:bCs/>
        </w:rPr>
        <w:t>int. dammuz mechanic’s shop – day</w:t>
      </w:r>
    </w:p>
    <w:p w14:paraId="082B34C9" w14:textId="4A875E15" w:rsidR="00097326" w:rsidRDefault="00097326" w:rsidP="00097326">
      <w:pPr>
        <w:pStyle w:val="CharacterName"/>
      </w:pPr>
      <w:r>
        <w:t>Mechanic</w:t>
      </w:r>
    </w:p>
    <w:p w14:paraId="662F617F" w14:textId="255E0A1D" w:rsidR="00097326" w:rsidRDefault="00097326" w:rsidP="00097326">
      <w:pPr>
        <w:pStyle w:val="Dialogue"/>
      </w:pPr>
      <w:r>
        <w:t>I’m sure I have something for you. Let’s see.</w:t>
      </w:r>
    </w:p>
    <w:p w14:paraId="341305AF" w14:textId="5AE787A3" w:rsidR="00097326" w:rsidRDefault="00097326" w:rsidP="00097326">
      <w:r>
        <w:t>He leads Dean over to his workbench, produces a bulky metal vice.</w:t>
      </w:r>
    </w:p>
    <w:p w14:paraId="08A308BC" w14:textId="2A559236" w:rsidR="00097326" w:rsidRDefault="00097326" w:rsidP="00097326">
      <w:pPr>
        <w:pStyle w:val="CharacterName"/>
      </w:pPr>
      <w:r>
        <w:t>Dean</w:t>
      </w:r>
    </w:p>
    <w:p w14:paraId="6220EFB7" w14:textId="26566DEB" w:rsidR="00097326" w:rsidRDefault="00097326" w:rsidP="00097326">
      <w:pPr>
        <w:pStyle w:val="Dialogue"/>
      </w:pPr>
      <w:r>
        <w:t>No, no, no that’s too big.</w:t>
      </w:r>
    </w:p>
    <w:p w14:paraId="5557F9FA" w14:textId="79467908" w:rsidR="00097326" w:rsidRDefault="00097326" w:rsidP="00097326">
      <w:r>
        <w:t xml:space="preserve">He produces a couple other options but Dean spots what he wants, a long </w:t>
      </w:r>
      <w:r w:rsidR="00F46FD7">
        <w:t>thin</w:t>
      </w:r>
      <w:r>
        <w:t xml:space="preserve"> threaded </w:t>
      </w:r>
      <w:r w:rsidR="008876C0">
        <w:t>bolt with a screw attachment.</w:t>
      </w:r>
    </w:p>
    <w:p w14:paraId="39725768" w14:textId="086ADC07" w:rsidR="008876C0" w:rsidRDefault="008876C0" w:rsidP="008876C0">
      <w:pPr>
        <w:pStyle w:val="CharacterName"/>
      </w:pPr>
      <w:r>
        <w:t>Dean</w:t>
      </w:r>
    </w:p>
    <w:p w14:paraId="1DB10F8F" w14:textId="017A0485" w:rsidR="008876C0" w:rsidRDefault="008876C0" w:rsidP="008876C0">
      <w:pPr>
        <w:pStyle w:val="Dialogue"/>
      </w:pPr>
      <w:r>
        <w:t>Is this for sale?</w:t>
      </w:r>
    </w:p>
    <w:p w14:paraId="06D827FE" w14:textId="29F28DF4" w:rsidR="008876C0" w:rsidRDefault="008876C0" w:rsidP="008876C0">
      <w:pPr>
        <w:pStyle w:val="CharacterName"/>
      </w:pPr>
      <w:r>
        <w:lastRenderedPageBreak/>
        <w:t>Mechanic</w:t>
      </w:r>
    </w:p>
    <w:p w14:paraId="026D447F" w14:textId="43B314F4" w:rsidR="008876C0" w:rsidRDefault="008876C0" w:rsidP="008876C0">
      <w:pPr>
        <w:pStyle w:val="Dialogue"/>
      </w:pPr>
      <w:r>
        <w:t>Yes, it is.</w:t>
      </w:r>
    </w:p>
    <w:p w14:paraId="489037F3" w14:textId="7551B502" w:rsidR="008876C0" w:rsidRDefault="008876C0" w:rsidP="008876C0">
      <w:pPr>
        <w:pStyle w:val="CharacterName"/>
      </w:pPr>
      <w:r>
        <w:t>Dean</w:t>
      </w:r>
    </w:p>
    <w:p w14:paraId="207D57ED" w14:textId="1256C44A" w:rsidR="00097326" w:rsidRDefault="008876C0" w:rsidP="00097326">
      <w:pPr>
        <w:pStyle w:val="Dialogue"/>
      </w:pPr>
      <w:r>
        <w:t>I’ll take that, would you wrap it up for me please.</w:t>
      </w:r>
    </w:p>
    <w:p w14:paraId="2CB9D3A5" w14:textId="00CA6D32" w:rsidR="008876C0" w:rsidRDefault="008876C0" w:rsidP="008876C0">
      <w:r>
        <w:t>The mechanic grabs it and does so, Dean grabs a pair of plyers as well.</w:t>
      </w:r>
    </w:p>
    <w:p w14:paraId="712BEA69" w14:textId="47D6A2C2" w:rsidR="008876C0" w:rsidRDefault="008876C0" w:rsidP="008876C0">
      <w:pPr>
        <w:pStyle w:val="CharacterName"/>
      </w:pPr>
      <w:r>
        <w:t>Dean</w:t>
      </w:r>
    </w:p>
    <w:p w14:paraId="6EE7F2AC" w14:textId="458E4277" w:rsidR="008876C0" w:rsidRDefault="008876C0" w:rsidP="008876C0">
      <w:pPr>
        <w:pStyle w:val="Dialogue"/>
      </w:pPr>
      <w:r>
        <w:t>I’ll take these as well.</w:t>
      </w:r>
    </w:p>
    <w:p w14:paraId="54EA8A18" w14:textId="315E92E7" w:rsidR="008876C0" w:rsidRDefault="008876C0" w:rsidP="008876C0">
      <w:pPr>
        <w:pStyle w:val="Transition"/>
      </w:pPr>
      <w:r>
        <w:t>Cut to:</w:t>
      </w:r>
    </w:p>
    <w:p w14:paraId="0822D7EA" w14:textId="62BB3EA3" w:rsidR="008876C0" w:rsidRPr="00EF44AD" w:rsidRDefault="008876C0" w:rsidP="008876C0">
      <w:pPr>
        <w:pStyle w:val="FadeInActionSceneSetting"/>
        <w:rPr>
          <w:b/>
          <w:bCs/>
        </w:rPr>
      </w:pPr>
      <w:r w:rsidRPr="00EF44AD">
        <w:rPr>
          <w:b/>
          <w:bCs/>
        </w:rPr>
        <w:t>ext. dammuz market – day</w:t>
      </w:r>
    </w:p>
    <w:p w14:paraId="64FDA275" w14:textId="60D0A4C1" w:rsidR="008876C0" w:rsidRDefault="008876C0" w:rsidP="008876C0">
      <w:pPr>
        <w:pStyle w:val="CharacterName"/>
      </w:pPr>
      <w:r>
        <w:t>Saleswoman</w:t>
      </w:r>
    </w:p>
    <w:p w14:paraId="19B3C6F2" w14:textId="3435FD1F" w:rsidR="008876C0" w:rsidRDefault="008876C0" w:rsidP="008876C0">
      <w:pPr>
        <w:pStyle w:val="Dialogue"/>
      </w:pPr>
      <w:r>
        <w:t>Here you are, sir. Lighter fuel.</w:t>
      </w:r>
    </w:p>
    <w:p w14:paraId="275594E7" w14:textId="03A70BDE" w:rsidR="008876C0" w:rsidRDefault="008876C0" w:rsidP="008876C0">
      <w:r>
        <w:t>She holds up the lighter fuel in a tin can.</w:t>
      </w:r>
    </w:p>
    <w:p w14:paraId="3525E96D" w14:textId="60124BDE" w:rsidR="008876C0" w:rsidRDefault="008876C0" w:rsidP="008876C0">
      <w:pPr>
        <w:pStyle w:val="CharacterName"/>
      </w:pPr>
      <w:r>
        <w:t>Dean</w:t>
      </w:r>
    </w:p>
    <w:p w14:paraId="3CA80130" w14:textId="21001E49" w:rsidR="008876C0" w:rsidRDefault="008876C0" w:rsidP="008876C0">
      <w:pPr>
        <w:pStyle w:val="Dialogue"/>
      </w:pPr>
      <w:r>
        <w:t>Yeah, uh. Do you have lighter fuel in a glass bottle?</w:t>
      </w:r>
    </w:p>
    <w:p w14:paraId="0A9C208C" w14:textId="71A38547" w:rsidR="008876C0" w:rsidRDefault="008876C0" w:rsidP="008876C0">
      <w:pPr>
        <w:pStyle w:val="CharacterName"/>
      </w:pPr>
      <w:r>
        <w:t>Saleswoman</w:t>
      </w:r>
    </w:p>
    <w:p w14:paraId="5B82B065" w14:textId="59CA47EA" w:rsidR="008876C0" w:rsidRDefault="008876C0" w:rsidP="008876C0">
      <w:pPr>
        <w:pStyle w:val="Dialogue"/>
      </w:pPr>
      <w:r>
        <w:t>Yes, bottle, yes.</w:t>
      </w:r>
    </w:p>
    <w:p w14:paraId="6AE0F139" w14:textId="1C331B05" w:rsidR="008876C0" w:rsidRDefault="008876C0" w:rsidP="008876C0">
      <w:r>
        <w:t>She turns and grabs the item from behind her.</w:t>
      </w:r>
    </w:p>
    <w:p w14:paraId="758BACD8" w14:textId="5F272710" w:rsidR="008876C0" w:rsidRDefault="008876C0" w:rsidP="008876C0">
      <w:pPr>
        <w:pStyle w:val="CharacterName"/>
      </w:pPr>
      <w:r>
        <w:t>Saleswoman</w:t>
      </w:r>
    </w:p>
    <w:p w14:paraId="6A5011CD" w14:textId="4FA9B35D" w:rsidR="008876C0" w:rsidRDefault="008876C0" w:rsidP="008876C0">
      <w:pPr>
        <w:pStyle w:val="Dialogue"/>
      </w:pPr>
      <w:r>
        <w:t>Bottle, sir.</w:t>
      </w:r>
    </w:p>
    <w:p w14:paraId="509E95D9" w14:textId="76625E90" w:rsidR="008876C0" w:rsidRDefault="008876C0" w:rsidP="008876C0">
      <w:pPr>
        <w:pStyle w:val="CharacterName"/>
      </w:pPr>
      <w:r>
        <w:t>Dean</w:t>
      </w:r>
    </w:p>
    <w:p w14:paraId="4E865D79" w14:textId="1A732E5F" w:rsidR="008876C0" w:rsidRDefault="008876C0" w:rsidP="008876C0">
      <w:pPr>
        <w:pStyle w:val="Dialogue"/>
      </w:pPr>
      <w:proofErr w:type="gramStart"/>
      <w:r>
        <w:t>That’s it, how</w:t>
      </w:r>
      <w:proofErr w:type="gramEnd"/>
      <w:r>
        <w:t xml:space="preserve"> much is that?</w:t>
      </w:r>
    </w:p>
    <w:p w14:paraId="17193BB3" w14:textId="50AEDC0A" w:rsidR="008876C0" w:rsidRDefault="008876C0" w:rsidP="008876C0">
      <w:pPr>
        <w:pStyle w:val="CharacterName"/>
      </w:pPr>
      <w:r>
        <w:t>Saleswoman</w:t>
      </w:r>
    </w:p>
    <w:p w14:paraId="2855CCB5" w14:textId="45233B95" w:rsidR="008876C0" w:rsidRDefault="008876C0" w:rsidP="008876C0">
      <w:pPr>
        <w:pStyle w:val="Dialogue"/>
      </w:pPr>
      <w:r>
        <w:t>Two francs.</w:t>
      </w:r>
    </w:p>
    <w:p w14:paraId="00D9BC85" w14:textId="430BC42A" w:rsidR="008876C0" w:rsidRPr="00EF44AD" w:rsidRDefault="008876C0" w:rsidP="008876C0">
      <w:pPr>
        <w:pStyle w:val="FadeInActionSceneSetting"/>
        <w:rPr>
          <w:b/>
          <w:bCs/>
        </w:rPr>
      </w:pPr>
      <w:r w:rsidRPr="00EF44AD">
        <w:rPr>
          <w:b/>
          <w:bCs/>
        </w:rPr>
        <w:t>int. Dean’s room – day</w:t>
      </w:r>
    </w:p>
    <w:p w14:paraId="49D7AFA2" w14:textId="2086225C" w:rsidR="008876C0" w:rsidRDefault="008876C0" w:rsidP="008876C0">
      <w:r>
        <w:t xml:space="preserve">Nicole opens the shaded doors between the bedroom and the main room, </w:t>
      </w:r>
      <w:r w:rsidR="005E2709">
        <w:t>looks</w:t>
      </w:r>
      <w:r>
        <w:t xml:space="preserve"> at Dean who has </w:t>
      </w:r>
      <w:r w:rsidR="00F46FD7">
        <w:t>his</w:t>
      </w:r>
      <w:r>
        <w:t xml:space="preserve"> back turned to the doors and i</w:t>
      </w:r>
      <w:r w:rsidR="005E2709">
        <w:t>s</w:t>
      </w:r>
      <w:r>
        <w:t xml:space="preserve"> mess</w:t>
      </w:r>
      <w:r w:rsidR="005E2709">
        <w:t>ing</w:t>
      </w:r>
      <w:r>
        <w:t xml:space="preserve"> with his recently purchased items. She opens the doors, revealing who pristine white dress and her hair let down. </w:t>
      </w:r>
    </w:p>
    <w:p w14:paraId="5FB869AA" w14:textId="3F157C8C" w:rsidR="005E2709" w:rsidRDefault="005E2709" w:rsidP="005E2709">
      <w:pPr>
        <w:pStyle w:val="CharacterName"/>
      </w:pPr>
      <w:r>
        <w:lastRenderedPageBreak/>
        <w:t>Dean</w:t>
      </w:r>
    </w:p>
    <w:p w14:paraId="61040AD9" w14:textId="30B013F2" w:rsidR="005E2709" w:rsidRDefault="005E2709" w:rsidP="005E2709">
      <w:pPr>
        <w:pStyle w:val="Dialogue"/>
      </w:pPr>
      <w:r>
        <w:tab/>
      </w:r>
      <w:r>
        <w:tab/>
        <w:t>(without looking)</w:t>
      </w:r>
    </w:p>
    <w:p w14:paraId="293C6CD1" w14:textId="1306ABD5" w:rsidR="005E2709" w:rsidRDefault="005E2709" w:rsidP="005E2709">
      <w:pPr>
        <w:pStyle w:val="Dialogue"/>
      </w:pPr>
      <w:r>
        <w:t>You said you were leaving.</w:t>
      </w:r>
    </w:p>
    <w:p w14:paraId="0ECD6425" w14:textId="4334CA50" w:rsidR="005E2709" w:rsidRDefault="005E2709" w:rsidP="005E2709">
      <w:pPr>
        <w:pStyle w:val="CharacterName"/>
      </w:pPr>
      <w:r>
        <w:t>Nicole</w:t>
      </w:r>
    </w:p>
    <w:p w14:paraId="18E68C90" w14:textId="6902E86B" w:rsidR="005E2709" w:rsidRDefault="005E2709" w:rsidP="005E2709">
      <w:pPr>
        <w:pStyle w:val="Dialogue"/>
      </w:pPr>
      <w:r>
        <w:t>I changed my mind. I have a dinner engagement.</w:t>
      </w:r>
    </w:p>
    <w:p w14:paraId="731DA79C" w14:textId="4A57F916" w:rsidR="005E2709" w:rsidRDefault="005E2709" w:rsidP="005E2709">
      <w:pPr>
        <w:pStyle w:val="CharacterName"/>
      </w:pPr>
      <w:r>
        <w:t>Dean</w:t>
      </w:r>
    </w:p>
    <w:p w14:paraId="6F3BC5DE" w14:textId="4B4FDCC1" w:rsidR="005E2709" w:rsidRDefault="005E2709" w:rsidP="005E2709">
      <w:pPr>
        <w:pStyle w:val="Dialogue"/>
      </w:pPr>
      <w:r>
        <w:t>I thought you changed your mind about dinner.</w:t>
      </w:r>
    </w:p>
    <w:p w14:paraId="659F47A0" w14:textId="21CA14E1" w:rsidR="005E2709" w:rsidRDefault="005E2709" w:rsidP="005E2709">
      <w:pPr>
        <w:pStyle w:val="CharacterName"/>
      </w:pPr>
      <w:r>
        <w:t>Nicole</w:t>
      </w:r>
    </w:p>
    <w:p w14:paraId="07B3EF71" w14:textId="444AD9C5" w:rsidR="005E2709" w:rsidRDefault="005E2709" w:rsidP="005E2709">
      <w:pPr>
        <w:pStyle w:val="Dialogue"/>
      </w:pPr>
      <w:r>
        <w:t xml:space="preserve">I changed </w:t>
      </w:r>
      <w:proofErr w:type="gramStart"/>
      <w:r>
        <w:t>it back</w:t>
      </w:r>
      <w:proofErr w:type="gramEnd"/>
      <w:r>
        <w:t xml:space="preserve"> again.</w:t>
      </w:r>
    </w:p>
    <w:p w14:paraId="0C662204" w14:textId="401EED75" w:rsidR="005E2709" w:rsidRDefault="005E2709" w:rsidP="005E2709">
      <w:pPr>
        <w:pStyle w:val="CharacterName"/>
      </w:pPr>
      <w:r>
        <w:t>Dean</w:t>
      </w:r>
    </w:p>
    <w:p w14:paraId="5073218F" w14:textId="6BDB5DF6" w:rsidR="005E2709" w:rsidRDefault="005E2709" w:rsidP="005E2709">
      <w:pPr>
        <w:pStyle w:val="Dialogue"/>
      </w:pPr>
      <w:r>
        <w:t>Oh, why?</w:t>
      </w:r>
    </w:p>
    <w:p w14:paraId="67E7ACE3" w14:textId="154C93D8" w:rsidR="005E2709" w:rsidRDefault="005E2709" w:rsidP="005E2709">
      <w:pPr>
        <w:pStyle w:val="CharacterName"/>
      </w:pPr>
      <w:r>
        <w:t>Nicole</w:t>
      </w:r>
    </w:p>
    <w:p w14:paraId="1DECDD5A" w14:textId="67E65040" w:rsidR="005E2709" w:rsidRDefault="005E2709" w:rsidP="005E2709">
      <w:pPr>
        <w:pStyle w:val="Dialogue"/>
      </w:pPr>
      <w:r>
        <w:t>Cause when you come right down to it. I can’t bear the thought of you spending the next 20 years in an Arab jail. Even though you are a crook.</w:t>
      </w:r>
    </w:p>
    <w:p w14:paraId="4414D6F4" w14:textId="31397D99" w:rsidR="005E2709" w:rsidRDefault="005E2709" w:rsidP="005E2709">
      <w:pPr>
        <w:pStyle w:val="CharacterName"/>
      </w:pPr>
      <w:r>
        <w:t>Dean</w:t>
      </w:r>
    </w:p>
    <w:p w14:paraId="20043D11" w14:textId="3A588C96" w:rsidR="005E2709" w:rsidRDefault="005E2709" w:rsidP="005E2709">
      <w:pPr>
        <w:pStyle w:val="Dialogue"/>
      </w:pPr>
      <w:r>
        <w:t>Do you that’s the nicest thing that anybody…</w:t>
      </w:r>
    </w:p>
    <w:p w14:paraId="56A8314D" w14:textId="55B98EEA" w:rsidR="005E2709" w:rsidRDefault="005E2709" w:rsidP="005E2709">
      <w:r>
        <w:t>He turns and looks at her, briefly stunned by her appearance.</w:t>
      </w:r>
    </w:p>
    <w:p w14:paraId="5ACBA8FB" w14:textId="78DDEA7D" w:rsidR="005E2709" w:rsidRDefault="005E2709" w:rsidP="005E2709">
      <w:pPr>
        <w:pStyle w:val="CharacterName"/>
      </w:pPr>
      <w:r>
        <w:t>Dean (cont.)</w:t>
      </w:r>
    </w:p>
    <w:p w14:paraId="7E8B74D9" w14:textId="1C2E8A8D" w:rsidR="005E2709" w:rsidRDefault="005E2709" w:rsidP="005E2709">
      <w:pPr>
        <w:pStyle w:val="Dialogue"/>
      </w:pPr>
      <w:r>
        <w:t>Ever said to me.</w:t>
      </w:r>
    </w:p>
    <w:p w14:paraId="73CE49A4" w14:textId="5197F803" w:rsidR="008876C0" w:rsidRDefault="005E2709" w:rsidP="005E2709">
      <w:pPr>
        <w:pStyle w:val="CharacterName"/>
      </w:pPr>
      <w:r>
        <w:t>Nicole</w:t>
      </w:r>
    </w:p>
    <w:p w14:paraId="32BC8FE0" w14:textId="366899DC" w:rsidR="005E2709" w:rsidRDefault="005E2709" w:rsidP="005E2709">
      <w:pPr>
        <w:pStyle w:val="Dialogue"/>
      </w:pPr>
      <w:r>
        <w:t>I don’t doubt it.</w:t>
      </w:r>
    </w:p>
    <w:p w14:paraId="607CB1EA" w14:textId="78429FE8" w:rsidR="005E2709" w:rsidRDefault="005E2709" w:rsidP="005E2709">
      <w:pPr>
        <w:pStyle w:val="CharacterName"/>
      </w:pPr>
      <w:r>
        <w:t>Dean</w:t>
      </w:r>
    </w:p>
    <w:p w14:paraId="4F7A0F69" w14:textId="5B5772CE" w:rsidR="005E2709" w:rsidRDefault="005E2709" w:rsidP="005E2709">
      <w:pPr>
        <w:pStyle w:val="Dialogue"/>
      </w:pPr>
      <w:r>
        <w:t>If you’re gonna have dinner with Shahbandar, why are you wearing that dress with your hair down?</w:t>
      </w:r>
    </w:p>
    <w:p w14:paraId="0508239E" w14:textId="2E456D21" w:rsidR="005E2709" w:rsidRDefault="005E2709" w:rsidP="005E2709">
      <w:pPr>
        <w:pStyle w:val="MORE"/>
      </w:pPr>
      <w:r>
        <w:t>[more]</w:t>
      </w:r>
    </w:p>
    <w:p w14:paraId="4C5076D6" w14:textId="77777777" w:rsidR="005E2709" w:rsidRDefault="005E2709" w:rsidP="005E2709">
      <w:pPr>
        <w:pStyle w:val="CharacterName"/>
      </w:pPr>
      <w:r>
        <w:lastRenderedPageBreak/>
        <w:t>Nicole</w:t>
      </w:r>
    </w:p>
    <w:p w14:paraId="6060666F" w14:textId="3A3AF407" w:rsidR="005E2709" w:rsidRDefault="005E2709" w:rsidP="005E2709">
      <w:pPr>
        <w:pStyle w:val="Dialogue"/>
      </w:pPr>
      <w:r>
        <w:t xml:space="preserve">This is my </w:t>
      </w:r>
      <w:r w:rsidR="004542C8">
        <w:t>dress,</w:t>
      </w:r>
      <w:r>
        <w:t xml:space="preserve"> and I like it and I think Mr. Shahbandar is going to like it and the way I’ve done my hair whether you like it or not. Do you </w:t>
      </w:r>
      <w:r w:rsidR="004542C8">
        <w:t>understand?</w:t>
      </w:r>
    </w:p>
    <w:p w14:paraId="3CEC589A" w14:textId="57C348BA" w:rsidR="005E2709" w:rsidRDefault="005E2709" w:rsidP="005E2709">
      <w:r>
        <w:t>He stands, gets right up close to her.</w:t>
      </w:r>
    </w:p>
    <w:p w14:paraId="5A683780" w14:textId="24AED6B2" w:rsidR="005E2709" w:rsidRDefault="005E2709" w:rsidP="005E2709">
      <w:pPr>
        <w:pStyle w:val="CharacterName"/>
      </w:pPr>
      <w:r>
        <w:t>Dean</w:t>
      </w:r>
    </w:p>
    <w:p w14:paraId="617B9C58" w14:textId="77533FDF" w:rsidR="005E2709" w:rsidRDefault="005E2709" w:rsidP="005E2709">
      <w:pPr>
        <w:pStyle w:val="Dialogue"/>
      </w:pPr>
      <w:r>
        <w:t xml:space="preserve">I like the way you </w:t>
      </w:r>
      <w:proofErr w:type="gramStart"/>
      <w:r>
        <w:t>look</w:t>
      </w:r>
      <w:proofErr w:type="gramEnd"/>
      <w:r>
        <w:t xml:space="preserve"> Nicole.</w:t>
      </w:r>
    </w:p>
    <w:p w14:paraId="0673FD24" w14:textId="23A0192A" w:rsidR="005E2709" w:rsidRDefault="005E2709" w:rsidP="005E2709">
      <w:pPr>
        <w:pStyle w:val="CharacterName"/>
      </w:pPr>
      <w:r>
        <w:t>Nicole</w:t>
      </w:r>
    </w:p>
    <w:p w14:paraId="190DB561" w14:textId="0DD51BB3" w:rsidR="005E2709" w:rsidRDefault="005E2709" w:rsidP="005E2709">
      <w:pPr>
        <w:pStyle w:val="Dialogue"/>
      </w:pPr>
      <w:r>
        <w:t>Thank you.</w:t>
      </w:r>
    </w:p>
    <w:p w14:paraId="303BBE06" w14:textId="5FC88846" w:rsidR="005E2709" w:rsidRDefault="005E2709" w:rsidP="005E2709">
      <w:r>
        <w:t>A knock at the door.</w:t>
      </w:r>
    </w:p>
    <w:p w14:paraId="22620B39" w14:textId="4C6EA1F5" w:rsidR="005E2709" w:rsidRDefault="005E2709" w:rsidP="005E2709">
      <w:r>
        <w:t>She walks over and answers, it’s Abdul.</w:t>
      </w:r>
    </w:p>
    <w:p w14:paraId="26256AB2" w14:textId="1D5DC05C" w:rsidR="005E2709" w:rsidRDefault="005E2709" w:rsidP="005E2709">
      <w:pPr>
        <w:pStyle w:val="CharacterName"/>
      </w:pPr>
      <w:r>
        <w:t>Adbul</w:t>
      </w:r>
    </w:p>
    <w:p w14:paraId="691343E5" w14:textId="298D2A31" w:rsidR="005E2709" w:rsidRDefault="005E2709" w:rsidP="005E2709">
      <w:pPr>
        <w:pStyle w:val="Dialogue"/>
      </w:pPr>
      <w:r>
        <w:t>Mr. Shahbandar’s compliments, my lady.</w:t>
      </w:r>
    </w:p>
    <w:p w14:paraId="1D379C29" w14:textId="2CD70A9D" w:rsidR="005E2709" w:rsidRDefault="005E2709" w:rsidP="005E2709">
      <w:r>
        <w:t>She exits closing the doors behind her.</w:t>
      </w:r>
    </w:p>
    <w:p w14:paraId="49DE488E" w14:textId="5D4566FD" w:rsidR="005E2709" w:rsidRPr="00EF44AD" w:rsidRDefault="00B279EF" w:rsidP="00B279EF">
      <w:pPr>
        <w:pStyle w:val="FadeInActionSceneSetting"/>
        <w:rPr>
          <w:b/>
          <w:bCs/>
        </w:rPr>
      </w:pPr>
      <w:r w:rsidRPr="00EF44AD">
        <w:rPr>
          <w:b/>
          <w:bCs/>
        </w:rPr>
        <w:t>Int. Shahbandar’s aprtment – day</w:t>
      </w:r>
    </w:p>
    <w:p w14:paraId="599406DB" w14:textId="2AB681DC" w:rsidR="00B279EF" w:rsidRDefault="00B279EF" w:rsidP="00B279EF">
      <w:r>
        <w:t xml:space="preserve">Shahbandar stands before Nicole in a black suit with a cape. He looks kind of like Dracula. </w:t>
      </w:r>
    </w:p>
    <w:p w14:paraId="49CE0982" w14:textId="658D92DB" w:rsidR="00B279EF" w:rsidRDefault="00B279EF" w:rsidP="00B279EF">
      <w:pPr>
        <w:pStyle w:val="CharacterName"/>
      </w:pPr>
      <w:r>
        <w:t>Shahbandar</w:t>
      </w:r>
    </w:p>
    <w:p w14:paraId="7598C717" w14:textId="7E2E5C15" w:rsidR="00B279EF" w:rsidRDefault="00B279EF" w:rsidP="00B279EF">
      <w:pPr>
        <w:pStyle w:val="Dialogue"/>
      </w:pPr>
      <w:r>
        <w:t>Exquisite. If I may say so, Lady Dean, your husband is very foolish to be so dedicated to his work.</w:t>
      </w:r>
    </w:p>
    <w:p w14:paraId="45A98C66" w14:textId="0456E380" w:rsidR="00B279EF" w:rsidRDefault="00B279EF" w:rsidP="00B279EF">
      <w:pPr>
        <w:pStyle w:val="CharacterName"/>
      </w:pPr>
      <w:r>
        <w:t>Nicole</w:t>
      </w:r>
    </w:p>
    <w:p w14:paraId="19D73932" w14:textId="50483827" w:rsidR="00B279EF" w:rsidRDefault="00B279EF" w:rsidP="00B279EF">
      <w:pPr>
        <w:pStyle w:val="Dialogue"/>
      </w:pPr>
      <w:r>
        <w:t>My husband is an ambitious man. With him, his work comes first.</w:t>
      </w:r>
    </w:p>
    <w:p w14:paraId="5855ABA6" w14:textId="5A88B596" w:rsidR="00B279EF" w:rsidRDefault="00B279EF" w:rsidP="00B279EF">
      <w:pPr>
        <w:pStyle w:val="CharacterName"/>
      </w:pPr>
      <w:r>
        <w:t>Shahbandar</w:t>
      </w:r>
    </w:p>
    <w:p w14:paraId="46049108" w14:textId="7A3F4EC4" w:rsidR="00B279EF" w:rsidRDefault="00B279EF" w:rsidP="00B279EF">
      <w:pPr>
        <w:pStyle w:val="Dialogue"/>
      </w:pPr>
      <w:r>
        <w:t xml:space="preserve">Then the </w:t>
      </w:r>
      <w:proofErr w:type="gramStart"/>
      <w:r>
        <w:t>idle</w:t>
      </w:r>
      <w:proofErr w:type="gramEnd"/>
      <w:r>
        <w:t xml:space="preserve"> shall benefit. You must forgive </w:t>
      </w:r>
      <w:r w:rsidR="004542C8">
        <w:t>me for</w:t>
      </w:r>
      <w:r>
        <w:t xml:space="preserve"> not offering you a </w:t>
      </w:r>
      <w:r w:rsidR="004542C8">
        <w:t>cocktail,</w:t>
      </w:r>
      <w:r>
        <w:t xml:space="preserve"> but I thought you might wish to see something of our city before the sun sets. </w:t>
      </w:r>
    </w:p>
    <w:p w14:paraId="4810F75D" w14:textId="6156237A" w:rsidR="00B279EF" w:rsidRDefault="00B279EF" w:rsidP="00B279EF">
      <w:pPr>
        <w:pStyle w:val="MORE"/>
      </w:pPr>
      <w:r>
        <w:t>[more]</w:t>
      </w:r>
    </w:p>
    <w:p w14:paraId="3065AC3C" w14:textId="259F226F" w:rsidR="00B279EF" w:rsidRDefault="00B279EF" w:rsidP="00B279EF">
      <w:pPr>
        <w:pStyle w:val="CharacterName"/>
      </w:pPr>
      <w:r>
        <w:lastRenderedPageBreak/>
        <w:t>Nicole</w:t>
      </w:r>
    </w:p>
    <w:p w14:paraId="37B5EC85" w14:textId="409BE23A" w:rsidR="00B279EF" w:rsidRDefault="00B279EF" w:rsidP="00B279EF">
      <w:pPr>
        <w:pStyle w:val="Dialogue"/>
      </w:pPr>
      <w:r>
        <w:t>Oh, I’d like that.</w:t>
      </w:r>
    </w:p>
    <w:p w14:paraId="11645FD7" w14:textId="3C3145F4" w:rsidR="00B279EF" w:rsidRDefault="00B279EF" w:rsidP="00B279EF">
      <w:pPr>
        <w:pStyle w:val="CharacterName"/>
      </w:pPr>
      <w:r>
        <w:t>Shahbandar</w:t>
      </w:r>
    </w:p>
    <w:p w14:paraId="7A01FB92" w14:textId="14E5ADAB" w:rsidR="00B279EF" w:rsidRDefault="00B279EF" w:rsidP="00B279EF">
      <w:pPr>
        <w:pStyle w:val="Dialogue"/>
      </w:pPr>
      <w:r>
        <w:t>Good, then shall be go.</w:t>
      </w:r>
    </w:p>
    <w:p w14:paraId="35D9EAF6" w14:textId="69345FED" w:rsidR="00B279EF" w:rsidRDefault="00B279EF" w:rsidP="00B279EF">
      <w:r>
        <w:t>She turns to walk towards the exit.</w:t>
      </w:r>
    </w:p>
    <w:p w14:paraId="52FF78C0" w14:textId="0EBA1039" w:rsidR="00B279EF" w:rsidRDefault="00B279EF" w:rsidP="00B279EF">
      <w:pPr>
        <w:pStyle w:val="CharacterName"/>
      </w:pPr>
      <w:r>
        <w:t>Shahbandar</w:t>
      </w:r>
    </w:p>
    <w:p w14:paraId="754245A0" w14:textId="28522B73" w:rsidR="00B279EF" w:rsidRDefault="00B279EF" w:rsidP="00B279EF">
      <w:pPr>
        <w:pStyle w:val="Dialogue"/>
      </w:pPr>
      <w:r>
        <w:t xml:space="preserve">No, this way please. I have a few surprises for you first. </w:t>
      </w:r>
    </w:p>
    <w:p w14:paraId="4E0F2125" w14:textId="616BE488" w:rsidR="00B279EF" w:rsidRDefault="00B279EF" w:rsidP="00B279EF">
      <w:r>
        <w:t>They walk into the statue room.</w:t>
      </w:r>
    </w:p>
    <w:p w14:paraId="27BAE120" w14:textId="1EF80155" w:rsidR="00B279EF" w:rsidRDefault="00B279EF" w:rsidP="00B279EF">
      <w:pPr>
        <w:pStyle w:val="CharacterName"/>
      </w:pPr>
      <w:r>
        <w:t>Shahbandar</w:t>
      </w:r>
    </w:p>
    <w:p w14:paraId="6561EBB7" w14:textId="47468264" w:rsidR="00B279EF" w:rsidRDefault="00B279EF" w:rsidP="00B279EF">
      <w:pPr>
        <w:pStyle w:val="Dialogue"/>
      </w:pPr>
      <w:r>
        <w:t>Speaking of surprises, I thought it rather strange you didn’t know of the likeness between you and my Lissu.</w:t>
      </w:r>
    </w:p>
    <w:p w14:paraId="04A284E6" w14:textId="7ADEF7A6" w:rsidR="00B279EF" w:rsidRDefault="00B279EF" w:rsidP="00B279EF">
      <w:pPr>
        <w:pStyle w:val="CharacterName"/>
      </w:pPr>
      <w:r>
        <w:t>Nicole</w:t>
      </w:r>
    </w:p>
    <w:p w14:paraId="73ECCECC" w14:textId="24A23BC5" w:rsidR="00B279EF" w:rsidRDefault="00B279EF" w:rsidP="00B279EF">
      <w:pPr>
        <w:pStyle w:val="Dialogue"/>
      </w:pPr>
      <w:r>
        <w:t>Is there any reason why I should have?</w:t>
      </w:r>
    </w:p>
    <w:p w14:paraId="504B2BCF" w14:textId="2C015A40" w:rsidR="00B279EF" w:rsidRDefault="00B279EF" w:rsidP="00B279EF">
      <w:pPr>
        <w:pStyle w:val="CharacterName"/>
      </w:pPr>
      <w:r>
        <w:t>Shahbandar</w:t>
      </w:r>
    </w:p>
    <w:p w14:paraId="218921A3" w14:textId="2F515C0C" w:rsidR="00B279EF" w:rsidRDefault="00B279EF" w:rsidP="00B279EF">
      <w:pPr>
        <w:pStyle w:val="Dialogue"/>
      </w:pPr>
      <w:r>
        <w:t>Perhaps not, your husband seems to. He took it so… so calmly when I showed him the Lissu.</w:t>
      </w:r>
    </w:p>
    <w:p w14:paraId="73CA4EE2" w14:textId="669D9AD9" w:rsidR="00B279EF" w:rsidRDefault="00B279EF" w:rsidP="00B279EF">
      <w:pPr>
        <w:pStyle w:val="CharacterName"/>
      </w:pPr>
      <w:r>
        <w:t>Nicole</w:t>
      </w:r>
    </w:p>
    <w:p w14:paraId="09EA2DEA" w14:textId="7E70395B" w:rsidR="00B279EF" w:rsidRDefault="00B279EF" w:rsidP="00B279EF">
      <w:pPr>
        <w:pStyle w:val="Dialogue"/>
      </w:pPr>
      <w:r>
        <w:t>My husband never shows his emotions. He’s English, you know.</w:t>
      </w:r>
    </w:p>
    <w:p w14:paraId="0DF441DA" w14:textId="16014AB3" w:rsidR="00B279EF" w:rsidRDefault="00B279EF" w:rsidP="00B279EF">
      <w:pPr>
        <w:pStyle w:val="CharacterName"/>
      </w:pPr>
      <w:r>
        <w:t>Shahbandar</w:t>
      </w:r>
    </w:p>
    <w:p w14:paraId="46B19249" w14:textId="1C625906" w:rsidR="00B279EF" w:rsidRDefault="00B279EF" w:rsidP="00B279EF">
      <w:pPr>
        <w:pStyle w:val="Dialogue"/>
      </w:pPr>
      <w:r>
        <w:t>Ah yes of course, the English.</w:t>
      </w:r>
    </w:p>
    <w:p w14:paraId="40A809F8" w14:textId="6F09787B" w:rsidR="00B279EF" w:rsidRDefault="00B279EF" w:rsidP="00B279EF">
      <w:r>
        <w:t>He leads her into an adjoining room.</w:t>
      </w:r>
    </w:p>
    <w:p w14:paraId="535CAB24" w14:textId="0B87E9E0" w:rsidR="00B279EF" w:rsidRDefault="00B279EF" w:rsidP="00B279EF">
      <w:pPr>
        <w:pStyle w:val="CharacterName"/>
      </w:pPr>
      <w:r>
        <w:t>Shahbandar (cont.)</w:t>
      </w:r>
    </w:p>
    <w:p w14:paraId="17CBBF78" w14:textId="2641446B" w:rsidR="00B279EF" w:rsidRDefault="00B279EF" w:rsidP="00B279EF">
      <w:pPr>
        <w:pStyle w:val="Dialogue"/>
      </w:pPr>
      <w:r>
        <w:t>Now this room should interest you. It’s unique of its kind.</w:t>
      </w:r>
    </w:p>
    <w:p w14:paraId="2E5A8731" w14:textId="4728DB14" w:rsidR="00B279EF" w:rsidRDefault="00B279EF" w:rsidP="00B279EF">
      <w:r>
        <w:t>He closes the doors behind them, and then another pair of pairs once inside. He walks over to the bed in the room.</w:t>
      </w:r>
    </w:p>
    <w:p w14:paraId="39C2AED9" w14:textId="1FE24EF2" w:rsidR="00B279EF" w:rsidRDefault="00B279EF" w:rsidP="00B279EF">
      <w:pPr>
        <w:pStyle w:val="CharacterName"/>
      </w:pPr>
      <w:r>
        <w:lastRenderedPageBreak/>
        <w:t>Shahbandar</w:t>
      </w:r>
    </w:p>
    <w:p w14:paraId="1269BDC0" w14:textId="539825D8" w:rsidR="00B279EF" w:rsidRDefault="00B279EF" w:rsidP="00B279EF">
      <w:pPr>
        <w:pStyle w:val="Dialogue"/>
      </w:pPr>
      <w:r>
        <w:t>As you already gathered this afternoon, Lady Dean, I have a passion for gadgets.</w:t>
      </w:r>
    </w:p>
    <w:p w14:paraId="7EDAAE9F" w14:textId="3857EA24" w:rsidR="00F36210" w:rsidRDefault="00F36210" w:rsidP="00F36210">
      <w:r>
        <w:t>He pressed one of the four buttons on the headstand of the bed. It slides open to curtains to reveal a mosaic behind them.</w:t>
      </w:r>
    </w:p>
    <w:p w14:paraId="5D6C0FF8" w14:textId="6756E607" w:rsidR="00F36210" w:rsidRDefault="00F36210" w:rsidP="00F36210">
      <w:pPr>
        <w:pStyle w:val="CharacterName"/>
      </w:pPr>
      <w:r>
        <w:t>Shahbandar</w:t>
      </w:r>
    </w:p>
    <w:p w14:paraId="698A6944" w14:textId="15BCB4B7" w:rsidR="00F36210" w:rsidRDefault="00F36210" w:rsidP="00F36210">
      <w:pPr>
        <w:pStyle w:val="Dialogue"/>
      </w:pPr>
      <w:r>
        <w:t>Are you ready?</w:t>
      </w:r>
    </w:p>
    <w:p w14:paraId="1E09E18C" w14:textId="79B54EC9" w:rsidR="00F36210" w:rsidRDefault="00F36210" w:rsidP="00F36210">
      <w:pPr>
        <w:pStyle w:val="CharacterName"/>
      </w:pPr>
      <w:r>
        <w:t>Nicole</w:t>
      </w:r>
    </w:p>
    <w:p w14:paraId="7CAB990E" w14:textId="6551E839" w:rsidR="00F36210" w:rsidRDefault="00F36210" w:rsidP="00F36210">
      <w:pPr>
        <w:pStyle w:val="Dialogue"/>
      </w:pPr>
      <w:r>
        <w:t>Am I ready for what?</w:t>
      </w:r>
    </w:p>
    <w:p w14:paraId="41C589F0" w14:textId="056F0774" w:rsidR="00F36210" w:rsidRDefault="00F36210" w:rsidP="00F36210">
      <w:pPr>
        <w:pStyle w:val="CharacterName"/>
      </w:pPr>
      <w:r>
        <w:t>Shahbandar</w:t>
      </w:r>
    </w:p>
    <w:p w14:paraId="5178BFED" w14:textId="3CC69827" w:rsidR="00F36210" w:rsidRDefault="00F36210" w:rsidP="00F36210">
      <w:pPr>
        <w:pStyle w:val="Dialogue"/>
      </w:pPr>
      <w:r>
        <w:t>Watch</w:t>
      </w:r>
    </w:p>
    <w:p w14:paraId="60E6BD4E" w14:textId="2AE2CB30" w:rsidR="00F36210" w:rsidRDefault="00F36210" w:rsidP="00F36210">
      <w:r>
        <w:t xml:space="preserve">He presses the top button, the mosaic begins moving, or is it the </w:t>
      </w:r>
      <w:r w:rsidR="004542C8">
        <w:t>room?</w:t>
      </w:r>
    </w:p>
    <w:p w14:paraId="59F2EC46" w14:textId="73AC506C" w:rsidR="00F36210" w:rsidRDefault="00F36210" w:rsidP="00F36210">
      <w:pPr>
        <w:pStyle w:val="CharacterName"/>
      </w:pPr>
      <w:r>
        <w:t>Shahbandar (cont.)</w:t>
      </w:r>
    </w:p>
    <w:p w14:paraId="0296A2D1" w14:textId="2E11670D" w:rsidR="00F36210" w:rsidRDefault="00F36210" w:rsidP="00F36210">
      <w:pPr>
        <w:pStyle w:val="Dialogue"/>
      </w:pPr>
      <w:r>
        <w:t xml:space="preserve">We’re going </w:t>
      </w:r>
      <w:proofErr w:type="gramStart"/>
      <w:r>
        <w:t>up</w:t>
      </w:r>
      <w:proofErr w:type="gramEnd"/>
      <w:r>
        <w:t xml:space="preserve"> </w:t>
      </w:r>
      <w:proofErr w:type="gramStart"/>
      <w:r>
        <w:t>one</w:t>
      </w:r>
      <w:proofErr w:type="gramEnd"/>
      <w:r>
        <w:t xml:space="preserve"> floor.</w:t>
      </w:r>
    </w:p>
    <w:p w14:paraId="7A9FD91C" w14:textId="728CB61D" w:rsidR="00F36210" w:rsidRDefault="00F36210" w:rsidP="00F36210">
      <w:r>
        <w:t>The mosaic gives way to the skyline of Dammuz a bright purple from the sunset.</w:t>
      </w:r>
    </w:p>
    <w:p w14:paraId="210E5A72" w14:textId="1F0D109D" w:rsidR="00F36210" w:rsidRDefault="00F36210" w:rsidP="00F36210">
      <w:pPr>
        <w:pStyle w:val="CharacterName"/>
      </w:pPr>
      <w:r>
        <w:t>Shahbandaer</w:t>
      </w:r>
    </w:p>
    <w:p w14:paraId="526C41EB" w14:textId="367CF231" w:rsidR="00F36210" w:rsidRDefault="00F36210" w:rsidP="00F36210">
      <w:pPr>
        <w:pStyle w:val="Dialogue"/>
      </w:pPr>
      <w:r>
        <w:t>I’m so sorry Sir Harold couldn’t join us, I’m sure he would have liked to see the city this way.</w:t>
      </w:r>
    </w:p>
    <w:p w14:paraId="0506B9F2" w14:textId="2B43D5D0" w:rsidR="00F36210" w:rsidRDefault="00F36210" w:rsidP="00F36210">
      <w:r>
        <w:t xml:space="preserve">They exit onto the </w:t>
      </w:r>
      <w:proofErr w:type="gramStart"/>
      <w:r>
        <w:t>roof,</w:t>
      </w:r>
      <w:proofErr w:type="gramEnd"/>
      <w:r>
        <w:t xml:space="preserve"> a helicopter sits waiting with a pilot standing by.</w:t>
      </w:r>
    </w:p>
    <w:p w14:paraId="33C2B7DD" w14:textId="6152BA1A" w:rsidR="00F36210" w:rsidRDefault="00F36210" w:rsidP="00F36210">
      <w:pPr>
        <w:pStyle w:val="CharacterName"/>
      </w:pPr>
      <w:r>
        <w:t>Shahbandar (cont.)</w:t>
      </w:r>
    </w:p>
    <w:p w14:paraId="31261FAC" w14:textId="26E7FAA7" w:rsidR="00F36210" w:rsidRDefault="00F36210" w:rsidP="00F36210">
      <w:pPr>
        <w:pStyle w:val="Dialogue"/>
      </w:pPr>
      <w:r>
        <w:t>Business affairs preventing us from having fun too often don’t then? You don’t mind flying? Well of course not, you must have flown thousands of miles with your husband.</w:t>
      </w:r>
    </w:p>
    <w:p w14:paraId="03728C0C" w14:textId="0251F102" w:rsidR="00F36210" w:rsidRDefault="00F36210" w:rsidP="00F36210">
      <w:pPr>
        <w:pStyle w:val="CharacterName"/>
      </w:pPr>
      <w:r>
        <w:t>Nicole</w:t>
      </w:r>
    </w:p>
    <w:p w14:paraId="7CF6F6BA" w14:textId="2475DF5B" w:rsidR="00F36210" w:rsidRDefault="00F36210" w:rsidP="00F36210">
      <w:pPr>
        <w:pStyle w:val="Dialogue"/>
      </w:pPr>
      <w:r>
        <w:t xml:space="preserve">Hundreds of thousands. </w:t>
      </w:r>
    </w:p>
    <w:p w14:paraId="68B6267D" w14:textId="61E5FA5F" w:rsidR="00F36210" w:rsidRDefault="00F36210" w:rsidP="00F36210">
      <w:r>
        <w:t>They get in.</w:t>
      </w:r>
    </w:p>
    <w:p w14:paraId="2A8E85DF" w14:textId="7495A06B" w:rsidR="00F36210" w:rsidRPr="00EF44AD" w:rsidRDefault="00F36210" w:rsidP="00F36210">
      <w:pPr>
        <w:pStyle w:val="FadeInActionSceneSetting"/>
        <w:rPr>
          <w:b/>
          <w:bCs/>
        </w:rPr>
      </w:pPr>
      <w:r w:rsidRPr="00EF44AD">
        <w:rPr>
          <w:b/>
          <w:bCs/>
        </w:rPr>
        <w:lastRenderedPageBreak/>
        <w:t>Ext. Dean’s Balcony – day</w:t>
      </w:r>
    </w:p>
    <w:p w14:paraId="76464CB8" w14:textId="6D8F08AF" w:rsidR="00F36210" w:rsidRDefault="00F36210" w:rsidP="00F36210">
      <w:r>
        <w:t xml:space="preserve">Dean </w:t>
      </w:r>
      <w:r w:rsidR="008E5CAF">
        <w:t>smokes</w:t>
      </w:r>
      <w:r>
        <w:t xml:space="preserve"> a cigarette and watches as</w:t>
      </w:r>
      <w:r w:rsidR="008E5CAF">
        <w:t xml:space="preserve"> the helicopter flies off overhead. He looks up at it then walks inside. </w:t>
      </w:r>
    </w:p>
    <w:p w14:paraId="610A218E" w14:textId="7FBC66E0" w:rsidR="008E5CAF" w:rsidRPr="00EF44AD" w:rsidRDefault="008E5CAF" w:rsidP="008E5CAF">
      <w:pPr>
        <w:pStyle w:val="FadeInActionSceneSetting"/>
        <w:rPr>
          <w:b/>
          <w:bCs/>
        </w:rPr>
      </w:pPr>
      <w:r w:rsidRPr="00EF44AD">
        <w:rPr>
          <w:b/>
          <w:bCs/>
        </w:rPr>
        <w:t>Int. Dean’s room – day</w:t>
      </w:r>
    </w:p>
    <w:p w14:paraId="5DC598E9" w14:textId="3AE9F932" w:rsidR="008E5CAF" w:rsidRDefault="008E5CAF" w:rsidP="008E5CAF">
      <w:r>
        <w:t>Dean enters and picks up the phone.</w:t>
      </w:r>
    </w:p>
    <w:p w14:paraId="3DC7FCFD" w14:textId="7F93FD6D" w:rsidR="008E5CAF" w:rsidRDefault="008E5CAF" w:rsidP="008E5CAF">
      <w:pPr>
        <w:pStyle w:val="CharacterName"/>
      </w:pPr>
      <w:r>
        <w:t>Dean</w:t>
      </w:r>
    </w:p>
    <w:p w14:paraId="7DFF0091" w14:textId="0128198B" w:rsidR="008E5CAF" w:rsidRDefault="008E5CAF" w:rsidP="008E5CAF">
      <w:pPr>
        <w:pStyle w:val="Dialogue"/>
      </w:pPr>
      <w:r>
        <w:t>Mr. Shahbandar’s apartment please.</w:t>
      </w:r>
    </w:p>
    <w:p w14:paraId="1A57EE43" w14:textId="6D294EFF" w:rsidR="008E5CAF" w:rsidRDefault="008E5CAF" w:rsidP="008E5CAF">
      <w:pPr>
        <w:pStyle w:val="Dialogue"/>
      </w:pPr>
      <w:r>
        <w:t xml:space="preserve">This is Sir Harold </w:t>
      </w:r>
      <w:proofErr w:type="gramStart"/>
      <w:r>
        <w:t>Dean,</w:t>
      </w:r>
      <w:proofErr w:type="gramEnd"/>
      <w:r>
        <w:t xml:space="preserve"> can I speak to Lady Dean please?</w:t>
      </w:r>
    </w:p>
    <w:p w14:paraId="78F31256" w14:textId="02C97660" w:rsidR="008E5CAF" w:rsidRDefault="008E5CAF" w:rsidP="008E5CAF">
      <w:pPr>
        <w:pStyle w:val="Dialogue"/>
      </w:pPr>
      <w:r>
        <w:t>Oh, she has? Oh, all right. Thank you.</w:t>
      </w:r>
    </w:p>
    <w:p w14:paraId="6F24F681" w14:textId="7851EC43" w:rsidR="008E5CAF" w:rsidRDefault="008E5CAF" w:rsidP="008E5CAF">
      <w:pPr>
        <w:pStyle w:val="Dialogue"/>
      </w:pPr>
      <w:r>
        <w:t>Oh, by the way, does Mr. Shahbandar own a helicopter?</w:t>
      </w:r>
    </w:p>
    <w:p w14:paraId="46243883" w14:textId="47BAAF6F" w:rsidR="008E5CAF" w:rsidRDefault="008E5CAF" w:rsidP="008E5CAF">
      <w:pPr>
        <w:pStyle w:val="Dialogue"/>
      </w:pPr>
      <w:r>
        <w:t>Oh, he does.</w:t>
      </w:r>
    </w:p>
    <w:p w14:paraId="0956C2B0" w14:textId="10F4551E" w:rsidR="008E5CAF" w:rsidRPr="00EF44AD" w:rsidRDefault="008E5CAF" w:rsidP="008E5CAF">
      <w:pPr>
        <w:pStyle w:val="FadeInActionSceneSetting"/>
        <w:rPr>
          <w:b/>
          <w:bCs/>
        </w:rPr>
      </w:pPr>
      <w:r w:rsidRPr="00EF44AD">
        <w:rPr>
          <w:b/>
          <w:bCs/>
        </w:rPr>
        <w:t>int. helicopter – day</w:t>
      </w:r>
    </w:p>
    <w:p w14:paraId="795E73D9" w14:textId="4506CB70" w:rsidR="008E5CAF" w:rsidRDefault="008E5CAF" w:rsidP="008E5CAF">
      <w:pPr>
        <w:pStyle w:val="CharacterName"/>
      </w:pPr>
      <w:r>
        <w:t>Shahbandar</w:t>
      </w:r>
    </w:p>
    <w:p w14:paraId="076FDAD9" w14:textId="6EA5EF5F" w:rsidR="008E5CAF" w:rsidRDefault="008E5CAF" w:rsidP="008E5CAF">
      <w:pPr>
        <w:pStyle w:val="Dialogue"/>
      </w:pPr>
      <w:r>
        <w:t>What you see now is something of a potpourri of past and present. There is so much to become acquainted with here. Is there a chance your husband’s business will keep him in town longer than he thinks?</w:t>
      </w:r>
    </w:p>
    <w:p w14:paraId="2D698294" w14:textId="5CA757EE" w:rsidR="008E5CAF" w:rsidRDefault="008E5CAF" w:rsidP="008E5CAF">
      <w:pPr>
        <w:pStyle w:val="CharacterName"/>
      </w:pPr>
      <w:r>
        <w:t>Nicole</w:t>
      </w:r>
    </w:p>
    <w:p w14:paraId="642AD06B" w14:textId="478B2FCF" w:rsidR="008E5CAF" w:rsidRDefault="008E5CAF" w:rsidP="008E5CAF">
      <w:pPr>
        <w:pStyle w:val="Dialogue"/>
      </w:pPr>
      <w:r>
        <w:t xml:space="preserve">Oh </w:t>
      </w:r>
      <w:proofErr w:type="gramStart"/>
      <w:r>
        <w:t>no</w:t>
      </w:r>
      <w:proofErr w:type="gramEnd"/>
      <w:r>
        <w:t xml:space="preserve"> I don’t think so, perhaps we will stay longer next time.</w:t>
      </w:r>
    </w:p>
    <w:p w14:paraId="7D04B070" w14:textId="78A1813E" w:rsidR="008E5CAF" w:rsidRDefault="008E5CAF" w:rsidP="008E5CAF">
      <w:pPr>
        <w:pStyle w:val="CharacterName"/>
      </w:pPr>
      <w:r>
        <w:t>Shahbandar</w:t>
      </w:r>
    </w:p>
    <w:p w14:paraId="70BC5999" w14:textId="27E9D8C5" w:rsidR="008E5CAF" w:rsidRDefault="008E5CAF" w:rsidP="008E5CAF">
      <w:pPr>
        <w:pStyle w:val="Dialogue"/>
      </w:pPr>
      <w:r>
        <w:t xml:space="preserve">I hope you will. We are going to land over </w:t>
      </w:r>
      <w:proofErr w:type="gramStart"/>
      <w:r>
        <w:t>their</w:t>
      </w:r>
      <w:proofErr w:type="gramEnd"/>
      <w:r>
        <w:t xml:space="preserve"> by those trees, I have a car waiting to take us to the old quarters where the festivities are.</w:t>
      </w:r>
    </w:p>
    <w:p w14:paraId="630A2C5A" w14:textId="54BBCAF1" w:rsidR="008E5CAF" w:rsidRPr="00EF44AD" w:rsidRDefault="008E5CAF" w:rsidP="008E5CAF">
      <w:pPr>
        <w:pStyle w:val="FadeInActionSceneSetting"/>
        <w:rPr>
          <w:b/>
          <w:bCs/>
        </w:rPr>
      </w:pPr>
      <w:r w:rsidRPr="00EF44AD">
        <w:rPr>
          <w:b/>
          <w:bCs/>
        </w:rPr>
        <w:t>Ext. arab quarter – night</w:t>
      </w:r>
    </w:p>
    <w:p w14:paraId="23599509" w14:textId="2315D7CE" w:rsidR="008E5CAF" w:rsidRDefault="008E5CAF" w:rsidP="008E5CAF">
      <w:r>
        <w:t>A raucous festival fills the streets, men playing drums and dancing, women in ornate attire sing. Shahbandar leads Nicole through the crowd.</w:t>
      </w:r>
    </w:p>
    <w:p w14:paraId="09A44345" w14:textId="3847A745" w:rsidR="008E5CAF" w:rsidRDefault="008E5CAF" w:rsidP="008E5CAF">
      <w:pPr>
        <w:pStyle w:val="CharacterName"/>
      </w:pPr>
      <w:r>
        <w:lastRenderedPageBreak/>
        <w:t>Shahbandar</w:t>
      </w:r>
    </w:p>
    <w:p w14:paraId="135D440D" w14:textId="38393800" w:rsidR="008E5CAF" w:rsidRDefault="008E5CAF" w:rsidP="008E5CAF">
      <w:pPr>
        <w:pStyle w:val="Dialogue"/>
      </w:pPr>
      <w:r>
        <w:t>It is always like this on the feats of Ali Hajj. Everyone is happy hoping their wish will come true.</w:t>
      </w:r>
    </w:p>
    <w:p w14:paraId="2573509D" w14:textId="7C1D19EA" w:rsidR="008E5CAF" w:rsidRDefault="008E5CAF" w:rsidP="008E5CAF">
      <w:r>
        <w:t xml:space="preserve">They watch a couple dance and perform a traditional hip dance to the music. Men surround another group of men play fighting with wooden sticks. A street vendor with a basket of </w:t>
      </w:r>
      <w:r w:rsidR="004542C8">
        <w:t>scrolls</w:t>
      </w:r>
      <w:r>
        <w:t xml:space="preserve"> approached them.</w:t>
      </w:r>
    </w:p>
    <w:p w14:paraId="73195642" w14:textId="103099E2" w:rsidR="008E5CAF" w:rsidRDefault="008E5CAF" w:rsidP="008E5CAF">
      <w:pPr>
        <w:pStyle w:val="CharacterName"/>
      </w:pPr>
      <w:r>
        <w:t>Vendor</w:t>
      </w:r>
    </w:p>
    <w:p w14:paraId="23DBBFFD" w14:textId="16BC71B3" w:rsidR="008E5CAF" w:rsidRDefault="008E5CAF" w:rsidP="008E5CAF">
      <w:pPr>
        <w:pStyle w:val="Dialogue"/>
      </w:pPr>
      <w:r>
        <w:t>Buy a scroll, effendi. Buy the scroll of Ali Hajj. Bring much luck and good fortune to you and your lady.</w:t>
      </w:r>
    </w:p>
    <w:p w14:paraId="7462CCD3" w14:textId="4C9E1690" w:rsidR="008E5CAF" w:rsidRDefault="008E5CAF" w:rsidP="008E5CAF">
      <w:r>
        <w:t>Shahbandar tosses some coins in his basket, grabs the scroll and unrolls it. The vendor bows and walks away. Shahbandar reads the scroll.</w:t>
      </w:r>
    </w:p>
    <w:p w14:paraId="5E45634F" w14:textId="0A58B14C" w:rsidR="008E5CAF" w:rsidRDefault="008E5CAF" w:rsidP="008E5CAF">
      <w:pPr>
        <w:pStyle w:val="CharacterName"/>
      </w:pPr>
      <w:r>
        <w:t>Shahbandar</w:t>
      </w:r>
    </w:p>
    <w:p w14:paraId="31565CF9" w14:textId="6D84E60E" w:rsidR="008E5CAF" w:rsidRDefault="008E5CAF" w:rsidP="008E5CAF">
      <w:pPr>
        <w:pStyle w:val="Dialogue"/>
      </w:pPr>
      <w:r>
        <w:t>Luck and good fortune to you</w:t>
      </w:r>
      <w:r w:rsidR="008225C4">
        <w:t>, and of course to Sir Harold.</w:t>
      </w:r>
    </w:p>
    <w:p w14:paraId="5F4D27BD" w14:textId="1D1E9A83" w:rsidR="008225C4" w:rsidRDefault="008225C4" w:rsidP="008225C4">
      <w:pPr>
        <w:pStyle w:val="Transition"/>
      </w:pPr>
      <w:r>
        <w:t>Cut to:</w:t>
      </w:r>
    </w:p>
    <w:p w14:paraId="1FF6A864" w14:textId="2A8D7DA5" w:rsidR="008225C4" w:rsidRPr="00EF44AD" w:rsidRDefault="008225C4" w:rsidP="008225C4">
      <w:pPr>
        <w:pStyle w:val="FadeInActionSceneSetting"/>
        <w:rPr>
          <w:b/>
          <w:bCs/>
        </w:rPr>
      </w:pPr>
      <w:r w:rsidRPr="00EF44AD">
        <w:rPr>
          <w:b/>
          <w:bCs/>
        </w:rPr>
        <w:t>Int. Dean’s room – night</w:t>
      </w:r>
    </w:p>
    <w:p w14:paraId="288E29AC" w14:textId="6D0BFC10" w:rsidR="008225C4" w:rsidRDefault="008225C4" w:rsidP="008225C4">
      <w:r>
        <w:t>Dean down</w:t>
      </w:r>
      <w:r w:rsidR="00F46FD7">
        <w:t>s</w:t>
      </w:r>
      <w:r>
        <w:t xml:space="preserve"> a shot of brown </w:t>
      </w:r>
      <w:r w:rsidR="00F46FD7">
        <w:t>liquor,</w:t>
      </w:r>
      <w:r>
        <w:t xml:space="preserve"> walks into the room and switches the light on. He looks at his watch.</w:t>
      </w:r>
    </w:p>
    <w:p w14:paraId="0D1DFA4C" w14:textId="5EBC0245" w:rsidR="008225C4" w:rsidRPr="00EF44AD" w:rsidRDefault="008225C4" w:rsidP="008225C4">
      <w:pPr>
        <w:pStyle w:val="FadeInActionSceneSetting"/>
        <w:rPr>
          <w:b/>
          <w:bCs/>
        </w:rPr>
      </w:pPr>
      <w:r w:rsidRPr="00EF44AD">
        <w:rPr>
          <w:b/>
          <w:bCs/>
        </w:rPr>
        <w:t>Int. Swanky Resturante – night</w:t>
      </w:r>
    </w:p>
    <w:p w14:paraId="1299C386" w14:textId="6971680F" w:rsidR="008225C4" w:rsidRDefault="008225C4" w:rsidP="008225C4">
      <w:r>
        <w:t>Shahbandar leads Nicole to a table where another man waits.</w:t>
      </w:r>
    </w:p>
    <w:p w14:paraId="4C6F7F46" w14:textId="496B0756" w:rsidR="008225C4" w:rsidRDefault="008225C4" w:rsidP="008225C4">
      <w:pPr>
        <w:pStyle w:val="CharacterName"/>
      </w:pPr>
      <w:r>
        <w:t>Shahbandar</w:t>
      </w:r>
    </w:p>
    <w:p w14:paraId="25B13610" w14:textId="45A457A9" w:rsidR="008225C4" w:rsidRDefault="008225C4" w:rsidP="008225C4">
      <w:pPr>
        <w:pStyle w:val="Dialogue"/>
      </w:pPr>
      <w:r>
        <w:t>Lady Dean, may I present Colonel Salim. Colonel Salim, Lady Dean.</w:t>
      </w:r>
    </w:p>
    <w:p w14:paraId="0ED40CBD" w14:textId="5429BF92" w:rsidR="008225C4" w:rsidRDefault="008225C4" w:rsidP="008225C4">
      <w:r>
        <w:t xml:space="preserve">He kisses her </w:t>
      </w:r>
      <w:r w:rsidR="004542C8">
        <w:t>hand,</w:t>
      </w:r>
      <w:r>
        <w:t xml:space="preserve"> and they all sit down.</w:t>
      </w:r>
    </w:p>
    <w:p w14:paraId="0BF586F9" w14:textId="47586B03" w:rsidR="008225C4" w:rsidRDefault="008225C4" w:rsidP="008225C4">
      <w:pPr>
        <w:pStyle w:val="CharacterName"/>
      </w:pPr>
      <w:r>
        <w:t>nicole</w:t>
      </w:r>
    </w:p>
    <w:p w14:paraId="0B449DC8" w14:textId="07FEBB13" w:rsidR="008225C4" w:rsidRDefault="008225C4" w:rsidP="008225C4">
      <w:pPr>
        <w:pStyle w:val="Dialogue"/>
      </w:pPr>
      <w:r>
        <w:t>How do you do.</w:t>
      </w:r>
    </w:p>
    <w:p w14:paraId="1C1478D7" w14:textId="4AD6B940" w:rsidR="008225C4" w:rsidRDefault="008225C4" w:rsidP="008225C4">
      <w:pPr>
        <w:pStyle w:val="CharacterName"/>
      </w:pPr>
      <w:r>
        <w:t>Shahbandar</w:t>
      </w:r>
    </w:p>
    <w:p w14:paraId="12ABBB84" w14:textId="77777777" w:rsidR="008225C4" w:rsidRDefault="008225C4" w:rsidP="008225C4">
      <w:pPr>
        <w:pStyle w:val="Dialogue"/>
      </w:pPr>
      <w:r>
        <w:t xml:space="preserve">I asked Colonel Salim to join us because I </w:t>
      </w:r>
      <w:proofErr w:type="gramStart"/>
      <w:r>
        <w:t>thought</w:t>
      </w:r>
      <w:proofErr w:type="gramEnd"/>
      <w:r>
        <w:t xml:space="preserve"> your husband </w:t>
      </w:r>
    </w:p>
    <w:p w14:paraId="3E925553" w14:textId="22C6CC03" w:rsidR="008225C4" w:rsidRDefault="008225C4" w:rsidP="008225C4">
      <w:pPr>
        <w:pStyle w:val="CharacterName"/>
      </w:pPr>
      <w:r>
        <w:lastRenderedPageBreak/>
        <w:t>Shahbandar (cont.)</w:t>
      </w:r>
    </w:p>
    <w:p w14:paraId="169F983D" w14:textId="221624CF" w:rsidR="008225C4" w:rsidRDefault="008225C4" w:rsidP="008225C4">
      <w:pPr>
        <w:pStyle w:val="Dialogue"/>
      </w:pPr>
      <w:r>
        <w:t>would be happier if we were chaperoned and nobody could make a more suitable chaperone than the colonel. He’s our chief of police.</w:t>
      </w:r>
    </w:p>
    <w:p w14:paraId="71E9BC83" w14:textId="4D25E820" w:rsidR="008225C4" w:rsidRDefault="008225C4" w:rsidP="008225C4">
      <w:pPr>
        <w:pStyle w:val="CharacterName"/>
      </w:pPr>
      <w:r>
        <w:t>Nicole</w:t>
      </w:r>
    </w:p>
    <w:p w14:paraId="37D40B99" w14:textId="13865B67" w:rsidR="008225C4" w:rsidRDefault="008225C4" w:rsidP="008225C4">
      <w:pPr>
        <w:pStyle w:val="Dialogue"/>
      </w:pPr>
      <w:r>
        <w:t>Oh really, how interesting.</w:t>
      </w:r>
    </w:p>
    <w:p w14:paraId="0B7EF71C" w14:textId="7039BF6F" w:rsidR="008225C4" w:rsidRPr="00EF44AD" w:rsidRDefault="008225C4" w:rsidP="008225C4">
      <w:pPr>
        <w:pStyle w:val="FadeInActionSceneSetting"/>
        <w:rPr>
          <w:b/>
          <w:bCs/>
        </w:rPr>
      </w:pPr>
      <w:r w:rsidRPr="00EF44AD">
        <w:rPr>
          <w:b/>
          <w:bCs/>
        </w:rPr>
        <w:t>int. dean’s room – night</w:t>
      </w:r>
    </w:p>
    <w:p w14:paraId="6BDEA41F" w14:textId="68F6A505" w:rsidR="008225C4" w:rsidRDefault="008225C4" w:rsidP="008225C4">
      <w:r>
        <w:t xml:space="preserve">Dean slips into his soft soled shoes. He puts his suit jacket on. He grabs the vice and plyers and pockets them. Then he unscrews the cap of the glass bottle of lighter fuel and carefully puts the open bottle in his lower left outside jacket pocket. He grabs his gloves as well and </w:t>
      </w:r>
      <w:proofErr w:type="gramStart"/>
      <w:r>
        <w:t>put</w:t>
      </w:r>
      <w:proofErr w:type="gramEnd"/>
      <w:r>
        <w:t xml:space="preserve"> those in the other pocket. Finally, he grabs the long thing slotted rod and tucks it under his belt.</w:t>
      </w:r>
    </w:p>
    <w:p w14:paraId="5E5397F9" w14:textId="5FD4CD52" w:rsidR="008225C4" w:rsidRPr="00EF44AD" w:rsidRDefault="008225C4" w:rsidP="008225C4">
      <w:pPr>
        <w:pStyle w:val="FadeInActionSceneSetting"/>
        <w:rPr>
          <w:b/>
          <w:bCs/>
        </w:rPr>
      </w:pPr>
      <w:r w:rsidRPr="00EF44AD">
        <w:rPr>
          <w:b/>
          <w:bCs/>
        </w:rPr>
        <w:t>Int. Swanky Resturante – night</w:t>
      </w:r>
    </w:p>
    <w:p w14:paraId="1811E2D6" w14:textId="129EF695" w:rsidR="008225C4" w:rsidRDefault="008225C4" w:rsidP="008225C4">
      <w:r>
        <w:t>The colonel and Shahbandar laugh, nice sips her soup.</w:t>
      </w:r>
    </w:p>
    <w:p w14:paraId="20FE8F36" w14:textId="457EC0B1" w:rsidR="008225C4" w:rsidRDefault="008225C4" w:rsidP="008225C4">
      <w:pPr>
        <w:pStyle w:val="CharacterName"/>
      </w:pPr>
      <w:r>
        <w:t>Shahbandar</w:t>
      </w:r>
    </w:p>
    <w:p w14:paraId="35327342" w14:textId="067CCF0D" w:rsidR="008225C4" w:rsidRDefault="008225C4" w:rsidP="008225C4">
      <w:pPr>
        <w:pStyle w:val="Dialogue"/>
      </w:pPr>
      <w:r>
        <w:t>Salim and I have been friends for years, we have many interest</w:t>
      </w:r>
      <w:r w:rsidR="005D7BE0">
        <w:t>s</w:t>
      </w:r>
      <w:r>
        <w:t xml:space="preserve"> in common. He also shared my enthusiasm for gadgets. In </w:t>
      </w:r>
      <w:r w:rsidR="005D7BE0">
        <w:t>fact,</w:t>
      </w:r>
      <w:r>
        <w:t xml:space="preserve"> it was he who helped me to protect all those electronic devices to protect my painting and sculpture. One of these days, we hope to test them out, don’t we </w:t>
      </w:r>
      <w:r w:rsidR="004542C8">
        <w:t>Salim?</w:t>
      </w:r>
    </w:p>
    <w:p w14:paraId="0C0F0452" w14:textId="1BF6C8B3" w:rsidR="008225C4" w:rsidRDefault="008225C4" w:rsidP="008225C4">
      <w:r>
        <w:t xml:space="preserve">The band starts playing their main show. A Tango line of </w:t>
      </w:r>
      <w:r w:rsidR="005D7BE0">
        <w:t>dancers come on stage with tap shoes and hand clappers.</w:t>
      </w:r>
    </w:p>
    <w:p w14:paraId="388DD136" w14:textId="315FE6A5" w:rsidR="005D7BE0" w:rsidRPr="00EF44AD" w:rsidRDefault="005D7BE0" w:rsidP="005D7BE0">
      <w:pPr>
        <w:pStyle w:val="FadeInActionSceneSetting"/>
        <w:rPr>
          <w:b/>
          <w:bCs/>
        </w:rPr>
      </w:pPr>
      <w:r w:rsidRPr="00EF44AD">
        <w:rPr>
          <w:b/>
          <w:bCs/>
        </w:rPr>
        <w:t>Int. hotel Semiramis – lobby – day</w:t>
      </w:r>
    </w:p>
    <w:p w14:paraId="056F837D" w14:textId="54D211C8" w:rsidR="005D7BE0" w:rsidRDefault="005D7BE0" w:rsidP="005D7BE0">
      <w:r>
        <w:t xml:space="preserve">The elevator doors open, and a small crowd </w:t>
      </w:r>
      <w:proofErr w:type="gramStart"/>
      <w:r>
        <w:t>exits</w:t>
      </w:r>
      <w:proofErr w:type="gramEnd"/>
      <w:r>
        <w:t xml:space="preserve"> including Dean. He has an unlit cigarette in his mouth. He eyes the newspaper stand in the lobby. The attendant stands in the small circular booth, newspapers on all the walls. She hands a man a paper.</w:t>
      </w:r>
    </w:p>
    <w:p w14:paraId="73E9FD43" w14:textId="77777777" w:rsidR="005D7BE0" w:rsidRPr="00EF44AD" w:rsidRDefault="005D7BE0" w:rsidP="005D7BE0">
      <w:pPr>
        <w:pStyle w:val="FadeInActionSceneSetting"/>
        <w:rPr>
          <w:b/>
          <w:bCs/>
        </w:rPr>
      </w:pPr>
      <w:r w:rsidRPr="00EF44AD">
        <w:rPr>
          <w:b/>
          <w:bCs/>
        </w:rPr>
        <w:t>Int. Swanky Resturante – night</w:t>
      </w:r>
    </w:p>
    <w:p w14:paraId="63F99677" w14:textId="77777777" w:rsidR="005D7BE0" w:rsidRDefault="005D7BE0" w:rsidP="005D7BE0">
      <w:r>
        <w:t>The dance continues.</w:t>
      </w:r>
    </w:p>
    <w:p w14:paraId="34E60AD5" w14:textId="1C3CCFB8" w:rsidR="005D7BE0" w:rsidRDefault="005D7BE0" w:rsidP="005D7BE0">
      <w:r>
        <w:t>Nicole reaches into her purse and pulls out some money.</w:t>
      </w:r>
    </w:p>
    <w:p w14:paraId="7457BCDA" w14:textId="756E00A6" w:rsidR="005D7BE0" w:rsidRDefault="005D7BE0" w:rsidP="005D7BE0">
      <w:pPr>
        <w:pStyle w:val="MORE"/>
      </w:pPr>
      <w:r>
        <w:t>[more]</w:t>
      </w:r>
    </w:p>
    <w:p w14:paraId="32363EEA" w14:textId="528FC328" w:rsidR="008E5CAF" w:rsidRDefault="005D7BE0" w:rsidP="008E5CAF">
      <w:pPr>
        <w:pStyle w:val="CharacterName"/>
      </w:pPr>
      <w:r>
        <w:lastRenderedPageBreak/>
        <w:t>Nicole</w:t>
      </w:r>
    </w:p>
    <w:p w14:paraId="2EAFAEA3" w14:textId="099D7C50" w:rsidR="005D7BE0" w:rsidRDefault="005D7BE0" w:rsidP="005D7BE0">
      <w:pPr>
        <w:pStyle w:val="Dialogue"/>
      </w:pPr>
      <w:r>
        <w:t xml:space="preserve">If </w:t>
      </w:r>
      <w:proofErr w:type="gramStart"/>
      <w:r>
        <w:t>you’ll</w:t>
      </w:r>
      <w:proofErr w:type="gramEnd"/>
      <w:r>
        <w:t xml:space="preserve"> excuse me for one moment, I’ll be right back.</w:t>
      </w:r>
    </w:p>
    <w:p w14:paraId="1065DB86" w14:textId="503E58B8" w:rsidR="005D7BE0" w:rsidRDefault="005D7BE0" w:rsidP="005D7BE0">
      <w:r>
        <w:t>She leaves her purse and gloves and walks away, Salim and Shahbandar watch her walk off suspiciously but Shahbandar looks at the purse and gloves on the table, brushes it off and continues watching the show.</w:t>
      </w:r>
    </w:p>
    <w:p w14:paraId="28704342" w14:textId="68BA8F61" w:rsidR="005D7BE0" w:rsidRDefault="005D7BE0" w:rsidP="005D7BE0">
      <w:pPr>
        <w:pStyle w:val="FadeInActionSceneSetting"/>
      </w:pPr>
      <w:r>
        <w:t>Ext. Swanky club – night</w:t>
      </w:r>
    </w:p>
    <w:p w14:paraId="30065DCC" w14:textId="68DA19B3" w:rsidR="005D7BE0" w:rsidRDefault="005D7BE0" w:rsidP="005D7BE0">
      <w:r>
        <w:t>A club attendant leads Nicole to a taxi. He opens the door for her, and she enters.</w:t>
      </w:r>
    </w:p>
    <w:p w14:paraId="1D90BBDB" w14:textId="1218E3AA" w:rsidR="005D7BE0" w:rsidRDefault="005D7BE0" w:rsidP="005D7BE0">
      <w:pPr>
        <w:pStyle w:val="CharacterName"/>
      </w:pPr>
      <w:r>
        <w:t>Nicole</w:t>
      </w:r>
    </w:p>
    <w:p w14:paraId="131436DF" w14:textId="47200622" w:rsidR="005D7BE0" w:rsidRDefault="005D7BE0" w:rsidP="005D7BE0">
      <w:pPr>
        <w:pStyle w:val="Dialogue"/>
      </w:pPr>
      <w:r>
        <w:t>Hotel Semiramis please.</w:t>
      </w:r>
    </w:p>
    <w:p w14:paraId="0FB91941" w14:textId="5598E4BC" w:rsidR="005D7BE0" w:rsidRDefault="005D7BE0" w:rsidP="005D7BE0">
      <w:r>
        <w:t>The car drives away.</w:t>
      </w:r>
    </w:p>
    <w:p w14:paraId="11A35E6F" w14:textId="77777777" w:rsidR="005D7BE0" w:rsidRPr="00EF44AD" w:rsidRDefault="005D7BE0" w:rsidP="005D7BE0">
      <w:pPr>
        <w:pStyle w:val="FadeInActionSceneSetting"/>
        <w:rPr>
          <w:b/>
          <w:bCs/>
        </w:rPr>
      </w:pPr>
      <w:r w:rsidRPr="00EF44AD">
        <w:rPr>
          <w:b/>
          <w:bCs/>
        </w:rPr>
        <w:t>Int. hotel Semiramis – lobby – day</w:t>
      </w:r>
    </w:p>
    <w:p w14:paraId="40C0A7F3" w14:textId="6F220759" w:rsidR="005D7BE0" w:rsidRDefault="005D7BE0" w:rsidP="005D7BE0">
      <w:r>
        <w:t>Covered by the newspapers, and through the holes in the side of the stand, Dean empties the entire bottle of lighter fluid into the paper filled wastebin inside the small booth.</w:t>
      </w:r>
    </w:p>
    <w:p w14:paraId="73903696" w14:textId="0E7DB351" w:rsidR="005D7BE0" w:rsidRDefault="005D7BE0" w:rsidP="005D7BE0">
      <w:r>
        <w:t>Dean slides over, uses a match to light his cigarette and tosses the lit match into the wastebin and turns away.</w:t>
      </w:r>
    </w:p>
    <w:p w14:paraId="5E8F700E" w14:textId="2CA81341" w:rsidR="005D7BE0" w:rsidRDefault="005D7BE0" w:rsidP="005D7BE0">
      <w:r>
        <w:t xml:space="preserve">The wastebin </w:t>
      </w:r>
      <w:r w:rsidR="002970D1">
        <w:t>at once</w:t>
      </w:r>
      <w:r>
        <w:t xml:space="preserve"> ignites a huge fire, the newspaper lady turns around and screams at the top of her lungs.</w:t>
      </w:r>
    </w:p>
    <w:p w14:paraId="5B9C3842" w14:textId="1666105F" w:rsidR="005D7BE0" w:rsidRDefault="005D7BE0" w:rsidP="005D7BE0">
      <w:pPr>
        <w:pStyle w:val="CharacterName"/>
      </w:pPr>
      <w:r>
        <w:t>Dean</w:t>
      </w:r>
    </w:p>
    <w:p w14:paraId="569B59B9" w14:textId="5ECA43EE" w:rsidR="005D7BE0" w:rsidRDefault="005D7BE0" w:rsidP="005D7BE0">
      <w:pPr>
        <w:pStyle w:val="Dialogue"/>
      </w:pPr>
      <w:r>
        <w:t>Fire! Fire!</w:t>
      </w:r>
    </w:p>
    <w:p w14:paraId="6F30CCA3" w14:textId="1C3FE1E8" w:rsidR="005D7BE0" w:rsidRDefault="005D7BE0" w:rsidP="005D7BE0">
      <w:r>
        <w:t xml:space="preserve">The fire spreads to the papers on the walls of the booth, bystanders run by to try and </w:t>
      </w:r>
      <w:r w:rsidR="002970D1">
        <w:t>help</w:t>
      </w:r>
      <w:r>
        <w:t>. They start pulling away the flaming pages.</w:t>
      </w:r>
    </w:p>
    <w:p w14:paraId="5C783FE1" w14:textId="31AEF2B0" w:rsidR="005D7BE0" w:rsidRDefault="005D7BE0" w:rsidP="005D7BE0">
      <w:r>
        <w:t xml:space="preserve">Dean runs over to the private elevator with its </w:t>
      </w:r>
      <w:r w:rsidR="00F46FD7">
        <w:t>guard</w:t>
      </w:r>
      <w:r>
        <w:t xml:space="preserve"> and fire extinguisher. </w:t>
      </w:r>
    </w:p>
    <w:p w14:paraId="63B5814A" w14:textId="4EF2106B" w:rsidR="005D7BE0" w:rsidRDefault="005D7BE0" w:rsidP="005D7BE0">
      <w:pPr>
        <w:pStyle w:val="CharacterName"/>
      </w:pPr>
      <w:r>
        <w:t>Dean</w:t>
      </w:r>
    </w:p>
    <w:p w14:paraId="5E5BD572" w14:textId="0EB81265" w:rsidR="005D7BE0" w:rsidRDefault="005D7BE0" w:rsidP="005D7BE0">
      <w:pPr>
        <w:pStyle w:val="Dialogue"/>
      </w:pPr>
      <w:r>
        <w:t>There’s a fire! Quick! Quick, look!</w:t>
      </w:r>
    </w:p>
    <w:p w14:paraId="785F5C4E" w14:textId="59BCCD82" w:rsidR="005D7BE0" w:rsidRDefault="005D7BE0" w:rsidP="005D7BE0">
      <w:r>
        <w:t xml:space="preserve">Dean shows him the very real fire, hands him the fire extinguisher and as soon as he vacates the elevator to go </w:t>
      </w:r>
      <w:proofErr w:type="gramStart"/>
      <w:r w:rsidR="00427F44">
        <w:t>help</w:t>
      </w:r>
      <w:proofErr w:type="gramEnd"/>
      <w:r w:rsidR="00427F44">
        <w:t>,</w:t>
      </w:r>
      <w:r>
        <w:t xml:space="preserve"> </w:t>
      </w:r>
      <w:r w:rsidR="00427F44">
        <w:t>he enters the elevator.</w:t>
      </w:r>
    </w:p>
    <w:p w14:paraId="6929D1D5" w14:textId="336F9AE4" w:rsidR="00427F44" w:rsidRDefault="00427F44" w:rsidP="00427F44">
      <w:pPr>
        <w:pStyle w:val="Transition"/>
      </w:pPr>
      <w:r>
        <w:t>Cut to:</w:t>
      </w:r>
    </w:p>
    <w:p w14:paraId="28BF9016" w14:textId="37808B6C" w:rsidR="00427F44" w:rsidRPr="00EF44AD" w:rsidRDefault="00427F44" w:rsidP="00427F44">
      <w:pPr>
        <w:pStyle w:val="FadeInActionSceneSetting"/>
        <w:rPr>
          <w:b/>
          <w:bCs/>
        </w:rPr>
      </w:pPr>
      <w:r w:rsidRPr="00EF44AD">
        <w:rPr>
          <w:b/>
          <w:bCs/>
        </w:rPr>
        <w:lastRenderedPageBreak/>
        <w:t>Int. Elevator – night</w:t>
      </w:r>
    </w:p>
    <w:p w14:paraId="74BD2437" w14:textId="1DE5329C" w:rsidR="00427F44" w:rsidRDefault="00427F44" w:rsidP="00427F44">
      <w:r>
        <w:t xml:space="preserve">The lift ascends </w:t>
      </w:r>
      <w:proofErr w:type="gramStart"/>
      <w:r>
        <w:t>slowly,</w:t>
      </w:r>
      <w:proofErr w:type="gramEnd"/>
      <w:r>
        <w:t xml:space="preserve"> Dean puts on his black gloves. He looks up through the ceiling panel and as he </w:t>
      </w:r>
      <w:proofErr w:type="gramStart"/>
      <w:r>
        <w:t>is getting</w:t>
      </w:r>
      <w:proofErr w:type="gramEnd"/>
      <w:r>
        <w:t xml:space="preserve"> close to the apartment, he hits the arete button. The elevator stops.</w:t>
      </w:r>
    </w:p>
    <w:p w14:paraId="453FFD14" w14:textId="140BA2D7" w:rsidR="00427F44" w:rsidRPr="00EF44AD" w:rsidRDefault="00427F44" w:rsidP="00427F44">
      <w:pPr>
        <w:pStyle w:val="FadeInActionSceneSetting"/>
        <w:rPr>
          <w:b/>
          <w:bCs/>
        </w:rPr>
      </w:pPr>
      <w:r w:rsidRPr="00EF44AD">
        <w:rPr>
          <w:b/>
          <w:bCs/>
        </w:rPr>
        <w:t>Int. Shahbandar’s apartment – night</w:t>
      </w:r>
    </w:p>
    <w:p w14:paraId="595D1C6B" w14:textId="7F56427D" w:rsidR="00427F44" w:rsidRDefault="00427F44" w:rsidP="00427F44">
      <w:r>
        <w:t>The guard sits in his chair. Bored out of his goddamn mind and almost falling asleep.</w:t>
      </w:r>
    </w:p>
    <w:p w14:paraId="701C48BC" w14:textId="77777777" w:rsidR="00427F44" w:rsidRPr="00EF44AD" w:rsidRDefault="00427F44" w:rsidP="00427F44">
      <w:pPr>
        <w:pStyle w:val="FadeInActionSceneSetting"/>
        <w:rPr>
          <w:b/>
          <w:bCs/>
        </w:rPr>
      </w:pPr>
      <w:r w:rsidRPr="00EF44AD">
        <w:rPr>
          <w:b/>
          <w:bCs/>
        </w:rPr>
        <w:t>Int. Elevator – night</w:t>
      </w:r>
    </w:p>
    <w:p w14:paraId="500F5D73" w14:textId="42E3A701" w:rsidR="00427F44" w:rsidRDefault="00427F44" w:rsidP="00427F44">
      <w:r>
        <w:t xml:space="preserve">Dean opens the top access panel and climbs onto the roof of the elevator. He finds the ladder and ascends it to the top of the shaft where he finds the grated panel that leads into the painting room. </w:t>
      </w:r>
    </w:p>
    <w:p w14:paraId="1DE2103F" w14:textId="1FD9DDE1" w:rsidR="00427F44" w:rsidRDefault="00427F44" w:rsidP="00427F44">
      <w:r>
        <w:t xml:space="preserve">He climbs over and pulls out his </w:t>
      </w:r>
      <w:proofErr w:type="gramStart"/>
      <w:r>
        <w:t>plyers,</w:t>
      </w:r>
      <w:proofErr w:type="gramEnd"/>
      <w:r>
        <w:t xml:space="preserve"> he begins losing the bolts on the panel. </w:t>
      </w:r>
    </w:p>
    <w:p w14:paraId="0BF3A5C8" w14:textId="558ED10D" w:rsidR="00427F44" w:rsidRDefault="00427F44" w:rsidP="00427F44">
      <w:r>
        <w:t xml:space="preserve">There is a noise from inside. Adbul leaves the painting room and descends the stairs into Shahbandar’s office on the lower floor. Dean continues unscrewing the bolts. </w:t>
      </w:r>
    </w:p>
    <w:p w14:paraId="22F56170" w14:textId="77777777" w:rsidR="00427F44" w:rsidRPr="00EF44AD" w:rsidRDefault="00427F44" w:rsidP="00427F44">
      <w:pPr>
        <w:pStyle w:val="FadeInActionSceneSetting"/>
        <w:rPr>
          <w:b/>
          <w:bCs/>
        </w:rPr>
      </w:pPr>
      <w:r w:rsidRPr="00EF44AD">
        <w:rPr>
          <w:b/>
          <w:bCs/>
        </w:rPr>
        <w:t>Int. Swanky Resturante – night</w:t>
      </w:r>
    </w:p>
    <w:p w14:paraId="3AA7D556" w14:textId="77777777" w:rsidR="00427F44" w:rsidRDefault="00427F44" w:rsidP="00427F44">
      <w:r>
        <w:t>The dance continues.</w:t>
      </w:r>
    </w:p>
    <w:p w14:paraId="61A57138" w14:textId="42859969" w:rsidR="00427F44" w:rsidRDefault="00427F44" w:rsidP="00427F44">
      <w:r>
        <w:t>Shahbandar looks at the door, no Nicole.</w:t>
      </w:r>
    </w:p>
    <w:p w14:paraId="35CF1FC1" w14:textId="4736A705" w:rsidR="00427F44" w:rsidRDefault="00427F44" w:rsidP="00427F44">
      <w:r>
        <w:t>He looks at the white purse and gloves still sitting on the table.</w:t>
      </w:r>
    </w:p>
    <w:p w14:paraId="50C709C7" w14:textId="01F7F137" w:rsidR="00427F44" w:rsidRDefault="00427F44" w:rsidP="00427F44">
      <w:proofErr w:type="gramStart"/>
      <w:r>
        <w:t>Trie</w:t>
      </w:r>
      <w:r w:rsidR="00F46FD7">
        <w:t>s</w:t>
      </w:r>
      <w:proofErr w:type="gramEnd"/>
      <w:r>
        <w:t xml:space="preserve"> to go back to enjoying the show.</w:t>
      </w:r>
    </w:p>
    <w:p w14:paraId="042F9E50" w14:textId="77777777" w:rsidR="00427F44" w:rsidRPr="00EF44AD" w:rsidRDefault="00427F44" w:rsidP="00427F44">
      <w:pPr>
        <w:pStyle w:val="FadeInActionSceneSetting"/>
        <w:rPr>
          <w:b/>
          <w:bCs/>
        </w:rPr>
      </w:pPr>
      <w:r w:rsidRPr="00EF44AD">
        <w:rPr>
          <w:b/>
          <w:bCs/>
        </w:rPr>
        <w:t>Int. Shahbandar’s apartment – night</w:t>
      </w:r>
    </w:p>
    <w:p w14:paraId="6C0A226A" w14:textId="777CEF8E" w:rsidR="00427F44" w:rsidRDefault="00427F44" w:rsidP="00427F44">
      <w:r>
        <w:t>The guard is now fully asleep. Dean finished the panel. He removes it and enters. He snaps it back into place, the slight noise wakes the guard, who tries his best to stay away by rubbing his face. Abdul continues working in the office.</w:t>
      </w:r>
    </w:p>
    <w:p w14:paraId="31D90C6D" w14:textId="70F4D7F4" w:rsidR="00427F44" w:rsidRDefault="00427F44" w:rsidP="00427F44">
      <w:r>
        <w:t xml:space="preserve">Dean walks silently into the painting room. Just as he is about to head into the statue room, he hears a door opening. He hides behind the curtains. </w:t>
      </w:r>
    </w:p>
    <w:p w14:paraId="59BD6DD0" w14:textId="0E31AF06" w:rsidR="00427F44" w:rsidRDefault="00427F44" w:rsidP="00427F44">
      <w:r>
        <w:t>Another servant walks into the room and steals a couple cigars from the cigar box. He then exits.</w:t>
      </w:r>
    </w:p>
    <w:p w14:paraId="568C4B84" w14:textId="7D754BCD" w:rsidR="00427F44" w:rsidRDefault="00427F44" w:rsidP="00427F44">
      <w:r>
        <w:t>Dean runs over to the statue room and shuts and locks the door behind him. He is alone with his Lissu.</w:t>
      </w:r>
    </w:p>
    <w:p w14:paraId="32E42EC3" w14:textId="6CD1AE09" w:rsidR="00431389" w:rsidRDefault="00427F44" w:rsidP="00427F44">
      <w:r>
        <w:t>He looks up at the light</w:t>
      </w:r>
      <w:r w:rsidR="00F46FD7">
        <w:t>s</w:t>
      </w:r>
      <w:r>
        <w:t xml:space="preserve"> and the cage above </w:t>
      </w:r>
      <w:proofErr w:type="gramStart"/>
      <w:r>
        <w:t>it</w:t>
      </w:r>
      <w:proofErr w:type="gramEnd"/>
      <w:r>
        <w:t xml:space="preserve">. He pushes one of the marble columns used </w:t>
      </w:r>
      <w:r w:rsidR="00431389">
        <w:t xml:space="preserve">to display other statues as close as </w:t>
      </w:r>
      <w:r w:rsidR="00431389">
        <w:lastRenderedPageBreak/>
        <w:t>he can to the lights. He walks over to the buddha and removes the head.</w:t>
      </w:r>
    </w:p>
    <w:p w14:paraId="17A456F3" w14:textId="77777777" w:rsidR="00431389" w:rsidRPr="00EF44AD" w:rsidRDefault="00431389" w:rsidP="00431389">
      <w:pPr>
        <w:pStyle w:val="FadeInActionSceneSetting"/>
        <w:rPr>
          <w:b/>
          <w:bCs/>
        </w:rPr>
      </w:pPr>
      <w:r w:rsidRPr="00EF44AD">
        <w:rPr>
          <w:b/>
          <w:bCs/>
        </w:rPr>
        <w:t>Int. Swanky Resturante – night</w:t>
      </w:r>
    </w:p>
    <w:p w14:paraId="16A86C64" w14:textId="77777777" w:rsidR="00431389" w:rsidRDefault="00431389" w:rsidP="00431389">
      <w:r>
        <w:t>The dance continues.</w:t>
      </w:r>
    </w:p>
    <w:p w14:paraId="7C31A56E" w14:textId="0389BD2B" w:rsidR="00431389" w:rsidRDefault="00431389" w:rsidP="00427F44">
      <w:r>
        <w:t>Shahbandar whispers to a worker to go check on Nicole.</w:t>
      </w:r>
    </w:p>
    <w:p w14:paraId="25AD7BF6" w14:textId="4343EC1F" w:rsidR="00431389" w:rsidRPr="00EF44AD" w:rsidRDefault="00431389" w:rsidP="00431389">
      <w:pPr>
        <w:pStyle w:val="FadeInActionSceneSetting"/>
        <w:rPr>
          <w:b/>
          <w:bCs/>
        </w:rPr>
      </w:pPr>
      <w:r w:rsidRPr="00EF44AD">
        <w:rPr>
          <w:b/>
          <w:bCs/>
        </w:rPr>
        <w:t>Int. Statue room – night</w:t>
      </w:r>
    </w:p>
    <w:p w14:paraId="4467D8C9" w14:textId="2231835A" w:rsidR="00431389" w:rsidRDefault="00431389" w:rsidP="00431389">
      <w:r>
        <w:t>Dean assembles the slotted bolt and vice. He stands up on the marble pillar. He then grabs a chair and uses it to get up on the marble pillar</w:t>
      </w:r>
      <w:r w:rsidR="00F46FD7">
        <w:t xml:space="preserve"> easier</w:t>
      </w:r>
      <w:r>
        <w:t>.</w:t>
      </w:r>
    </w:p>
    <w:p w14:paraId="59AA2B89" w14:textId="0FD2F15F" w:rsidR="00431389" w:rsidRPr="00EF44AD" w:rsidRDefault="00431389" w:rsidP="00431389">
      <w:pPr>
        <w:pStyle w:val="FadeInActionSceneSetting"/>
        <w:rPr>
          <w:b/>
          <w:bCs/>
        </w:rPr>
      </w:pPr>
      <w:r w:rsidRPr="00EF44AD">
        <w:rPr>
          <w:b/>
          <w:bCs/>
        </w:rPr>
        <w:t>Int. Dean’s room – night</w:t>
      </w:r>
    </w:p>
    <w:p w14:paraId="6C3DF95B" w14:textId="1BF56EC8" w:rsidR="00431389" w:rsidRDefault="00431389" w:rsidP="00431389">
      <w:r>
        <w:t>Nicole enters and closes the doors behind her. She runs into the bedroom.</w:t>
      </w:r>
    </w:p>
    <w:p w14:paraId="0ABE1917" w14:textId="5E0A95E5" w:rsidR="00431389" w:rsidRDefault="00431389" w:rsidP="00431389">
      <w:pPr>
        <w:pStyle w:val="CharacterName"/>
      </w:pPr>
      <w:r>
        <w:t>Nicole</w:t>
      </w:r>
    </w:p>
    <w:p w14:paraId="4D473C0D" w14:textId="119D663F" w:rsidR="00431389" w:rsidRDefault="00431389" w:rsidP="00431389">
      <w:pPr>
        <w:pStyle w:val="Dialogue"/>
      </w:pPr>
      <w:r>
        <w:t>Harry?</w:t>
      </w:r>
    </w:p>
    <w:p w14:paraId="5D2A796C" w14:textId="7EF8B6F3" w:rsidR="00431389" w:rsidRDefault="00431389" w:rsidP="00431389">
      <w:r>
        <w:t>She turns the light on and starts taking off her dress.</w:t>
      </w:r>
    </w:p>
    <w:p w14:paraId="0D63A1ED" w14:textId="77777777" w:rsidR="00431389" w:rsidRPr="00E64525" w:rsidRDefault="00431389" w:rsidP="00431389">
      <w:pPr>
        <w:pStyle w:val="FadeInActionSceneSetting"/>
        <w:rPr>
          <w:b/>
          <w:bCs/>
        </w:rPr>
      </w:pPr>
      <w:r w:rsidRPr="00E64525">
        <w:rPr>
          <w:b/>
          <w:bCs/>
        </w:rPr>
        <w:t>Int. Statue room – night</w:t>
      </w:r>
    </w:p>
    <w:p w14:paraId="2CE01DC3" w14:textId="1F1C481B" w:rsidR="00431389" w:rsidRDefault="00431389" w:rsidP="00431389">
      <w:r>
        <w:t xml:space="preserve">Dean snips of a metal piece that </w:t>
      </w:r>
      <w:proofErr w:type="gramStart"/>
      <w:r>
        <w:t>design</w:t>
      </w:r>
      <w:proofErr w:type="gramEnd"/>
      <w:r>
        <w:t xml:space="preserve"> the birdcage structure.</w:t>
      </w:r>
    </w:p>
    <w:p w14:paraId="0820DAA4" w14:textId="77777777" w:rsidR="00431389" w:rsidRPr="00E64525" w:rsidRDefault="00431389" w:rsidP="00431389">
      <w:pPr>
        <w:pStyle w:val="FadeInActionSceneSetting"/>
        <w:rPr>
          <w:b/>
          <w:bCs/>
        </w:rPr>
      </w:pPr>
      <w:r w:rsidRPr="00E64525">
        <w:rPr>
          <w:b/>
          <w:bCs/>
        </w:rPr>
        <w:t>Int. Dean’s room – night</w:t>
      </w:r>
    </w:p>
    <w:p w14:paraId="3BB84A50" w14:textId="711FD00B" w:rsidR="00431389" w:rsidRDefault="00431389" w:rsidP="00431389">
      <w:r>
        <w:t>Nicole strips off her dress.</w:t>
      </w:r>
    </w:p>
    <w:p w14:paraId="6F3AE75F" w14:textId="77777777" w:rsidR="00431389" w:rsidRPr="00E64525" w:rsidRDefault="00431389" w:rsidP="00431389">
      <w:pPr>
        <w:pStyle w:val="FadeInActionSceneSetting"/>
        <w:rPr>
          <w:b/>
          <w:bCs/>
        </w:rPr>
      </w:pPr>
      <w:r w:rsidRPr="00E64525">
        <w:rPr>
          <w:b/>
          <w:bCs/>
        </w:rPr>
        <w:t>Int. Statue room – night</w:t>
      </w:r>
    </w:p>
    <w:p w14:paraId="1747FA4C" w14:textId="2C69791A" w:rsidR="00431389" w:rsidRDefault="00431389" w:rsidP="00431389">
      <w:r>
        <w:t>Dean snips off another piece, and then another. The last one drops to the floor with a rattle just narrowly avoids tripping the sensor.</w:t>
      </w:r>
    </w:p>
    <w:p w14:paraId="6E75DFAB" w14:textId="0ED3E0D0" w:rsidR="00431389" w:rsidRDefault="00431389" w:rsidP="00431389">
      <w:r>
        <w:t xml:space="preserve">Dean looks down at it almost in disbelief. He looks around, pulls out the vice and screw and slots it between the vertical bars of the bird cage. He then uses his plyers to turn </w:t>
      </w:r>
      <w:proofErr w:type="gramStart"/>
      <w:r>
        <w:t>it</w:t>
      </w:r>
      <w:proofErr w:type="gramEnd"/>
      <w:r>
        <w:t xml:space="preserve"> to widen the gap between the bars.</w:t>
      </w:r>
    </w:p>
    <w:p w14:paraId="71644D59" w14:textId="77777777" w:rsidR="00431389" w:rsidRPr="00E64525" w:rsidRDefault="00431389" w:rsidP="00431389">
      <w:pPr>
        <w:pStyle w:val="FadeInActionSceneSetting"/>
        <w:rPr>
          <w:b/>
          <w:bCs/>
        </w:rPr>
      </w:pPr>
      <w:r w:rsidRPr="00E64525">
        <w:rPr>
          <w:b/>
          <w:bCs/>
        </w:rPr>
        <w:t>Int. Swanky Resturante – night</w:t>
      </w:r>
    </w:p>
    <w:p w14:paraId="2FF83B9B" w14:textId="6F43A47A" w:rsidR="00431389" w:rsidRDefault="00431389" w:rsidP="00431389">
      <w:r>
        <w:t xml:space="preserve">The dance </w:t>
      </w:r>
      <w:proofErr w:type="gramStart"/>
      <w:r>
        <w:t>finishes</w:t>
      </w:r>
      <w:proofErr w:type="gramEnd"/>
      <w:r>
        <w:t>. The crowd claps.</w:t>
      </w:r>
    </w:p>
    <w:p w14:paraId="42C82D91" w14:textId="53B17A25" w:rsidR="00431389" w:rsidRDefault="00431389" w:rsidP="00431389">
      <w:r>
        <w:t>The worker walks back over to Shahbandar and whispers in his ear. Shahbandar then confers with Salim.</w:t>
      </w:r>
    </w:p>
    <w:p w14:paraId="5CFF97F5" w14:textId="77777777" w:rsidR="00431389" w:rsidRPr="00E64525" w:rsidRDefault="00431389" w:rsidP="00431389">
      <w:pPr>
        <w:pStyle w:val="FadeInActionSceneSetting"/>
        <w:rPr>
          <w:b/>
          <w:bCs/>
        </w:rPr>
      </w:pPr>
      <w:r w:rsidRPr="00E64525">
        <w:rPr>
          <w:b/>
          <w:bCs/>
        </w:rPr>
        <w:t>Int. Statue room – night</w:t>
      </w:r>
    </w:p>
    <w:p w14:paraId="71541E20" w14:textId="388F5517" w:rsidR="00431389" w:rsidRDefault="00431389" w:rsidP="00431389">
      <w:r>
        <w:t xml:space="preserve">Dean is still working on widening the gap when he </w:t>
      </w:r>
      <w:r w:rsidR="003E3AE7">
        <w:t>hears</w:t>
      </w:r>
      <w:r>
        <w:t xml:space="preserve"> the sound of the elevator descending.</w:t>
      </w:r>
    </w:p>
    <w:p w14:paraId="4B6B851F" w14:textId="572CF6FF" w:rsidR="00431389" w:rsidRDefault="00431389" w:rsidP="00431389">
      <w:r>
        <w:lastRenderedPageBreak/>
        <w:t xml:space="preserve">He sees the light from behind the door as it comes down next to the room. He jumps down from the pillar, grabs the chair and holds it over his head </w:t>
      </w:r>
      <w:r w:rsidR="003E3AE7">
        <w:t>as if</w:t>
      </w:r>
      <w:r>
        <w:t xml:space="preserve"> to smash it over the head of whoever enters.</w:t>
      </w:r>
    </w:p>
    <w:p w14:paraId="3D4CB40C" w14:textId="05DF4EE0" w:rsidR="00431389" w:rsidRDefault="00431389" w:rsidP="00431389">
      <w:r>
        <w:t xml:space="preserve">Nicole, now in </w:t>
      </w:r>
      <w:r w:rsidR="003E3AE7">
        <w:t>a modest green outfit opens the double doors, she investigates the room but doesn’t see Dean, so she enters.</w:t>
      </w:r>
    </w:p>
    <w:p w14:paraId="15612676" w14:textId="67D6B48B" w:rsidR="003E3AE7" w:rsidRDefault="003E3AE7" w:rsidP="003E3AE7">
      <w:pPr>
        <w:pStyle w:val="CharacterName"/>
      </w:pPr>
      <w:r>
        <w:t>Nicole</w:t>
      </w:r>
    </w:p>
    <w:p w14:paraId="5C4B5F40" w14:textId="2A4E9D01" w:rsidR="003E3AE7" w:rsidRDefault="003E3AE7" w:rsidP="003E3AE7">
      <w:pPr>
        <w:pStyle w:val="Dialogue"/>
      </w:pPr>
      <w:r>
        <w:t>Harry!</w:t>
      </w:r>
    </w:p>
    <w:p w14:paraId="04ED0423" w14:textId="36EB194F" w:rsidR="003E3AE7" w:rsidRDefault="003E3AE7" w:rsidP="003E3AE7">
      <w:r>
        <w:t xml:space="preserve">Dean, still carrying the chair above his </w:t>
      </w:r>
      <w:proofErr w:type="gramStart"/>
      <w:r>
        <w:t>head</w:t>
      </w:r>
      <w:proofErr w:type="gramEnd"/>
      <w:r>
        <w:t xml:space="preserve"> looks mystified at the elevator room and then at Nicole.</w:t>
      </w:r>
    </w:p>
    <w:p w14:paraId="74F468EA" w14:textId="6FE51511" w:rsidR="003E3AE7" w:rsidRDefault="003E3AE7" w:rsidP="003E3AE7">
      <w:pPr>
        <w:pStyle w:val="CharacterName"/>
      </w:pPr>
      <w:r>
        <w:t>Dean</w:t>
      </w:r>
    </w:p>
    <w:p w14:paraId="6166DC55" w14:textId="7F77AF1A" w:rsidR="003E3AE7" w:rsidRDefault="003E3AE7" w:rsidP="003E3AE7">
      <w:pPr>
        <w:pStyle w:val="Dialogue"/>
      </w:pPr>
      <w:r>
        <w:t>What are you doing in Shahbandar’s bedroom?</w:t>
      </w:r>
    </w:p>
    <w:p w14:paraId="75248208" w14:textId="348BC231" w:rsidR="003E3AE7" w:rsidRDefault="003E3AE7" w:rsidP="003E3AE7">
      <w:pPr>
        <w:pStyle w:val="CharacterName"/>
      </w:pPr>
      <w:r>
        <w:t>Nicole</w:t>
      </w:r>
    </w:p>
    <w:p w14:paraId="1E68E7BF" w14:textId="3443459D" w:rsidR="003E3AE7" w:rsidRDefault="003E3AE7" w:rsidP="003E3AE7">
      <w:pPr>
        <w:pStyle w:val="Dialogue"/>
      </w:pPr>
      <w:r>
        <w:t>It goes up and down.</w:t>
      </w:r>
    </w:p>
    <w:p w14:paraId="09197757" w14:textId="36B941B1" w:rsidR="003E3AE7" w:rsidRDefault="003E3AE7" w:rsidP="003E3AE7">
      <w:pPr>
        <w:pStyle w:val="CharacterName"/>
      </w:pPr>
      <w:r>
        <w:t>Dean</w:t>
      </w:r>
    </w:p>
    <w:p w14:paraId="08652A0B" w14:textId="0FF8B595" w:rsidR="003E3AE7" w:rsidRDefault="003E3AE7" w:rsidP="003E3AE7">
      <w:pPr>
        <w:pStyle w:val="Dialogue"/>
      </w:pPr>
      <w:r>
        <w:t>What does?</w:t>
      </w:r>
    </w:p>
    <w:p w14:paraId="5D83CBD5" w14:textId="4DA60547" w:rsidR="003E3AE7" w:rsidRDefault="003E3AE7" w:rsidP="003E3AE7">
      <w:pPr>
        <w:pStyle w:val="CharacterName"/>
      </w:pPr>
      <w:r>
        <w:t>Nicole</w:t>
      </w:r>
    </w:p>
    <w:p w14:paraId="318EA250" w14:textId="57B6078F" w:rsidR="003E3AE7" w:rsidRDefault="003E3AE7" w:rsidP="003E3AE7">
      <w:pPr>
        <w:pStyle w:val="Dialogue"/>
      </w:pPr>
      <w:r>
        <w:t xml:space="preserve">The </w:t>
      </w:r>
      <w:proofErr w:type="gramStart"/>
      <w:r>
        <w:t>bedroom,</w:t>
      </w:r>
      <w:proofErr w:type="gramEnd"/>
      <w:r>
        <w:t xml:space="preserve"> </w:t>
      </w:r>
      <w:proofErr w:type="gramStart"/>
      <w:r>
        <w:t>it’s</w:t>
      </w:r>
      <w:proofErr w:type="gramEnd"/>
      <w:r>
        <w:t xml:space="preserve"> one of his gadgets. </w:t>
      </w:r>
      <w:proofErr w:type="gramStart"/>
      <w:r>
        <w:t>It’s</w:t>
      </w:r>
      <w:proofErr w:type="gramEnd"/>
      <w:r>
        <w:t xml:space="preserve"> </w:t>
      </w:r>
      <w:proofErr w:type="gramStart"/>
      <w:r>
        <w:t>goes</w:t>
      </w:r>
      <w:proofErr w:type="gramEnd"/>
      <w:r>
        <w:t xml:space="preserve"> all the way to the roof-[cutoff]</w:t>
      </w:r>
    </w:p>
    <w:p w14:paraId="7FB64A9E" w14:textId="1C296322" w:rsidR="003E3AE7" w:rsidRDefault="003E3AE7" w:rsidP="003E3AE7">
      <w:pPr>
        <w:pStyle w:val="CharacterName"/>
      </w:pPr>
      <w:r>
        <w:t>Dean</w:t>
      </w:r>
    </w:p>
    <w:p w14:paraId="1E8E7758" w14:textId="65A7AAF2" w:rsidR="003E3AE7" w:rsidRDefault="003E3AE7" w:rsidP="003E3AE7">
      <w:pPr>
        <w:pStyle w:val="Dialogue"/>
      </w:pPr>
      <w:r>
        <w:t>Why are you dressed like that?</w:t>
      </w:r>
    </w:p>
    <w:p w14:paraId="38725E63" w14:textId="731B0E8B" w:rsidR="003E3AE7" w:rsidRDefault="003E3AE7" w:rsidP="003E3AE7">
      <w:pPr>
        <w:pStyle w:val="CharacterName"/>
      </w:pPr>
      <w:r>
        <w:t>Nicole</w:t>
      </w:r>
    </w:p>
    <w:p w14:paraId="4441CC05" w14:textId="71ABB43D" w:rsidR="003E3AE7" w:rsidRDefault="003E3AE7" w:rsidP="003E3AE7">
      <w:pPr>
        <w:pStyle w:val="Dialogue"/>
      </w:pPr>
      <w:r>
        <w:t>I just left Shahbandar in a rest-[cutoff]</w:t>
      </w:r>
    </w:p>
    <w:p w14:paraId="08C54578" w14:textId="1822E2AF" w:rsidR="003E3AE7" w:rsidRDefault="003E3AE7" w:rsidP="003E3AE7">
      <w:pPr>
        <w:pStyle w:val="CharacterName"/>
      </w:pPr>
      <w:r>
        <w:t>Dean</w:t>
      </w:r>
    </w:p>
    <w:p w14:paraId="1230E8CD" w14:textId="28FEFA49" w:rsidR="003E3AE7" w:rsidRDefault="003E3AE7" w:rsidP="003E3AE7">
      <w:pPr>
        <w:pStyle w:val="Dialogue"/>
      </w:pPr>
      <w:proofErr w:type="spellStart"/>
      <w:r>
        <w:t>Shhh</w:t>
      </w:r>
      <w:proofErr w:type="spellEnd"/>
      <w:r>
        <w:t>!</w:t>
      </w:r>
    </w:p>
    <w:p w14:paraId="6C68CAA8" w14:textId="150F31C9" w:rsidR="003E3AE7" w:rsidRDefault="003E3AE7" w:rsidP="003E3AE7">
      <w:pPr>
        <w:pStyle w:val="CharacterName"/>
      </w:pPr>
      <w:r>
        <w:t>Nicole</w:t>
      </w:r>
    </w:p>
    <w:p w14:paraId="0E2CA6A2" w14:textId="77777777" w:rsidR="003E3AE7" w:rsidRDefault="003E3AE7" w:rsidP="003E3AE7">
      <w:pPr>
        <w:pStyle w:val="Dialogue"/>
      </w:pPr>
      <w:r>
        <w:t xml:space="preserve">I sneaked out and got ready to leave. </w:t>
      </w:r>
      <w:proofErr w:type="gramStart"/>
      <w:r>
        <w:t>Harry</w:t>
      </w:r>
      <w:proofErr w:type="gramEnd"/>
      <w:r>
        <w:t xml:space="preserve"> he’s planning some dreadful trap for you. </w:t>
      </w:r>
    </w:p>
    <w:p w14:paraId="6643700E" w14:textId="77777777" w:rsidR="003E3AE7" w:rsidRDefault="003E3AE7" w:rsidP="003E3AE7">
      <w:pPr>
        <w:pStyle w:val="Dialogue"/>
      </w:pPr>
    </w:p>
    <w:p w14:paraId="513D9571" w14:textId="14CA77D6" w:rsidR="003E3AE7" w:rsidRDefault="003E3AE7" w:rsidP="003E3AE7">
      <w:pPr>
        <w:pStyle w:val="CharacterName"/>
      </w:pPr>
      <w:r>
        <w:lastRenderedPageBreak/>
        <w:t>Nicole (cont.)</w:t>
      </w:r>
    </w:p>
    <w:p w14:paraId="265BC122" w14:textId="36640DB5" w:rsidR="003E3AE7" w:rsidRDefault="003E3AE7" w:rsidP="003E3AE7">
      <w:pPr>
        <w:pStyle w:val="Dialogue"/>
      </w:pPr>
      <w:r>
        <w:t>There’s a fire escape out here we can get out this way.</w:t>
      </w:r>
    </w:p>
    <w:p w14:paraId="29CC852A" w14:textId="0373A985" w:rsidR="003E3AE7" w:rsidRDefault="003E3AE7" w:rsidP="003E3AE7">
      <w:pPr>
        <w:pStyle w:val="CharacterName"/>
      </w:pPr>
      <w:r>
        <w:t>Dean</w:t>
      </w:r>
    </w:p>
    <w:p w14:paraId="7FEA9B1F" w14:textId="5533D02C" w:rsidR="003E3AE7" w:rsidRDefault="003E3AE7" w:rsidP="003E3AE7">
      <w:pPr>
        <w:pStyle w:val="Dialogue"/>
      </w:pPr>
      <w:r>
        <w:t>If you think I’m gonna pack it in now, you must be mad.</w:t>
      </w:r>
    </w:p>
    <w:p w14:paraId="2DE4236D" w14:textId="6DDF81FB" w:rsidR="003E3AE7" w:rsidRDefault="003E3AE7" w:rsidP="003E3AE7">
      <w:r>
        <w:t>He goes back to work.</w:t>
      </w:r>
    </w:p>
    <w:p w14:paraId="042FE908" w14:textId="4CC51FE8" w:rsidR="003E3AE7" w:rsidRDefault="003E3AE7" w:rsidP="003E3AE7">
      <w:pPr>
        <w:pStyle w:val="CharacterName"/>
      </w:pPr>
      <w:r>
        <w:t>Nicole</w:t>
      </w:r>
    </w:p>
    <w:p w14:paraId="7B60809B" w14:textId="0D592294" w:rsidR="003E3AE7" w:rsidRDefault="003E3AE7" w:rsidP="003E3AE7">
      <w:pPr>
        <w:pStyle w:val="Dialogue"/>
      </w:pPr>
      <w:r>
        <w:t>Harry, be sensible! He’ll be here any minute!</w:t>
      </w:r>
    </w:p>
    <w:p w14:paraId="4D5CD2C1" w14:textId="470A9A97" w:rsidR="003E3AE7" w:rsidRDefault="003E3AE7" w:rsidP="003E3AE7">
      <w:pPr>
        <w:pStyle w:val="CharacterName"/>
      </w:pPr>
      <w:r>
        <w:t>Dean</w:t>
      </w:r>
    </w:p>
    <w:p w14:paraId="3DEC2629" w14:textId="00080B9B" w:rsidR="003E3AE7" w:rsidRDefault="003E3AE7" w:rsidP="003E3AE7">
      <w:pPr>
        <w:pStyle w:val="Dialogue"/>
      </w:pPr>
      <w:r>
        <w:t>Shut up!</w:t>
      </w:r>
    </w:p>
    <w:p w14:paraId="75ADC585" w14:textId="30DD2801" w:rsidR="003E3AE7" w:rsidRDefault="003E3AE7" w:rsidP="003E3AE7">
      <w:r>
        <w:t>He gets back on the pillar, continues twisting the vice.</w:t>
      </w:r>
    </w:p>
    <w:p w14:paraId="547F182A" w14:textId="19891445" w:rsidR="003E3AE7" w:rsidRPr="00E64525" w:rsidRDefault="003E3AE7" w:rsidP="003E3AE7">
      <w:pPr>
        <w:pStyle w:val="FadeInActionSceneSetting"/>
        <w:rPr>
          <w:b/>
          <w:bCs/>
        </w:rPr>
      </w:pPr>
      <w:r w:rsidRPr="00E64525">
        <w:rPr>
          <w:b/>
          <w:bCs/>
        </w:rPr>
        <w:t>int. car – night</w:t>
      </w:r>
    </w:p>
    <w:p w14:paraId="0E325033" w14:textId="00199FB4" w:rsidR="003E3AE7" w:rsidRDefault="003E3AE7" w:rsidP="003E3AE7">
      <w:r>
        <w:t>Shahbandar and Salim sit in the back in silence.</w:t>
      </w:r>
    </w:p>
    <w:p w14:paraId="6DC02566" w14:textId="77777777" w:rsidR="003E3AE7" w:rsidRPr="00E64525" w:rsidRDefault="003E3AE7" w:rsidP="003E3AE7">
      <w:pPr>
        <w:pStyle w:val="FadeInActionSceneSetting"/>
        <w:rPr>
          <w:b/>
          <w:bCs/>
        </w:rPr>
      </w:pPr>
      <w:r w:rsidRPr="00E64525">
        <w:rPr>
          <w:b/>
          <w:bCs/>
        </w:rPr>
        <w:t>Int. Statue room – night</w:t>
      </w:r>
    </w:p>
    <w:p w14:paraId="0385884A" w14:textId="290A219F" w:rsidR="00431389" w:rsidRDefault="003E3AE7" w:rsidP="003E3AE7">
      <w:r>
        <w:t xml:space="preserve">Dean continues </w:t>
      </w:r>
      <w:proofErr w:type="gramStart"/>
      <w:r>
        <w:t>trying</w:t>
      </w:r>
      <w:proofErr w:type="gramEnd"/>
      <w:r>
        <w:t xml:space="preserve"> to widen the gap.</w:t>
      </w:r>
    </w:p>
    <w:p w14:paraId="39E339B9" w14:textId="242920CE" w:rsidR="003E3AE7" w:rsidRDefault="003E3AE7" w:rsidP="003E3AE7">
      <w:pPr>
        <w:pStyle w:val="CharacterName"/>
      </w:pPr>
      <w:r>
        <w:t>Nicole</w:t>
      </w:r>
    </w:p>
    <w:p w14:paraId="5E71AB3D" w14:textId="77777777" w:rsidR="003E3AE7" w:rsidRDefault="003E3AE7" w:rsidP="003E3AE7">
      <w:pPr>
        <w:pStyle w:val="Dialogue"/>
      </w:pPr>
      <w:r>
        <w:t>You’ll never get through there, Harry. If you are so determined to go through with this why won’t toy let me help you? I can get through there now.</w:t>
      </w:r>
    </w:p>
    <w:p w14:paraId="79C8AD0D" w14:textId="77777777" w:rsidR="003E3AE7" w:rsidRDefault="003E3AE7" w:rsidP="003E3AE7">
      <w:r>
        <w:t xml:space="preserve">Dean looks at the </w:t>
      </w:r>
      <w:proofErr w:type="gramStart"/>
      <w:r>
        <w:t>gab</w:t>
      </w:r>
      <w:proofErr w:type="gramEnd"/>
      <w:r>
        <w:t xml:space="preserve"> than at her.</w:t>
      </w:r>
    </w:p>
    <w:p w14:paraId="241BA589" w14:textId="77777777" w:rsidR="003E3AE7" w:rsidRDefault="003E3AE7" w:rsidP="003E3AE7">
      <w:pPr>
        <w:pStyle w:val="CharacterName"/>
      </w:pPr>
      <w:r>
        <w:t>Dean</w:t>
      </w:r>
    </w:p>
    <w:p w14:paraId="75601EA3" w14:textId="77777777" w:rsidR="003E3AE7" w:rsidRDefault="003E3AE7" w:rsidP="003E3AE7">
      <w:pPr>
        <w:pStyle w:val="Dialogue"/>
      </w:pPr>
      <w:r>
        <w:t>You sure?</w:t>
      </w:r>
    </w:p>
    <w:p w14:paraId="5EA789A3" w14:textId="77777777" w:rsidR="003E3AE7" w:rsidRDefault="003E3AE7" w:rsidP="003E3AE7">
      <w:r>
        <w:t>She looks again at the gap, nods her head.</w:t>
      </w:r>
    </w:p>
    <w:p w14:paraId="33D39365" w14:textId="7E414CB9" w:rsidR="003E3AE7" w:rsidRDefault="003E3AE7" w:rsidP="003E3AE7">
      <w:r>
        <w:t xml:space="preserve">He </w:t>
      </w:r>
      <w:proofErr w:type="gramStart"/>
      <w:r>
        <w:t>gets down</w:t>
      </w:r>
      <w:proofErr w:type="gramEnd"/>
      <w:r>
        <w:t xml:space="preserve"> off the pillar.</w:t>
      </w:r>
    </w:p>
    <w:p w14:paraId="177F3F51" w14:textId="6D7953B6" w:rsidR="003E3AE7" w:rsidRDefault="003E3AE7" w:rsidP="003E3AE7">
      <w:pPr>
        <w:pStyle w:val="CharacterName"/>
      </w:pPr>
      <w:r>
        <w:t xml:space="preserve"> Dean</w:t>
      </w:r>
    </w:p>
    <w:p w14:paraId="62E1DFFD" w14:textId="025E677A" w:rsidR="003E3AE7" w:rsidRDefault="003E3AE7" w:rsidP="003E3AE7">
      <w:pPr>
        <w:pStyle w:val="Dialogue"/>
      </w:pPr>
      <w:r>
        <w:t>Go on then.</w:t>
      </w:r>
    </w:p>
    <w:p w14:paraId="76768AAB" w14:textId="4F23412A" w:rsidR="003E3AE7" w:rsidRDefault="003E3AE7" w:rsidP="003E3AE7">
      <w:r>
        <w:t xml:space="preserve">She gets up on the pillar and puts her left leg through the gap. Then lifting herself up she squeezes her other leg though and </w:t>
      </w:r>
      <w:r>
        <w:lastRenderedPageBreak/>
        <w:t xml:space="preserve">rests </w:t>
      </w:r>
      <w:r w:rsidR="0057649F">
        <w:t>it</w:t>
      </w:r>
      <w:r>
        <w:t xml:space="preserve"> next to the head on the pillar that the Lissu rests on. </w:t>
      </w:r>
      <w:r w:rsidR="0057649F">
        <w:t>She grabs the bird cage and slides her leg along the inside pillar before dropping herself the final foot onto the ground. Her feet fit inside the circle just barely. She wiggles around to the other side of the statue, her arms still in the air so as not to cross the sensors. She lowers her hands to the statue and Dean gets back on the pillar and reaches his hands down into the cage. With effort she slowly raises the statue up to him and he grabs it and pulls it through the gap.</w:t>
      </w:r>
    </w:p>
    <w:p w14:paraId="73810FFB" w14:textId="22CA1462" w:rsidR="0057649F" w:rsidRDefault="0057649F" w:rsidP="003E3AE7">
      <w:r>
        <w:t xml:space="preserve">He then places it down on the outside pillar and gets down off it. He picks it back </w:t>
      </w:r>
      <w:proofErr w:type="gramStart"/>
      <w:r>
        <w:t>up,</w:t>
      </w:r>
      <w:proofErr w:type="gramEnd"/>
      <w:r>
        <w:t xml:space="preserve"> looks at it then looks at her. </w:t>
      </w:r>
    </w:p>
    <w:p w14:paraId="7375ACAD" w14:textId="4576935F" w:rsidR="0057649F" w:rsidRDefault="0057649F" w:rsidP="0057649F">
      <w:pPr>
        <w:pStyle w:val="CharacterName"/>
      </w:pPr>
      <w:r>
        <w:t>Dean</w:t>
      </w:r>
    </w:p>
    <w:p w14:paraId="3A939A58" w14:textId="615F0AB5" w:rsidR="0057649F" w:rsidRDefault="0057649F" w:rsidP="0057649F">
      <w:pPr>
        <w:pStyle w:val="Dialogue"/>
      </w:pPr>
      <w:r>
        <w:t>You’re a clever girl, and I love you.</w:t>
      </w:r>
    </w:p>
    <w:p w14:paraId="7CAE1BBB" w14:textId="3F003502" w:rsidR="0057649F" w:rsidRDefault="0057649F" w:rsidP="0057649F">
      <w:r>
        <w:t>She s</w:t>
      </w:r>
      <w:r w:rsidR="003662F0">
        <w:t>miles</w:t>
      </w:r>
      <w:r>
        <w:t xml:space="preserve"> and goes to hug him </w:t>
      </w:r>
      <w:r w:rsidR="002970D1">
        <w:t xml:space="preserve">at </w:t>
      </w:r>
      <w:proofErr w:type="gramStart"/>
      <w:r w:rsidR="002970D1">
        <w:t>once</w:t>
      </w:r>
      <w:proofErr w:type="gramEnd"/>
      <w:r>
        <w:t xml:space="preserve"> setting off the alarm.</w:t>
      </w:r>
    </w:p>
    <w:p w14:paraId="6BB1C654" w14:textId="2D090D92" w:rsidR="0057649F" w:rsidRDefault="0057649F" w:rsidP="0057649F">
      <w:r>
        <w:t>He puts the statue back, grabs the chair and uses it to block the steel doors from closing off the bedroom.</w:t>
      </w:r>
    </w:p>
    <w:p w14:paraId="58705AB3" w14:textId="2A8101E7" w:rsidR="0057649F" w:rsidRDefault="0057649F" w:rsidP="0057649F">
      <w:pPr>
        <w:pStyle w:val="CharacterName"/>
      </w:pPr>
      <w:r>
        <w:t>Dean</w:t>
      </w:r>
    </w:p>
    <w:p w14:paraId="5E983C02" w14:textId="42E3CA48" w:rsidR="0057649F" w:rsidRDefault="0057649F" w:rsidP="0057649F">
      <w:pPr>
        <w:pStyle w:val="Dialogue"/>
      </w:pPr>
      <w:r>
        <w:t>Get out! I’ll meet you at the airport!</w:t>
      </w:r>
    </w:p>
    <w:p w14:paraId="5C4FF54C" w14:textId="0A0F2395" w:rsidR="0057649F" w:rsidRDefault="0057649F" w:rsidP="0057649F">
      <w:r>
        <w:t xml:space="preserve">She runs into the bedroom elevator and he </w:t>
      </w:r>
      <w:proofErr w:type="spellStart"/>
      <w:r>
        <w:t>regrabs</w:t>
      </w:r>
      <w:proofErr w:type="spellEnd"/>
      <w:r>
        <w:t xml:space="preserve"> the head and moves behind the sliding bookcase. </w:t>
      </w:r>
      <w:r w:rsidR="009C2F62">
        <w:t>It slides open concealing everything but his eyes.</w:t>
      </w:r>
    </w:p>
    <w:p w14:paraId="5C64322A" w14:textId="2F776319" w:rsidR="009C2F62" w:rsidRDefault="009C2F62" w:rsidP="0057649F">
      <w:r>
        <w:t xml:space="preserve">Adbul and the guard enter, seeing </w:t>
      </w:r>
      <w:proofErr w:type="gramStart"/>
      <w:r>
        <w:t>nobody</w:t>
      </w:r>
      <w:proofErr w:type="gramEnd"/>
      <w:r>
        <w:t xml:space="preserve"> they sh</w:t>
      </w:r>
      <w:r w:rsidR="00E5413D">
        <w:t>u</w:t>
      </w:r>
      <w:r>
        <w:t xml:space="preserve">t off the alarm and investigate. </w:t>
      </w:r>
    </w:p>
    <w:p w14:paraId="1EC84A9C" w14:textId="04E31493" w:rsidR="009C2F62" w:rsidRPr="00E64525" w:rsidRDefault="009C2F62" w:rsidP="009C2F62">
      <w:pPr>
        <w:pStyle w:val="FadeInActionSceneSetting"/>
        <w:rPr>
          <w:b/>
          <w:bCs/>
        </w:rPr>
      </w:pPr>
      <w:r w:rsidRPr="00E64525">
        <w:rPr>
          <w:b/>
          <w:bCs/>
        </w:rPr>
        <w:t xml:space="preserve">Ext. roof – night </w:t>
      </w:r>
    </w:p>
    <w:p w14:paraId="03C7CE53" w14:textId="3CB087E3" w:rsidR="009C2F62" w:rsidRDefault="009C2F62" w:rsidP="009C2F62">
      <w:r>
        <w:t>Nicole exits via the fire escape.</w:t>
      </w:r>
    </w:p>
    <w:p w14:paraId="395B686D" w14:textId="77777777" w:rsidR="009C2F62" w:rsidRPr="00E64525" w:rsidRDefault="009C2F62" w:rsidP="009C2F62">
      <w:pPr>
        <w:pStyle w:val="FadeInActionSceneSetting"/>
        <w:rPr>
          <w:b/>
          <w:bCs/>
        </w:rPr>
      </w:pPr>
      <w:r w:rsidRPr="00E64525">
        <w:rPr>
          <w:b/>
          <w:bCs/>
        </w:rPr>
        <w:t>Int. Statue room – night</w:t>
      </w:r>
    </w:p>
    <w:p w14:paraId="21C5B91E" w14:textId="0CECD24A" w:rsidR="009C2F62" w:rsidRDefault="009C2F62" w:rsidP="009C2F62">
      <w:r>
        <w:t xml:space="preserve">Dean watches as Adbul walks over to the wall on the other side of the room, he presses a button </w:t>
      </w:r>
      <w:proofErr w:type="gramStart"/>
      <w:r>
        <w:t>the</w:t>
      </w:r>
      <w:proofErr w:type="gramEnd"/>
      <w:r>
        <w:t xml:space="preserve"> reveals a hidden compartment with another Lissu statue inside. He looks at a mark on the bottom of the statue to confirm to himself that’s it’s the authentic one. He </w:t>
      </w:r>
      <w:proofErr w:type="gramStart"/>
      <w:r>
        <w:t>looks</w:t>
      </w:r>
      <w:proofErr w:type="gramEnd"/>
      <w:r>
        <w:t xml:space="preserve"> around the statue rooms one last time. Exits though the hidden sliding door and closes the bookcase, leaving Dean by himself again.</w:t>
      </w:r>
    </w:p>
    <w:p w14:paraId="259080C7" w14:textId="29CB855E" w:rsidR="009C2F62" w:rsidRPr="00E64525" w:rsidRDefault="009C2F62" w:rsidP="009C2F62">
      <w:pPr>
        <w:pStyle w:val="FadeInActionSceneSetting"/>
        <w:rPr>
          <w:b/>
          <w:bCs/>
        </w:rPr>
      </w:pPr>
      <w:r w:rsidRPr="00E64525">
        <w:rPr>
          <w:b/>
          <w:bCs/>
        </w:rPr>
        <w:t>Int. dean’s room – night</w:t>
      </w:r>
    </w:p>
    <w:p w14:paraId="3D10C282" w14:textId="7C15C4CD" w:rsidR="009C2F62" w:rsidRDefault="009C2F62" w:rsidP="009C2F62">
      <w:r>
        <w:t xml:space="preserve">Nicole enters and grabs her </w:t>
      </w:r>
      <w:r w:rsidR="00FC2FB3">
        <w:t xml:space="preserve">gray </w:t>
      </w:r>
      <w:r>
        <w:t>overcoat and other small items before leaving again.</w:t>
      </w:r>
    </w:p>
    <w:p w14:paraId="7E04C99D" w14:textId="77777777" w:rsidR="009C2F62" w:rsidRPr="00E64525" w:rsidRDefault="009C2F62" w:rsidP="009C2F62">
      <w:pPr>
        <w:pStyle w:val="FadeInActionSceneSetting"/>
        <w:rPr>
          <w:b/>
          <w:bCs/>
        </w:rPr>
      </w:pPr>
      <w:r w:rsidRPr="00E64525">
        <w:rPr>
          <w:b/>
          <w:bCs/>
        </w:rPr>
        <w:lastRenderedPageBreak/>
        <w:t xml:space="preserve">Ext. roof – night </w:t>
      </w:r>
    </w:p>
    <w:p w14:paraId="18B78785" w14:textId="73364374" w:rsidR="009C2F62" w:rsidRDefault="009C2F62" w:rsidP="009C2F62">
      <w:r>
        <w:t>Dean exits via the fire escape.</w:t>
      </w:r>
    </w:p>
    <w:p w14:paraId="3FBACDB6" w14:textId="1C1FD158" w:rsidR="009C2F62" w:rsidRPr="00E64525" w:rsidRDefault="009C2F62" w:rsidP="009C2F62">
      <w:pPr>
        <w:pStyle w:val="FadeInActionSceneSetting"/>
        <w:rPr>
          <w:b/>
          <w:bCs/>
        </w:rPr>
      </w:pPr>
      <w:r w:rsidRPr="00E64525">
        <w:rPr>
          <w:b/>
          <w:bCs/>
        </w:rPr>
        <w:t xml:space="preserve">Int. hotel Semiramis – lobby – </w:t>
      </w:r>
      <w:r w:rsidR="00FC2FB3" w:rsidRPr="00E64525">
        <w:rPr>
          <w:b/>
          <w:bCs/>
        </w:rPr>
        <w:t>night</w:t>
      </w:r>
    </w:p>
    <w:p w14:paraId="79AFF77D" w14:textId="3A5B5B16" w:rsidR="009C2F62" w:rsidRDefault="009C2F62" w:rsidP="009C2F62">
      <w:r>
        <w:t xml:space="preserve">The elevator doors open and </w:t>
      </w:r>
      <w:r w:rsidR="00FC2FB3">
        <w:t>Nicole walks out into the lobby.</w:t>
      </w:r>
    </w:p>
    <w:p w14:paraId="7FBC322D" w14:textId="58BB8173" w:rsidR="00FC2FB3" w:rsidRDefault="00FC2FB3" w:rsidP="009C2F62">
      <w:r>
        <w:t>She sees Shahbandar and Salim exit their car and come towards the lobby. She hides behind one of the display cases and watches them enter the lobby.</w:t>
      </w:r>
    </w:p>
    <w:p w14:paraId="44C507A6" w14:textId="3E399D8A" w:rsidR="00FC2FB3" w:rsidRDefault="00FC2FB3" w:rsidP="009C2F62">
      <w:r>
        <w:t xml:space="preserve">They look at the burned-out newspaper stand, </w:t>
      </w:r>
      <w:proofErr w:type="gramStart"/>
      <w:r>
        <w:t>head</w:t>
      </w:r>
      <w:proofErr w:type="gramEnd"/>
      <w:r>
        <w:t xml:space="preserve"> towards the elevators.</w:t>
      </w:r>
    </w:p>
    <w:p w14:paraId="3002BACB" w14:textId="3B4C7D6E" w:rsidR="00FC2FB3" w:rsidRDefault="00FC2FB3" w:rsidP="009C2F62">
      <w:r>
        <w:t>Nicole takes the chance to exit via the revolving door.</w:t>
      </w:r>
    </w:p>
    <w:p w14:paraId="1AA02673" w14:textId="51267010" w:rsidR="00FC2FB3" w:rsidRPr="00E64525" w:rsidRDefault="00FC2FB3" w:rsidP="00FC2FB3">
      <w:pPr>
        <w:pStyle w:val="FadeInActionSceneSetting"/>
        <w:rPr>
          <w:b/>
          <w:bCs/>
        </w:rPr>
      </w:pPr>
      <w:r w:rsidRPr="00E64525">
        <w:rPr>
          <w:b/>
          <w:bCs/>
        </w:rPr>
        <w:t>Ext. street – night</w:t>
      </w:r>
    </w:p>
    <w:p w14:paraId="7B0CAF54" w14:textId="2E411013" w:rsidR="00FC2FB3" w:rsidRDefault="00FC2FB3" w:rsidP="00FC2FB3">
      <w:r>
        <w:t>Dean walks with his bag strung over his shoulder. He approaches a car parked on the sidewalk and goes for the door handle when a dog seated in the car loudly barks at him.</w:t>
      </w:r>
    </w:p>
    <w:p w14:paraId="79D841E2" w14:textId="29298B0E" w:rsidR="00FC2FB3" w:rsidRDefault="00FC2FB3" w:rsidP="00FC2FB3">
      <w:r>
        <w:t>He walks around the other side of the car and tries the next car in the line. He gets in and using a key from his bag starts it up and pulls away.</w:t>
      </w:r>
    </w:p>
    <w:p w14:paraId="2276D733" w14:textId="757DCA7D" w:rsidR="00FC2FB3" w:rsidRPr="00E64525" w:rsidRDefault="00FC2FB3" w:rsidP="00FC2FB3">
      <w:pPr>
        <w:pStyle w:val="FadeInActionSceneSetting"/>
        <w:rPr>
          <w:b/>
          <w:bCs/>
        </w:rPr>
      </w:pPr>
      <w:r w:rsidRPr="00E64525">
        <w:rPr>
          <w:b/>
          <w:bCs/>
        </w:rPr>
        <w:t>ext. hotel Semiramis – night</w:t>
      </w:r>
    </w:p>
    <w:p w14:paraId="7D647806" w14:textId="696C9FF2" w:rsidR="00FC2FB3" w:rsidRDefault="00FC2FB3" w:rsidP="00FC2FB3">
      <w:r>
        <w:t>Nicole walks over to a taxi</w:t>
      </w:r>
    </w:p>
    <w:p w14:paraId="5FE11370" w14:textId="244A9FFB" w:rsidR="00FC2FB3" w:rsidRDefault="00FC2FB3" w:rsidP="00FC2FB3">
      <w:pPr>
        <w:pStyle w:val="CharacterName"/>
      </w:pPr>
      <w:r>
        <w:t>Nicole</w:t>
      </w:r>
    </w:p>
    <w:p w14:paraId="7CFD2DAF" w14:textId="55868FC1" w:rsidR="00FC2FB3" w:rsidRDefault="00FC2FB3" w:rsidP="00FC2FB3">
      <w:pPr>
        <w:pStyle w:val="Dialogue"/>
      </w:pPr>
      <w:r>
        <w:t>To the airport.</w:t>
      </w:r>
    </w:p>
    <w:p w14:paraId="5D8FE665" w14:textId="0600432A" w:rsidR="00FC2FB3" w:rsidRDefault="00FC2FB3" w:rsidP="00FC2FB3">
      <w:r>
        <w:t xml:space="preserve">She gets in and the taxi pulls away. </w:t>
      </w:r>
    </w:p>
    <w:p w14:paraId="5697077F" w14:textId="273B1AAD" w:rsidR="00FC2FB3" w:rsidRPr="00E64525" w:rsidRDefault="00FC2FB3" w:rsidP="00FC2FB3">
      <w:pPr>
        <w:pStyle w:val="FadeInActionSceneSetting"/>
        <w:rPr>
          <w:b/>
          <w:bCs/>
        </w:rPr>
      </w:pPr>
      <w:r w:rsidRPr="00E64525">
        <w:rPr>
          <w:b/>
          <w:bCs/>
        </w:rPr>
        <w:t>Int. Statue room – night</w:t>
      </w:r>
    </w:p>
    <w:p w14:paraId="0A833FEE" w14:textId="4DB917C6" w:rsidR="00FC2FB3" w:rsidRDefault="00FC2FB3" w:rsidP="00FC2FB3">
      <w:r>
        <w:t>Salim unscrews the vice and pulls it from the cage. He shows it to Shahbandar.</w:t>
      </w:r>
    </w:p>
    <w:p w14:paraId="30BC4E7A" w14:textId="607F5A96" w:rsidR="00FC2FB3" w:rsidRDefault="00FC2FB3" w:rsidP="00FC2FB3">
      <w:pPr>
        <w:pStyle w:val="CharacterName"/>
      </w:pPr>
      <w:r>
        <w:t>Shahbandar</w:t>
      </w:r>
    </w:p>
    <w:p w14:paraId="107EDA5C" w14:textId="0119D7B3" w:rsidR="00FC2FB3" w:rsidRDefault="00FC2FB3" w:rsidP="00FC2FB3">
      <w:pPr>
        <w:pStyle w:val="Dialogue"/>
      </w:pPr>
      <w:r>
        <w:t>Very bright.</w:t>
      </w:r>
    </w:p>
    <w:p w14:paraId="30702305" w14:textId="503D5850" w:rsidR="00FC2FB3" w:rsidRDefault="00FC2FB3" w:rsidP="00FC2FB3">
      <w:r>
        <w:t>Shahbandar walks over to the secret hiding place for the real Lissu. Pushes the button which slides the door open and looks at it and smiles. He goes to close the door when he stops, his smile turns to a frown.</w:t>
      </w:r>
    </w:p>
    <w:p w14:paraId="73C4EEE9" w14:textId="36BF1A22" w:rsidR="00FC2FB3" w:rsidRDefault="00FC2FB3" w:rsidP="00FC2FB3">
      <w:proofErr w:type="gramStart"/>
      <w:r>
        <w:t>Adbul</w:t>
      </w:r>
      <w:proofErr w:type="gramEnd"/>
      <w:r>
        <w:t xml:space="preserve"> who had been </w:t>
      </w:r>
      <w:proofErr w:type="gramStart"/>
      <w:r>
        <w:t>watching</w:t>
      </w:r>
      <w:proofErr w:type="gramEnd"/>
      <w:r>
        <w:t xml:space="preserve"> </w:t>
      </w:r>
      <w:r w:rsidR="004542C8">
        <w:t>had</w:t>
      </w:r>
      <w:r>
        <w:t xml:space="preserve"> his smile turn to a frown as well.</w:t>
      </w:r>
    </w:p>
    <w:p w14:paraId="73FCB7AC" w14:textId="77777777" w:rsidR="006E44EC" w:rsidRDefault="006E44EC" w:rsidP="00FC2FB3">
      <w:r>
        <w:t>Shahbandar picks up the statue and looks at the base of it, Adbul walks over and Shahbandar shows it to him.</w:t>
      </w:r>
    </w:p>
    <w:p w14:paraId="5FF4EAFC" w14:textId="77777777" w:rsidR="006E44EC" w:rsidRDefault="006E44EC" w:rsidP="006E44EC">
      <w:pPr>
        <w:pStyle w:val="CharacterName"/>
      </w:pPr>
      <w:r>
        <w:lastRenderedPageBreak/>
        <w:t>Shahbandar</w:t>
      </w:r>
    </w:p>
    <w:p w14:paraId="6D257D14" w14:textId="77777777" w:rsidR="006E44EC" w:rsidRDefault="006E44EC" w:rsidP="006E44EC">
      <w:pPr>
        <w:pStyle w:val="Dialogue"/>
      </w:pPr>
      <w:r>
        <w:t>Bring them back.</w:t>
      </w:r>
    </w:p>
    <w:p w14:paraId="3FE2E6D5" w14:textId="77777777" w:rsidR="006E44EC" w:rsidRDefault="006E44EC" w:rsidP="006E44EC">
      <w:r>
        <w:t>Salim runs over to the rotary phone and starts dialing.</w:t>
      </w:r>
    </w:p>
    <w:p w14:paraId="405A1095" w14:textId="26476C95" w:rsidR="006E44EC" w:rsidRPr="00E64525" w:rsidRDefault="006E44EC" w:rsidP="006E44EC">
      <w:pPr>
        <w:pStyle w:val="FadeInActionSceneSetting"/>
        <w:rPr>
          <w:b/>
          <w:bCs/>
        </w:rPr>
      </w:pPr>
      <w:r w:rsidRPr="00E64525">
        <w:rPr>
          <w:b/>
          <w:bCs/>
        </w:rPr>
        <w:t>ext. airport – night</w:t>
      </w:r>
    </w:p>
    <w:p w14:paraId="422680ED" w14:textId="77777777" w:rsidR="006E44EC" w:rsidRDefault="006E44EC" w:rsidP="006E44EC">
      <w:r>
        <w:t>Dean pulls up in his car and gets out.</w:t>
      </w:r>
    </w:p>
    <w:p w14:paraId="454E0E14" w14:textId="435DDA83" w:rsidR="006E44EC" w:rsidRDefault="006E44EC" w:rsidP="006E44EC">
      <w:r>
        <w:t>He walks towards the entrance and looks though the window for any prying eyes, when he hears a car pull up. He hides in the bushes near the entrance and sees three serious looking man all in suits get out. He watches them enter and spread out in the airport lobby.</w:t>
      </w:r>
    </w:p>
    <w:p w14:paraId="1E945234" w14:textId="1615B701" w:rsidR="006E44EC" w:rsidRDefault="006E44EC" w:rsidP="006E44EC">
      <w:r>
        <w:t>Nicole’s taxi pulls up, Dean notices and runs over to it.</w:t>
      </w:r>
    </w:p>
    <w:p w14:paraId="69FA3051" w14:textId="1F764492" w:rsidR="006E44EC" w:rsidRPr="00E64525" w:rsidRDefault="006E44EC" w:rsidP="006E44EC">
      <w:pPr>
        <w:pStyle w:val="FadeInActionSceneSetting"/>
        <w:rPr>
          <w:b/>
          <w:bCs/>
        </w:rPr>
      </w:pPr>
      <w:r w:rsidRPr="00E64525">
        <w:rPr>
          <w:b/>
          <w:bCs/>
        </w:rPr>
        <w:t>Int. taxi – night</w:t>
      </w:r>
    </w:p>
    <w:p w14:paraId="7A646C47" w14:textId="02E8C3D6" w:rsidR="006E44EC" w:rsidRDefault="006E44EC" w:rsidP="006E44EC">
      <w:r>
        <w:t>Nicole pays the driver.</w:t>
      </w:r>
    </w:p>
    <w:p w14:paraId="3A49A4CF" w14:textId="5ED337DA" w:rsidR="006E44EC" w:rsidRDefault="006E44EC" w:rsidP="006E44EC">
      <w:pPr>
        <w:pStyle w:val="CharacterName"/>
      </w:pPr>
      <w:r>
        <w:t>Nicole</w:t>
      </w:r>
    </w:p>
    <w:p w14:paraId="2A8716C5" w14:textId="4CE8C873" w:rsidR="006E44EC" w:rsidRDefault="006E44EC" w:rsidP="006E44EC">
      <w:pPr>
        <w:pStyle w:val="Dialogue"/>
      </w:pPr>
      <w:r>
        <w:t>Thank you very much.</w:t>
      </w:r>
    </w:p>
    <w:p w14:paraId="63637F25" w14:textId="5A07F529" w:rsidR="006E44EC" w:rsidRDefault="006E44EC" w:rsidP="006E44EC">
      <w:r>
        <w:t xml:space="preserve">Dean gets </w:t>
      </w:r>
      <w:proofErr w:type="gramStart"/>
      <w:r>
        <w:t>in</w:t>
      </w:r>
      <w:proofErr w:type="gramEnd"/>
      <w:r>
        <w:t xml:space="preserve"> the other side of the taxi.</w:t>
      </w:r>
    </w:p>
    <w:p w14:paraId="1D064AEE" w14:textId="082CF676" w:rsidR="006E44EC" w:rsidRDefault="006E44EC" w:rsidP="006E44EC">
      <w:pPr>
        <w:pStyle w:val="CharacterName"/>
      </w:pPr>
      <w:r>
        <w:t>Dean</w:t>
      </w:r>
    </w:p>
    <w:p w14:paraId="41D7A8DA" w14:textId="2C77988C" w:rsidR="006E44EC" w:rsidRDefault="006E44EC" w:rsidP="006E44EC">
      <w:pPr>
        <w:pStyle w:val="Dialogue"/>
      </w:pPr>
      <w:r>
        <w:t>Just a minute, just a minute! There are police everywhere, we can’t leave together.</w:t>
      </w:r>
    </w:p>
    <w:p w14:paraId="44544F9F" w14:textId="2566E138" w:rsidR="006E44EC" w:rsidRDefault="006E44EC" w:rsidP="006E44EC">
      <w:r>
        <w:t>He reaches into his coat pocket.</w:t>
      </w:r>
    </w:p>
    <w:p w14:paraId="16983CC4" w14:textId="05EDA2EE" w:rsidR="006E44EC" w:rsidRDefault="006E44EC" w:rsidP="006E44EC">
      <w:pPr>
        <w:pStyle w:val="CharacterName"/>
      </w:pPr>
      <w:r>
        <w:t>Dean (cont.)</w:t>
      </w:r>
    </w:p>
    <w:p w14:paraId="210C34DC" w14:textId="426818EC" w:rsidR="006E44EC" w:rsidRDefault="006E44EC" w:rsidP="006E44EC">
      <w:pPr>
        <w:pStyle w:val="Dialogue"/>
      </w:pPr>
      <w:r>
        <w:t xml:space="preserve">Here’s your ticket and your passport. They’ll never recognize you on your own. Get on the plane and I’ll meet you in Hong Kong. </w:t>
      </w:r>
    </w:p>
    <w:p w14:paraId="0713254C" w14:textId="54AC5F59" w:rsidR="006E44EC" w:rsidRDefault="006E44EC" w:rsidP="006E44EC">
      <w:pPr>
        <w:pStyle w:val="CharacterName"/>
      </w:pPr>
      <w:r>
        <w:t>nicole</w:t>
      </w:r>
    </w:p>
    <w:p w14:paraId="765E4313" w14:textId="21372478" w:rsidR="006E44EC" w:rsidRDefault="006E44EC" w:rsidP="006E44EC">
      <w:pPr>
        <w:pStyle w:val="Dialogue"/>
      </w:pPr>
      <w:r>
        <w:t>But what about you?</w:t>
      </w:r>
    </w:p>
    <w:p w14:paraId="2BAC1D14" w14:textId="3646A9DF" w:rsidR="006E44EC" w:rsidRDefault="006E44EC" w:rsidP="006E44EC">
      <w:pPr>
        <w:pStyle w:val="CharacterName"/>
      </w:pPr>
      <w:r>
        <w:t>Dean</w:t>
      </w:r>
    </w:p>
    <w:p w14:paraId="35CFFED6" w14:textId="084FE871" w:rsidR="006E44EC" w:rsidRDefault="006E44EC" w:rsidP="006E44EC">
      <w:pPr>
        <w:pStyle w:val="Dialogue"/>
      </w:pPr>
      <w:r>
        <w:t>Don’t worry about me. I’m taking another route. It’s all been arranged. I’ll see you.</w:t>
      </w:r>
    </w:p>
    <w:p w14:paraId="79B0BACC" w14:textId="7D068112" w:rsidR="006E44EC" w:rsidRDefault="006E44EC" w:rsidP="006E44EC">
      <w:r>
        <w:t>He kisses her.</w:t>
      </w:r>
    </w:p>
    <w:p w14:paraId="0A4E8CDD" w14:textId="60D64491" w:rsidR="006E44EC" w:rsidRDefault="006E44EC" w:rsidP="006E44EC">
      <w:pPr>
        <w:pStyle w:val="CharacterName"/>
      </w:pPr>
      <w:r>
        <w:lastRenderedPageBreak/>
        <w:t>Dean (cont.)</w:t>
      </w:r>
    </w:p>
    <w:p w14:paraId="0E7951B9" w14:textId="0A43F1C8" w:rsidR="006E44EC" w:rsidRDefault="006E44EC" w:rsidP="006E44EC">
      <w:pPr>
        <w:pStyle w:val="Dialogue"/>
      </w:pPr>
      <w:r>
        <w:t>Go on!</w:t>
      </w:r>
    </w:p>
    <w:p w14:paraId="55A1E78F" w14:textId="626F0074" w:rsidR="006E44EC" w:rsidRDefault="006E44EC" w:rsidP="006E44EC">
      <w:r>
        <w:t>He opens the door and ushers her out, he watches her leave and instructs the taxi driver to drive away.</w:t>
      </w:r>
    </w:p>
    <w:p w14:paraId="32A5E95A" w14:textId="1BBEE2F2" w:rsidR="006E44EC" w:rsidRPr="00E64525" w:rsidRDefault="006E44EC" w:rsidP="006E44EC">
      <w:pPr>
        <w:pStyle w:val="FadeInActionSceneSetting"/>
        <w:rPr>
          <w:b/>
          <w:bCs/>
        </w:rPr>
      </w:pPr>
      <w:r w:rsidRPr="00E64525">
        <w:rPr>
          <w:b/>
          <w:bCs/>
        </w:rPr>
        <w:t>int. airport – night</w:t>
      </w:r>
    </w:p>
    <w:p w14:paraId="2A3DDE45" w14:textId="77777777" w:rsidR="006E44EC" w:rsidRDefault="006E44EC" w:rsidP="006E44EC">
      <w:r>
        <w:t>Nicole enters being watched but not stopped by the men.</w:t>
      </w:r>
    </w:p>
    <w:p w14:paraId="26A16052" w14:textId="1479CBBC" w:rsidR="006E44EC" w:rsidRDefault="006E44EC" w:rsidP="006E44EC">
      <w:r>
        <w:t>She approaches the desk. The worker is with another couple.</w:t>
      </w:r>
    </w:p>
    <w:p w14:paraId="126D4D08" w14:textId="77777777" w:rsidR="006E44EC" w:rsidRDefault="006E44EC" w:rsidP="006E44EC">
      <w:pPr>
        <w:pStyle w:val="CharacterName"/>
      </w:pPr>
      <w:r>
        <w:t>Airport worker</w:t>
      </w:r>
    </w:p>
    <w:p w14:paraId="1725FA06" w14:textId="468D58F3" w:rsidR="006E44EC" w:rsidRDefault="006E44EC" w:rsidP="006E44EC">
      <w:pPr>
        <w:pStyle w:val="Dialogue"/>
      </w:pPr>
      <w:r>
        <w:t>20 francs Sir, airport tax.</w:t>
      </w:r>
    </w:p>
    <w:p w14:paraId="32CA7F07" w14:textId="1BEB623D" w:rsidR="006E44EC" w:rsidRDefault="006E44EC" w:rsidP="006E44EC">
      <w:r>
        <w:t>He pays.</w:t>
      </w:r>
    </w:p>
    <w:p w14:paraId="02E2F7F9" w14:textId="3DF94310" w:rsidR="006E44EC" w:rsidRDefault="006E44EC" w:rsidP="006E44EC">
      <w:pPr>
        <w:pStyle w:val="CharacterName"/>
      </w:pPr>
      <w:r>
        <w:t>Airport worker</w:t>
      </w:r>
    </w:p>
    <w:p w14:paraId="5F393635" w14:textId="26BE1C5A" w:rsidR="006E44EC" w:rsidRDefault="006E44EC" w:rsidP="006E44EC">
      <w:pPr>
        <w:pStyle w:val="Dialogue"/>
      </w:pPr>
      <w:r>
        <w:t>Immigration is to your left sir.</w:t>
      </w:r>
    </w:p>
    <w:p w14:paraId="03DCF0AC" w14:textId="2A94E73D" w:rsidR="006E44EC" w:rsidRDefault="006E44EC" w:rsidP="006E44EC">
      <w:r>
        <w:t>They walk off. Nicole walks up.</w:t>
      </w:r>
    </w:p>
    <w:p w14:paraId="15C21878" w14:textId="2908A71C" w:rsidR="006E44EC" w:rsidRDefault="006E44EC" w:rsidP="006E44EC">
      <w:pPr>
        <w:pStyle w:val="CharacterName"/>
      </w:pPr>
      <w:r>
        <w:t>Airport worker</w:t>
      </w:r>
    </w:p>
    <w:p w14:paraId="2C33BEBB" w14:textId="0C8D5517" w:rsidR="006E44EC" w:rsidRDefault="006E44EC" w:rsidP="006E44EC">
      <w:pPr>
        <w:pStyle w:val="Dialogue"/>
      </w:pPr>
      <w:r>
        <w:t>Passport and ticket please.</w:t>
      </w:r>
    </w:p>
    <w:p w14:paraId="74A55B03" w14:textId="26A520C2" w:rsidR="006E44EC" w:rsidRDefault="006E44EC" w:rsidP="006E44EC">
      <w:r>
        <w:t>He inspects the passport and ticket, another one of Shahbandar’s men also looks at them.</w:t>
      </w:r>
    </w:p>
    <w:p w14:paraId="51C75AED" w14:textId="2AB39130" w:rsidR="006E44EC" w:rsidRDefault="006E44EC" w:rsidP="006E44EC">
      <w:pPr>
        <w:pStyle w:val="CharacterName"/>
      </w:pPr>
      <w:r>
        <w:t>Airport worker</w:t>
      </w:r>
    </w:p>
    <w:p w14:paraId="30BE07FA" w14:textId="3D79A2FB" w:rsidR="006E44EC" w:rsidRDefault="006E44EC" w:rsidP="006E44EC">
      <w:pPr>
        <w:pStyle w:val="Dialogue"/>
      </w:pPr>
      <w:r>
        <w:t>Which is your luggage, Miss, uh, Chang?</w:t>
      </w:r>
    </w:p>
    <w:p w14:paraId="65AEECD0" w14:textId="12E97780" w:rsidR="006E44EC" w:rsidRDefault="007C7018" w:rsidP="007C7018">
      <w:pPr>
        <w:pStyle w:val="CharacterName"/>
      </w:pPr>
      <w:r>
        <w:t>Nicole</w:t>
      </w:r>
    </w:p>
    <w:p w14:paraId="31284B0D" w14:textId="1F4BA627" w:rsidR="007C7018" w:rsidRDefault="007C7018" w:rsidP="007C7018">
      <w:pPr>
        <w:pStyle w:val="Dialogue"/>
      </w:pPr>
      <w:r>
        <w:t>No luggage.</w:t>
      </w:r>
    </w:p>
    <w:p w14:paraId="7990E86D" w14:textId="6E11EB0F" w:rsidR="007C7018" w:rsidRDefault="007C7018" w:rsidP="007C7018">
      <w:pPr>
        <w:pStyle w:val="CharacterName"/>
      </w:pPr>
      <w:r>
        <w:t>Airport worker</w:t>
      </w:r>
    </w:p>
    <w:p w14:paraId="2C8C3602" w14:textId="24DF0989" w:rsidR="007C7018" w:rsidRDefault="007C7018" w:rsidP="007C7018">
      <w:pPr>
        <w:pStyle w:val="Dialogue"/>
      </w:pPr>
      <w:r>
        <w:t>That will be 10 francs please, airport tax.</w:t>
      </w:r>
    </w:p>
    <w:p w14:paraId="3AA4CBED" w14:textId="3E5A89D4" w:rsidR="007C7018" w:rsidRDefault="007C7018" w:rsidP="007C7018">
      <w:r>
        <w:t>She pays.</w:t>
      </w:r>
    </w:p>
    <w:p w14:paraId="7F3851F7" w14:textId="77777777" w:rsidR="007C7018" w:rsidRDefault="007C7018" w:rsidP="007C7018">
      <w:pPr>
        <w:pStyle w:val="CharacterName"/>
      </w:pPr>
      <w:r>
        <w:t>Airport worker</w:t>
      </w:r>
    </w:p>
    <w:p w14:paraId="2EAD72BC" w14:textId="4227E854" w:rsidR="007C7018" w:rsidRDefault="007C7018" w:rsidP="007C7018">
      <w:pPr>
        <w:pStyle w:val="Dialogue"/>
      </w:pPr>
      <w:r>
        <w:t xml:space="preserve">Immigration is over </w:t>
      </w:r>
      <w:proofErr w:type="gramStart"/>
      <w:r>
        <w:t>there,</w:t>
      </w:r>
      <w:proofErr w:type="gramEnd"/>
      <w:r>
        <w:t xml:space="preserve"> your plane will be leaving in 15 minutes.</w:t>
      </w:r>
    </w:p>
    <w:p w14:paraId="3895783E" w14:textId="5A48C0D2" w:rsidR="007C7018" w:rsidRDefault="007C7018" w:rsidP="007C7018">
      <w:r>
        <w:t>She walks over to the immigration desk, hands her passport to the guard.</w:t>
      </w:r>
    </w:p>
    <w:p w14:paraId="6A020D75" w14:textId="4E90B3D8" w:rsidR="007C7018" w:rsidRDefault="007C7018" w:rsidP="007C7018">
      <w:r>
        <w:lastRenderedPageBreak/>
        <w:t xml:space="preserve">The guard looks at the passport, a very different looking picture of Nicole, but still has that famous face. He looks at </w:t>
      </w:r>
      <w:proofErr w:type="gramStart"/>
      <w:r>
        <w:t>her,</w:t>
      </w:r>
      <w:proofErr w:type="gramEnd"/>
      <w:r>
        <w:t xml:space="preserve"> she looks at him. He smiles, stamps the passport.</w:t>
      </w:r>
    </w:p>
    <w:p w14:paraId="41CA692C" w14:textId="7F74C32D" w:rsidR="007C7018" w:rsidRDefault="007C7018" w:rsidP="007C7018">
      <w:pPr>
        <w:pStyle w:val="CharacterName"/>
      </w:pPr>
      <w:r>
        <w:t>Immigration guard</w:t>
      </w:r>
    </w:p>
    <w:p w14:paraId="22291F5A" w14:textId="02E2C099" w:rsidR="007C7018" w:rsidRDefault="007C7018" w:rsidP="007C7018">
      <w:pPr>
        <w:pStyle w:val="Dialogue"/>
      </w:pPr>
      <w:r>
        <w:t>Through that door. Have a good trip, Miss Chang.</w:t>
      </w:r>
    </w:p>
    <w:p w14:paraId="2AB28504" w14:textId="06227D0D" w:rsidR="007C7018" w:rsidRDefault="007C7018" w:rsidP="007C7018">
      <w:r>
        <w:t>Nicole walks past the guards and heads to the exterior doors towards the runway.</w:t>
      </w:r>
    </w:p>
    <w:p w14:paraId="259612A4" w14:textId="462B3C4A" w:rsidR="007C7018" w:rsidRDefault="007C7018" w:rsidP="007C7018">
      <w:pPr>
        <w:pStyle w:val="CharacterName"/>
      </w:pPr>
      <w:r>
        <w:t>Man</w:t>
      </w:r>
    </w:p>
    <w:p w14:paraId="46E70052" w14:textId="29B5B3DF" w:rsidR="007C7018" w:rsidRDefault="007C7018" w:rsidP="007C7018">
      <w:pPr>
        <w:pStyle w:val="Dialogue"/>
      </w:pPr>
      <w:r>
        <w:t>One moment Miss Chang.</w:t>
      </w:r>
    </w:p>
    <w:p w14:paraId="49FBE658" w14:textId="02EBE47A" w:rsidR="007C7018" w:rsidRDefault="007C7018" w:rsidP="007C7018">
      <w:r>
        <w:t xml:space="preserve">She </w:t>
      </w:r>
      <w:proofErr w:type="gramStart"/>
      <w:r>
        <w:t>turns,</w:t>
      </w:r>
      <w:proofErr w:type="gramEnd"/>
      <w:r>
        <w:t xml:space="preserve"> it’s one of the serious looking men.</w:t>
      </w:r>
    </w:p>
    <w:p w14:paraId="1DA5D1DF" w14:textId="4C85EC42" w:rsidR="007C7018" w:rsidRDefault="007C7018" w:rsidP="007C7018">
      <w:pPr>
        <w:pStyle w:val="Transition"/>
      </w:pPr>
      <w:r>
        <w:t>Cut to:</w:t>
      </w:r>
    </w:p>
    <w:p w14:paraId="5A88DC7A" w14:textId="19F22452" w:rsidR="007C7018" w:rsidRPr="00E64525" w:rsidRDefault="007C7018" w:rsidP="007C7018">
      <w:pPr>
        <w:pStyle w:val="FadeInActionSceneSetting"/>
        <w:rPr>
          <w:b/>
          <w:bCs/>
        </w:rPr>
      </w:pPr>
      <w:r w:rsidRPr="00E64525">
        <w:rPr>
          <w:b/>
          <w:bCs/>
        </w:rPr>
        <w:t>int. shahbandar’s apartment – Day</w:t>
      </w:r>
    </w:p>
    <w:p w14:paraId="2C56623E" w14:textId="77777777" w:rsidR="007C7018" w:rsidRDefault="007C7018" w:rsidP="007C7018">
      <w:r>
        <w:t>Shahbandar sits reading a dossier.</w:t>
      </w:r>
    </w:p>
    <w:p w14:paraId="4C39A74B" w14:textId="77777777" w:rsidR="007C7018" w:rsidRDefault="007C7018" w:rsidP="007C7018">
      <w:r>
        <w:t>Nicole enters with Salim, Shahbandar stands to greet her.</w:t>
      </w:r>
    </w:p>
    <w:p w14:paraId="63750C60" w14:textId="77777777" w:rsidR="007C7018" w:rsidRDefault="007C7018" w:rsidP="007C7018">
      <w:pPr>
        <w:pStyle w:val="CharacterName"/>
      </w:pPr>
      <w:r>
        <w:t>Shahbandar</w:t>
      </w:r>
    </w:p>
    <w:p w14:paraId="2538C663" w14:textId="77777777" w:rsidR="007C7018" w:rsidRDefault="007C7018" w:rsidP="007C7018">
      <w:pPr>
        <w:pStyle w:val="Dialogue"/>
      </w:pPr>
      <w:r>
        <w:t>Good morning. You look a little different this morning. Come and sit down.</w:t>
      </w:r>
    </w:p>
    <w:p w14:paraId="6E1F865A" w14:textId="77777777" w:rsidR="007C7018" w:rsidRDefault="007C7018" w:rsidP="007C7018">
      <w:r>
        <w:t>She does.</w:t>
      </w:r>
    </w:p>
    <w:p w14:paraId="627DEDB7" w14:textId="77777777" w:rsidR="007C7018" w:rsidRDefault="007C7018" w:rsidP="007C7018">
      <w:pPr>
        <w:pStyle w:val="CharacterName"/>
      </w:pPr>
      <w:r>
        <w:t>Shahbandar</w:t>
      </w:r>
    </w:p>
    <w:p w14:paraId="5C79CC8F" w14:textId="610C7ACF" w:rsidR="007C7018" w:rsidRDefault="007C7018" w:rsidP="007C7018">
      <w:pPr>
        <w:pStyle w:val="Dialogue"/>
      </w:pPr>
      <w:r>
        <w:t xml:space="preserve">I trust you slept well. You must forgive </w:t>
      </w:r>
      <w:proofErr w:type="gramStart"/>
      <w:r>
        <w:t>my</w:t>
      </w:r>
      <w:proofErr w:type="gramEnd"/>
      <w:r>
        <w:t xml:space="preserve"> not waiting, but </w:t>
      </w:r>
      <w:proofErr w:type="gramStart"/>
      <w:r>
        <w:t>I breakfast</w:t>
      </w:r>
      <w:proofErr w:type="gramEnd"/>
      <w:r>
        <w:t xml:space="preserve"> rather early. </w:t>
      </w:r>
      <w:proofErr w:type="gramStart"/>
      <w:r>
        <w:t>There’s</w:t>
      </w:r>
      <w:proofErr w:type="gramEnd"/>
      <w:r>
        <w:t xml:space="preserve"> fresh fruit and juices, coffee and rolls. </w:t>
      </w:r>
    </w:p>
    <w:p w14:paraId="6DDEC851" w14:textId="5CAA9831" w:rsidR="007C7018" w:rsidRDefault="007C7018" w:rsidP="007C7018">
      <w:r>
        <w:t xml:space="preserve">A servant pours her coffee and walks off. Nicole sits and does nothing. </w:t>
      </w:r>
    </w:p>
    <w:p w14:paraId="0E043D94" w14:textId="1C710597" w:rsidR="007C7018" w:rsidRDefault="007C7018" w:rsidP="007C7018">
      <w:pPr>
        <w:pStyle w:val="CharacterName"/>
      </w:pPr>
      <w:r>
        <w:t>Shahbandar</w:t>
      </w:r>
    </w:p>
    <w:p w14:paraId="3243DDDF" w14:textId="77777777" w:rsidR="007C7018" w:rsidRDefault="007C7018" w:rsidP="007C7018">
      <w:pPr>
        <w:pStyle w:val="Dialogue"/>
      </w:pPr>
      <w:r>
        <w:t xml:space="preserve">Strang is it not. How we spend time with people and still can’t be certain what they are really like. So many of us posing as one thing. In reality being something quite different. Your young man for instance. </w:t>
      </w:r>
    </w:p>
    <w:p w14:paraId="4B32B0A3" w14:textId="1194D5FD" w:rsidR="007C7018" w:rsidRDefault="007C7018" w:rsidP="007C7018">
      <w:pPr>
        <w:pStyle w:val="CharacterName"/>
      </w:pPr>
      <w:r>
        <w:lastRenderedPageBreak/>
        <w:t>Shahbandar (cont.)</w:t>
      </w:r>
    </w:p>
    <w:p w14:paraId="177365F5" w14:textId="06A1E9FC" w:rsidR="00791EFA" w:rsidRDefault="007C7018" w:rsidP="00791EFA">
      <w:pPr>
        <w:pStyle w:val="Dialogue"/>
      </w:pPr>
      <w:r>
        <w:t>Fashioning himself as some sort of clever high society burglar. He didn’t play his part very well, did he? He got away, but he’ll be caught. While you’ve been sleeping, my people in London have been learning precisely who and where he is. One telephone call to Hong Kong can have Mr. Dean shackled and flying back here within a few hours.</w:t>
      </w:r>
      <w:r w:rsidR="00791EFA">
        <w:t xml:space="preserve"> However, as I took you and your friend rather too lightly and played a game with you and lost. I’ll put off making that telephone call. Instead, I have decided that you will go on to Hong Kong and tell mister Dean that unless my Lissu is </w:t>
      </w:r>
      <w:proofErr w:type="gramStart"/>
      <w:r w:rsidR="00791EFA">
        <w:t>returned</w:t>
      </w:r>
      <w:proofErr w:type="gramEnd"/>
      <w:r w:rsidR="00791EFA">
        <w:t xml:space="preserve"> he will be apprehended and punished for his crime. Punished severely, I assure you. That’s all I have to say.</w:t>
      </w:r>
    </w:p>
    <w:p w14:paraId="0DCD73E4" w14:textId="5C35D576" w:rsidR="00791EFA" w:rsidRDefault="00791EFA" w:rsidP="00791EFA">
      <w:r>
        <w:t>Nicole stands.</w:t>
      </w:r>
    </w:p>
    <w:p w14:paraId="0EE8BFED" w14:textId="1F7E7EB8" w:rsidR="00791EFA" w:rsidRDefault="00791EFA" w:rsidP="00791EFA">
      <w:pPr>
        <w:pStyle w:val="CharacterName"/>
      </w:pPr>
      <w:r>
        <w:t>Shahbandar</w:t>
      </w:r>
    </w:p>
    <w:p w14:paraId="13782BD3" w14:textId="05C23474" w:rsidR="00791EFA" w:rsidRDefault="00791EFA" w:rsidP="00791EFA">
      <w:pPr>
        <w:pStyle w:val="Dialogue"/>
      </w:pPr>
      <w:r>
        <w:t xml:space="preserve">Perhaps reading this dossier will be an inducement to help put an immediate end to this ridiculous crime spree of his. </w:t>
      </w:r>
    </w:p>
    <w:p w14:paraId="2B954ACD" w14:textId="69331E29" w:rsidR="007C7018" w:rsidRDefault="00791EFA" w:rsidP="00791EFA">
      <w:r>
        <w:t>He hands her the dossier.</w:t>
      </w:r>
    </w:p>
    <w:p w14:paraId="7E504C55" w14:textId="50EF5962" w:rsidR="00791EFA" w:rsidRDefault="00791EFA" w:rsidP="00791EFA">
      <w:pPr>
        <w:pStyle w:val="CharacterName"/>
      </w:pPr>
      <w:r>
        <w:t>Nicole</w:t>
      </w:r>
    </w:p>
    <w:p w14:paraId="30D19556" w14:textId="16213619" w:rsidR="00791EFA" w:rsidRDefault="00791EFA" w:rsidP="00791EFA">
      <w:pPr>
        <w:pStyle w:val="Dialogue"/>
      </w:pPr>
      <w:r>
        <w:t>Thank you.</w:t>
      </w:r>
    </w:p>
    <w:p w14:paraId="14010132" w14:textId="6B2F8DC9" w:rsidR="00791EFA" w:rsidRDefault="00791EFA" w:rsidP="00791EFA">
      <w:pPr>
        <w:pStyle w:val="CharacterName"/>
      </w:pPr>
      <w:r>
        <w:t>Shahbandar</w:t>
      </w:r>
    </w:p>
    <w:p w14:paraId="5632DB2D" w14:textId="3FDE5872" w:rsidR="00791EFA" w:rsidRDefault="00791EFA" w:rsidP="00791EFA">
      <w:pPr>
        <w:pStyle w:val="Dialogue"/>
      </w:pPr>
      <w:r>
        <w:t>Goodbye, Nicole. The Lissu will now always remind me of her when I get her back.</w:t>
      </w:r>
    </w:p>
    <w:p w14:paraId="1A121CC3" w14:textId="3A7D2356" w:rsidR="007C7018" w:rsidRPr="00E64525" w:rsidRDefault="00C34314" w:rsidP="00C34314">
      <w:pPr>
        <w:pStyle w:val="FadeInActionSceneSetting"/>
        <w:rPr>
          <w:b/>
          <w:bCs/>
        </w:rPr>
      </w:pPr>
      <w:r w:rsidRPr="00E64525">
        <w:rPr>
          <w:b/>
          <w:bCs/>
        </w:rPr>
        <w:t>ext. Hong Kong – day</w:t>
      </w:r>
    </w:p>
    <w:p w14:paraId="3F6D552B" w14:textId="4CF18239" w:rsidR="00C34314" w:rsidRDefault="00C34314" w:rsidP="00C34314">
      <w:r>
        <w:t>An airplane performing the famous “</w:t>
      </w:r>
      <w:r w:rsidRPr="00C34314">
        <w:t>Kai Tak Heart Attack</w:t>
      </w:r>
      <w:r>
        <w:t>” approach Honk Kong’s airport.</w:t>
      </w:r>
    </w:p>
    <w:p w14:paraId="50ADEA53" w14:textId="77777777" w:rsidR="00C34314" w:rsidRDefault="00C34314" w:rsidP="00C34314"/>
    <w:p w14:paraId="56B68BBB" w14:textId="2A584538" w:rsidR="00C34314" w:rsidRPr="00E64525" w:rsidRDefault="00C34314" w:rsidP="00C34314">
      <w:pPr>
        <w:pStyle w:val="FadeInActionSceneSetting"/>
        <w:rPr>
          <w:b/>
          <w:bCs/>
        </w:rPr>
      </w:pPr>
      <w:r w:rsidRPr="00E64525">
        <w:rPr>
          <w:b/>
          <w:bCs/>
        </w:rPr>
        <w:lastRenderedPageBreak/>
        <w:t>Int. kai tak airport – day</w:t>
      </w:r>
    </w:p>
    <w:p w14:paraId="2D065AB9" w14:textId="58FCD143" w:rsidR="00C34314" w:rsidRDefault="00C34314" w:rsidP="00C34314">
      <w:r>
        <w:t>Nicole exits down the arrival staircase. Dean spots her and grabs her from behind.</w:t>
      </w:r>
    </w:p>
    <w:p w14:paraId="4F0920DA" w14:textId="3BD77CD0" w:rsidR="00C34314" w:rsidRDefault="00C34314" w:rsidP="00C34314">
      <w:pPr>
        <w:pStyle w:val="CharacterName"/>
      </w:pPr>
      <w:r>
        <w:t>Dean</w:t>
      </w:r>
    </w:p>
    <w:p w14:paraId="1A52258F" w14:textId="6F2F97EE" w:rsidR="00C34314" w:rsidRDefault="00C34314" w:rsidP="00C34314">
      <w:pPr>
        <w:pStyle w:val="Dialogue"/>
      </w:pPr>
      <w:r>
        <w:t xml:space="preserve">Where the devil </w:t>
      </w:r>
      <w:proofErr w:type="gramStart"/>
      <w:r>
        <w:t>have</w:t>
      </w:r>
      <w:proofErr w:type="gramEnd"/>
      <w:r>
        <w:t xml:space="preserve"> you been?</w:t>
      </w:r>
    </w:p>
    <w:p w14:paraId="4A143D18" w14:textId="55BC9613" w:rsidR="00C34314" w:rsidRDefault="00C34314" w:rsidP="00C34314">
      <w:pPr>
        <w:pStyle w:val="CharacterName"/>
      </w:pPr>
      <w:r>
        <w:t>Nicole</w:t>
      </w:r>
    </w:p>
    <w:p w14:paraId="3C0CE431" w14:textId="3BFD47E8" w:rsidR="00C34314" w:rsidRDefault="00C34314" w:rsidP="00C34314">
      <w:pPr>
        <w:pStyle w:val="Dialogue"/>
      </w:pPr>
      <w:r>
        <w:t>Oh, Harry!</w:t>
      </w:r>
    </w:p>
    <w:p w14:paraId="1E2AAFA6" w14:textId="798E4044" w:rsidR="00C34314" w:rsidRDefault="00C34314" w:rsidP="00C34314">
      <w:r>
        <w:t xml:space="preserve">They </w:t>
      </w:r>
      <w:r w:rsidR="004542C8">
        <w:t>hugged</w:t>
      </w:r>
      <w:r>
        <w:t>.</w:t>
      </w:r>
    </w:p>
    <w:p w14:paraId="31021935" w14:textId="39D29F39" w:rsidR="00C34314" w:rsidRDefault="00C34314" w:rsidP="00C34314">
      <w:pPr>
        <w:pStyle w:val="CharacterName"/>
      </w:pPr>
      <w:r>
        <w:t>Dean</w:t>
      </w:r>
    </w:p>
    <w:p w14:paraId="2230FDAF" w14:textId="629D3D18" w:rsidR="00C34314" w:rsidRDefault="00C34314" w:rsidP="00C34314">
      <w:pPr>
        <w:pStyle w:val="Dialogue"/>
      </w:pPr>
      <w:r>
        <w:t>I’ve met every plane for the past 48 hours.</w:t>
      </w:r>
    </w:p>
    <w:p w14:paraId="6BE3BC50" w14:textId="559282F6" w:rsidR="00C34314" w:rsidRDefault="00C34314" w:rsidP="00C34314">
      <w:pPr>
        <w:pStyle w:val="CharacterName"/>
      </w:pPr>
      <w:r>
        <w:t>Nicole</w:t>
      </w:r>
    </w:p>
    <w:p w14:paraId="361C66BF" w14:textId="171D2696" w:rsidR="00C34314" w:rsidRDefault="00C34314" w:rsidP="00C34314">
      <w:pPr>
        <w:pStyle w:val="Dialogue"/>
      </w:pPr>
      <w:r>
        <w:t>Listen to me.</w:t>
      </w:r>
    </w:p>
    <w:p w14:paraId="3378B7B3" w14:textId="0032A502" w:rsidR="00C34314" w:rsidRDefault="00C34314" w:rsidP="00C34314">
      <w:r>
        <w:t>She pulls him away from the crowd.</w:t>
      </w:r>
    </w:p>
    <w:p w14:paraId="03DAE423" w14:textId="09EE52E4" w:rsidR="00C34314" w:rsidRDefault="00C34314" w:rsidP="00C34314">
      <w:pPr>
        <w:pStyle w:val="CharacterName"/>
      </w:pPr>
      <w:r>
        <w:t>Dean</w:t>
      </w:r>
    </w:p>
    <w:p w14:paraId="5F002FE2" w14:textId="218EAFDE" w:rsidR="00C34314" w:rsidRDefault="00C34314" w:rsidP="00C34314">
      <w:pPr>
        <w:pStyle w:val="Dialogue"/>
      </w:pPr>
      <w:r>
        <w:t>You listen to me.</w:t>
      </w:r>
    </w:p>
    <w:p w14:paraId="1418FF63" w14:textId="2BE8E0B8" w:rsidR="00C34314" w:rsidRDefault="00C34314" w:rsidP="00C34314">
      <w:pPr>
        <w:pStyle w:val="CharacterName"/>
      </w:pPr>
      <w:r>
        <w:t>Nicole</w:t>
      </w:r>
    </w:p>
    <w:p w14:paraId="005B2425" w14:textId="46417FCB" w:rsidR="00C34314" w:rsidRDefault="00C34314" w:rsidP="00C34314">
      <w:pPr>
        <w:pStyle w:val="Dialogue"/>
      </w:pPr>
      <w:r>
        <w:t>I’ve got a message for you from Shahbandar.</w:t>
      </w:r>
    </w:p>
    <w:p w14:paraId="29DC0497" w14:textId="51569EA0" w:rsidR="00C34314" w:rsidRDefault="00C34314" w:rsidP="00C34314">
      <w:pPr>
        <w:pStyle w:val="CharacterName"/>
      </w:pPr>
      <w:r>
        <w:t>Dean</w:t>
      </w:r>
    </w:p>
    <w:p w14:paraId="2349EAD9" w14:textId="5F8251C8" w:rsidR="00C34314" w:rsidRDefault="00C34314" w:rsidP="00C34314">
      <w:pPr>
        <w:pStyle w:val="Dialogue"/>
      </w:pPr>
      <w:r>
        <w:t>Forget Shahbandar.</w:t>
      </w:r>
    </w:p>
    <w:p w14:paraId="7B038E3F" w14:textId="24E47762" w:rsidR="00C34314" w:rsidRDefault="00C34314" w:rsidP="00C34314">
      <w:pPr>
        <w:pStyle w:val="CharacterName"/>
      </w:pPr>
      <w:r>
        <w:t>Nicole</w:t>
      </w:r>
    </w:p>
    <w:p w14:paraId="73865931" w14:textId="0D7F2295" w:rsidR="00C34314" w:rsidRDefault="00C34314" w:rsidP="00C34314">
      <w:pPr>
        <w:pStyle w:val="Dialogue"/>
      </w:pPr>
      <w:r>
        <w:t>You can’t forget Shahbandar cause he’s not gonna forget you.</w:t>
      </w:r>
    </w:p>
    <w:p w14:paraId="000C43DE" w14:textId="30772FFC" w:rsidR="00C34314" w:rsidRDefault="00C34314" w:rsidP="00C34314">
      <w:pPr>
        <w:pStyle w:val="CharacterName"/>
      </w:pPr>
      <w:r>
        <w:t>Dean</w:t>
      </w:r>
    </w:p>
    <w:p w14:paraId="196D3629" w14:textId="3A083FED" w:rsidR="00C34314" w:rsidRDefault="00C34314" w:rsidP="00C34314">
      <w:pPr>
        <w:pStyle w:val="Dialogue"/>
      </w:pPr>
      <w:r>
        <w:t xml:space="preserve">I </w:t>
      </w:r>
      <w:proofErr w:type="gramStart"/>
      <w:r>
        <w:t>said forget Shahbandar</w:t>
      </w:r>
      <w:proofErr w:type="gramEnd"/>
      <w:r>
        <w:t>.</w:t>
      </w:r>
    </w:p>
    <w:p w14:paraId="4FEC3B9C" w14:textId="5382B8EE" w:rsidR="00C34314" w:rsidRDefault="00C34314" w:rsidP="00C34314">
      <w:pPr>
        <w:pStyle w:val="CharacterName"/>
      </w:pPr>
      <w:r>
        <w:t>Nicole</w:t>
      </w:r>
    </w:p>
    <w:p w14:paraId="097796E9" w14:textId="674E29D7" w:rsidR="00C34314" w:rsidRDefault="00C34314" w:rsidP="00C34314">
      <w:pPr>
        <w:pStyle w:val="Dialogue"/>
      </w:pPr>
      <w:r>
        <w:t>Harry, you must send the head back.</w:t>
      </w:r>
    </w:p>
    <w:p w14:paraId="5A5F54A5" w14:textId="0F8F17DC" w:rsidR="00C34314" w:rsidRDefault="00C34314" w:rsidP="00C34314">
      <w:pPr>
        <w:pStyle w:val="MORE"/>
      </w:pPr>
      <w:r>
        <w:t>[more]</w:t>
      </w:r>
    </w:p>
    <w:p w14:paraId="6590263F" w14:textId="66FB5A4E" w:rsidR="006E44EC" w:rsidRDefault="006E44EC" w:rsidP="00C34314">
      <w:pPr>
        <w:pStyle w:val="CharacterName"/>
      </w:pPr>
      <w:r>
        <w:lastRenderedPageBreak/>
        <w:t xml:space="preserve"> </w:t>
      </w:r>
      <w:r w:rsidR="00C34314">
        <w:t>Dean</w:t>
      </w:r>
    </w:p>
    <w:p w14:paraId="2FD15C22" w14:textId="535018DF" w:rsidR="00C34314" w:rsidRDefault="00C34314" w:rsidP="00C34314">
      <w:pPr>
        <w:pStyle w:val="Dialogue"/>
      </w:pPr>
      <w:r>
        <w:t>I can’t send the head back.</w:t>
      </w:r>
    </w:p>
    <w:p w14:paraId="4ED4102A" w14:textId="054C359B" w:rsidR="00C34314" w:rsidRDefault="00C34314" w:rsidP="00C34314">
      <w:pPr>
        <w:pStyle w:val="CharacterName"/>
      </w:pPr>
      <w:r>
        <w:t>Nicole</w:t>
      </w:r>
    </w:p>
    <w:p w14:paraId="4314C9ED" w14:textId="28868976" w:rsidR="00C34314" w:rsidRDefault="004542C8" w:rsidP="00C34314">
      <w:pPr>
        <w:pStyle w:val="Dialogue"/>
      </w:pPr>
      <w:r>
        <w:t>Well,</w:t>
      </w:r>
      <w:r w:rsidR="00C34314">
        <w:t xml:space="preserve"> you must send </w:t>
      </w:r>
      <w:proofErr w:type="gramStart"/>
      <w:r w:rsidR="00C34314">
        <w:t>the</w:t>
      </w:r>
      <w:proofErr w:type="gramEnd"/>
      <w:r w:rsidR="00C34314">
        <w:t xml:space="preserve"> head back. Shahbandar knows you’re here and has people watching you right now!</w:t>
      </w:r>
    </w:p>
    <w:p w14:paraId="28915922" w14:textId="6C929700" w:rsidR="00C34314" w:rsidRDefault="00C34314" w:rsidP="00C34314">
      <w:pPr>
        <w:pStyle w:val="CharacterName"/>
      </w:pPr>
      <w:r>
        <w:t>Dean</w:t>
      </w:r>
    </w:p>
    <w:p w14:paraId="7D0DFAE5" w14:textId="5B792AC0" w:rsidR="00C34314" w:rsidRDefault="00C34314" w:rsidP="00C34314">
      <w:pPr>
        <w:pStyle w:val="Dialogue"/>
      </w:pPr>
      <w:r>
        <w:t>I didn’t steal it.</w:t>
      </w:r>
    </w:p>
    <w:p w14:paraId="45FCCD20" w14:textId="4206F557" w:rsidR="00C34314" w:rsidRDefault="00C34314" w:rsidP="00C34314">
      <w:pPr>
        <w:pStyle w:val="CharacterName"/>
      </w:pPr>
      <w:r>
        <w:t>Nicole</w:t>
      </w:r>
    </w:p>
    <w:p w14:paraId="0DE299DE" w14:textId="60FC04C4" w:rsidR="00C34314" w:rsidRDefault="004542C8" w:rsidP="00C34314">
      <w:pPr>
        <w:pStyle w:val="Dialogue"/>
      </w:pPr>
      <w:r>
        <w:t>Oh,</w:t>
      </w:r>
      <w:r w:rsidR="00C34314">
        <w:t xml:space="preserve"> don’t joke with me now.</w:t>
      </w:r>
    </w:p>
    <w:p w14:paraId="6D88C425" w14:textId="4A196C59" w:rsidR="00C34314" w:rsidRDefault="00C34314" w:rsidP="00C34314">
      <w:pPr>
        <w:pStyle w:val="CharacterName"/>
      </w:pPr>
      <w:r>
        <w:t>Dean</w:t>
      </w:r>
    </w:p>
    <w:p w14:paraId="5E0C7E48" w14:textId="08BF06EF" w:rsidR="00C34314" w:rsidRDefault="00C34314" w:rsidP="00C34314">
      <w:pPr>
        <w:pStyle w:val="Dialogue"/>
      </w:pPr>
      <w:r>
        <w:t xml:space="preserve">I am not joking with </w:t>
      </w:r>
      <w:proofErr w:type="gramStart"/>
      <w:r>
        <w:t>you,</w:t>
      </w:r>
      <w:proofErr w:type="gramEnd"/>
      <w:r>
        <w:t xml:space="preserve"> I didn’t steal the head.</w:t>
      </w:r>
    </w:p>
    <w:p w14:paraId="0C58A111" w14:textId="11BCC6EB" w:rsidR="00C34314" w:rsidRDefault="00C34314" w:rsidP="00C34314">
      <w:pPr>
        <w:pStyle w:val="CharacterName"/>
      </w:pPr>
      <w:r>
        <w:t>Nicole</w:t>
      </w:r>
    </w:p>
    <w:p w14:paraId="1F129EDC" w14:textId="797E7DCC" w:rsidR="00C34314" w:rsidRDefault="00C34314" w:rsidP="00C34314">
      <w:pPr>
        <w:pStyle w:val="Dialogue"/>
      </w:pPr>
      <w:r>
        <w:t>You don’t seem to understand. He can have you shackled and flown back on a plane to Dammuz within the hour.</w:t>
      </w:r>
    </w:p>
    <w:p w14:paraId="7CE9C9F2" w14:textId="7C1A2EAE" w:rsidR="00C34314" w:rsidRDefault="00C34314" w:rsidP="00C34314">
      <w:pPr>
        <w:pStyle w:val="CharacterName"/>
      </w:pPr>
      <w:r>
        <w:t>Dean</w:t>
      </w:r>
    </w:p>
    <w:p w14:paraId="5BDB56DF" w14:textId="1E19803E" w:rsidR="00C34314" w:rsidRDefault="00C34314" w:rsidP="00C34314">
      <w:pPr>
        <w:pStyle w:val="Dialogue"/>
      </w:pPr>
      <w:r>
        <w:t>I’ll bet you $5,000 and a British passport that I didn’t steal the head.</w:t>
      </w:r>
    </w:p>
    <w:p w14:paraId="2E9C3122" w14:textId="0798F905" w:rsidR="00C34314" w:rsidRDefault="00C34314" w:rsidP="00C34314">
      <w:r>
        <w:t>That shut</w:t>
      </w:r>
      <w:r w:rsidR="00684CCD">
        <w:t>s</w:t>
      </w:r>
      <w:r>
        <w:t xml:space="preserve"> her up, she looks at him confused.</w:t>
      </w:r>
    </w:p>
    <w:p w14:paraId="2B9B4691" w14:textId="77761E5F" w:rsidR="00C34314" w:rsidRPr="00E64525" w:rsidRDefault="00C163A4" w:rsidP="00C163A4">
      <w:pPr>
        <w:pStyle w:val="FadeInActionSceneSetting"/>
        <w:rPr>
          <w:b/>
          <w:bCs/>
        </w:rPr>
      </w:pPr>
      <w:r w:rsidRPr="00E64525">
        <w:rPr>
          <w:b/>
          <w:bCs/>
        </w:rPr>
        <w:t>int. statue room – day</w:t>
      </w:r>
    </w:p>
    <w:p w14:paraId="73F181F6" w14:textId="0371DA77" w:rsidR="00C163A4" w:rsidRDefault="00C163A4" w:rsidP="00C163A4">
      <w:r>
        <w:t>The Buddha statue sits in the room with the now empty pedestal. Shahbandar reads a note.</w:t>
      </w:r>
    </w:p>
    <w:p w14:paraId="62F12404" w14:textId="5290DF3E" w:rsidR="00C163A4" w:rsidRDefault="00C163A4" w:rsidP="00C163A4">
      <w:pPr>
        <w:pStyle w:val="CharacterName"/>
      </w:pPr>
      <w:r>
        <w:t>Shahbandar</w:t>
      </w:r>
    </w:p>
    <w:p w14:paraId="687AA2F1" w14:textId="76386810" w:rsidR="00C163A4" w:rsidRDefault="00C163A4" w:rsidP="00C163A4">
      <w:pPr>
        <w:pStyle w:val="Dialogue"/>
      </w:pPr>
      <w:r>
        <w:t>“The smile of the Buddha covers a multitude of sins.” Stop. Shall we call it a draw? Harry Dean. Arrived a few hours ago.</w:t>
      </w:r>
    </w:p>
    <w:p w14:paraId="442C4B9E" w14:textId="175DF11B" w:rsidR="00C163A4" w:rsidRDefault="00C163A4" w:rsidP="00C163A4">
      <w:r>
        <w:t>They walk over to the statue.</w:t>
      </w:r>
    </w:p>
    <w:p w14:paraId="42322E91" w14:textId="4267CB03" w:rsidR="00C163A4" w:rsidRDefault="00C163A4" w:rsidP="00C163A4">
      <w:pPr>
        <w:pStyle w:val="MORE"/>
      </w:pPr>
      <w:r>
        <w:t>[more]</w:t>
      </w:r>
    </w:p>
    <w:p w14:paraId="543E4A49" w14:textId="7D289A89" w:rsidR="009C2F62" w:rsidRDefault="00C163A4" w:rsidP="00C163A4">
      <w:pPr>
        <w:pStyle w:val="CharacterName"/>
      </w:pPr>
      <w:r>
        <w:lastRenderedPageBreak/>
        <w:t>Shahbandar</w:t>
      </w:r>
    </w:p>
    <w:p w14:paraId="122E778A" w14:textId="6B3283B2" w:rsidR="00C163A4" w:rsidRDefault="00C163A4" w:rsidP="00C163A4">
      <w:pPr>
        <w:pStyle w:val="Dialogue"/>
      </w:pPr>
      <w:r>
        <w:t>Now look.</w:t>
      </w:r>
    </w:p>
    <w:p w14:paraId="0AB998DA" w14:textId="38EA33F0" w:rsidR="00C163A4" w:rsidRDefault="00C163A4" w:rsidP="00C163A4">
      <w:r>
        <w:t>He pulls the head off the statue. Salim reaches his hand in.</w:t>
      </w:r>
    </w:p>
    <w:p w14:paraId="772925BC" w14:textId="0051A0D5" w:rsidR="00C163A4" w:rsidRDefault="00C163A4" w:rsidP="00C163A4">
      <w:pPr>
        <w:pStyle w:val="CharacterName"/>
      </w:pPr>
      <w:r>
        <w:t>Shahbandar</w:t>
      </w:r>
    </w:p>
    <w:p w14:paraId="5E9E159F" w14:textId="4DCD805A" w:rsidR="00C163A4" w:rsidRDefault="00C163A4" w:rsidP="00C163A4">
      <w:pPr>
        <w:pStyle w:val="Dialogue"/>
      </w:pPr>
      <w:r>
        <w:t>There’s nothing inside. I’ve checked.</w:t>
      </w:r>
    </w:p>
    <w:p w14:paraId="2A671669" w14:textId="1A63280B" w:rsidR="00C163A4" w:rsidRDefault="00C163A4" w:rsidP="00C163A4">
      <w:r>
        <w:t xml:space="preserve">Salim knocks his hand at the top of the statue. A hollow sound. Then he </w:t>
      </w:r>
      <w:proofErr w:type="gramStart"/>
      <w:r>
        <w:t>knocks</w:t>
      </w:r>
      <w:proofErr w:type="gramEnd"/>
      <w:r>
        <w:t xml:space="preserve"> the center of the statue, solid. Then he knocks the base of the </w:t>
      </w:r>
      <w:proofErr w:type="gramStart"/>
      <w:r>
        <w:t>statue,</w:t>
      </w:r>
      <w:proofErr w:type="gramEnd"/>
      <w:r>
        <w:t xml:space="preserve"> hollow again. </w:t>
      </w:r>
    </w:p>
    <w:p w14:paraId="2522F799" w14:textId="77777777" w:rsidR="00C163A4" w:rsidRDefault="00C163A4" w:rsidP="00C163A4">
      <w:r>
        <w:t>Salim and Shahbandar flip the statue and pop off the base revealing the Lissu head, in the same room this whole time.</w:t>
      </w:r>
    </w:p>
    <w:p w14:paraId="4EA4DAE4" w14:textId="77777777" w:rsidR="00C163A4" w:rsidRDefault="00C163A4" w:rsidP="00C163A4">
      <w:r>
        <w:t>Shahbandar returns it to the pedestal. Smiles at it.</w:t>
      </w:r>
    </w:p>
    <w:p w14:paraId="671B2A7C" w14:textId="77777777" w:rsidR="00C163A4" w:rsidRDefault="00C163A4" w:rsidP="00C163A4">
      <w:pPr>
        <w:pStyle w:val="CharacterName"/>
      </w:pPr>
      <w:r>
        <w:t>Shahbandar</w:t>
      </w:r>
    </w:p>
    <w:p w14:paraId="55B407B4" w14:textId="031DB14E" w:rsidR="00C163A4" w:rsidRDefault="00C163A4" w:rsidP="00C163A4">
      <w:pPr>
        <w:pStyle w:val="Dialogue"/>
      </w:pPr>
      <w:r>
        <w:t xml:space="preserve">Welcome back. You know Salim, I don’t consider myself to be an unintelligent man. But for the life of me, I can’t understand why they should go through all this trouble and expense, in order </w:t>
      </w:r>
      <w:r w:rsidRPr="00684CCD">
        <w:rPr>
          <w:u w:val="single"/>
        </w:rPr>
        <w:t>not</w:t>
      </w:r>
      <w:r>
        <w:t xml:space="preserve"> to steal it.</w:t>
      </w:r>
    </w:p>
    <w:p w14:paraId="7F9CE2E3" w14:textId="4B42D025" w:rsidR="00C163A4" w:rsidRDefault="00C163A4" w:rsidP="00C163A4">
      <w:pPr>
        <w:pStyle w:val="Transition"/>
      </w:pPr>
      <w:r>
        <w:t>Cut to:</w:t>
      </w:r>
    </w:p>
    <w:p w14:paraId="49112293" w14:textId="1440D54A" w:rsidR="00C163A4" w:rsidRPr="00E64525" w:rsidRDefault="00C163A4" w:rsidP="00C163A4">
      <w:pPr>
        <w:pStyle w:val="FadeInActionSceneSetting"/>
        <w:rPr>
          <w:b/>
          <w:bCs/>
        </w:rPr>
      </w:pPr>
      <w:r w:rsidRPr="00E64525">
        <w:rPr>
          <w:b/>
          <w:bCs/>
        </w:rPr>
        <w:t>Int. emile’s studio – day</w:t>
      </w:r>
    </w:p>
    <w:p w14:paraId="3EC2658A" w14:textId="67A8AD2B" w:rsidR="00C163A4" w:rsidRDefault="00C163A4" w:rsidP="00C163A4">
      <w:pPr>
        <w:pStyle w:val="CharacterName"/>
      </w:pPr>
      <w:r>
        <w:t>Dean</w:t>
      </w:r>
    </w:p>
    <w:p w14:paraId="51C3D6FB" w14:textId="44916405" w:rsidR="00C163A4" w:rsidRDefault="00C163A4" w:rsidP="00C163A4">
      <w:pPr>
        <w:pStyle w:val="Dialogue"/>
      </w:pPr>
      <w:r>
        <w:t>The answer is very simple. We needed the publicity, and we got it.</w:t>
      </w:r>
    </w:p>
    <w:p w14:paraId="3B3889AE" w14:textId="766610EB" w:rsidR="00C163A4" w:rsidRDefault="00C163A4" w:rsidP="00C163A4">
      <w:r>
        <w:t>He throws a collection of newspaper articles down on the table. One headline reads. “Art Treasure Missing”</w:t>
      </w:r>
    </w:p>
    <w:p w14:paraId="61595FE1" w14:textId="6AE74196" w:rsidR="00C163A4" w:rsidRDefault="00C163A4" w:rsidP="00C163A4">
      <w:pPr>
        <w:pStyle w:val="CharacterName"/>
      </w:pPr>
      <w:r>
        <w:t>Dean (cont.)</w:t>
      </w:r>
    </w:p>
    <w:p w14:paraId="5FF3103E" w14:textId="7A2DECD4" w:rsidR="00C163A4" w:rsidRDefault="00C163A4" w:rsidP="00C163A4">
      <w:pPr>
        <w:pStyle w:val="Dialogue"/>
      </w:pPr>
      <w:r>
        <w:t>All over the world.</w:t>
      </w:r>
    </w:p>
    <w:p w14:paraId="07C75FC5" w14:textId="5A8E9CB0" w:rsidR="00C163A4" w:rsidRDefault="00C163A4" w:rsidP="00C163A4">
      <w:pPr>
        <w:pStyle w:val="CharacterName"/>
      </w:pPr>
      <w:r>
        <w:t>Nicole</w:t>
      </w:r>
    </w:p>
    <w:p w14:paraId="158E4C3B" w14:textId="7B14A088" w:rsidR="00C163A4" w:rsidRDefault="00C163A4" w:rsidP="00C163A4">
      <w:pPr>
        <w:pStyle w:val="Dialogue"/>
      </w:pPr>
      <w:r>
        <w:t>Publicity? For what?</w:t>
      </w:r>
    </w:p>
    <w:p w14:paraId="7EEFEE53" w14:textId="77777777" w:rsidR="00C163A4" w:rsidRDefault="00C163A4" w:rsidP="00C163A4">
      <w:pPr>
        <w:pStyle w:val="Dialogue"/>
      </w:pPr>
    </w:p>
    <w:p w14:paraId="18D0C5A7" w14:textId="0F512B07" w:rsidR="00C163A4" w:rsidRDefault="00C163A4" w:rsidP="00C163A4">
      <w:pPr>
        <w:pStyle w:val="MORE"/>
      </w:pPr>
      <w:r>
        <w:t>[more]</w:t>
      </w:r>
    </w:p>
    <w:p w14:paraId="24BA74ED" w14:textId="5CC68EED" w:rsidR="00C163A4" w:rsidRDefault="00C163A4" w:rsidP="00C163A4">
      <w:pPr>
        <w:pStyle w:val="CharacterName"/>
      </w:pPr>
      <w:r>
        <w:lastRenderedPageBreak/>
        <w:t>Dean</w:t>
      </w:r>
    </w:p>
    <w:p w14:paraId="0D17CFA9" w14:textId="1DDFFD2C" w:rsidR="00C163A4" w:rsidRDefault="00C163A4" w:rsidP="00C163A4">
      <w:pPr>
        <w:pStyle w:val="Dialogue"/>
      </w:pPr>
      <w:r>
        <w:t xml:space="preserve">I’ll tell you. Two years ago, for insurance purposes, Shahbandar commissioned Emile to make a copy of the Lissu. Now, Emile is something of a genius when it comes to copying the work of others. So, does he </w:t>
      </w:r>
      <w:proofErr w:type="gramStart"/>
      <w:r>
        <w:t>stop at</w:t>
      </w:r>
      <w:proofErr w:type="gramEnd"/>
      <w:r>
        <w:t xml:space="preserve"> making one copy?</w:t>
      </w:r>
      <w:r w:rsidR="00B808DD">
        <w:t xml:space="preserve"> You bet your life he doesn’t.</w:t>
      </w:r>
    </w:p>
    <w:p w14:paraId="675BDCD5" w14:textId="28381FB5" w:rsidR="00B808DD" w:rsidRDefault="00B808DD" w:rsidP="00B808DD">
      <w:r>
        <w:t>Emile walks over to a cabinet in the corner and behind a not even locked door pulls out an identical Lissu statue.</w:t>
      </w:r>
    </w:p>
    <w:p w14:paraId="070ED8E2" w14:textId="0B0F9D56" w:rsidR="00B808DD" w:rsidRDefault="00B808DD" w:rsidP="00B808DD">
      <w:pPr>
        <w:pStyle w:val="CharacterName"/>
      </w:pPr>
      <w:r>
        <w:t>Dean</w:t>
      </w:r>
    </w:p>
    <w:p w14:paraId="1C1382CA" w14:textId="704F7CE8" w:rsidR="00B808DD" w:rsidRDefault="00B808DD" w:rsidP="00B808DD">
      <w:pPr>
        <w:pStyle w:val="Dialogue"/>
      </w:pPr>
      <w:r>
        <w:t>He makes a second copy. I reproduction that is so perfect it is impossible to tell it from the original.</w:t>
      </w:r>
    </w:p>
    <w:p w14:paraId="703BD3B0" w14:textId="019FB65D" w:rsidR="00B808DD" w:rsidRDefault="00B808DD" w:rsidP="00B808DD">
      <w:pPr>
        <w:pStyle w:val="CharacterName"/>
      </w:pPr>
      <w:r>
        <w:t>Emile</w:t>
      </w:r>
    </w:p>
    <w:p w14:paraId="5F38F5DA" w14:textId="1295D9D6" w:rsidR="00B808DD" w:rsidRDefault="00B808DD" w:rsidP="00B808DD">
      <w:pPr>
        <w:pStyle w:val="Dialogue"/>
      </w:pPr>
      <w:r>
        <w:t>It is my finest work. I found clay 2,000 years old in Mongolia. I used the same tools, the same metho</w:t>
      </w:r>
      <w:r w:rsidR="00684CCD">
        <w:t>d</w:t>
      </w:r>
      <w:r>
        <w:t xml:space="preserve"> of baking as they did in ancient times.</w:t>
      </w:r>
    </w:p>
    <w:p w14:paraId="168620EF" w14:textId="1926B645" w:rsidR="00B808DD" w:rsidRDefault="00B808DD" w:rsidP="00B808DD">
      <w:pPr>
        <w:pStyle w:val="CharacterName"/>
      </w:pPr>
      <w:r>
        <w:t>Dean</w:t>
      </w:r>
    </w:p>
    <w:p w14:paraId="7B467399" w14:textId="7C01854C" w:rsidR="00B808DD" w:rsidRDefault="00B808DD" w:rsidP="00B808DD">
      <w:pPr>
        <w:pStyle w:val="Dialogue"/>
      </w:pPr>
      <w:r>
        <w:t>Every art expert in the world will believe that this is the original.</w:t>
      </w:r>
    </w:p>
    <w:p w14:paraId="47FA0E72" w14:textId="2CE479B2" w:rsidR="00B808DD" w:rsidRDefault="00B808DD" w:rsidP="00B808DD">
      <w:pPr>
        <w:pStyle w:val="CharacterName"/>
      </w:pPr>
      <w:r>
        <w:t>Nicole</w:t>
      </w:r>
    </w:p>
    <w:p w14:paraId="07A8119A" w14:textId="5A2E6707" w:rsidR="00B808DD" w:rsidRDefault="00B808DD" w:rsidP="00B808DD">
      <w:pPr>
        <w:pStyle w:val="Dialogue"/>
      </w:pPr>
      <w:r>
        <w:t>And what happens when Shahbandar announces he has it back?</w:t>
      </w:r>
    </w:p>
    <w:p w14:paraId="6BCB2B7B" w14:textId="0C424638" w:rsidR="00B808DD" w:rsidRDefault="00B808DD" w:rsidP="00B808DD">
      <w:pPr>
        <w:pStyle w:val="CharacterName"/>
      </w:pPr>
      <w:r>
        <w:t>Dean</w:t>
      </w:r>
    </w:p>
    <w:p w14:paraId="5C49CBB3" w14:textId="00A54F36" w:rsidR="00B808DD" w:rsidRDefault="00B808DD" w:rsidP="00B808DD">
      <w:pPr>
        <w:pStyle w:val="Dialogue"/>
      </w:pPr>
      <w:r>
        <w:t>We already have three definite offers from people who don’t care what Shahbandar announces because they believe that Shahbandar has the copy, and this is the original.</w:t>
      </w:r>
    </w:p>
    <w:p w14:paraId="6B9BFD93" w14:textId="77777777" w:rsidR="00B808DD" w:rsidRDefault="00B808DD" w:rsidP="00B808DD">
      <w:pPr>
        <w:pStyle w:val="Dialogue"/>
      </w:pPr>
    </w:p>
    <w:p w14:paraId="1127DEB8" w14:textId="37E316F7" w:rsidR="00B808DD" w:rsidRDefault="00B808DD" w:rsidP="00B808DD">
      <w:pPr>
        <w:pStyle w:val="MORE"/>
      </w:pPr>
      <w:r>
        <w:t>[more]</w:t>
      </w:r>
    </w:p>
    <w:p w14:paraId="1545ABA6" w14:textId="7297415A" w:rsidR="00B808DD" w:rsidRDefault="00B808DD" w:rsidP="00B808DD">
      <w:pPr>
        <w:pStyle w:val="CharacterName"/>
      </w:pPr>
      <w:r>
        <w:lastRenderedPageBreak/>
        <w:t>Nicole</w:t>
      </w:r>
    </w:p>
    <w:p w14:paraId="021E1F1A" w14:textId="1CA6887D" w:rsidR="00B808DD" w:rsidRDefault="00B808DD" w:rsidP="00B808DD">
      <w:pPr>
        <w:pStyle w:val="Dialogue"/>
      </w:pPr>
      <w:r>
        <w:t>Who thought up this whole idea?</w:t>
      </w:r>
    </w:p>
    <w:p w14:paraId="0C07B242" w14:textId="10CA1CE2" w:rsidR="00B808DD" w:rsidRDefault="00B808DD" w:rsidP="00B808DD">
      <w:pPr>
        <w:pStyle w:val="CharacterName"/>
      </w:pPr>
      <w:r>
        <w:t>Emile</w:t>
      </w:r>
    </w:p>
    <w:p w14:paraId="31708017" w14:textId="66B984F9" w:rsidR="00B808DD" w:rsidRDefault="00B808DD" w:rsidP="00B808DD">
      <w:pPr>
        <w:pStyle w:val="Dialogue"/>
      </w:pPr>
      <w:r>
        <w:t>He did.</w:t>
      </w:r>
    </w:p>
    <w:p w14:paraId="0C5BD0BD" w14:textId="27B29C40" w:rsidR="00B808DD" w:rsidRDefault="00B808DD" w:rsidP="00B808DD">
      <w:pPr>
        <w:pStyle w:val="CharacterName"/>
      </w:pPr>
      <w:r>
        <w:t>Nicole</w:t>
      </w:r>
    </w:p>
    <w:p w14:paraId="2FEAC09F" w14:textId="439D652F" w:rsidR="00B808DD" w:rsidRDefault="00B808DD" w:rsidP="00B808DD">
      <w:pPr>
        <w:pStyle w:val="Dialogue"/>
      </w:pPr>
      <w:r>
        <w:t>Who paid for it? Who financed it?</w:t>
      </w:r>
    </w:p>
    <w:p w14:paraId="0C864B3E" w14:textId="74DCFBF4" w:rsidR="00B808DD" w:rsidRDefault="00B808DD" w:rsidP="00B808DD">
      <w:pPr>
        <w:pStyle w:val="CharacterName"/>
      </w:pPr>
      <w:r>
        <w:t>Dean</w:t>
      </w:r>
    </w:p>
    <w:p w14:paraId="00003A04" w14:textId="2D40D8BD" w:rsidR="00B808DD" w:rsidRDefault="00B808DD" w:rsidP="00B808DD">
      <w:pPr>
        <w:pStyle w:val="Dialogue"/>
      </w:pPr>
      <w:r>
        <w:t>He did.</w:t>
      </w:r>
    </w:p>
    <w:p w14:paraId="242F9D7C" w14:textId="30AB8985" w:rsidR="00B808DD" w:rsidRDefault="00B808DD" w:rsidP="00B808DD">
      <w:pPr>
        <w:pStyle w:val="CharacterName"/>
      </w:pPr>
      <w:r>
        <w:t>nicole</w:t>
      </w:r>
    </w:p>
    <w:p w14:paraId="623A9A56" w14:textId="714F11D2" w:rsidR="00B808DD" w:rsidRDefault="00B808DD" w:rsidP="00B808DD">
      <w:pPr>
        <w:pStyle w:val="Dialogue"/>
      </w:pPr>
      <w:r>
        <w:t>Of all the nasty, low-down, underhanded, despicable tricks! You’re not even honest enough to be crooks!</w:t>
      </w:r>
    </w:p>
    <w:p w14:paraId="197C4750" w14:textId="7148D281" w:rsidR="00B808DD" w:rsidRDefault="00B808DD" w:rsidP="00B808DD">
      <w:pPr>
        <w:pStyle w:val="CharacterName"/>
      </w:pPr>
      <w:r>
        <w:t>Dean</w:t>
      </w:r>
    </w:p>
    <w:p w14:paraId="25CE3F0F" w14:textId="2A7ADB8D" w:rsidR="00B808DD" w:rsidRDefault="00B808DD" w:rsidP="00B808DD">
      <w:pPr>
        <w:pStyle w:val="Dialogue"/>
      </w:pPr>
      <w:r>
        <w:t xml:space="preserve">Now hold </w:t>
      </w:r>
      <w:proofErr w:type="gramStart"/>
      <w:r>
        <w:t>on</w:t>
      </w:r>
      <w:proofErr w:type="gramEnd"/>
      <w:r>
        <w:t xml:space="preserve"> a minute!</w:t>
      </w:r>
    </w:p>
    <w:p w14:paraId="72673528" w14:textId="76120ABE" w:rsidR="00B808DD" w:rsidRDefault="00B808DD" w:rsidP="00B808DD">
      <w:pPr>
        <w:pStyle w:val="CharacterName"/>
      </w:pPr>
      <w:r>
        <w:t>Nicole</w:t>
      </w:r>
    </w:p>
    <w:p w14:paraId="1C7A53E4" w14:textId="0E74C21A" w:rsidR="00B808DD" w:rsidRDefault="00B808DD" w:rsidP="00B808DD">
      <w:pPr>
        <w:pStyle w:val="Dialogue"/>
      </w:pPr>
      <w:r>
        <w:t xml:space="preserve">You hold </w:t>
      </w:r>
      <w:proofErr w:type="gramStart"/>
      <w:r>
        <w:t>on</w:t>
      </w:r>
      <w:proofErr w:type="gramEnd"/>
      <w:r>
        <w:t xml:space="preserve"> a minute, Harry Tristan Dean! You’ve done </w:t>
      </w:r>
      <w:r w:rsidR="004542C8">
        <w:t>your</w:t>
      </w:r>
      <w:r>
        <w:t xml:space="preserve"> best to turn me into a thief. Now you want to turn me into a swindler. Maybe you’d like to lead a life of </w:t>
      </w:r>
      <w:r w:rsidR="004542C8">
        <w:t>crime but</w:t>
      </w:r>
      <w:r>
        <w:t xml:space="preserve"> count me out!</w:t>
      </w:r>
    </w:p>
    <w:p w14:paraId="19515CFB" w14:textId="529C5D0B" w:rsidR="00B808DD" w:rsidRDefault="00B808DD" w:rsidP="00B808DD">
      <w:r>
        <w:t>She goes to storm off my Harry blocks her.</w:t>
      </w:r>
    </w:p>
    <w:p w14:paraId="0AD29C11" w14:textId="270F2D7F" w:rsidR="00B808DD" w:rsidRDefault="00B808DD" w:rsidP="00B808DD">
      <w:pPr>
        <w:pStyle w:val="CharacterName"/>
      </w:pPr>
      <w:r>
        <w:t>Dean</w:t>
      </w:r>
    </w:p>
    <w:p w14:paraId="1F5C8804" w14:textId="7BBF1E1C" w:rsidR="00B808DD" w:rsidRDefault="00B808DD" w:rsidP="00B808DD">
      <w:pPr>
        <w:pStyle w:val="Dialogue"/>
      </w:pPr>
      <w:r>
        <w:t>Who told you my name was Tristan?</w:t>
      </w:r>
    </w:p>
    <w:p w14:paraId="22318A3E" w14:textId="152D218F" w:rsidR="00B808DD" w:rsidRDefault="00B808DD" w:rsidP="00B808DD">
      <w:pPr>
        <w:pStyle w:val="CharacterName"/>
      </w:pPr>
      <w:r>
        <w:t>Nicole</w:t>
      </w:r>
    </w:p>
    <w:p w14:paraId="70133183" w14:textId="77777777" w:rsidR="00B808DD" w:rsidRDefault="00B808DD" w:rsidP="00B808DD">
      <w:pPr>
        <w:pStyle w:val="Dialogue"/>
      </w:pPr>
      <w:r>
        <w:t xml:space="preserve">I know lots about you, Tristan. </w:t>
      </w:r>
    </w:p>
    <w:p w14:paraId="0319A250" w14:textId="1C84F277" w:rsidR="00B808DD" w:rsidRDefault="00B808DD" w:rsidP="00B808DD">
      <w:pPr>
        <w:pStyle w:val="CharacterName"/>
      </w:pPr>
      <w:r>
        <w:t>Dean</w:t>
      </w:r>
    </w:p>
    <w:p w14:paraId="1BBBA4AA" w14:textId="4E685D37" w:rsidR="00B808DD" w:rsidRDefault="00B808DD" w:rsidP="00B808DD">
      <w:pPr>
        <w:pStyle w:val="Dialogue"/>
      </w:pPr>
      <w:r>
        <w:t>Nobody knows my name is Tristan.</w:t>
      </w:r>
    </w:p>
    <w:p w14:paraId="1D54EB6B" w14:textId="77777777" w:rsidR="00B808DD" w:rsidRDefault="00B808DD" w:rsidP="00B808DD">
      <w:pPr>
        <w:pStyle w:val="Dialogue"/>
      </w:pPr>
    </w:p>
    <w:p w14:paraId="49081234" w14:textId="640448C8" w:rsidR="00B808DD" w:rsidRDefault="00B808DD" w:rsidP="00B808DD">
      <w:pPr>
        <w:pStyle w:val="MORE"/>
      </w:pPr>
      <w:r>
        <w:t>[more]</w:t>
      </w:r>
    </w:p>
    <w:p w14:paraId="115E3B09" w14:textId="1F0A42C9" w:rsidR="00B808DD" w:rsidRDefault="00B808DD" w:rsidP="00B808DD">
      <w:pPr>
        <w:pStyle w:val="CharacterName"/>
      </w:pPr>
      <w:r>
        <w:lastRenderedPageBreak/>
        <w:t>Nicole</w:t>
      </w:r>
    </w:p>
    <w:p w14:paraId="06D55C77" w14:textId="2D721D46" w:rsidR="00B808DD" w:rsidRDefault="00B808DD" w:rsidP="00B808DD">
      <w:pPr>
        <w:pStyle w:val="Dialogue"/>
      </w:pPr>
      <w:r>
        <w:t xml:space="preserve">And your father’s name was </w:t>
      </w:r>
      <w:proofErr w:type="gramStart"/>
      <w:r>
        <w:t>Eric</w:t>
      </w:r>
      <w:proofErr w:type="gramEnd"/>
      <w:r>
        <w:t xml:space="preserve"> and your mother’s name was Mary. You grew up on the London docks and ran away from home at 17 to join the navy. You’ve never been married and had your tonsils out at the age of 18.</w:t>
      </w:r>
    </w:p>
    <w:p w14:paraId="7AE50414" w14:textId="41511368" w:rsidR="00B808DD" w:rsidRDefault="00B808DD" w:rsidP="00B808DD">
      <w:pPr>
        <w:pStyle w:val="CharacterName"/>
      </w:pPr>
      <w:r>
        <w:t>Dean</w:t>
      </w:r>
    </w:p>
    <w:p w14:paraId="7D5A06AA" w14:textId="20AB159F" w:rsidR="00B808DD" w:rsidRDefault="00B808DD" w:rsidP="00B808DD">
      <w:pPr>
        <w:pStyle w:val="Dialogue"/>
      </w:pPr>
      <w:r>
        <w:t>Who told you my name was Tristan!</w:t>
      </w:r>
    </w:p>
    <w:p w14:paraId="0624DC36" w14:textId="2B66ED6B" w:rsidR="00B808DD" w:rsidRDefault="00B808DD" w:rsidP="00B808DD">
      <w:pPr>
        <w:pStyle w:val="CharacterName"/>
      </w:pPr>
      <w:r>
        <w:t>Nicole</w:t>
      </w:r>
    </w:p>
    <w:p w14:paraId="1FF5DE12" w14:textId="4A57B446" w:rsidR="00B808DD" w:rsidRDefault="00B808DD" w:rsidP="00B808DD">
      <w:pPr>
        <w:pStyle w:val="Dialogue"/>
      </w:pPr>
      <w:r>
        <w:t xml:space="preserve">It was in Shahbandar’s dossier. </w:t>
      </w:r>
      <w:r w:rsidR="00777053">
        <w:t xml:space="preserve">And you won the Ping-Pong championship during the Korean War with His Majesty’s fleet. You’ve never been in jail and never even been arrested. So, this is probably your first crime. There’s lots more I’d like to know about you, Harry Tristan Dean, but if you insist </w:t>
      </w:r>
      <w:proofErr w:type="gramStart"/>
      <w:r w:rsidR="00777053">
        <w:t>in</w:t>
      </w:r>
      <w:proofErr w:type="gramEnd"/>
      <w:r w:rsidR="00777053">
        <w:t xml:space="preserve"> this ridiculous crime spree, what’s the point? Excuse me.</w:t>
      </w:r>
    </w:p>
    <w:p w14:paraId="45F23FB3" w14:textId="17210984" w:rsidR="00777053" w:rsidRDefault="00777053" w:rsidP="00777053">
      <w:r>
        <w:t>She pushes past him and heads for the door.</w:t>
      </w:r>
    </w:p>
    <w:p w14:paraId="0FF9DD02" w14:textId="449327AA" w:rsidR="00777053" w:rsidRDefault="00777053" w:rsidP="00777053">
      <w:pPr>
        <w:pStyle w:val="CharacterName"/>
      </w:pPr>
      <w:r>
        <w:t>Dean</w:t>
      </w:r>
    </w:p>
    <w:p w14:paraId="3A15E384" w14:textId="2776992E" w:rsidR="00777053" w:rsidRDefault="00777053" w:rsidP="00777053">
      <w:pPr>
        <w:pStyle w:val="Dialogue"/>
      </w:pPr>
      <w:r>
        <w:t xml:space="preserve">Nicole </w:t>
      </w:r>
      <w:proofErr w:type="gramStart"/>
      <w:r>
        <w:t>stop</w:t>
      </w:r>
      <w:proofErr w:type="gramEnd"/>
      <w:r>
        <w:t>!</w:t>
      </w:r>
    </w:p>
    <w:p w14:paraId="0F05B762" w14:textId="3F948894" w:rsidR="00777053" w:rsidRDefault="00777053" w:rsidP="00777053">
      <w:pPr>
        <w:pStyle w:val="CharacterName"/>
      </w:pPr>
      <w:r>
        <w:t>Nicole</w:t>
      </w:r>
    </w:p>
    <w:p w14:paraId="381C05E4" w14:textId="05E4F8C6" w:rsidR="00777053" w:rsidRDefault="00777053" w:rsidP="00777053">
      <w:pPr>
        <w:pStyle w:val="Dialogue"/>
      </w:pPr>
      <w:r>
        <w:t>What for?</w:t>
      </w:r>
    </w:p>
    <w:p w14:paraId="762C3174" w14:textId="7722F907" w:rsidR="00777053" w:rsidRDefault="00777053" w:rsidP="00777053">
      <w:pPr>
        <w:pStyle w:val="CharacterName"/>
      </w:pPr>
      <w:r>
        <w:t>Dean</w:t>
      </w:r>
    </w:p>
    <w:p w14:paraId="25A18D61" w14:textId="37E34345" w:rsidR="00777053" w:rsidRDefault="00777053" w:rsidP="00777053">
      <w:pPr>
        <w:pStyle w:val="Dialogue"/>
      </w:pPr>
      <w:r>
        <w:t>I’ll show you something.</w:t>
      </w:r>
    </w:p>
    <w:p w14:paraId="22DA9405" w14:textId="63E4979E" w:rsidR="00777053" w:rsidRDefault="00777053" w:rsidP="00777053">
      <w:r>
        <w:t>Dean turns to Emile, he picks up the Lissu statue and throws it down on the ground, it shatters into a million pieces. He looks at Nicole. Emile takes a seat exasperated. Dean turns back to him.</w:t>
      </w:r>
    </w:p>
    <w:p w14:paraId="565A0E38" w14:textId="77777777" w:rsidR="00777053" w:rsidRDefault="00777053" w:rsidP="00777053"/>
    <w:p w14:paraId="558B8F6A" w14:textId="77777777" w:rsidR="00777053" w:rsidRDefault="00777053" w:rsidP="00777053"/>
    <w:p w14:paraId="200293B1" w14:textId="7CDD8A8F" w:rsidR="00777053" w:rsidRDefault="00777053" w:rsidP="00777053">
      <w:pPr>
        <w:pStyle w:val="MORE"/>
      </w:pPr>
      <w:r>
        <w:t>[more]</w:t>
      </w:r>
    </w:p>
    <w:p w14:paraId="178353F9" w14:textId="467A99AE" w:rsidR="00777053" w:rsidRDefault="00777053" w:rsidP="00777053">
      <w:pPr>
        <w:pStyle w:val="CharacterName"/>
      </w:pPr>
      <w:r>
        <w:lastRenderedPageBreak/>
        <w:t>Dean</w:t>
      </w:r>
    </w:p>
    <w:p w14:paraId="3D9E1528" w14:textId="00561C95" w:rsidR="00777053" w:rsidRDefault="00777053" w:rsidP="00777053">
      <w:pPr>
        <w:pStyle w:val="Dialogue"/>
      </w:pPr>
      <w:r>
        <w:t>I’m sorry, Emile. I suppose this is the end of a beautiful friendship. Well, I’ll help pay for all the cost of everything. Goodbye.</w:t>
      </w:r>
    </w:p>
    <w:p w14:paraId="66674970" w14:textId="7A20DB9D" w:rsidR="00777053" w:rsidRDefault="00777053" w:rsidP="00777053">
      <w:r>
        <w:t>He holds out his hand and they shake.</w:t>
      </w:r>
    </w:p>
    <w:p w14:paraId="6F6F8201" w14:textId="596E2DFE" w:rsidR="00777053" w:rsidRDefault="00777053" w:rsidP="00777053">
      <w:pPr>
        <w:pStyle w:val="CharacterName"/>
      </w:pPr>
      <w:r>
        <w:t>Dean</w:t>
      </w:r>
    </w:p>
    <w:p w14:paraId="2C8AE6C5" w14:textId="01E4250E" w:rsidR="00777053" w:rsidRDefault="00777053" w:rsidP="00777053">
      <w:pPr>
        <w:pStyle w:val="Dialogue"/>
      </w:pPr>
      <w:r>
        <w:t>Forgive me if you can.</w:t>
      </w:r>
    </w:p>
    <w:p w14:paraId="28424EBB" w14:textId="7EB7E27E" w:rsidR="00777053" w:rsidRDefault="00777053" w:rsidP="00777053">
      <w:r>
        <w:t>Dean walks over to Nicole and looks her in the eyes.</w:t>
      </w:r>
    </w:p>
    <w:p w14:paraId="0D5C4F1C" w14:textId="388E6A0D" w:rsidR="00777053" w:rsidRDefault="00777053" w:rsidP="00777053">
      <w:pPr>
        <w:pStyle w:val="CharacterName"/>
      </w:pPr>
      <w:r>
        <w:t>Dean</w:t>
      </w:r>
    </w:p>
    <w:p w14:paraId="41FAD1B6" w14:textId="10D78808" w:rsidR="00777053" w:rsidRDefault="00777053" w:rsidP="00777053">
      <w:pPr>
        <w:pStyle w:val="Dialogue"/>
      </w:pPr>
      <w:r>
        <w:t>I do love you.</w:t>
      </w:r>
    </w:p>
    <w:p w14:paraId="7947B1EF" w14:textId="59395021" w:rsidR="00777053" w:rsidRDefault="00777053" w:rsidP="00777053">
      <w:r>
        <w:t>They kiss. Emile sits there awkwardly. They stop.</w:t>
      </w:r>
    </w:p>
    <w:p w14:paraId="25AC64F8" w14:textId="4146479A" w:rsidR="00777053" w:rsidRDefault="00777053" w:rsidP="00777053">
      <w:pPr>
        <w:pStyle w:val="CharacterName"/>
      </w:pPr>
      <w:r>
        <w:t>Dean</w:t>
      </w:r>
    </w:p>
    <w:p w14:paraId="65558757" w14:textId="010B5B37" w:rsidR="00777053" w:rsidRDefault="00777053" w:rsidP="00777053">
      <w:pPr>
        <w:pStyle w:val="Dialogue"/>
      </w:pPr>
      <w:r>
        <w:t>Cmon</w:t>
      </w:r>
    </w:p>
    <w:p w14:paraId="23889D7C" w14:textId="4626286F" w:rsidR="00777053" w:rsidRDefault="00777053" w:rsidP="00777053">
      <w:r>
        <w:t>Dean pushes her to the exit.</w:t>
      </w:r>
    </w:p>
    <w:p w14:paraId="6DD9837A" w14:textId="386AA93A" w:rsidR="00777053" w:rsidRDefault="00777053" w:rsidP="00777053">
      <w:pPr>
        <w:pStyle w:val="CharacterName"/>
      </w:pPr>
      <w:r>
        <w:t>Nicole</w:t>
      </w:r>
    </w:p>
    <w:p w14:paraId="44FA1B37" w14:textId="26AB2B01" w:rsidR="00777053" w:rsidRDefault="00777053" w:rsidP="00777053">
      <w:pPr>
        <w:pStyle w:val="Dialogue"/>
      </w:pPr>
      <w:r>
        <w:t xml:space="preserve">Sorry Emile, </w:t>
      </w:r>
      <w:r w:rsidR="007D1537">
        <w:t>it’s</w:t>
      </w:r>
      <w:r>
        <w:t xml:space="preserve"> for the best. </w:t>
      </w:r>
      <w:r w:rsidR="007D1537">
        <w:t xml:space="preserve">I’m sure you can find something honest to do with all that Mongolian clay. </w:t>
      </w:r>
    </w:p>
    <w:p w14:paraId="6749CB74" w14:textId="150B67E5" w:rsidR="007D1537" w:rsidRDefault="007D1537" w:rsidP="007D1537">
      <w:r>
        <w:t xml:space="preserve">They </w:t>
      </w:r>
      <w:proofErr w:type="gramStart"/>
      <w:r>
        <w:t>exit</w:t>
      </w:r>
      <w:proofErr w:type="gramEnd"/>
      <w:r>
        <w:t>. The phone rings. Emile tiptoes over the broken statue to pick it up.</w:t>
      </w:r>
    </w:p>
    <w:p w14:paraId="3EB81178" w14:textId="58D350CF" w:rsidR="007D1537" w:rsidRDefault="007D1537" w:rsidP="007D1537">
      <w:pPr>
        <w:pStyle w:val="CharacterName"/>
      </w:pPr>
      <w:r>
        <w:t>Emile</w:t>
      </w:r>
    </w:p>
    <w:p w14:paraId="6F9BC713" w14:textId="4A16017D" w:rsidR="007D1537" w:rsidRDefault="007D1537" w:rsidP="007D1537">
      <w:pPr>
        <w:pStyle w:val="Dialogue"/>
      </w:pPr>
      <w:r>
        <w:t>Emile Fournier speaking.</w:t>
      </w:r>
    </w:p>
    <w:p w14:paraId="519F912B" w14:textId="070CB91B" w:rsidR="007D1537" w:rsidRDefault="007D1537" w:rsidP="007D1537">
      <w:pPr>
        <w:pStyle w:val="Dialogue"/>
      </w:pPr>
      <w:r>
        <w:t>Yes, come at once!</w:t>
      </w:r>
    </w:p>
    <w:p w14:paraId="601F5171" w14:textId="475164EB" w:rsidR="007D1537" w:rsidRDefault="007D1537" w:rsidP="007D1537">
      <w:r>
        <w:t>He tiptoes back over the broken statue and walks over to the cabinet in the corner protected by a simple padlock. He undoes it and open to door to reveal three more identical Lissu statues. He smiles and grabs one.</w:t>
      </w:r>
    </w:p>
    <w:p w14:paraId="65A9F512" w14:textId="5B4442F7" w:rsidR="00777053" w:rsidRPr="003B5148" w:rsidRDefault="007D1537" w:rsidP="007D1537">
      <w:pPr>
        <w:pStyle w:val="TheEnd"/>
      </w:pPr>
      <w:r>
        <w:t>The end</w:t>
      </w:r>
    </w:p>
    <w:sectPr w:rsidR="00777053" w:rsidRPr="003B5148">
      <w:headerReference w:type="default" r:id="rId11"/>
      <w:pgSz w:w="12240" w:h="15840"/>
      <w:pgMar w:top="1272" w:right="1440" w:bottom="720" w:left="1440" w:header="720" w:footer="720" w:gutter="0"/>
      <w:cols w:space="72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36E72" w14:textId="77777777" w:rsidR="00801E3F" w:rsidRDefault="00801E3F">
      <w:pPr>
        <w:spacing w:after="0" w:line="240" w:lineRule="auto"/>
      </w:pPr>
      <w:r>
        <w:separator/>
      </w:r>
    </w:p>
  </w:endnote>
  <w:endnote w:type="continuationSeparator" w:id="0">
    <w:p w14:paraId="61A9FE6B" w14:textId="77777777" w:rsidR="00801E3F" w:rsidRDefault="00801E3F">
      <w:pPr>
        <w:spacing w:after="0" w:line="240" w:lineRule="auto"/>
      </w:pPr>
      <w:r>
        <w:continuationSeparator/>
      </w:r>
    </w:p>
  </w:endnote>
  <w:endnote w:type="continuationNotice" w:id="1">
    <w:p w14:paraId="6F4A7E9F" w14:textId="77777777" w:rsidR="00801E3F" w:rsidRDefault="00801E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526">
    <w:altName w:val="Calibri"/>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171D1" w14:textId="77777777" w:rsidR="00801E3F" w:rsidRDefault="00801E3F">
      <w:pPr>
        <w:spacing w:after="0" w:line="240" w:lineRule="auto"/>
      </w:pPr>
      <w:r>
        <w:separator/>
      </w:r>
    </w:p>
  </w:footnote>
  <w:footnote w:type="continuationSeparator" w:id="0">
    <w:p w14:paraId="462532F2" w14:textId="77777777" w:rsidR="00801E3F" w:rsidRDefault="00801E3F">
      <w:pPr>
        <w:spacing w:after="0" w:line="240" w:lineRule="auto"/>
      </w:pPr>
      <w:r>
        <w:continuationSeparator/>
      </w:r>
    </w:p>
  </w:footnote>
  <w:footnote w:type="continuationNotice" w:id="1">
    <w:p w14:paraId="1E8A1BFC" w14:textId="77777777" w:rsidR="00801E3F" w:rsidRDefault="00801E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962040"/>
      <w:docPartObj>
        <w:docPartGallery w:val="Page Numbers (Top of Page)"/>
        <w:docPartUnique/>
      </w:docPartObj>
    </w:sdtPr>
    <w:sdtEndPr>
      <w:rPr>
        <w:noProof/>
      </w:rPr>
    </w:sdtEndPr>
    <w:sdtContent>
      <w:p w14:paraId="59AD7327" w14:textId="71F0B84D" w:rsidR="00DA1F2B" w:rsidRDefault="00DA1F2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B3EF69" w14:textId="77777777" w:rsidR="00B86A45" w:rsidRDefault="00B86A4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sz w:val="24"/>
        <w:szCs w:val="24"/>
      </w:rPr>
    </w:lvl>
    <w:lvl w:ilvl="2">
      <w:start w:val="1"/>
      <w:numFmt w:val="bullet"/>
      <w:lvlText w:val="▪"/>
      <w:lvlJc w:val="left"/>
      <w:pPr>
        <w:tabs>
          <w:tab w:val="num" w:pos="1440"/>
        </w:tabs>
        <w:ind w:left="1440" w:hanging="360"/>
      </w:pPr>
      <w:rPr>
        <w:rFonts w:ascii="OpenSymbol" w:hAnsi="OpenSymbol" w:cs="OpenSymbol"/>
        <w:sz w:val="24"/>
        <w:szCs w:val="24"/>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sz w:val="24"/>
        <w:szCs w:val="24"/>
      </w:rPr>
    </w:lvl>
    <w:lvl w:ilvl="5">
      <w:start w:val="1"/>
      <w:numFmt w:val="bullet"/>
      <w:lvlText w:val="▪"/>
      <w:lvlJc w:val="left"/>
      <w:pPr>
        <w:tabs>
          <w:tab w:val="num" w:pos="2520"/>
        </w:tabs>
        <w:ind w:left="2520" w:hanging="360"/>
      </w:pPr>
      <w:rPr>
        <w:rFonts w:ascii="OpenSymbol" w:hAnsi="OpenSymbol" w:cs="OpenSymbol"/>
        <w:sz w:val="24"/>
        <w:szCs w:val="24"/>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sz w:val="24"/>
        <w:szCs w:val="24"/>
      </w:rPr>
    </w:lvl>
    <w:lvl w:ilvl="8">
      <w:start w:val="1"/>
      <w:numFmt w:val="bullet"/>
      <w:lvlText w:val="▪"/>
      <w:lvlJc w:val="left"/>
      <w:pPr>
        <w:tabs>
          <w:tab w:val="num" w:pos="3600"/>
        </w:tabs>
        <w:ind w:left="3600" w:hanging="360"/>
      </w:pPr>
      <w:rPr>
        <w:rFonts w:ascii="OpenSymbol" w:hAnsi="OpenSymbol" w:cs="OpenSymbol"/>
        <w:sz w:val="24"/>
        <w:szCs w:val="24"/>
      </w:rPr>
    </w:lvl>
  </w:abstractNum>
  <w:abstractNum w:abstractNumId="2" w15:restartNumberingAfterBreak="0">
    <w:nsid w:val="0C5256E4"/>
    <w:multiLevelType w:val="hybridMultilevel"/>
    <w:tmpl w:val="4E9AD754"/>
    <w:lvl w:ilvl="0" w:tplc="088E6A34">
      <w:start w:val="1"/>
      <w:numFmt w:val="bullet"/>
      <w:lvlText w:val=""/>
      <w:lvlJc w:val="left"/>
      <w:pPr>
        <w:ind w:left="720" w:hanging="360"/>
      </w:pPr>
      <w:rPr>
        <w:rFonts w:ascii="Symbol" w:hAnsi="Symbol" w:hint="default"/>
        <w:color w:val="3465A4"/>
      </w:rPr>
    </w:lvl>
    <w:lvl w:ilvl="1" w:tplc="9BE8BCC8">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70626641">
    <w:abstractNumId w:val="0"/>
  </w:num>
  <w:num w:numId="2" w16cid:durableId="927277379">
    <w:abstractNumId w:val="1"/>
  </w:num>
  <w:num w:numId="3" w16cid:durableId="1453474171">
    <w:abstractNumId w:val="2"/>
  </w:num>
  <w:num w:numId="4" w16cid:durableId="1312253241">
    <w:abstractNumId w:val="3"/>
  </w:num>
  <w:num w:numId="5" w16cid:durableId="1949238349">
    <w:abstractNumId w:val="3"/>
    <w:lvlOverride w:ilvl="0">
      <w:lvl w:ilvl="0">
        <w:start w:val="1"/>
        <w:numFmt w:val="bullet"/>
        <w:pStyle w:val="TipTextBullet"/>
        <w:lvlText w:val=""/>
        <w:lvlJc w:val="left"/>
        <w:pPr>
          <w:ind w:left="360" w:hanging="360"/>
        </w:pPr>
        <w:rPr>
          <w:rFonts w:ascii="Symbol" w:hAnsi="Symbol" w:hint="default"/>
          <w:color w:val="3465A4"/>
        </w:rPr>
      </w:lvl>
    </w:lvlOverride>
    <w:lvlOverride w:ilvl="1">
      <w:lvl w:ilvl="1">
        <w:start w:val="1"/>
        <w:numFmt w:val="bullet"/>
        <w:pStyle w:val="TipTextBullet2"/>
        <w:lvlText w:val="o"/>
        <w:lvlJc w:val="left"/>
        <w:pPr>
          <w:ind w:left="1080" w:hanging="360"/>
        </w:pPr>
        <w:rPr>
          <w:rFonts w:ascii="Courier New" w:hAnsi="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n-US" w:vendorID="64" w:dllVersion="0" w:nlCheck="1" w:checkStyle="1"/>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92"/>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EE"/>
    <w:rsid w:val="0001086F"/>
    <w:rsid w:val="000579FB"/>
    <w:rsid w:val="00082183"/>
    <w:rsid w:val="00085686"/>
    <w:rsid w:val="0008588D"/>
    <w:rsid w:val="00097326"/>
    <w:rsid w:val="000A65C1"/>
    <w:rsid w:val="000B129D"/>
    <w:rsid w:val="000B5262"/>
    <w:rsid w:val="000F083E"/>
    <w:rsid w:val="00100F98"/>
    <w:rsid w:val="001033B6"/>
    <w:rsid w:val="00123AF9"/>
    <w:rsid w:val="001266BB"/>
    <w:rsid w:val="001313F7"/>
    <w:rsid w:val="001330E4"/>
    <w:rsid w:val="00144D3D"/>
    <w:rsid w:val="00160F9F"/>
    <w:rsid w:val="001611E4"/>
    <w:rsid w:val="0017706E"/>
    <w:rsid w:val="00180C92"/>
    <w:rsid w:val="00190A27"/>
    <w:rsid w:val="001C50A0"/>
    <w:rsid w:val="001D4626"/>
    <w:rsid w:val="001D4B93"/>
    <w:rsid w:val="001F73EE"/>
    <w:rsid w:val="0020050E"/>
    <w:rsid w:val="002103CB"/>
    <w:rsid w:val="00211CEB"/>
    <w:rsid w:val="00217111"/>
    <w:rsid w:val="002206F7"/>
    <w:rsid w:val="00237A40"/>
    <w:rsid w:val="00283537"/>
    <w:rsid w:val="0029441C"/>
    <w:rsid w:val="002970D1"/>
    <w:rsid w:val="002A74C3"/>
    <w:rsid w:val="002B0BAF"/>
    <w:rsid w:val="002B43F9"/>
    <w:rsid w:val="002D1773"/>
    <w:rsid w:val="002E77E2"/>
    <w:rsid w:val="002F5145"/>
    <w:rsid w:val="0030131E"/>
    <w:rsid w:val="00306A14"/>
    <w:rsid w:val="00320C7E"/>
    <w:rsid w:val="003219E0"/>
    <w:rsid w:val="00323FB0"/>
    <w:rsid w:val="0033507E"/>
    <w:rsid w:val="00336C37"/>
    <w:rsid w:val="00337C70"/>
    <w:rsid w:val="003467BB"/>
    <w:rsid w:val="003477F6"/>
    <w:rsid w:val="0035025D"/>
    <w:rsid w:val="003560F6"/>
    <w:rsid w:val="003642A8"/>
    <w:rsid w:val="003654FD"/>
    <w:rsid w:val="003662F0"/>
    <w:rsid w:val="00371221"/>
    <w:rsid w:val="00377AF5"/>
    <w:rsid w:val="0039087C"/>
    <w:rsid w:val="00393713"/>
    <w:rsid w:val="003A3085"/>
    <w:rsid w:val="003B15A6"/>
    <w:rsid w:val="003B4675"/>
    <w:rsid w:val="003B5148"/>
    <w:rsid w:val="003D0C94"/>
    <w:rsid w:val="003D3CB0"/>
    <w:rsid w:val="003D7EA4"/>
    <w:rsid w:val="003E10BE"/>
    <w:rsid w:val="003E3AE7"/>
    <w:rsid w:val="003F11CF"/>
    <w:rsid w:val="00405519"/>
    <w:rsid w:val="004159FC"/>
    <w:rsid w:val="00424E3F"/>
    <w:rsid w:val="00427F44"/>
    <w:rsid w:val="00431389"/>
    <w:rsid w:val="00434607"/>
    <w:rsid w:val="00436DBD"/>
    <w:rsid w:val="0044254F"/>
    <w:rsid w:val="00442A92"/>
    <w:rsid w:val="0045288A"/>
    <w:rsid w:val="004542C8"/>
    <w:rsid w:val="00454DAB"/>
    <w:rsid w:val="00456DDA"/>
    <w:rsid w:val="004668F0"/>
    <w:rsid w:val="0048420F"/>
    <w:rsid w:val="00496037"/>
    <w:rsid w:val="004A48B6"/>
    <w:rsid w:val="004B71B2"/>
    <w:rsid w:val="004B78D9"/>
    <w:rsid w:val="004C4930"/>
    <w:rsid w:val="004D7C9B"/>
    <w:rsid w:val="004E195A"/>
    <w:rsid w:val="004F2292"/>
    <w:rsid w:val="004F484B"/>
    <w:rsid w:val="004F7EA1"/>
    <w:rsid w:val="00514F60"/>
    <w:rsid w:val="00521C60"/>
    <w:rsid w:val="005266BD"/>
    <w:rsid w:val="005437FF"/>
    <w:rsid w:val="00552879"/>
    <w:rsid w:val="005634CD"/>
    <w:rsid w:val="00564BA4"/>
    <w:rsid w:val="00570AE1"/>
    <w:rsid w:val="0057649F"/>
    <w:rsid w:val="0059001B"/>
    <w:rsid w:val="005A79D9"/>
    <w:rsid w:val="005B6152"/>
    <w:rsid w:val="005D5BEA"/>
    <w:rsid w:val="005D7BE0"/>
    <w:rsid w:val="005D7F4B"/>
    <w:rsid w:val="005E165A"/>
    <w:rsid w:val="005E2709"/>
    <w:rsid w:val="005F0C80"/>
    <w:rsid w:val="00600FAC"/>
    <w:rsid w:val="00606E66"/>
    <w:rsid w:val="00607280"/>
    <w:rsid w:val="0061711D"/>
    <w:rsid w:val="00617F90"/>
    <w:rsid w:val="00631E72"/>
    <w:rsid w:val="00645B90"/>
    <w:rsid w:val="006639FB"/>
    <w:rsid w:val="006656BE"/>
    <w:rsid w:val="006761B6"/>
    <w:rsid w:val="0068082A"/>
    <w:rsid w:val="00680E13"/>
    <w:rsid w:val="00684CCD"/>
    <w:rsid w:val="00690FC2"/>
    <w:rsid w:val="00692004"/>
    <w:rsid w:val="006955F4"/>
    <w:rsid w:val="006A4086"/>
    <w:rsid w:val="006A730E"/>
    <w:rsid w:val="006B36C4"/>
    <w:rsid w:val="006C00BA"/>
    <w:rsid w:val="006C038B"/>
    <w:rsid w:val="006E20FF"/>
    <w:rsid w:val="006E3D71"/>
    <w:rsid w:val="006E4200"/>
    <w:rsid w:val="006E44EC"/>
    <w:rsid w:val="006F3A3C"/>
    <w:rsid w:val="00711752"/>
    <w:rsid w:val="00713C06"/>
    <w:rsid w:val="007166D1"/>
    <w:rsid w:val="007225A9"/>
    <w:rsid w:val="00754580"/>
    <w:rsid w:val="00763777"/>
    <w:rsid w:val="0077379F"/>
    <w:rsid w:val="00777053"/>
    <w:rsid w:val="0078031E"/>
    <w:rsid w:val="00780C58"/>
    <w:rsid w:val="00782791"/>
    <w:rsid w:val="00782C59"/>
    <w:rsid w:val="0078549F"/>
    <w:rsid w:val="00791EFA"/>
    <w:rsid w:val="00794D5A"/>
    <w:rsid w:val="00795E67"/>
    <w:rsid w:val="007A7E68"/>
    <w:rsid w:val="007B110B"/>
    <w:rsid w:val="007B4DEB"/>
    <w:rsid w:val="007B4FDF"/>
    <w:rsid w:val="007C625B"/>
    <w:rsid w:val="007C7018"/>
    <w:rsid w:val="007D1537"/>
    <w:rsid w:val="007D2318"/>
    <w:rsid w:val="00801596"/>
    <w:rsid w:val="00801E3F"/>
    <w:rsid w:val="00814B4A"/>
    <w:rsid w:val="00821351"/>
    <w:rsid w:val="008225C4"/>
    <w:rsid w:val="00823B6E"/>
    <w:rsid w:val="00831C81"/>
    <w:rsid w:val="00836497"/>
    <w:rsid w:val="00844E16"/>
    <w:rsid w:val="00844E9C"/>
    <w:rsid w:val="00844EED"/>
    <w:rsid w:val="00845FF0"/>
    <w:rsid w:val="008524CE"/>
    <w:rsid w:val="00860EE4"/>
    <w:rsid w:val="008646AE"/>
    <w:rsid w:val="00871E54"/>
    <w:rsid w:val="0088108A"/>
    <w:rsid w:val="0088589B"/>
    <w:rsid w:val="008876C0"/>
    <w:rsid w:val="0089330D"/>
    <w:rsid w:val="00894D61"/>
    <w:rsid w:val="008A198B"/>
    <w:rsid w:val="008C2AF5"/>
    <w:rsid w:val="008C428A"/>
    <w:rsid w:val="008C5C8C"/>
    <w:rsid w:val="008E5CAF"/>
    <w:rsid w:val="008F2B96"/>
    <w:rsid w:val="008F42B1"/>
    <w:rsid w:val="00930378"/>
    <w:rsid w:val="00940596"/>
    <w:rsid w:val="00940D8A"/>
    <w:rsid w:val="0098280C"/>
    <w:rsid w:val="00996E7C"/>
    <w:rsid w:val="009A5261"/>
    <w:rsid w:val="009A5988"/>
    <w:rsid w:val="009A67C9"/>
    <w:rsid w:val="009B1312"/>
    <w:rsid w:val="009C189A"/>
    <w:rsid w:val="009C2F62"/>
    <w:rsid w:val="009C457A"/>
    <w:rsid w:val="009C60BD"/>
    <w:rsid w:val="009D0C06"/>
    <w:rsid w:val="009D1894"/>
    <w:rsid w:val="009E01D2"/>
    <w:rsid w:val="009E7B01"/>
    <w:rsid w:val="00A02246"/>
    <w:rsid w:val="00A11F79"/>
    <w:rsid w:val="00A22B2B"/>
    <w:rsid w:val="00A277B3"/>
    <w:rsid w:val="00A307E7"/>
    <w:rsid w:val="00A50768"/>
    <w:rsid w:val="00A571ED"/>
    <w:rsid w:val="00A6419A"/>
    <w:rsid w:val="00A707C6"/>
    <w:rsid w:val="00A76F94"/>
    <w:rsid w:val="00A86A20"/>
    <w:rsid w:val="00A944BB"/>
    <w:rsid w:val="00AA6103"/>
    <w:rsid w:val="00AB023E"/>
    <w:rsid w:val="00AC2FB3"/>
    <w:rsid w:val="00AC5BC4"/>
    <w:rsid w:val="00AD5D2C"/>
    <w:rsid w:val="00AE28AD"/>
    <w:rsid w:val="00AE4A18"/>
    <w:rsid w:val="00AF2BE1"/>
    <w:rsid w:val="00AF76CF"/>
    <w:rsid w:val="00AF7900"/>
    <w:rsid w:val="00B211BB"/>
    <w:rsid w:val="00B21C22"/>
    <w:rsid w:val="00B243D2"/>
    <w:rsid w:val="00B263AC"/>
    <w:rsid w:val="00B279EF"/>
    <w:rsid w:val="00B602B4"/>
    <w:rsid w:val="00B747E3"/>
    <w:rsid w:val="00B808DD"/>
    <w:rsid w:val="00B84463"/>
    <w:rsid w:val="00B86A45"/>
    <w:rsid w:val="00B94F87"/>
    <w:rsid w:val="00B95B89"/>
    <w:rsid w:val="00B96135"/>
    <w:rsid w:val="00BB0DE6"/>
    <w:rsid w:val="00BC511D"/>
    <w:rsid w:val="00BD380F"/>
    <w:rsid w:val="00C12333"/>
    <w:rsid w:val="00C163A4"/>
    <w:rsid w:val="00C267AC"/>
    <w:rsid w:val="00C34314"/>
    <w:rsid w:val="00C4002B"/>
    <w:rsid w:val="00C402F1"/>
    <w:rsid w:val="00C42849"/>
    <w:rsid w:val="00C44FAE"/>
    <w:rsid w:val="00C46297"/>
    <w:rsid w:val="00C51C3D"/>
    <w:rsid w:val="00C541AA"/>
    <w:rsid w:val="00C66EFE"/>
    <w:rsid w:val="00C67097"/>
    <w:rsid w:val="00C7043E"/>
    <w:rsid w:val="00C73EE2"/>
    <w:rsid w:val="00CA3C7D"/>
    <w:rsid w:val="00CB61D9"/>
    <w:rsid w:val="00CC011A"/>
    <w:rsid w:val="00CC177D"/>
    <w:rsid w:val="00CD255C"/>
    <w:rsid w:val="00CE47F9"/>
    <w:rsid w:val="00CF080F"/>
    <w:rsid w:val="00CF4684"/>
    <w:rsid w:val="00CF6769"/>
    <w:rsid w:val="00CF7C40"/>
    <w:rsid w:val="00D05C41"/>
    <w:rsid w:val="00D11B0C"/>
    <w:rsid w:val="00D12705"/>
    <w:rsid w:val="00D155BC"/>
    <w:rsid w:val="00D159E3"/>
    <w:rsid w:val="00D3255E"/>
    <w:rsid w:val="00D40B8C"/>
    <w:rsid w:val="00D40FDB"/>
    <w:rsid w:val="00D55B68"/>
    <w:rsid w:val="00D77037"/>
    <w:rsid w:val="00D9027A"/>
    <w:rsid w:val="00DA1F2B"/>
    <w:rsid w:val="00DA2082"/>
    <w:rsid w:val="00DE4D47"/>
    <w:rsid w:val="00DE5E6B"/>
    <w:rsid w:val="00DF3F2C"/>
    <w:rsid w:val="00E04173"/>
    <w:rsid w:val="00E20AF0"/>
    <w:rsid w:val="00E214BA"/>
    <w:rsid w:val="00E32A88"/>
    <w:rsid w:val="00E44761"/>
    <w:rsid w:val="00E4623C"/>
    <w:rsid w:val="00E51824"/>
    <w:rsid w:val="00E5413D"/>
    <w:rsid w:val="00E64525"/>
    <w:rsid w:val="00E7166B"/>
    <w:rsid w:val="00E77B45"/>
    <w:rsid w:val="00E82D56"/>
    <w:rsid w:val="00E867AD"/>
    <w:rsid w:val="00E86817"/>
    <w:rsid w:val="00E870AD"/>
    <w:rsid w:val="00E950BA"/>
    <w:rsid w:val="00EE4A1E"/>
    <w:rsid w:val="00EF24D0"/>
    <w:rsid w:val="00EF44AD"/>
    <w:rsid w:val="00F1312E"/>
    <w:rsid w:val="00F14184"/>
    <w:rsid w:val="00F14E67"/>
    <w:rsid w:val="00F26DA8"/>
    <w:rsid w:val="00F36210"/>
    <w:rsid w:val="00F44A9C"/>
    <w:rsid w:val="00F46FD7"/>
    <w:rsid w:val="00F54B41"/>
    <w:rsid w:val="00F61266"/>
    <w:rsid w:val="00F64A22"/>
    <w:rsid w:val="00F66503"/>
    <w:rsid w:val="00F76C26"/>
    <w:rsid w:val="00F77D3B"/>
    <w:rsid w:val="00F77F74"/>
    <w:rsid w:val="00F83C0C"/>
    <w:rsid w:val="00F90431"/>
    <w:rsid w:val="00FB1E66"/>
    <w:rsid w:val="00FC2FB3"/>
    <w:rsid w:val="00FD2149"/>
    <w:rsid w:val="00FF4CDC"/>
    <w:rsid w:val="00FF7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4917E50"/>
  <w15:chartTrackingRefBased/>
  <w15:docId w15:val="{F779E277-3E3C-460B-9EE1-681C2149D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4"/>
        <w:szCs w:val="24"/>
        <w:lang w:val="en-US" w:eastAsia="en-US" w:bidi="ar-SA"/>
      </w:rPr>
    </w:rPrDefault>
    <w:pPrDefault>
      <w:pPr>
        <w:spacing w:after="160" w:line="252"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7225A9"/>
  </w:style>
  <w:style w:type="paragraph" w:styleId="Heading1">
    <w:name w:val="heading 1"/>
    <w:basedOn w:val="Normal"/>
    <w:next w:val="Normal"/>
    <w:rsid w:val="00100F98"/>
    <w:pPr>
      <w:spacing w:line="480" w:lineRule="auto"/>
      <w:ind w:firstLine="720"/>
      <w:jc w:val="center"/>
      <w:outlineLvl w:val="0"/>
    </w:pPr>
    <w:rPr>
      <w:rFonts w:ascii="Calibri" w:hAnsi="Calibri" w:cs="Courier"/>
      <w:b/>
      <w:bCs/>
      <w:color w:val="3465A4"/>
    </w:rPr>
  </w:style>
  <w:style w:type="paragraph" w:styleId="Heading2">
    <w:name w:val="heading 2"/>
    <w:basedOn w:val="Normal"/>
    <w:next w:val="Normal"/>
    <w:pPr>
      <w:keepNext/>
      <w:keepLines/>
      <w:numPr>
        <w:ilvl w:val="1"/>
        <w:numId w:val="1"/>
      </w:numPr>
      <w:spacing w:before="40" w:after="0"/>
      <w:outlineLvl w:val="1"/>
    </w:pPr>
    <w:rPr>
      <w:rFonts w:ascii="Calibri Light" w:eastAsia="font526" w:hAnsi="Calibri Light" w:cs="font526"/>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54FD"/>
    <w:pPr>
      <w:spacing w:before="2160"/>
      <w:jc w:val="center"/>
    </w:pPr>
    <w:rPr>
      <w:rFonts w:asciiTheme="majorHAnsi" w:eastAsiaTheme="majorEastAsia" w:hAnsiTheme="majorHAnsi" w:cstheme="majorBidi"/>
      <w:caps/>
      <w:spacing w:val="-10"/>
      <w:kern w:val="28"/>
      <w:szCs w:val="56"/>
    </w:rPr>
  </w:style>
  <w:style w:type="character" w:customStyle="1" w:styleId="TitleChar">
    <w:name w:val="Title Char"/>
    <w:basedOn w:val="DefaultParagraphFont"/>
    <w:link w:val="Title"/>
    <w:uiPriority w:val="10"/>
    <w:rsid w:val="003654FD"/>
    <w:rPr>
      <w:rFonts w:asciiTheme="majorHAnsi" w:eastAsiaTheme="majorEastAsia" w:hAnsiTheme="majorHAnsi" w:cstheme="majorBidi"/>
      <w:caps/>
      <w:spacing w:val="-10"/>
      <w:kern w:val="28"/>
      <w:sz w:val="24"/>
      <w:szCs w:val="56"/>
    </w:rPr>
  </w:style>
  <w:style w:type="paragraph" w:customStyle="1" w:styleId="TipTextBullet">
    <w:name w:val="Tip Text Bullet"/>
    <w:basedOn w:val="Normal"/>
    <w:rsid w:val="00860EE4"/>
    <w:pPr>
      <w:numPr>
        <w:numId w:val="4"/>
      </w:numPr>
      <w:spacing w:after="120"/>
    </w:pPr>
    <w:rPr>
      <w:rFonts w:ascii="Calibri" w:hAnsi="Calibri"/>
      <w:color w:val="3465A4"/>
    </w:rPr>
  </w:style>
  <w:style w:type="paragraph" w:customStyle="1" w:styleId="Author">
    <w:name w:val="Author"/>
    <w:basedOn w:val="Normal"/>
    <w:qFormat/>
    <w:rsid w:val="003654FD"/>
    <w:pPr>
      <w:spacing w:before="360"/>
      <w:jc w:val="center"/>
    </w:pPr>
    <w:rPr>
      <w:rFonts w:asciiTheme="majorHAnsi" w:hAnsiTheme="majorHAnsi" w:cs="Courier"/>
      <w:caps/>
    </w:rPr>
  </w:style>
  <w:style w:type="paragraph" w:customStyle="1" w:styleId="TipText">
    <w:name w:val="Tip Text"/>
    <w:basedOn w:val="Normal"/>
    <w:rsid w:val="00CF4684"/>
    <w:rPr>
      <w:rFonts w:ascii="Calibri" w:hAnsi="Calibri"/>
      <w:color w:val="3465A4"/>
    </w:rPr>
  </w:style>
  <w:style w:type="paragraph" w:customStyle="1" w:styleId="FadeInActionSceneSetting">
    <w:name w:val="Fade In/Action/Scene Setting"/>
    <w:basedOn w:val="Normal"/>
    <w:qFormat/>
    <w:rsid w:val="00CB61D9"/>
    <w:pPr>
      <w:spacing w:line="276" w:lineRule="auto"/>
    </w:pPr>
    <w:rPr>
      <w:caps/>
    </w:rPr>
  </w:style>
  <w:style w:type="paragraph" w:customStyle="1" w:styleId="CompanyInformation">
    <w:name w:val="Company Information"/>
    <w:basedOn w:val="Normal"/>
    <w:qFormat/>
    <w:rsid w:val="00860EE4"/>
    <w:pPr>
      <w:spacing w:line="240" w:lineRule="auto"/>
    </w:pPr>
    <w:rPr>
      <w:rFonts w:cs="Courier"/>
    </w:rPr>
  </w:style>
  <w:style w:type="paragraph" w:customStyle="1" w:styleId="CharacterName">
    <w:name w:val="Character Name"/>
    <w:basedOn w:val="Heading1"/>
    <w:qFormat/>
    <w:rsid w:val="00100F98"/>
    <w:pPr>
      <w:spacing w:before="120" w:line="252" w:lineRule="auto"/>
      <w:ind w:left="2880" w:firstLine="0"/>
      <w:jc w:val="left"/>
    </w:pPr>
    <w:rPr>
      <w:rFonts w:asciiTheme="minorHAnsi" w:hAnsiTheme="minorHAnsi"/>
      <w:b w:val="0"/>
      <w:caps/>
      <w:color w:val="000000"/>
    </w:rPr>
  </w:style>
  <w:style w:type="paragraph" w:customStyle="1" w:styleId="Dialogue">
    <w:name w:val="Dialogue"/>
    <w:basedOn w:val="Normal"/>
    <w:qFormat/>
    <w:rsid w:val="00123AF9"/>
    <w:pPr>
      <w:ind w:left="1440" w:right="2880"/>
    </w:pPr>
    <w:rPr>
      <w:rFonts w:cs="Courier"/>
      <w:color w:val="000000"/>
    </w:rPr>
  </w:style>
  <w:style w:type="paragraph" w:customStyle="1" w:styleId="CharacterIntro">
    <w:name w:val="Character Intro"/>
    <w:basedOn w:val="Normal"/>
    <w:qFormat/>
    <w:rsid w:val="008A198B"/>
    <w:rPr>
      <w:rFonts w:cs="Courier"/>
    </w:rPr>
  </w:style>
  <w:style w:type="paragraph" w:customStyle="1" w:styleId="Transition">
    <w:name w:val="Transition"/>
    <w:basedOn w:val="Normal"/>
    <w:qFormat/>
    <w:rsid w:val="008A198B"/>
    <w:pPr>
      <w:jc w:val="right"/>
    </w:pPr>
    <w:rPr>
      <w:rFonts w:cs="Courier"/>
      <w:color w:val="000000"/>
    </w:rPr>
  </w:style>
  <w:style w:type="character" w:styleId="BookTitle">
    <w:name w:val="Book Title"/>
    <w:basedOn w:val="DefaultParagraphFont"/>
    <w:semiHidden/>
    <w:qFormat/>
    <w:rPr>
      <w:b/>
      <w:bCs/>
      <w:i/>
      <w:iCs/>
      <w:spacing w:val="5"/>
    </w:rPr>
  </w:style>
  <w:style w:type="character" w:styleId="SubtleReference">
    <w:name w:val="Subtle Reference"/>
    <w:basedOn w:val="DefaultParagraphFont"/>
    <w:semiHidden/>
    <w:qFormat/>
    <w:rPr>
      <w:smallCaps/>
      <w:color w:val="5A5A5A"/>
    </w:rPr>
  </w:style>
  <w:style w:type="character" w:styleId="Strong">
    <w:name w:val="Strong"/>
    <w:basedOn w:val="DefaultParagraphFont"/>
    <w:semiHidden/>
    <w:qFormat/>
    <w:rPr>
      <w:b/>
      <w:bCs/>
    </w:rPr>
  </w:style>
  <w:style w:type="paragraph" w:customStyle="1" w:styleId="MORE">
    <w:name w:val="MORE"/>
    <w:basedOn w:val="Normal"/>
    <w:qFormat/>
    <w:rsid w:val="00100F98"/>
    <w:pPr>
      <w:jc w:val="center"/>
    </w:pPr>
    <w:rPr>
      <w:caps/>
    </w:rPr>
  </w:style>
  <w:style w:type="paragraph" w:customStyle="1" w:styleId="FadeOut">
    <w:name w:val="Fade Out"/>
    <w:basedOn w:val="Normal"/>
    <w:qFormat/>
    <w:rsid w:val="00100F98"/>
    <w:pPr>
      <w:jc w:val="right"/>
    </w:pPr>
    <w:rPr>
      <w:rFonts w:ascii="Courier" w:hAnsi="Courier" w:cs="Courier"/>
      <w:caps/>
    </w:rPr>
  </w:style>
  <w:style w:type="paragraph" w:customStyle="1" w:styleId="TheEnd">
    <w:name w:val="The End"/>
    <w:basedOn w:val="SceneBreak"/>
    <w:qFormat/>
    <w:rsid w:val="00C267AC"/>
    <w:pPr>
      <w:spacing w:before="1200" w:after="0" w:line="240" w:lineRule="auto"/>
    </w:pPr>
    <w:rPr>
      <w:rFonts w:asciiTheme="minorHAnsi" w:hAnsiTheme="minorHAnsi" w:cs="Courier"/>
      <w:caps/>
      <w:u w:val="single"/>
    </w:rPr>
  </w:style>
  <w:style w:type="paragraph" w:customStyle="1" w:styleId="TipTextBullet2">
    <w:name w:val="Tip Text Bullet 2"/>
    <w:basedOn w:val="TipTextBullet"/>
    <w:rsid w:val="00CC177D"/>
    <w:pPr>
      <w:numPr>
        <w:ilvl w:val="1"/>
      </w:numPr>
    </w:pPr>
  </w:style>
  <w:style w:type="character" w:customStyle="1" w:styleId="AddressingInformation">
    <w:name w:val="Addressing Information"/>
    <w:basedOn w:val="DefaultParagraphFont"/>
    <w:semiHidden/>
    <w:rPr>
      <w:rFonts w:ascii="Times New Roman" w:hAnsi="Times New Roman" w:cs="Times New Roman"/>
      <w:sz w:val="24"/>
    </w:rPr>
  </w:style>
  <w:style w:type="character" w:styleId="LineNumber">
    <w:name w:val="line number"/>
    <w:semiHidden/>
  </w:style>
  <w:style w:type="paragraph" w:styleId="BodyText">
    <w:name w:val="Body Text"/>
    <w:basedOn w:val="Normal"/>
    <w:semiHidden/>
    <w:pPr>
      <w:spacing w:after="140" w:line="276" w:lineRule="auto"/>
    </w:pPr>
  </w:style>
  <w:style w:type="paragraph" w:styleId="List">
    <w:name w:val="List"/>
    <w:basedOn w:val="BodyText"/>
    <w:semiHidden/>
    <w:rPr>
      <w:rFonts w:cs="Arial Unicode MS"/>
    </w:rPr>
  </w:style>
  <w:style w:type="paragraph" w:styleId="Caption">
    <w:name w:val="caption"/>
    <w:basedOn w:val="Normal"/>
    <w:semiHidden/>
    <w:qFormat/>
    <w:pPr>
      <w:suppressLineNumbers/>
      <w:spacing w:before="120" w:after="120"/>
    </w:pPr>
    <w:rPr>
      <w:rFonts w:cs="Arial Unicode MS"/>
      <w:i/>
      <w:iCs/>
    </w:rPr>
  </w:style>
  <w:style w:type="paragraph" w:customStyle="1" w:styleId="Index">
    <w:name w:val="Index"/>
    <w:basedOn w:val="Normal"/>
    <w:semiHidden/>
    <w:pPr>
      <w:suppressLineNumbers/>
    </w:pPr>
    <w:rPr>
      <w:rFonts w:cs="Arial Unicode MS"/>
    </w:rPr>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SceneBreak">
    <w:name w:val="Scene Break"/>
    <w:basedOn w:val="Normal"/>
    <w:semiHidden/>
    <w:pPr>
      <w:spacing w:line="480" w:lineRule="auto"/>
      <w:jc w:val="center"/>
    </w:pPr>
    <w:rPr>
      <w:rFonts w:ascii="Times New Roman" w:hAnsi="Times New Roman"/>
    </w:rPr>
  </w:style>
  <w:style w:type="paragraph" w:customStyle="1" w:styleId="NovelText">
    <w:name w:val="Novel Text"/>
    <w:basedOn w:val="Normal"/>
    <w:semiHidden/>
    <w:pPr>
      <w:spacing w:line="480" w:lineRule="auto"/>
      <w:ind w:firstLine="720"/>
    </w:pPr>
    <w:rPr>
      <w:rFonts w:ascii="Times New Roman" w:hAnsi="Times New Roman"/>
    </w:rPr>
  </w:style>
  <w:style w:type="paragraph" w:styleId="Subtitle">
    <w:name w:val="Subtitle"/>
    <w:basedOn w:val="Normal"/>
    <w:next w:val="Normal"/>
    <w:qFormat/>
    <w:rsid w:val="00CB61D9"/>
    <w:pPr>
      <w:spacing w:before="480"/>
      <w:jc w:val="center"/>
    </w:pPr>
    <w:rPr>
      <w:rFonts w:asciiTheme="majorHAnsi" w:hAnsiTheme="majorHAnsi" w:cs="Courier"/>
      <w:b/>
    </w:rPr>
  </w:style>
  <w:style w:type="paragraph" w:customStyle="1" w:styleId="HorizontalLine">
    <w:name w:val="Horizontal Line"/>
    <w:basedOn w:val="Normal"/>
    <w:next w:val="BodyText"/>
    <w:semiHidden/>
    <w:pPr>
      <w:suppressLineNumbers/>
      <w:pBdr>
        <w:top w:val="none" w:sz="0" w:space="0" w:color="000000"/>
        <w:left w:val="none" w:sz="0" w:space="0" w:color="000000"/>
        <w:bottom w:val="none" w:sz="0" w:space="0" w:color="000000"/>
        <w:right w:val="none" w:sz="0" w:space="0" w:color="000000"/>
      </w:pBdr>
      <w:spacing w:after="283"/>
    </w:pPr>
    <w:rPr>
      <w:sz w:val="12"/>
      <w:szCs w:val="12"/>
    </w:rPr>
  </w:style>
  <w:style w:type="paragraph" w:styleId="BalloonText">
    <w:name w:val="Balloon Text"/>
    <w:basedOn w:val="Normal"/>
    <w:link w:val="BalloonTextChar"/>
    <w:uiPriority w:val="99"/>
    <w:semiHidden/>
    <w:unhideWhenUsed/>
    <w:rsid w:val="00C73E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EE2"/>
    <w:rPr>
      <w:rFonts w:ascii="Segoe UI" w:eastAsia="Calibr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1F73EE"/>
    <w:rPr>
      <w:color w:val="5F5F5F" w:themeColor="hyperlink"/>
      <w:u w:val="single"/>
    </w:rPr>
  </w:style>
  <w:style w:type="character" w:styleId="UnresolvedMention">
    <w:name w:val="Unresolved Mention"/>
    <w:basedOn w:val="DefaultParagraphFont"/>
    <w:uiPriority w:val="99"/>
    <w:semiHidden/>
    <w:rsid w:val="001F73EE"/>
    <w:rPr>
      <w:color w:val="605E5C"/>
      <w:shd w:val="clear" w:color="auto" w:fill="E1DFDD"/>
    </w:rPr>
  </w:style>
  <w:style w:type="paragraph" w:customStyle="1" w:styleId="xmsonormal">
    <w:name w:val="x_msonormal"/>
    <w:basedOn w:val="Normal"/>
    <w:rsid w:val="00A22B2B"/>
    <w:pPr>
      <w:spacing w:before="100" w:beforeAutospacing="1" w:after="100" w:afterAutospacing="1" w:line="240" w:lineRule="auto"/>
    </w:pPr>
    <w:rPr>
      <w:rFonts w:ascii="Times New Roman" w:hAnsi="Times New Roman"/>
    </w:rPr>
  </w:style>
  <w:style w:type="paragraph" w:styleId="NormalWeb">
    <w:name w:val="Normal (Web)"/>
    <w:basedOn w:val="Normal"/>
    <w:uiPriority w:val="99"/>
    <w:semiHidden/>
    <w:unhideWhenUsed/>
    <w:rsid w:val="00CA3C7D"/>
    <w:pPr>
      <w:spacing w:before="100" w:beforeAutospacing="1" w:after="100" w:afterAutospacing="1" w:line="240" w:lineRule="auto"/>
    </w:pPr>
    <w:rPr>
      <w:rFonts w:ascii="Times New Roman" w:hAnsi="Times New Roman"/>
    </w:rPr>
  </w:style>
  <w:style w:type="paragraph" w:styleId="Revision">
    <w:name w:val="Revision"/>
    <w:hidden/>
    <w:uiPriority w:val="99"/>
    <w:semiHidden/>
    <w:rsid w:val="004542C8"/>
    <w:pPr>
      <w:spacing w:after="0" w:line="240" w:lineRule="auto"/>
    </w:pPr>
  </w:style>
  <w:style w:type="character" w:customStyle="1" w:styleId="HeaderChar">
    <w:name w:val="Header Char"/>
    <w:basedOn w:val="DefaultParagraphFont"/>
    <w:link w:val="Header"/>
    <w:uiPriority w:val="99"/>
    <w:rsid w:val="00DA1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3429">
      <w:bodyDiv w:val="1"/>
      <w:marLeft w:val="0"/>
      <w:marRight w:val="0"/>
      <w:marTop w:val="0"/>
      <w:marBottom w:val="0"/>
      <w:divBdr>
        <w:top w:val="none" w:sz="0" w:space="0" w:color="auto"/>
        <w:left w:val="none" w:sz="0" w:space="0" w:color="auto"/>
        <w:bottom w:val="none" w:sz="0" w:space="0" w:color="auto"/>
        <w:right w:val="none" w:sz="0" w:space="0" w:color="auto"/>
      </w:divBdr>
    </w:div>
    <w:div w:id="355470885">
      <w:bodyDiv w:val="1"/>
      <w:marLeft w:val="0"/>
      <w:marRight w:val="0"/>
      <w:marTop w:val="0"/>
      <w:marBottom w:val="0"/>
      <w:divBdr>
        <w:top w:val="none" w:sz="0" w:space="0" w:color="auto"/>
        <w:left w:val="none" w:sz="0" w:space="0" w:color="auto"/>
        <w:bottom w:val="none" w:sz="0" w:space="0" w:color="auto"/>
        <w:right w:val="none" w:sz="0" w:space="0" w:color="auto"/>
      </w:divBdr>
    </w:div>
    <w:div w:id="533349714">
      <w:bodyDiv w:val="1"/>
      <w:marLeft w:val="0"/>
      <w:marRight w:val="0"/>
      <w:marTop w:val="0"/>
      <w:marBottom w:val="0"/>
      <w:divBdr>
        <w:top w:val="none" w:sz="0" w:space="0" w:color="auto"/>
        <w:left w:val="none" w:sz="0" w:space="0" w:color="auto"/>
        <w:bottom w:val="none" w:sz="0" w:space="0" w:color="auto"/>
        <w:right w:val="none" w:sz="0" w:space="0" w:color="auto"/>
      </w:divBdr>
    </w:div>
    <w:div w:id="535896586">
      <w:bodyDiv w:val="1"/>
      <w:marLeft w:val="0"/>
      <w:marRight w:val="0"/>
      <w:marTop w:val="0"/>
      <w:marBottom w:val="0"/>
      <w:divBdr>
        <w:top w:val="none" w:sz="0" w:space="0" w:color="auto"/>
        <w:left w:val="none" w:sz="0" w:space="0" w:color="auto"/>
        <w:bottom w:val="none" w:sz="0" w:space="0" w:color="auto"/>
        <w:right w:val="none" w:sz="0" w:space="0" w:color="auto"/>
      </w:divBdr>
    </w:div>
    <w:div w:id="760754840">
      <w:bodyDiv w:val="1"/>
      <w:marLeft w:val="0"/>
      <w:marRight w:val="0"/>
      <w:marTop w:val="0"/>
      <w:marBottom w:val="0"/>
      <w:divBdr>
        <w:top w:val="none" w:sz="0" w:space="0" w:color="auto"/>
        <w:left w:val="none" w:sz="0" w:space="0" w:color="auto"/>
        <w:bottom w:val="none" w:sz="0" w:space="0" w:color="auto"/>
        <w:right w:val="none" w:sz="0" w:space="0" w:color="auto"/>
      </w:divBdr>
    </w:div>
    <w:div w:id="869421029">
      <w:bodyDiv w:val="1"/>
      <w:marLeft w:val="0"/>
      <w:marRight w:val="0"/>
      <w:marTop w:val="0"/>
      <w:marBottom w:val="0"/>
      <w:divBdr>
        <w:top w:val="none" w:sz="0" w:space="0" w:color="auto"/>
        <w:left w:val="none" w:sz="0" w:space="0" w:color="auto"/>
        <w:bottom w:val="none" w:sz="0" w:space="0" w:color="auto"/>
        <w:right w:val="none" w:sz="0" w:space="0" w:color="auto"/>
      </w:divBdr>
    </w:div>
    <w:div w:id="933781205">
      <w:bodyDiv w:val="1"/>
      <w:marLeft w:val="0"/>
      <w:marRight w:val="0"/>
      <w:marTop w:val="0"/>
      <w:marBottom w:val="0"/>
      <w:divBdr>
        <w:top w:val="none" w:sz="0" w:space="0" w:color="auto"/>
        <w:left w:val="none" w:sz="0" w:space="0" w:color="auto"/>
        <w:bottom w:val="none" w:sz="0" w:space="0" w:color="auto"/>
        <w:right w:val="none" w:sz="0" w:space="0" w:color="auto"/>
      </w:divBdr>
    </w:div>
    <w:div w:id="1181313106">
      <w:bodyDiv w:val="1"/>
      <w:marLeft w:val="0"/>
      <w:marRight w:val="0"/>
      <w:marTop w:val="0"/>
      <w:marBottom w:val="0"/>
      <w:divBdr>
        <w:top w:val="none" w:sz="0" w:space="0" w:color="auto"/>
        <w:left w:val="none" w:sz="0" w:space="0" w:color="auto"/>
        <w:bottom w:val="none" w:sz="0" w:space="0" w:color="auto"/>
        <w:right w:val="none" w:sz="0" w:space="0" w:color="auto"/>
      </w:divBdr>
    </w:div>
    <w:div w:id="1188374324">
      <w:bodyDiv w:val="1"/>
      <w:marLeft w:val="0"/>
      <w:marRight w:val="0"/>
      <w:marTop w:val="0"/>
      <w:marBottom w:val="0"/>
      <w:divBdr>
        <w:top w:val="none" w:sz="0" w:space="0" w:color="auto"/>
        <w:left w:val="none" w:sz="0" w:space="0" w:color="auto"/>
        <w:bottom w:val="none" w:sz="0" w:space="0" w:color="auto"/>
        <w:right w:val="none" w:sz="0" w:space="0" w:color="auto"/>
      </w:divBdr>
    </w:div>
    <w:div w:id="1286735372">
      <w:bodyDiv w:val="1"/>
      <w:marLeft w:val="0"/>
      <w:marRight w:val="0"/>
      <w:marTop w:val="0"/>
      <w:marBottom w:val="0"/>
      <w:divBdr>
        <w:top w:val="none" w:sz="0" w:space="0" w:color="auto"/>
        <w:left w:val="none" w:sz="0" w:space="0" w:color="auto"/>
        <w:bottom w:val="none" w:sz="0" w:space="0" w:color="auto"/>
        <w:right w:val="none" w:sz="0" w:space="0" w:color="auto"/>
      </w:divBdr>
    </w:div>
    <w:div w:id="1309938615">
      <w:bodyDiv w:val="1"/>
      <w:marLeft w:val="0"/>
      <w:marRight w:val="0"/>
      <w:marTop w:val="0"/>
      <w:marBottom w:val="0"/>
      <w:divBdr>
        <w:top w:val="none" w:sz="0" w:space="0" w:color="auto"/>
        <w:left w:val="none" w:sz="0" w:space="0" w:color="auto"/>
        <w:bottom w:val="none" w:sz="0" w:space="0" w:color="auto"/>
        <w:right w:val="none" w:sz="0" w:space="0" w:color="auto"/>
      </w:divBdr>
    </w:div>
    <w:div w:id="1359311606">
      <w:bodyDiv w:val="1"/>
      <w:marLeft w:val="0"/>
      <w:marRight w:val="0"/>
      <w:marTop w:val="0"/>
      <w:marBottom w:val="0"/>
      <w:divBdr>
        <w:top w:val="none" w:sz="0" w:space="0" w:color="auto"/>
        <w:left w:val="none" w:sz="0" w:space="0" w:color="auto"/>
        <w:bottom w:val="none" w:sz="0" w:space="0" w:color="auto"/>
        <w:right w:val="none" w:sz="0" w:space="0" w:color="auto"/>
      </w:divBdr>
    </w:div>
    <w:div w:id="1498378259">
      <w:bodyDiv w:val="1"/>
      <w:marLeft w:val="0"/>
      <w:marRight w:val="0"/>
      <w:marTop w:val="0"/>
      <w:marBottom w:val="0"/>
      <w:divBdr>
        <w:top w:val="none" w:sz="0" w:space="0" w:color="auto"/>
        <w:left w:val="none" w:sz="0" w:space="0" w:color="auto"/>
        <w:bottom w:val="none" w:sz="0" w:space="0" w:color="auto"/>
        <w:right w:val="none" w:sz="0" w:space="0" w:color="auto"/>
      </w:divBdr>
    </w:div>
    <w:div w:id="1527985701">
      <w:bodyDiv w:val="1"/>
      <w:marLeft w:val="0"/>
      <w:marRight w:val="0"/>
      <w:marTop w:val="0"/>
      <w:marBottom w:val="0"/>
      <w:divBdr>
        <w:top w:val="none" w:sz="0" w:space="0" w:color="auto"/>
        <w:left w:val="none" w:sz="0" w:space="0" w:color="auto"/>
        <w:bottom w:val="none" w:sz="0" w:space="0" w:color="auto"/>
        <w:right w:val="none" w:sz="0" w:space="0" w:color="auto"/>
      </w:divBdr>
    </w:div>
    <w:div w:id="199833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tj\AppData\Local\Packages\Microsoft.Office.Desktop_8wekyb3d8bbwe\LocalCache\Roaming\Microsoft\Templates\Write%20a%20screenpla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8D51034AFD47739393F2E1179D8DC0"/>
        <w:category>
          <w:name w:val="General"/>
          <w:gallery w:val="placeholder"/>
        </w:category>
        <w:types>
          <w:type w:val="bbPlcHdr"/>
        </w:types>
        <w:behaviors>
          <w:behavior w:val="content"/>
        </w:behaviors>
        <w:guid w:val="{E376BA9C-7649-4068-93EF-9D2F9019832C}"/>
      </w:docPartPr>
      <w:docPartBody>
        <w:p w:rsidR="0074526C" w:rsidRDefault="0030573D">
          <w:pPr>
            <w:pStyle w:val="7A8D51034AFD47739393F2E1179D8DC0"/>
          </w:pPr>
          <w:r w:rsidRPr="00860EE4">
            <w:t>FADE 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526">
    <w:altName w:val="Calibri"/>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66A52"/>
    <w:multiLevelType w:val="multilevel"/>
    <w:tmpl w:val="864A385A"/>
    <w:lvl w:ilvl="0">
      <w:start w:val="1"/>
      <w:numFmt w:val="bullet"/>
      <w:lvlText w:val=""/>
      <w:lvlJc w:val="left"/>
      <w:pPr>
        <w:ind w:left="360" w:hanging="360"/>
      </w:pPr>
      <w:rPr>
        <w:rFonts w:ascii="Symbol" w:hAnsi="Symbol" w:hint="default"/>
        <w:color w:val="3465A4"/>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9638770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8C"/>
    <w:rsid w:val="00090858"/>
    <w:rsid w:val="000A6F1C"/>
    <w:rsid w:val="000B5262"/>
    <w:rsid w:val="0012484D"/>
    <w:rsid w:val="001716CE"/>
    <w:rsid w:val="001A20BE"/>
    <w:rsid w:val="001F0127"/>
    <w:rsid w:val="00262979"/>
    <w:rsid w:val="0030573D"/>
    <w:rsid w:val="00311E79"/>
    <w:rsid w:val="0034121E"/>
    <w:rsid w:val="00345141"/>
    <w:rsid w:val="003642A8"/>
    <w:rsid w:val="00377AF5"/>
    <w:rsid w:val="003800A9"/>
    <w:rsid w:val="00385B32"/>
    <w:rsid w:val="003A0E0E"/>
    <w:rsid w:val="004159FC"/>
    <w:rsid w:val="00426356"/>
    <w:rsid w:val="00436DBD"/>
    <w:rsid w:val="00440597"/>
    <w:rsid w:val="00486086"/>
    <w:rsid w:val="004868C5"/>
    <w:rsid w:val="0055471D"/>
    <w:rsid w:val="0059001B"/>
    <w:rsid w:val="00690FC2"/>
    <w:rsid w:val="0074526C"/>
    <w:rsid w:val="007A7846"/>
    <w:rsid w:val="007E71DF"/>
    <w:rsid w:val="00813565"/>
    <w:rsid w:val="00844E9C"/>
    <w:rsid w:val="008D7028"/>
    <w:rsid w:val="00983587"/>
    <w:rsid w:val="009A0FDA"/>
    <w:rsid w:val="009C457A"/>
    <w:rsid w:val="009E7B80"/>
    <w:rsid w:val="00A41277"/>
    <w:rsid w:val="00A45107"/>
    <w:rsid w:val="00A61D02"/>
    <w:rsid w:val="00A71618"/>
    <w:rsid w:val="00B04F1C"/>
    <w:rsid w:val="00B121A8"/>
    <w:rsid w:val="00B45592"/>
    <w:rsid w:val="00B5096B"/>
    <w:rsid w:val="00B778CF"/>
    <w:rsid w:val="00BE3ECA"/>
    <w:rsid w:val="00C3376E"/>
    <w:rsid w:val="00D64A8C"/>
    <w:rsid w:val="00D73B99"/>
    <w:rsid w:val="00D7525C"/>
    <w:rsid w:val="00D819B4"/>
    <w:rsid w:val="00E84AE5"/>
    <w:rsid w:val="00EA1AB5"/>
    <w:rsid w:val="00F36F08"/>
    <w:rsid w:val="00F6066D"/>
    <w:rsid w:val="00F81411"/>
    <w:rsid w:val="00F82CB2"/>
    <w:rsid w:val="00FA614D"/>
    <w:rsid w:val="00FB4755"/>
    <w:rsid w:val="00FB6D05"/>
    <w:rsid w:val="00FE0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spacing w:line="480" w:lineRule="auto"/>
      <w:ind w:firstLine="720"/>
      <w:jc w:val="center"/>
      <w:outlineLvl w:val="0"/>
    </w:pPr>
    <w:rPr>
      <w:rFonts w:ascii="Calibri" w:eastAsia="Times New Roman" w:hAnsi="Calibri" w:cs="Courier"/>
      <w:b/>
      <w:bCs/>
      <w:color w:val="3465A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before="2160" w:line="252" w:lineRule="auto"/>
      <w:jc w:val="center"/>
    </w:pPr>
    <w:rPr>
      <w:rFonts w:asciiTheme="majorHAnsi" w:eastAsiaTheme="majorEastAsia" w:hAnsiTheme="majorHAnsi" w:cstheme="majorBidi"/>
      <w:caps/>
      <w:spacing w:val="-10"/>
      <w:kern w:val="28"/>
      <w:sz w:val="24"/>
      <w:szCs w:val="56"/>
    </w:rPr>
  </w:style>
  <w:style w:type="character" w:customStyle="1" w:styleId="TitleChar">
    <w:name w:val="Title Char"/>
    <w:basedOn w:val="DefaultParagraphFont"/>
    <w:link w:val="Title"/>
    <w:uiPriority w:val="10"/>
    <w:rPr>
      <w:rFonts w:asciiTheme="majorHAnsi" w:eastAsiaTheme="majorEastAsia" w:hAnsiTheme="majorHAnsi" w:cstheme="majorBidi"/>
      <w:caps/>
      <w:spacing w:val="-10"/>
      <w:kern w:val="28"/>
      <w:sz w:val="24"/>
      <w:szCs w:val="56"/>
    </w:rPr>
  </w:style>
  <w:style w:type="paragraph" w:customStyle="1" w:styleId="7A8D51034AFD47739393F2E1179D8DC0">
    <w:name w:val="7A8D51034AFD47739393F2E1179D8DC0"/>
  </w:style>
  <w:style w:type="character" w:customStyle="1" w:styleId="Heading1Char">
    <w:name w:val="Heading 1 Char"/>
    <w:basedOn w:val="DefaultParagraphFont"/>
    <w:link w:val="Heading1"/>
    <w:rPr>
      <w:rFonts w:ascii="Calibri" w:eastAsia="Times New Roman" w:hAnsi="Calibri" w:cs="Courier"/>
      <w:b/>
      <w:bCs/>
      <w:color w:val="3465A4"/>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Screenplay">
      <a:majorFont>
        <a:latin typeface="Courier New"/>
        <a:ea typeface=""/>
        <a:cs typeface=""/>
      </a:majorFont>
      <a:minorFont>
        <a:latin typeface="Courier Ne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0AF3B4-4A29-4671-A3FB-D7C7F859B68D}">
  <ds:schemaRefs>
    <ds:schemaRef ds:uri="http://schemas.microsoft.com/sharepoint/v3/contenttype/forms"/>
  </ds:schemaRefs>
</ds:datastoreItem>
</file>

<file path=customXml/itemProps2.xml><?xml version="1.0" encoding="utf-8"?>
<ds:datastoreItem xmlns:ds="http://schemas.openxmlformats.org/officeDocument/2006/customXml" ds:itemID="{EFF0764C-D8A9-4445-81EB-F12FF183070E}">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0A1744EC-CE08-42A8-82F4-5D9AD2A733E7}">
  <ds:schemaRefs>
    <ds:schemaRef ds:uri="http://schemas.openxmlformats.org/officeDocument/2006/bibliography"/>
  </ds:schemaRefs>
</ds:datastoreItem>
</file>

<file path=customXml/itemProps4.xml><?xml version="1.0" encoding="utf-8"?>
<ds:datastoreItem xmlns:ds="http://schemas.openxmlformats.org/officeDocument/2006/customXml" ds:itemID="{180B909D-9885-4455-A12D-2E100423F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Write a screenplay</Template>
  <TotalTime>44</TotalTime>
  <Pages>95</Pages>
  <Words>14965</Words>
  <Characters>67198</Characters>
  <Application>Microsoft Office Word</Application>
  <DocSecurity>0</DocSecurity>
  <Lines>3199</Lines>
  <Paragraphs>2347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Nolan McDermott</cp:lastModifiedBy>
  <cp:revision>6</cp:revision>
  <dcterms:created xsi:type="dcterms:W3CDTF">2024-04-20T15:16:00Z</dcterms:created>
  <dcterms:modified xsi:type="dcterms:W3CDTF">2026-07-23T18:18:00Z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