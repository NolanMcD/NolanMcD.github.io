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4AC7F" w14:textId="77777777" w:rsidR="00B86A45" w:rsidRDefault="00722F5E"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softHyphen/>
      </w:r>
      <w:r>
        <w:rPr>
          <w:rFonts w:ascii="Times New Roman" w:hAnsi="Times New Roman"/>
        </w:rPr>
        <w:softHyphen/>
      </w:r>
      <w:r>
        <w:rPr>
          <w:rFonts w:ascii="Times New Roman" w:hAnsi="Times New Roman"/>
        </w:rPr>
        <w:softHyphen/>
      </w:r>
      <w:r>
        <w:rPr>
          <w:rFonts w:ascii="Times New Roman" w:hAnsi="Times New Roman"/>
        </w:rPr>
        <w:softHyphen/>
      </w:r>
    </w:p>
    <w:p w14:paraId="071A4075" w14:textId="77777777" w:rsidR="00F07154" w:rsidRDefault="00F07154">
      <w:pPr>
        <w:pStyle w:val="BodyText"/>
        <w:rPr>
          <w:rFonts w:ascii="Times New Roman" w:hAnsi="Times New Roman"/>
        </w:rPr>
      </w:pPr>
    </w:p>
    <w:p w14:paraId="15278473" w14:textId="77777777" w:rsidR="00F07154" w:rsidRDefault="00F07154">
      <w:pPr>
        <w:pStyle w:val="BodyText"/>
        <w:rPr>
          <w:rFonts w:ascii="Times New Roman" w:hAnsi="Times New Roman"/>
        </w:rPr>
      </w:pPr>
    </w:p>
    <w:p w14:paraId="2810EF3E" w14:textId="77777777" w:rsidR="00F07154" w:rsidRDefault="00F07154">
      <w:pPr>
        <w:pStyle w:val="BodyText"/>
        <w:rPr>
          <w:rFonts w:ascii="Times New Roman" w:hAnsi="Times New Roman"/>
        </w:rPr>
      </w:pPr>
    </w:p>
    <w:p w14:paraId="2CB6F198" w14:textId="65B968F9" w:rsidR="00B86A45" w:rsidRPr="00CF4684" w:rsidRDefault="007F1659" w:rsidP="00806542">
      <w:pPr>
        <w:spacing w:before="2160"/>
        <w:jc w:val="center"/>
      </w:pPr>
      <w:r>
        <w:t>The Broken Sword</w:t>
      </w:r>
    </w:p>
    <w:p w14:paraId="015F266B" w14:textId="6E05B61E" w:rsidR="00B86A45" w:rsidRPr="003654FD" w:rsidRDefault="007F1659" w:rsidP="003654FD">
      <w:pPr>
        <w:pStyle w:val="Subtitle"/>
      </w:pPr>
      <w:r>
        <w:t>Written By</w:t>
      </w:r>
    </w:p>
    <w:p w14:paraId="3A519450" w14:textId="3117E327" w:rsidR="00B86A45" w:rsidRPr="00806542" w:rsidRDefault="00806542" w:rsidP="003654FD">
      <w:pPr>
        <w:pStyle w:val="Author"/>
      </w:pPr>
      <w:r>
        <w:t>Nolan McDermott</w:t>
      </w:r>
    </w:p>
    <w:p w14:paraId="66B398CD" w14:textId="77777777" w:rsidR="00B86A45" w:rsidRDefault="00B86A45" w:rsidP="002A74C3">
      <w:pPr>
        <w:pStyle w:val="TipText"/>
      </w:pPr>
    </w:p>
    <w:p w14:paraId="12F9F0AE" w14:textId="77777777" w:rsidR="00806542" w:rsidRDefault="00564BA4" w:rsidP="00806542">
      <w:pPr>
        <w:pStyle w:val="CompanyInformation"/>
      </w:pPr>
      <w:r>
        <w:fldChar w:fldCharType="begin"/>
      </w:r>
      <w:r>
        <w:instrText xml:space="preserve"> ADVANCE  \d </w:instrText>
      </w:r>
      <w:r w:rsidR="002A74C3">
        <w:instrText>20</w:instrText>
      </w:r>
      <w:r>
        <w:instrText xml:space="preserve">0 </w:instrText>
      </w:r>
      <w:r>
        <w:fldChar w:fldCharType="end"/>
      </w:r>
      <w:r w:rsidR="00BE3218">
        <w:t>The US. Film Department</w:t>
      </w:r>
      <w:r w:rsidR="00806542" w:rsidRPr="00806542">
        <w:t xml:space="preserve"> </w:t>
      </w:r>
    </w:p>
    <w:p w14:paraId="1992EE86" w14:textId="77777777" w:rsidR="00806542" w:rsidRDefault="00806542" w:rsidP="00806542">
      <w:pPr>
        <w:pStyle w:val="CompanyInformation"/>
      </w:pPr>
      <w:r>
        <w:t>1111 SW 1</w:t>
      </w:r>
      <w:r w:rsidRPr="00F90384">
        <w:rPr>
          <w:vertAlign w:val="superscript"/>
        </w:rPr>
        <w:t>st</w:t>
      </w:r>
      <w:r>
        <w:t xml:space="preserve"> Brickell Ave</w:t>
      </w:r>
    </w:p>
    <w:p w14:paraId="34D53DB5" w14:textId="77777777" w:rsidR="00806542" w:rsidRDefault="00806542" w:rsidP="00806542">
      <w:pPr>
        <w:pStyle w:val="CompanyInformation"/>
      </w:pPr>
      <w:r>
        <w:t>(516) 554-7741</w:t>
      </w:r>
    </w:p>
    <w:p w14:paraId="73AD16FA" w14:textId="77777777" w:rsidR="00806542" w:rsidRDefault="00806542" w:rsidP="00806542">
      <w:pPr>
        <w:pStyle w:val="CompanyInformation"/>
      </w:pPr>
      <w:r>
        <w:t>Njm108@miami.edu</w:t>
      </w:r>
    </w:p>
    <w:p>
      <w:pPr>
        <w:pStyle w:val="FadeInActionSceneSetting"/>
        <w:rPr>
          <w:b/>
          <w:bCs/>
        </w:rPr>
        <w:pageBreakBefore/>
      </w:pPr>
      <w:r>
        <w:t>EXT. TRAINING GROUND OUTSIDE CLOVER - MORNING</w:t>
      </w:r>
    </w:p>
    <w:p>
      <w:r>
        <w:t>Steel rings across a patch of trampled grass. Beyond it, the village of Clover wakes.</w:t>
      </w:r>
    </w:p>
    <w:p>
      <w:r>
        <w:t>The YOUNG KNIGHT turns aside a cut from the OLD KNIGHT OF CLOVER. A quick step, a twist -- the old man's sword drops. The young man stops his point an inch from his teacher's chest.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Yield?</w:t>
      </w:r>
    </w:p>
    <w:p>
      <w:r>
        <w:t>The Old Knight looks past the blade.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Who are you protecting?</w:t>
      </w:r>
    </w:p>
    <w:p>
      <w:r>
        <w:t>The young man's smile fades. He lowers his sword.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 thought we were practicing.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We are.</w:t>
      </w:r>
    </w:p>
    <w:p>
      <w:r>
        <w:t>A CHILD approaches along the path, struggling with a pail of water. The Old Knight stoops for his sword. The young man immediately raises his guard.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You know how to beat me. What else?</w:t>
      </w:r>
    </w:p>
    <w:p>
      <w:r>
        <w:t>The child stops, waiting for the blades to clear the path. Water slops over the rim.</w:t>
      </w:r>
    </w:p>
    <w:p>
      <w:r>
        <w:t>The Young Knight notices. He sheathes his sword and takes the pail. The child rubs a reddened palm.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Which house?</w:t>
      </w:r>
    </w:p>
    <w:p>
      <w:r>
        <w:t>The child points toward Clover. The Old Knight steps aside.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A sword is only as honorable as the hand holding it.</w:t>
      </w:r>
    </w:p>
    <w:p>
      <w:r>
        <w:t>The young man glances back.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You'll meet men who can't stop you drawing it. That doesn't make it your right.</w:t>
      </w:r>
    </w:p>
    <w:p>
      <w:r>
        <w:t>The Young Knight nods. He follows the child toward the village, the pail swinging gently at his side.</w:t>
      </w:r>
    </w:p>
    <w:p>
      <w:r>
        <w:t>The Old Knight watches him go, then sheathes his own sword.</w:t>
      </w:r>
    </w:p>
    <w:p>
      <w:pPr>
        <w:pStyle w:val="FadeInActionSceneSetting"/>
        <w:rPr>
          <w:b/>
          <w:bCs/>
        </w:rPr>
      </w:pPr>
      <w:r>
        <w:t>EXT. CLOVER - TOWN SQUARE - DAY</w:t>
      </w:r>
    </w:p>
    <w:p>
      <w:r>
        <w:t>A few benches face the well. Beyond the last houses, open country stretches to the tree line.</w:t>
      </w:r>
    </w:p>
    <w:p>
      <w:r>
        <w:t>Clover has squeezed the ceremony between its chores. A baker stands dusted with flour. Someone still holds a chicken.</w:t>
      </w:r>
    </w:p>
    <w:p>
      <w:r>
        <w:t>The YOUNG KNIGHT kneels before his teacher. He straightens his back, then wonders what to do with his hands.</w:t>
      </w:r>
    </w:p>
    <w:p>
      <w:r>
        <w:t>The OLD KNIGHT unfastens a worn silver clover from his cloak.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Will you keep watch over this town, and answer when its people call?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 will.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Will you give your strength to those who need it, and hold yourself responsible for its use?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 will.</w:t>
      </w:r>
    </w:p>
    <w:p>
      <w:r>
        <w:t>The Old Knight pins the clover to his student's cloak. An old dent runs through one leaf.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Then rise, Knight of Clover.</w:t>
      </w:r>
    </w:p>
    <w:p>
      <w:r>
        <w:t>He rises to warm applause. The child from the path whistles through two fingers. The Young Knight finds the child in the crowd and grins.</w:t>
      </w:r>
    </w:p>
    <w:p>
      <w:r>
        <w:t>He touches the insignia. His hand is trembling. He drops it before anyone notices.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Breathe. They already know you.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That's what worries me.</w:t>
      </w:r>
    </w:p>
    <w:p>
      <w:r>
        <w:t>The Old Knight smiles. Around them, benches scrape back. The baker begins handing out rolls.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Clover's a quiet place. You'll have time to grow into it.</w:t>
      </w:r>
    </w:p>
    <w:p>
      <w:r>
        <w:t>A woman presses a warm roll into the new knight's hand and squeezes his arm. Before he can thank her, another neighbor steps forward.</w:t>
      </w:r>
    </w:p>
    <w:p>
      <w:r>
        <w:t>The Old Knight moves aside to let them through.</w:t>
      </w:r>
    </w:p>
    <w:p>
      <w:pPr>
        <w:pStyle w:val="FadeInActionSceneSetting"/>
        <w:rPr>
          <w:b/>
          <w:bCs/>
        </w:rPr>
      </w:pPr>
      <w:r>
        <w:t>INT. CLOVER - TAVERN - NIGHT</w:t>
      </w:r>
    </w:p>
    <w:p>
      <w:r>
        <w:t>Tables pushed together. Muddy boots beneath them. The YOUNG KNIGHT squeezes past neighbors with two brimming mugs.</w:t>
      </w:r>
    </w:p>
    <w:p>
      <w:r>
        <w:t>MARA, the innkeeper, catches a spill with her apron. She has been doing this for him for years.</w:t>
      </w:r>
    </w:p>
    <w:p>
      <w:pPr>
        <w:pStyle w:val="CharacterName"/>
      </w:pPr>
      <w:r>
        <w:t>MARA</w:t>
      </w:r>
    </w:p>
    <w:p>
      <w:pPr>
        <w:pStyle w:val="Dialogue"/>
      </w:pPr>
      <w:r>
        <w:t>Mind the floor, Sir.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You never minded it before.</w:t>
      </w:r>
    </w:p>
    <w:p>
      <w:pPr>
        <w:pStyle w:val="CharacterName"/>
      </w:pPr>
      <w:r>
        <w:t>MARA</w:t>
      </w:r>
    </w:p>
    <w:p>
      <w:pPr>
        <w:pStyle w:val="Dialogue"/>
      </w:pPr>
      <w:r>
        <w:t>You never wore your best cloak to spill on it.</w:t>
      </w:r>
    </w:p>
    <w:p>
      <w:r>
        <w:t>She lifts the cloak clear of a puddle and steers him toward a chair.</w:t>
      </w:r>
    </w:p>
    <w:p>
      <w:r>
        <w:t>BRAM, the blacksmith, makes room. A burn scars his wrist. He notices the loose clasp on the young man's sword belt and pinches it tight with one broad thumb.</w:t>
      </w:r>
    </w:p>
    <w:p>
      <w:pPr>
        <w:pStyle w:val="CharacterName"/>
      </w:pPr>
      <w:r>
        <w:t>BRAM</w:t>
      </w:r>
    </w:p>
    <w:p>
      <w:pPr>
        <w:pStyle w:val="Dialogue"/>
      </w:pPr>
      <w:r>
        <w:t>Bring that round tomorrow, Sir.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You too?</w:t>
      </w:r>
    </w:p>
    <w:p>
      <w:r>
        <w:t>Bram hides a smile in his mug.</w:t>
      </w:r>
    </w:p>
    <w:p>
      <w:r>
        <w:t>Across the table, EDA, a farmer, tears a heel of bread in half. She gives the larger piece to the child from the path, her daughter NELL.</w:t>
      </w:r>
    </w:p>
    <w:p>
      <w:pPr>
        <w:pStyle w:val="CharacterName"/>
      </w:pPr>
      <w:r>
        <w:t>NELL</w:t>
      </w:r>
    </w:p>
    <w:p>
      <w:pPr>
        <w:pStyle w:val="Dialogue"/>
      </w:pPr>
      <w:r>
        <w:t>Will you still carry our water, Sir?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Only if you stop calling me that.</w:t>
      </w:r>
    </w:p>
    <w:p>
      <w:pPr>
        <w:pStyle w:val="CharacterName"/>
      </w:pPr>
      <w:r>
        <w:t>NELL</w:t>
      </w:r>
    </w:p>
    <w:p>
      <w:pPr>
        <w:pStyle w:val="Dialogue"/>
      </w:pPr>
      <w:r>
        <w:t>Yes, Sir.</w:t>
      </w:r>
    </w:p>
    <w:p>
      <w:r>
        <w:t>Laughter. Eda nudges a plate toward him before it can disappear down the table.</w:t>
      </w:r>
    </w:p>
    <w:p>
      <w:r>
        <w:t>The OLD KNIGHT sits by the hearth, his sword belt hanging from a peg. Mara offers him another drink. He almost covers his mug, then lets her fill it.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First time in thirty years I can finish one slowly.</w:t>
      </w:r>
    </w:p>
    <w:p>
      <w:r>
        <w:t>The Young Knight raises his mug to him. His teacher settles deeper into his chair.</w:t>
      </w:r>
    </w:p>
    <w:p>
      <w:r>
        <w:t>Nell reaches for the bread. Without breaking conversation, the new Knight of Clover passes it to her.</w:t>
      </w:r>
    </w:p>
    <w:p>
      <w:pPr>
        <w:pStyle w:val="FadeInActionSceneSetting"/>
        <w:rPr>
          <w:b/>
          <w:bCs/>
        </w:rPr>
      </w:pPr>
      <w:r>
        <w:t>INT. CLOVER - TAVERN - CONTINUOUS</w:t>
      </w:r>
    </w:p>
    <w:p>
      <w:r>
        <w:t>The doors bang open.</w:t>
      </w:r>
    </w:p>
    <w:p>
      <w:r>
        <w:t>BACKBREAKER ducks beneath the lintel. Three men follow him. An iron club hangs from his fist, its thick head dented and blunt, its grip wrapped in filthy leather.</w:t>
      </w:r>
    </w:p>
    <w:p>
      <w:r>
        <w:t>Mara stops pouring. Bram lowers his mug.</w:t>
      </w:r>
    </w:p>
    <w:p>
      <w:pPr>
        <w:pStyle w:val="CharacterName"/>
      </w:pPr>
      <w:r>
        <w:t>MARA</w:t>
      </w:r>
    </w:p>
    <w:p>
      <w:pPr>
        <w:pStyle w:val="Dialogue"/>
      </w:pPr>
      <w:r>
        <w:t>Backbreaker.</w:t>
      </w:r>
    </w:p>
    <w:p>
      <w:r>
        <w:t>He drags a chair from the table. Its legs scrape through the silence. Eda draws Nell onto her lap to make room.</w:t>
      </w:r>
    </w:p>
    <w:p>
      <w:r>
        <w:t>Backbreaker takes the child's bread. One of his men lifts a jug from behind the counter.</w:t>
      </w:r>
    </w:p>
    <w:p>
      <w:pPr>
        <w:pStyle w:val="CharacterName"/>
      </w:pPr>
      <w:r>
        <w:t>MARA</w:t>
      </w:r>
    </w:p>
    <w:p>
      <w:pPr>
        <w:pStyle w:val="Dialogue"/>
      </w:pPr>
      <w:r>
        <w:t>You pay before you drink.</w:t>
      </w:r>
    </w:p>
    <w:p>
      <w:r>
        <w:t>He lays the club across the table. A bowl tips, spilling broth into Eda's lap. She flinches but makes no sound.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Put it on my account.</w:t>
      </w:r>
    </w:p>
    <w:p>
      <w:r>
        <w:t>His men laugh. The Young Knight rises.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She asked you to pay.</w:t>
      </w:r>
    </w:p>
    <w:p>
      <w:r>
        <w:t>Backbreaker notices the silver clover.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That yours?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I'm the Knight of Clover.</w:t>
      </w:r>
    </w:p>
    <w:p>
      <w:r>
        <w:t>Backbreaker looks from the young man to the Old Knight by the hearth.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Already? He still looks frightened of you.</w:t>
      </w:r>
    </w:p>
    <w:p>
      <w:r>
        <w:t>The young man keeps his hands at his sides.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Pay Mara. You can eat like everyone else.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And you'll have the honor of letting me?</w:t>
      </w:r>
    </w:p>
    <w:p>
      <w:r>
        <w:t>He wipes his greasy fingers on the edge of the young man's cloak.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There. Something else for her to wash. All this honor keeps her busy.</w:t>
      </w:r>
    </w:p>
    <w:p>
      <w:r>
        <w:t>Mara sets the jug down. Behind Backbreaker, Eda edges Nell toward Bram. The Young Knight waits until the child is clear before meeting Backbreaker's eyes again.</w:t>
      </w:r>
    </w:p>
    <w:p>
      <w:pPr>
        <w:pStyle w:val="FadeInActionSceneSetting"/>
        <w:rPr>
          <w:b/>
          <w:bCs/>
        </w:rPr>
      </w:pPr>
      <w:r>
        <w:t>INT. CLOVER - TAVERN - CONTINUOUS</w:t>
      </w:r>
    </w:p>
    <w:p>
      <w:r>
        <w:t>Bram guides Nell behind him, into Eda's arms.</w:t>
      </w:r>
    </w:p>
    <w:p>
      <w:pPr>
        <w:pStyle w:val="CharacterName"/>
      </w:pPr>
      <w:r>
        <w:t>BRAM</w:t>
      </w:r>
    </w:p>
    <w:p>
      <w:pPr>
        <w:pStyle w:val="Dialogue"/>
      </w:pPr>
      <w:r>
        <w:t>Mara buys that food. Same as anyone. Pay her.</w:t>
      </w:r>
    </w:p>
    <w:p>
      <w:r>
        <w:t>Backbreaker looks up at him. He takes another bite.</w:t>
      </w:r>
    </w:p>
    <w:p>
      <w:pPr>
        <w:pStyle w:val="CharacterName"/>
      </w:pPr>
      <w:r>
        <w:t>BRAM</w:t>
      </w:r>
    </w:p>
    <w:p>
      <w:pPr>
        <w:pStyle w:val="Dialogue"/>
      </w:pPr>
      <w:r>
        <w:t>You heard me.</w:t>
      </w:r>
    </w:p>
    <w:p>
      <w:r>
        <w:t>Backbreaker's hand closes around the club.</w:t>
      </w:r>
    </w:p>
    <w:p>
      <w:r>
        <w:t>One short swing. The iron catches Bram beneath the ear.</w:t>
      </w:r>
    </w:p>
    <w:p>
      <w:r>
        <w:t>He drops against the table, overturning his mug. Before he can fall clear, Backbreaker brings the club down on his head.</w:t>
      </w:r>
    </w:p>
    <w:p>
      <w:r>
        <w:t>Bram hits the floor. Still.</w:t>
      </w:r>
    </w:p>
    <w:p>
      <w:r>
        <w:t>The Young Knight stands frozen. The clasp Bram repaired is bright against his belt.</w:t>
      </w:r>
    </w:p>
    <w:p>
      <w:r>
        <w:t>Eda turns Nell's face into her skirt. A chair falls somewhere behind them. Nobody picks it up.</w:t>
      </w:r>
    </w:p>
    <w:p>
      <w:r>
        <w:t>The Old Knight rises from the hearth, one hand reaching toward his sword belt on the peg.</w:t>
      </w:r>
    </w:p>
    <w:p>
      <w:r>
        <w:t>Mara kneels beside Bram. She touches his neck, waits, then presses harder. Her eyes lift to the Young Knight. She shakes her head.</w:t>
      </w:r>
    </w:p>
    <w:p>
      <w:pPr>
        <w:pStyle w:val="CharacterName"/>
      </w:pPr>
      <w:r>
        <w:t>MARA</w:t>
      </w:r>
    </w:p>
    <w:p>
      <w:pPr>
        <w:pStyle w:val="Dialogue"/>
      </w:pPr>
      <w:r>
        <w:t>Get out.</w:t>
      </w:r>
    </w:p>
    <w:p>
      <w:r>
        <w:t>Backbreaker catches her by the hair as she starts to stand. He pulls her up against the table. Her hands fly to his wrist.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You still want paying?</w:t>
      </w:r>
    </w:p>
    <w:p>
      <w:r>
        <w:t>His club rises.</w:t>
      </w:r>
    </w:p>
    <w:p>
      <w:r>
        <w:t>Steel leaves the Young Knight's scabbard. He steps within reach of the club and sets his point beneath Backbreaker's jaw.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Let her go.</w:t>
      </w:r>
    </w:p>
    <w:p>
      <w:r>
        <w:t>Backbreaker stops. His men push back from the table.</w:t>
      </w:r>
    </w:p>
    <w:p>
      <w:r>
        <w:t>The young man watches the hand tangled in Mara's hair. His sword stays level.</w:t>
      </w:r>
    </w:p>
    <w:p>
      <w:pPr>
        <w:pStyle w:val="FadeInActionSceneSetting"/>
        <w:rPr>
          <w:b/>
          <w:bCs/>
        </w:rPr>
      </w:pPr>
      <w:r>
        <w:t>INT. CLOVER - TAVERN - CONTINUOUS</w:t>
      </w:r>
    </w:p>
    <w:p>
      <w:r>
        <w:t>The Old Knight takes his sword from the peg. He leaves the belt hanging.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Backbreaker. Let her go. You know me.</w:t>
      </w:r>
    </w:p>
    <w:p>
      <w:r>
        <w:t>Backbreaker glances at him. His grip loosens. Mara pulls free and stumbles behind the Young Knight.</w:t>
      </w:r>
    </w:p>
    <w:p>
      <w:r>
        <w:t>The Old Knight steps between the two men, his blade low. He eases his student back with his free hand.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Thought you were finished.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So did I.</w:t>
      </w:r>
    </w:p>
    <w:p>
      <w:r>
        <w:t>Through the open doors: a mounted man waits across the square. Another emerges from the lane beside him. Neither looks surprised by the silence inside.</w:t>
      </w:r>
    </w:p>
    <w:p>
      <w:r>
        <w:t>The Old Knight speaks without turning his head.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His riders are outside. More will be close. Take the back door. Ride to the central city.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I'm the Knight of Clover. I can't leave.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Find the royal guard. Tell them Backbreaker is here. Bring soldiers.</w:t>
      </w:r>
    </w:p>
    <w:p>
      <w:r>
        <w:t>The young man looks down at Bram. Mara has covered his face with her apron.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We can hold them together.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Two swords. And who guards the houses? The fields?</w:t>
      </w:r>
    </w:p>
    <w:p>
      <w:r>
        <w:t>The young man has no answer.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Clover needs help. You can still reach it.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What are you whispering about?</w:t>
      </w:r>
    </w:p>
    <w:p>
      <w:r>
        <w:t>The Old Knight advances a step. Backbreaker lifts the club from his shoulder.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Go. I'll keep him here.</w:t>
      </w:r>
    </w:p>
    <w:p>
      <w:r>
        <w:t>Behind his teacher, the Young Knight lowers his sword. He looks toward the kitchen door. Mara meets his eyes and moves aside.</w:t>
      </w:r>
    </w:p>
    <w:p>
      <w:pPr>
        <w:pStyle w:val="FadeInActionSceneSetting"/>
        <w:rPr>
          <w:b/>
          <w:bCs/>
        </w:rPr>
      </w:pPr>
      <w:r>
        <w:t>INT. CLOVER - TAVERN - CONTINUOUS</w:t>
      </w:r>
    </w:p>
    <w:p>
      <w:r>
        <w:t>The Young Knight reaches the kitchen door. He stops with his hand against it.</w:t>
      </w:r>
    </w:p>
    <w:p>
      <w:r>
        <w:t>Backbreaker swings. The Old Knight slips outside the club and opens a cut along his forearm. A second stroke catches his cheek before he can recover.</w:t>
      </w:r>
    </w:p>
    <w:p>
      <w:r>
        <w:t>The Old Knight never looks back.</w:t>
      </w:r>
    </w:p>
    <w:p>
      <w:pPr>
        <w:pStyle w:val="CharacterName"/>
      </w:pPr>
      <w:r>
        <w:t>OLD KNIGHT</w:t>
      </w:r>
    </w:p>
    <w:p>
      <w:pPr>
        <w:pStyle w:val="Dialogue"/>
      </w:pPr>
      <w:r>
        <w:t>Go.</w:t>
      </w:r>
    </w:p>
    <w:p>
      <w:r>
        <w:t>The Young Knight pushes through the door. It swings shut behind him.</w:t>
      </w:r>
    </w:p>
    <w:p>
      <w:r>
        <w:t>Backbreaker touches his cheek. Blood on his fingers. He grins.</w:t>
      </w:r>
    </w:p>
    <w:p>
      <w:r>
        <w:t>He drives forward again. The Old Knight turns him with a short parry, steps clear and cuts his shoulder. Backbreaker scarcely checks his stride.</w:t>
      </w:r>
    </w:p>
    <w:p>
      <w:r>
        <w:t>One of the gang kicks a bench into the Old Knight's calves. He stumbles. Backbreaker flings a mug at his face and follows it with the club.</w:t>
      </w:r>
    </w:p>
    <w:p>
      <w:r>
        <w:t>The Old Knight ducks the mug. Steel meets iron. The blow jars his arm.</w:t>
      </w:r>
    </w:p>
    <w:p>
      <w:r>
        <w:t>Backbreaker strikes the blade again. And again. Each time the Old Knight moves it, the club follows. He is hunting the sword.</w:t>
      </w:r>
    </w:p>
    <w:p>
      <w:r>
        <w:t>The Old Knight withdraws his blade and thrusts. Backbreaker twists; the point scores his ribs. He crashes into the old man before he can pull away.</w:t>
      </w:r>
    </w:p>
    <w:p>
      <w:r>
        <w:t>A boot hooks behind the Old Knight's heel. Backbreaker slams him against the table, trapping his sword across its edge beneath the iron club.</w:t>
      </w:r>
    </w:p>
    <w:p>
      <w:r>
        <w:t>The Old Knight wrenches at the hilt. Backbreaker bears down.</w:t>
      </w:r>
    </w:p>
    <w:p>
      <w:r>
        <w:t>CRACK.</w:t>
      </w:r>
    </w:p>
    <w:p>
      <w:r>
        <w:t>The blade snaps. Its broken length skitters between the bowls.</w:t>
      </w:r>
    </w:p>
    <w:p>
      <w:r>
        <w:t>Backbreaker releases him. He could strike now. Instead, he steps back to admire the jagged stub in the old man's hand.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Go on. Show them.</w:t>
      </w:r>
    </w:p>
    <w:p>
      <w:r>
        <w:t>His men laugh. The Old Knight tries to steady his damaged grip. Backbreaker watches his face, enjoying the effort.</w:t>
      </w:r>
    </w:p>
    <w:p>
      <w:pPr>
        <w:pStyle w:val="FadeInActionSceneSetting"/>
        <w:rPr>
          <w:b/>
          <w:bCs/>
        </w:rPr>
      </w:pPr>
      <w:r>
        <w:t>EXT. ROAD OUT OF CLOVER - NIGHT</w:t>
      </w:r>
    </w:p>
    <w:p>
      <w:r>
        <w:t>The Young Knight rides hard out of a narrow lane, bent low over his horse. The last houses fall behind him.</w:t>
      </w:r>
    </w:p>
    <w:p>
      <w:r>
        <w:t>A bell starts ringing in Clover. Fast. Uneven.</w:t>
      </w:r>
    </w:p>
    <w:p>
      <w:r>
        <w:t>He looks back. Lamplight trembles between the buildings. A scream carries out across the fields.</w:t>
      </w:r>
    </w:p>
    <w:p>
      <w:r>
        <w:t>He hauls on the reins. His horse wheels toward the town, hooves churning the road.</w:t>
      </w:r>
    </w:p>
    <w:p>
      <w:r>
        <w:t>For a moment he sits facing home. The bell rings on.</w:t>
      </w:r>
    </w:p>
    <w:p>
      <w:r>
        <w:t>His hand closes around his sword hilt. He begins to draw it, then stops. The silver clover rises and falls against his chest with each breath.</w:t>
      </w:r>
    </w:p>
    <w:p>
      <w:pPr>
        <w:pStyle w:val="CharacterName"/>
      </w:pPr>
      <w:r>
        <w:t>OLD KNIGHT (V.O.)</w:t>
      </w:r>
    </w:p>
    <w:p>
      <w:pPr>
        <w:pStyle w:val="Dialogue"/>
      </w:pPr>
      <w:r>
        <w:t>Find the royal guard. Tell them Backbreaker is here. Bring soldiers.</w:t>
      </w:r>
    </w:p>
    <w:p>
      <w:r>
        <w:t>The Young Knight pushes the blade back into its scabbard. His hand stays there.</w:t>
      </w:r>
    </w:p>
    <w:p>
      <w:r>
        <w:t>Another cry. He flinches toward it.</w:t>
      </w:r>
    </w:p>
    <w:p>
      <w:r>
        <w:t>Then he turns his horse away from Clover and digs in his heels.</w:t>
      </w:r>
    </w:p>
    <w:p>
      <w:r>
        <w:t>The bell grows fainter beneath the pounding hooves. He keeps looking back long after the town is lost in the dark.</w:t>
      </w:r>
    </w:p>
    <w:p>
      <w:pPr>
        <w:pStyle w:val="FadeInActionSceneSetting"/>
        <w:rPr>
          <w:b/>
          <w:bCs/>
        </w:rPr>
      </w:pPr>
      <w:r>
        <w:t>EXT. CLOVER - TOWN SQUARE - NIGHT</w:t>
      </w:r>
    </w:p>
    <w:p>
      <w:r>
        <w:t>The bell has stopped. Gang members herd the townspeople against the well. Others carry sacks from the houses to waiting horses.</w:t>
      </w:r>
    </w:p>
    <w:p>
      <w:r>
        <w:t>Backbreaker emerges from the tavern, wiping his club on a tablecloth. A RIDER hurries to meet him.</w:t>
      </w:r>
    </w:p>
    <w:p>
      <w:pPr>
        <w:pStyle w:val="CharacterName"/>
      </w:pPr>
      <w:r>
        <w:t>RIDER</w:t>
      </w:r>
    </w:p>
    <w:p>
      <w:pPr>
        <w:pStyle w:val="Dialogue"/>
      </w:pPr>
      <w:r>
        <w:t>The young one got out. Took a horse behind the tavern.</w:t>
      </w:r>
    </w:p>
    <w:p>
      <w:r>
        <w:t>Backbreaker stops wiping.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Which way?</w:t>
      </w:r>
    </w:p>
    <w:p>
      <w:pPr>
        <w:pStyle w:val="CharacterName"/>
      </w:pPr>
      <w:r>
        <w:t>RIDER</w:t>
      </w:r>
    </w:p>
    <w:p>
      <w:pPr>
        <w:pStyle w:val="Dialogue"/>
      </w:pPr>
      <w:r>
        <w:t>East. Toward the capital.</w:t>
      </w:r>
    </w:p>
    <w:p>
      <w:r>
        <w:t>Backbreaker looks at the road beyond the last houses.</w:t>
      </w:r>
    </w:p>
    <w:p>
      <w:pPr>
        <w:pStyle w:val="CharacterName"/>
      </w:pPr>
      <w:r>
        <w:t>RIDER</w:t>
      </w:r>
    </w:p>
    <w:p>
      <w:pPr>
        <w:pStyle w:val="Dialogue"/>
      </w:pPr>
      <w:r>
        <w:t>We'll be gone before he brings anyone.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From here. He tells the guard where we were tonight, they know where to start looking tomorrow.</w:t>
      </w:r>
    </w:p>
    <w:p>
      <w:r>
        <w:t>He drops the cloth.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Rook.</w:t>
      </w:r>
    </w:p>
    <w:p>
      <w:r>
        <w:t>ROOK looks up from tightening a saddle girth. Lean, patient, missing the upper half of one ear. A short hunting bow sits in a leather sleeve beside his knee.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Get ahead of him. Before the main road.</w:t>
      </w:r>
    </w:p>
    <w:p>
      <w:pPr>
        <w:pStyle w:val="CharacterName"/>
      </w:pPr>
      <w:r>
        <w:t>ROOK</w:t>
      </w:r>
    </w:p>
    <w:p>
      <w:pPr>
        <w:pStyle w:val="Dialogue"/>
      </w:pPr>
      <w:r>
        <w:t>He's had a start.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Then stop talking.</w:t>
      </w:r>
    </w:p>
    <w:p>
      <w:r>
        <w:t>Rook checks the girth once more. He looks east, then toward a gap in the houses to the north.</w:t>
      </w:r>
    </w:p>
    <w:p>
      <w:pPr>
        <w:pStyle w:val="CharacterName"/>
      </w:pPr>
      <w:r>
        <w:t>ROOK</w:t>
      </w:r>
    </w:p>
    <w:p>
      <w:pPr>
        <w:pStyle w:val="Dialogue"/>
      </w:pPr>
      <w:r>
        <w:t>The road bends round the mill. I can cut through the pasture.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He doesn't reach the guard.</w:t>
      </w:r>
    </w:p>
    <w:p>
      <w:r>
        <w:t>Rook mounts. One of the men offers him a torch. He shakes his head and rides into the unlit lane.</w:t>
      </w:r>
    </w:p>
    <w:p>
      <w:r>
        <w:t>Backbreaker watches until the hoofbeats fade. Then he turns on the waiting rider.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Watch the horses this time.</w:t>
      </w:r>
    </w:p>
    <w:p>
      <w:pPr>
        <w:pStyle w:val="FadeInActionSceneSetting"/>
        <w:rPr>
          <w:b/>
          <w:bCs/>
        </w:rPr>
      </w:pPr>
      <w:r>
        <w:t>EXT. COUNTRY ROAD - NIGHT</w:t>
      </w:r>
    </w:p>
    <w:p>
      <w:r>
        <w:t>The Young Knight passes a farmhouse with a light in its window. Farther on, another stands dark. Then only fields.</w:t>
      </w:r>
    </w:p>
    <w:p>
      <w:r>
        <w:t>His horse settles into a trot, its neck damp. He loosens the reins a little.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 am the Knight of Clover. I require an audience with the commander of the royal guard.</w:t>
      </w:r>
    </w:p>
    <w:p>
      <w:r>
        <w:t>He straightens in the saddle.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 have come to request...</w:t>
      </w:r>
    </w:p>
    <w:p>
      <w:r>
        <w:t>He shakes his head.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To report an attack. Backbreaker and his men have attacked Clover.</w:t>
      </w:r>
    </w:p>
    <w:p>
      <w:r>
        <w:t>The road forks beside a leaning signpost. He reins in and bends toward its weathered lettering. CAPITAL. An arrow points along the narrower branch.</w:t>
      </w:r>
    </w:p>
    <w:p>
      <w:r>
        <w:t>He searches the darkness beyond it for another light. Nothing. He takes the turn.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My teacher is holding them. If you send men now--</w:t>
      </w:r>
    </w:p>
    <w:p>
      <w:r>
        <w:t>His voice catches. He swallows and starts again, louder.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 am the Knight of Clover.</w:t>
      </w:r>
    </w:p>
    <w:p>
      <w:r>
        <w:t>He looks down at the insignia. A dark grease mark stains the cloak beneath it.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They killed Bram.</w:t>
      </w:r>
    </w:p>
    <w:p>
      <w:r>
        <w:t>He rides a few strides in silence.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The blacksmith. They killed our blacksmith.</w:t>
      </w:r>
    </w:p>
    <w:p>
      <w:r>
        <w:t>Ahead, the road curves between bare fields. He urges his horse on.</w:t>
      </w:r>
    </w:p>
    <w:p>
      <w:pPr>
        <w:pStyle w:val="FadeInActionSceneSetting"/>
        <w:rPr>
          <w:b/>
          <w:bCs/>
        </w:rPr>
      </w:pPr>
      <w:r>
        <w:t>EXT. MILL ROAD - NIGHT</w:t>
      </w:r>
    </w:p>
    <w:p>
      <w:r>
        <w:t>Across the pasture, Rook rides parallel to the road. Through a gap in the hedge: the Young Knight passes, talking to himself.</w:t>
      </w:r>
    </w:p>
    <w:p>
      <w:r>
        <w:t>Rook watches him disappear around the long bend toward a dark mill. He turns his horse downhill, cutting across the field.</w:t>
      </w:r>
    </w:p>
    <w:p>
      <w:r>
        <w:t>At the millstream, he dismounts beneath the trees. He loops the reins over a branch and slides his bow from its sleeve.</w:t>
      </w:r>
    </w:p>
    <w:p>
      <w:r>
        <w:t>Beyond him, the road narrows onto a stone bridge. Half its parapet has fallen into the water.</w:t>
      </w:r>
    </w:p>
    <w:p>
      <w:r>
        <w:t>Hoofbeats approach. Rook nocks an arrow.</w:t>
      </w:r>
    </w:p>
    <w:p>
      <w:r>
        <w:t>The Young Knight rides onto the bridge.</w:t>
      </w:r>
    </w:p>
    <w:p>
      <w:r>
        <w:t>An arrow strikes his upper arm.</w:t>
      </w:r>
    </w:p>
    <w:p>
      <w:r>
        <w:t>He cries out and jerks the reins. His horse shies against the broken parapet. He grabs for the saddle, misses, hits the stones hard.</w:t>
      </w:r>
    </w:p>
    <w:p>
      <w:r>
        <w:t>The horse bolts. Hoofbeats recede.</w:t>
      </w:r>
    </w:p>
    <w:p>
      <w:r>
        <w:t>He tries to breathe. The arrow shaft catches beneath him as he rolls. A sharp gasp.</w:t>
      </w:r>
    </w:p>
    <w:p>
      <w:r>
        <w:t>Boots scrape nearby.</w:t>
      </w:r>
    </w:p>
    <w:p>
      <w:r>
        <w:t>He drags his sword free just as Rook comes over the low wall, knife first. The young man swings from the ground. Rook jumps back. Steel strikes stone.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Stay back!</w:t>
      </w:r>
    </w:p>
    <w:p>
      <w:r>
        <w:t>Rook kicks grit into his face.</w:t>
      </w:r>
    </w:p>
    <w:p>
      <w:r>
        <w:t>The young man scrambles upright, blinking. He finds his training stance. His injured arm sags.</w:t>
      </w:r>
    </w:p>
    <w:p>
      <w:r>
        <w:t>Rook darts toward that side. The knight turns too late. A knife tears through his cloak. He lashes out, catching only cloth as Rook slips behind him.</w:t>
      </w:r>
    </w:p>
    <w:p>
      <w:r>
        <w:t>An arm clamps across his throat. They slam into the parapet.</w:t>
      </w:r>
    </w:p>
    <w:p>
      <w:r>
        <w:t>The Young Knight catches Rook's knife wrist with his wounded arm. His knees buckle. Below the broken wall, water rushes over black stones.</w:t>
      </w:r>
    </w:p>
    <w:p>
      <w:r>
        <w:t>The knife inches toward his ribs.</w:t>
      </w:r>
    </w:p>
    <w:p>
      <w:pPr>
        <w:pStyle w:val="FadeInActionSceneSetting"/>
        <w:rPr>
          <w:b/>
          <w:bCs/>
        </w:rPr>
      </w:pPr>
      <w:r>
        <w:t>EXT. MILL ROAD - BRIDGE - CONTINUOUS</w:t>
      </w:r>
    </w:p>
    <w:p>
      <w:r>
        <w:t>The Young Knight plants his heel and turns inside Rook's grip, forcing the knife wrist outward.</w:t>
      </w:r>
    </w:p>
    <w:p>
      <w:r>
        <w:t>For a moment, it works. He steps back to bring his sword between them, searching for the distance he knows.</w:t>
      </w:r>
    </w:p>
    <w:p>
      <w:r>
        <w:t>Rook follows him in. He grabs the arrow shaft protruding from the young man's arm and twists.</w:t>
      </w:r>
    </w:p>
    <w:p>
      <w:r>
        <w:t>The knight screams. His guard collapses. Rook drives him onto his back, a knee pinning his sword wrist.</w:t>
      </w:r>
    </w:p>
    <w:p>
      <w:r>
        <w:t>The knife comes down. The young man catches Rook's forearm with his wounded hand. The point touches his throat.</w:t>
      </w:r>
    </w:p>
    <w:p>
      <w:r>
        <w:t>His heels scrape uselessly on the stones.</w:t>
      </w:r>
    </w:p>
    <w:p>
      <w:r>
        <w:t>He lets go of his sword. His free hand claws at the road, closes around a loose stone and swings.</w:t>
      </w:r>
    </w:p>
    <w:p>
      <w:r>
        <w:t>It hits Rook above the ear. The knife slips sideways. The young man strikes again.</w:t>
      </w:r>
    </w:p>
    <w:p>
      <w:r>
        <w:t>Rook falls across him. He shoves the weight away, scrambles onto his knees and raises the stone once more.</w:t>
      </w:r>
    </w:p>
    <w:p>
      <w:r>
        <w:t>Rook doesn't move.</w:t>
      </w:r>
    </w:p>
    <w:p>
      <w:r>
        <w:t>The stone hangs in the young man's hand. He lowers it slowly.</w:t>
      </w:r>
    </w:p>
    <w:p>
      <w:r>
        <w:t>Only the stream. His own ragged breathing.</w:t>
      </w:r>
    </w:p>
    <w:p>
      <w:r>
        <w:t>He touches Rook's shoulder. Shakes it. Then recoils from what he has done.</w:t>
      </w:r>
    </w:p>
    <w:p>
      <w:r>
        <w:t>He crawls to the broken wall and retches.</w:t>
      </w:r>
    </w:p>
    <w:p>
      <w:r>
        <w:t>After a while, he returns. He has to make himself touch the body. He searches the coat with his good hand.</w:t>
      </w:r>
    </w:p>
    <w:p>
      <w:r>
        <w:t>A purse. Flint. A folded notice, soft from being carried.</w:t>
      </w:r>
    </w:p>
    <w:p>
      <w:r>
        <w:t>He opens it against the stones: a crude likeness of Backbreaker above a reward. Beneath it, smaller drawings of known accomplices. One has a cropped ear.</w:t>
      </w:r>
    </w:p>
    <w:p>
      <w:r>
        <w:t>The Young Knight looks from the drawing to Rook.</w:t>
      </w:r>
    </w:p>
    <w:p>
      <w:r>
        <w:t>He folds the notice and puts it inside his cloak. Then he reaches for his sword. His shaking fingers miss the hilt.</w:t>
      </w:r>
    </w:p>
    <w:p>
      <w:pPr>
        <w:pStyle w:val="FadeInActionSceneSetting"/>
        <w:rPr>
          <w:b/>
          <w:bCs/>
        </w:rPr>
      </w:pPr>
      <w:r>
        <w:t>EXT. HILL ABOVE THE CAPITAL ROAD - DAWN</w:t>
      </w:r>
    </w:p>
    <w:p>
      <w:r>
        <w:t>The Young Knight climbs the last stretch on foot. Dried blood stiffens his sleeve. A strip torn from his cloak binds his wounded arm, the shortened arrow shaft caught beneath it.</w:t>
      </w:r>
    </w:p>
    <w:p>
      <w:r>
        <w:t>He reaches the crest and stops.</w:t>
      </w:r>
    </w:p>
    <w:p>
      <w:r>
        <w:t>The capital fills a vast crater in the desert basin below.</w:t>
      </w:r>
    </w:p>
    <w:p>
      <w:r>
        <w:t>Terraces descend into the earth. Gate towers crown the rim. Far below, a royal palace shines in a column of sunlight while the surrounding city remains in shadow.</w:t>
      </w:r>
    </w:p>
    <w:p>
      <w:r>
        <w:t>Far down the slope, carts wait at a gate cut into the crater rim. A column of mounted soldiers passes them, armor flashing in the dawn.</w:t>
      </w:r>
    </w:p>
    <w:p>
      <w:r>
        <w:t>The Young Knight straightens. He takes a breath that almost becomes a laugh.</w:t>
      </w:r>
    </w:p>
    <w:p>
      <w:r>
        <w:t>Then he looks back.</w:t>
      </w:r>
    </w:p>
    <w:p>
      <w:r>
        <w:t>The road disappears among distant hills. No sign of Clover.</w:t>
      </w:r>
    </w:p>
    <w:p>
      <w:r>
        <w:t>He stands between the two views, his good hand resting on the silver insignia.</w:t>
      </w:r>
    </w:p>
    <w:p>
      <w:r>
        <w:t>Bells sound from the capital. Slow, measured strokes.</w:t>
      </w:r>
    </w:p>
    <w:p>
      <w:r>
        <w:t>He turns toward them. Wipes his mouth with the cleanest part of his sleeve. Pulls his torn cloak into place.</w:t>
      </w:r>
    </w:p>
    <w:p>
      <w:r>
        <w:t>The Knight of Clover starts down toward the gates.</w:t>
      </w:r>
    </w:p>
    <w:p>
      <w:pPr>
        <w:pStyle w:val="FadeInActionSceneSetting"/>
        <w:rPr>
          <w:b/>
          <w:bCs/>
        </w:rPr>
      </w:pPr>
      <w:r>
        <w:t>EXT. CAPITAL - CRATER GATE - MORNING</w:t>
      </w:r>
    </w:p>
    <w:p>
      <w:r>
        <w:t>The Young Knight limps beneath an arch cut through the crater rim. Sand rasps across the stone behind him. Ahead, a descending passage opens onto an immensity of shade.</w:t>
      </w:r>
    </w:p>
    <w:p>
      <w:r>
        <w:t>He stops at the first terrace.</w:t>
      </w:r>
    </w:p>
    <w:p>
      <w:r>
        <w:t>The city drops away beneath his feet. Homes cut into the crater walls, one above another. Stairways disappear under stone overhangs. Bridges cross gulfs between crowded ledges.</w:t>
      </w:r>
    </w:p>
    <w:p>
      <w:r>
        <w:t>Shade cloths span the market streets in overlapping strips. Beneath them, porters bend under sacks. A woman shakes bedding from an alcove scarcely wider than her shoulders.</w:t>
      </w:r>
    </w:p>
    <w:p>
      <w:r>
        <w:t>The young man follows a mule train down the steps, keeping his injured arm clear of the loads. Nobody makes room. His silver clover draws no glance.</w:t>
      </w:r>
    </w:p>
    <w:p>
      <w:r>
        <w:t>A temple doorway passes, immense figures carved into the rock on either side. Worshippers enter its cool darkness. Farther down, soldiers drill in a barracks court beneath a shelf of stone.</w:t>
      </w:r>
    </w:p>
    <w:p>
      <w:r>
        <w:t>Then a gap between the awnings reveals the center.</w:t>
      </w:r>
    </w:p>
    <w:p>
      <w:r>
        <w:t>A great well stands within a broad white court. Beyond it rises the palace, its open colonnades bright enough to make him squint.</w:t>
      </w:r>
    </w:p>
    <w:p>
      <w:r>
        <w:t>One shaft of sunlight falls through the crater's mouth onto the entire complex. Clouds cross the opening high above. The light on the palace never dims.</w:t>
      </w:r>
    </w:p>
    <w:p>
      <w:r>
        <w:t>At the well, attendants lower vessels on long ropes. Guards stand where the shaded streets meet the brilliant court.</w:t>
      </w:r>
    </w:p>
    <w:p>
      <w:r>
        <w:t>The Young Knight leans against the rough wall. Below him, a palace fountain spills into a shallow basin.</w:t>
      </w:r>
    </w:p>
    <w:p>
      <w:r>
        <w:t>He wets his cracked lips with his tongue and starts down toward the guards.</w:t>
      </w:r>
    </w:p>
    <w:p>
      <w:pPr>
        <w:pStyle w:val="FadeInActionSceneSetting"/>
        <w:rPr>
          <w:b/>
          <w:bCs/>
        </w:rPr>
      </w:pPr>
      <w:r>
        <w:t>INT. PALACE - HALL OF SWORDS - DAY</w:t>
      </w:r>
    </w:p>
    <w:p>
      <w:r>
        <w:t>The Young Knight slows beneath a high stone arch.</w:t>
      </w:r>
    </w:p>
    <w:p>
      <w:r>
        <w:t>Swords cover the walls. Hundreds of them, each resting above a name cut into the stone. Sunlight catches their edges in long, ascending rows.</w:t>
      </w:r>
    </w:p>
    <w:p>
      <w:r>
        <w:t>He steps closer. A narrow blade, polished like a mirror. Beside it, a broad sword with a bite missing near the hilt. Higher up, an ancient weapon worn almost black.</w:t>
      </w:r>
    </w:p>
    <w:p>
      <w:r>
        <w:t>His lips move over the names. He recognizes them. He follows one inscription with a finger held just clear of the stone.</w:t>
      </w:r>
    </w:p>
    <w:p>
      <w:r>
        <w:t>Across the far wall, above an empty mount:</w:t>
      </w:r>
    </w:p>
    <w:p>
      <w:r>
        <w:t>THE HIGHEST HONOR OF THE REALM.</w:t>
        <w:br/>
        <w:t>THEIR VIGIL ENDED. THEIR EXAMPLE ENDURES.</w:t>
      </w:r>
    </w:p>
    <w:p>
      <w:r>
        <w:t>The Young Knight straightens his cloak over his bandaged arm. For a moment, he stands as he did before the people of Clover.</w:t>
      </w:r>
    </w:p>
    <w:p>
      <w:r>
        <w:t>Then his gaze stops on a name.</w:t>
      </w:r>
    </w:p>
    <w:p>
      <w:r>
        <w:t>BACKBREAKER.</w:t>
      </w:r>
    </w:p>
    <w:p>
      <w:r>
        <w:t>Above it rests a plain, heavy sword. No jewels. The leather grip is dark with use. Shallow nicks run along its edge, but the blade is whole.</w:t>
      </w:r>
    </w:p>
    <w:p>
      <w:r>
        <w:t>He looks back at the neighboring names. Then at this one again.</w:t>
      </w:r>
    </w:p>
    <w:p>
      <w:r>
        <w:t>Beneath BACKBREAKER, in smaller letters:</w:t>
      </w:r>
    </w:p>
    <w:p>
      <w:r>
        <w:t>KNIGHT OF THE REALM.</w:t>
        <w:br/>
        <w:t>FOR VALOR IN ITS DEFENSE.</w:t>
      </w:r>
    </w:p>
    <w:p>
      <w:r>
        <w:t>He pulls the folded notice from inside his cloak. Opens it beneath the sword.</w:t>
      </w:r>
    </w:p>
    <w:p>
      <w:r>
        <w:t>The same name. The face from the tavern. A price beneath it.</w:t>
      </w:r>
    </w:p>
    <w:p>
      <w:r>
        <w:t>His eyes travel from the paper to the carefully tended weapon. Someone has polished the brass mounts. There is no dust on the blade.</w:t>
      </w:r>
    </w:p>
    <w:p>
      <w:r>
        <w:t>Footsteps sound beyond the arch. He folds the notice, hiding the likeness against his palm.</w:t>
      </w:r>
    </w:p>
    <w:p>
      <w:r>
        <w:t>He stays a moment longer, staring at the sword.</w:t>
      </w:r>
    </w:p>
    <w:p>
      <w:pPr>
        <w:pStyle w:val="FadeInActionSceneSetting"/>
        <w:rPr>
          <w:b/>
          <w:bCs/>
        </w:rPr>
      </w:pPr>
      <w:r>
        <w:t>INT. PALACE - PRINCE'S APARTMENTS - DAY</w:t>
      </w:r>
    </w:p>
    <w:p>
      <w:r>
        <w:t>A magnificent sword leans against a couch. A shirt hangs over its jeweled pommel. Wine has dried along the mouth of the scabbard.</w:t>
      </w:r>
    </w:p>
    <w:p>
      <w:r>
        <w:t>ROMERIS sleeps on the couch, one boot still on. Beside him, engraved armor lies in a heap. A broken buckle has been replaced with knotted cord.</w:t>
      </w:r>
    </w:p>
    <w:p>
      <w:r>
        <w:t>The KING'S SON sits at a gaming table littered with coins and empty cups. He rolls a pair of dice.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You owe me six.</w:t>
      </w:r>
    </w:p>
    <w:p>
      <w:pPr>
        <w:pStyle w:val="CharacterName"/>
      </w:pPr>
      <w:r>
        <w:t>ROMERIS</w:t>
      </w:r>
    </w:p>
    <w:p>
      <w:pPr>
        <w:pStyle w:val="Dialogue"/>
      </w:pPr>
      <w:r>
        <w:t>I was asleep.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You said one more.</w:t>
      </w:r>
    </w:p>
    <w:p>
      <w:pPr>
        <w:pStyle w:val="CharacterName"/>
      </w:pPr>
      <w:r>
        <w:t>ROMERIS</w:t>
      </w:r>
    </w:p>
    <w:p>
      <w:pPr>
        <w:pStyle w:val="Dialogue"/>
      </w:pPr>
      <w:r>
        <w:t>Yesterday.</w:t>
      </w:r>
    </w:p>
    <w:p>
      <w:r>
        <w:t>A PALACE ATTENDANT opens the shutters. Sunlight floods the room. Romeris pulls the shirt from his sword and covers his eyes.</w:t>
      </w:r>
    </w:p>
    <w:p>
      <w:pPr>
        <w:pStyle w:val="CharacterName"/>
      </w:pPr>
      <w:r>
        <w:t>ATTENDANT</w:t>
      </w:r>
    </w:p>
    <w:p>
      <w:pPr>
        <w:pStyle w:val="Dialogue"/>
      </w:pPr>
      <w:r>
        <w:t>Sir Romeris. Shall I have your armor taken down?</w:t>
      </w:r>
    </w:p>
    <w:p>
      <w:pPr>
        <w:pStyle w:val="CharacterName"/>
      </w:pPr>
      <w:r>
        <w:t>ROMERIS</w:t>
      </w:r>
    </w:p>
    <w:p>
      <w:pPr>
        <w:pStyle w:val="Dialogue"/>
      </w:pPr>
      <w:r>
        <w:t>Is it in your way?</w:t>
      </w:r>
    </w:p>
    <w:p>
      <w:pPr>
        <w:pStyle w:val="CharacterName"/>
      </w:pPr>
      <w:r>
        <w:t>ATTENDANT</w:t>
      </w:r>
    </w:p>
    <w:p>
      <w:pPr>
        <w:pStyle w:val="Dialogue"/>
      </w:pPr>
      <w:r>
        <w:t>To be cleaned, sir.</w:t>
      </w:r>
    </w:p>
    <w:p>
      <w:r>
        <w:t>Romeris lifts a corner of the shirt. The attendant waits, holding the battered breastplate with both hands.</w:t>
      </w:r>
    </w:p>
    <w:p>
      <w:pPr>
        <w:pStyle w:val="CharacterName"/>
      </w:pPr>
      <w:r>
        <w:t>ROMERIS</w:t>
      </w:r>
    </w:p>
    <w:p>
      <w:pPr>
        <w:pStyle w:val="Dialogue"/>
      </w:pPr>
      <w:r>
        <w:t>Mind the fastening. It's delicate.</w:t>
      </w:r>
    </w:p>
    <w:p>
      <w:r>
        <w:t>The attendant nods solemnly at the knotted cord.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Tell him how it broke.</w:t>
      </w:r>
    </w:p>
    <w:p>
      <w:pPr>
        <w:pStyle w:val="CharacterName"/>
      </w:pPr>
      <w:r>
        <w:t>ROMERIS</w:t>
      </w:r>
    </w:p>
    <w:p>
      <w:pPr>
        <w:pStyle w:val="Dialogue"/>
      </w:pPr>
      <w:r>
        <w:t>He has work to do.</w:t>
      </w:r>
    </w:p>
    <w:p>
      <w:r>
        <w:t>The prince laughs. Romeris sits up too quickly and waits for the room to settle.</w:t>
      </w:r>
    </w:p>
    <w:p>
      <w:r>
        <w:t>The attendant offers him a cup of water. Romeris takes the wine beside it.</w:t>
      </w:r>
    </w:p>
    <w:p>
      <w:pPr>
        <w:pStyle w:val="CharacterName"/>
      </w:pPr>
      <w:r>
        <w:t>ATTENDANT</w:t>
      </w:r>
    </w:p>
    <w:p>
      <w:pPr>
        <w:pStyle w:val="Dialogue"/>
      </w:pPr>
      <w:r>
        <w:t>Will you need your sword, sir?</w:t>
      </w:r>
    </w:p>
    <w:p>
      <w:r>
        <w:t>Romeris looks at it, then toward the open shutters. Somewhere below, soldiers call their morning drill.</w:t>
      </w:r>
    </w:p>
    <w:p>
      <w:pPr>
        <w:pStyle w:val="CharacterName"/>
      </w:pPr>
      <w:r>
        <w:t>ROMERIS</w:t>
      </w:r>
    </w:p>
    <w:p>
      <w:pPr>
        <w:pStyle w:val="Dialogue"/>
      </w:pPr>
      <w:r>
        <w:t>Leave it there.</w:t>
      </w:r>
    </w:p>
    <w:p>
      <w:r>
        <w:t>He pulls his remaining boot off and reaches for the dice.</w:t>
      </w:r>
    </w:p>
    <w:p>
      <w:pPr>
        <w:pStyle w:val="FadeInActionSceneSetting"/>
        <w:rPr>
          <w:b/>
          <w:bCs/>
        </w:rPr>
      </w:pPr>
      <w:r>
        <w:t>INT. PALACE - PRINCE'S APARTMENTS - CONTINUOUS</w:t>
      </w:r>
    </w:p>
    <w:p>
      <w:r>
        <w:t>Romeris rolls. The Prince wins again. He reaches for the coins, but Romeris catches his wrist and turns his palm over. A third die.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Your father should know what he's raising.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He taught me.</w:t>
      </w:r>
    </w:p>
    <w:p>
      <w:r>
        <w:t>They laugh. The Prince pushes a plate of bread toward him.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Eat something. You look buried.</w:t>
      </w:r>
    </w:p>
    <w:p>
      <w:r>
        <w:t>The attendant returns with a folded duty roster. Romeris recognizes the seal and groans.</w:t>
      </w:r>
    </w:p>
    <w:p>
      <w:pPr>
        <w:pStyle w:val="CharacterName"/>
      </w:pPr>
      <w:r>
        <w:t>ROMERIS</w:t>
      </w:r>
    </w:p>
    <w:p>
      <w:pPr>
        <w:pStyle w:val="Dialogue"/>
      </w:pPr>
      <w:r>
        <w:t>The eastern wells?</w:t>
      </w:r>
    </w:p>
    <w:p>
      <w:pPr>
        <w:pStyle w:val="CharacterName"/>
      </w:pPr>
      <w:r>
        <w:t>KING'S SON</w:t>
      </w:r>
    </w:p>
    <w:p>
      <w:pPr>
        <w:pStyle w:val="Dialogue"/>
      </w:pPr>
      <w:r>
        <w:t>I had you moved. You're escorting the trade delegation to tonight's reception.</w:t>
      </w:r>
    </w:p>
    <w:p>
      <w:pPr>
        <w:pStyle w:val="CharacterName"/>
      </w:pPr>
      <w:r>
        <w:t>ROMERIS</w:t>
      </w:r>
    </w:p>
    <w:p>
      <w:pPr>
        <w:pStyle w:val="Dialogue"/>
      </w:pPr>
      <w:r>
        <w:t>From where?</w:t>
      </w:r>
    </w:p>
    <w:p>
      <w:pPr>
        <w:pStyle w:val="CharacterName"/>
      </w:pPr>
      <w:r>
        <w:t>KING'S SON</w:t>
      </w:r>
    </w:p>
    <w:p>
      <w:pPr>
        <w:pStyle w:val="Dialogue"/>
      </w:pPr>
      <w:r>
        <w:t>The guest apartments.</w:t>
      </w:r>
    </w:p>
    <w:p>
      <w:pPr>
        <w:pStyle w:val="CharacterName"/>
      </w:pPr>
      <w:r>
        <w:t>ROMERIS</w:t>
      </w:r>
    </w:p>
    <w:p>
      <w:pPr>
        <w:pStyle w:val="Dialogue"/>
      </w:pPr>
      <w:r>
        <w:t>A dangerous stretch.</w:t>
      </w:r>
    </w:p>
    <w:p>
      <w:r>
        <w:t>The Prince takes the roster and signs it against the gaming table.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Have the marshal copy this. Thank you.</w:t>
      </w:r>
    </w:p>
    <w:p>
      <w:r>
        <w:t>The attendant bows and leaves. Romeris watches the door close.</w:t>
      </w:r>
    </w:p>
    <w:p>
      <w:pPr>
        <w:pStyle w:val="CharacterName"/>
      </w:pPr>
      <w:r>
        <w:t>ROMERIS</w:t>
      </w:r>
    </w:p>
    <w:p>
      <w:pPr>
        <w:pStyle w:val="Dialogue"/>
      </w:pPr>
      <w:r>
        <w:t>Who gets the wells?</w:t>
      </w:r>
    </w:p>
    <w:p>
      <w:pPr>
        <w:pStyle w:val="CharacterName"/>
      </w:pPr>
      <w:r>
        <w:t>KING'S SON</w:t>
      </w:r>
    </w:p>
    <w:p>
      <w:pPr>
        <w:pStyle w:val="Dialogue"/>
      </w:pPr>
      <w:r>
        <w:t>Someone who hasn't done them as often as you.</w:t>
      </w:r>
    </w:p>
    <w:p>
      <w:r>
        <w:t>Romeris accepts that. He tears off a piece of bread.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Besides, I need you tonight. Father still introduces me, then answers every question himself.</w:t>
      </w:r>
    </w:p>
    <w:p>
      <w:pPr>
        <w:pStyle w:val="CharacterName"/>
      </w:pPr>
      <w:r>
        <w:t>ROMERIS</w:t>
      </w:r>
    </w:p>
    <w:p>
      <w:pPr>
        <w:pStyle w:val="Dialogue"/>
      </w:pPr>
      <w:r>
        <w:t>Try getting an answer in before he draws breath.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I want them to know who'll be ruling them.</w:t>
      </w:r>
    </w:p>
    <w:p>
      <w:r>
        <w:t>Romeris studies him. The Prince lets the seriousness pass and steals back a coin.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When the throne is mine, you'll never ride beyond the walls again.</w:t>
      </w:r>
    </w:p>
    <w:p>
      <w:pPr>
        <w:pStyle w:val="CharacterName"/>
      </w:pPr>
      <w:r>
        <w:t>ROMERIS</w:t>
      </w:r>
    </w:p>
    <w:p>
      <w:pPr>
        <w:pStyle w:val="Dialogue"/>
      </w:pPr>
      <w:r>
        <w:t>Put that in writing.</w:t>
      </w:r>
    </w:p>
    <w:p>
      <w:r>
        <w:t>The Prince reaches for the roster, remembers it's gone. They laugh again. Romeris pours them both another drink.</w:t>
      </w:r>
    </w:p>
    <w:p>
      <w:pPr>
        <w:pStyle w:val="FadeInActionSceneSetting"/>
        <w:rPr>
          <w:b/>
          <w:bCs/>
        </w:rPr>
      </w:pPr>
      <w:r>
        <w:t>INT. PALACE - OPEN COURT - DAY</w:t>
      </w:r>
    </w:p>
    <w:p>
      <w:r>
        <w:t>Petitioners wait beneath tall columns. At the far end, the KING leans forward on his throne, listening to a POTTER and a MILLER talk over each other.</w:t>
      </w:r>
    </w:p>
    <w:p>
      <w:pPr>
        <w:pStyle w:val="CharacterName"/>
      </w:pPr>
      <w:r>
        <w:t>KING</w:t>
      </w:r>
    </w:p>
    <w:p>
      <w:pPr>
        <w:pStyle w:val="Dialogue"/>
      </w:pPr>
      <w:r>
        <w:t>One at a time. Who moved the boundary stone?</w:t>
      </w:r>
    </w:p>
    <w:p>
      <w:r>
        <w:t>Both men point. The King waits until their hands drop.</w:t>
      </w:r>
    </w:p>
    <w:p>
      <w:pPr>
        <w:pStyle w:val="CharacterName"/>
      </w:pPr>
      <w:r>
        <w:t>KING</w:t>
      </w:r>
    </w:p>
    <w:p>
      <w:pPr>
        <w:pStyle w:val="Dialogue"/>
      </w:pPr>
      <w:r>
        <w:t>Send a surveyor. Until then, neither of you touches it.</w:t>
      </w:r>
    </w:p>
    <w:p>
      <w:r>
        <w:t>A clerk records the order. An ELDERLY WOMAN steps forward with a cracked water jar.</w:t>
      </w:r>
    </w:p>
    <w:p>
      <w:pPr>
        <w:pStyle w:val="CharacterName"/>
      </w:pPr>
      <w:r>
        <w:t>ELDERLY WOMAN</w:t>
      </w:r>
    </w:p>
    <w:p>
      <w:pPr>
        <w:pStyle w:val="Dialogue"/>
      </w:pPr>
      <w:r>
        <w:t>The lower cistern's been dry six days.</w:t>
      </w:r>
    </w:p>
    <w:p>
      <w:r>
        <w:t>The King turns to an OFFICIAL beside the throne.</w:t>
      </w:r>
    </w:p>
    <w:p>
      <w:pPr>
        <w:pStyle w:val="CharacterName"/>
      </w:pPr>
      <w:r>
        <w:t>KING</w:t>
      </w:r>
    </w:p>
    <w:p>
      <w:pPr>
        <w:pStyle w:val="Dialogue"/>
      </w:pPr>
      <w:r>
        <w:t>You told me the channel was repaired.</w:t>
      </w:r>
    </w:p>
    <w:p>
      <w:pPr>
        <w:pStyle w:val="CharacterName"/>
      </w:pPr>
      <w:r>
        <w:t>OFFICIAL</w:t>
      </w:r>
    </w:p>
    <w:p>
      <w:pPr>
        <w:pStyle w:val="Dialogue"/>
      </w:pPr>
      <w:r>
        <w:t>The work was completed, Majesty.</w:t>
      </w:r>
    </w:p>
    <w:p>
      <w:pPr>
        <w:pStyle w:val="CharacterName"/>
      </w:pPr>
      <w:r>
        <w:t>KING</w:t>
      </w:r>
    </w:p>
    <w:p>
      <w:pPr>
        <w:pStyle w:val="Dialogue"/>
      </w:pPr>
      <w:r>
        <w:t>Then go with her. Find out why the water hasn't arrived.</w:t>
      </w:r>
    </w:p>
    <w:p>
      <w:r>
        <w:t>He waits while the official joins her. A clerk beckons the next petitioner.</w:t>
      </w:r>
    </w:p>
    <w:p>
      <w:r>
        <w:t>The Young Knight steps into the light. Conversations fade at the sight of his bloodstained sleeve and the shaft beneath its binding.</w:t>
      </w:r>
    </w:p>
    <w:p>
      <w:r>
        <w:t>He kneels awkwardly.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Your Majesty. I am the Knight of Clover. Appointed yesterday.</w:t>
      </w:r>
    </w:p>
    <w:p>
      <w:r>
        <w:t>The King rises.</w:t>
      </w:r>
    </w:p>
    <w:p>
      <w:pPr>
        <w:pStyle w:val="CharacterName"/>
      </w:pPr>
      <w:r>
        <w:t>KING</w:t>
      </w:r>
    </w:p>
    <w:p>
      <w:pPr>
        <w:pStyle w:val="Dialogue"/>
      </w:pPr>
      <w:r>
        <w:t>Bring him a chair. And a physician.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Armed men came last night. Their leader killed our blacksmith.</w:t>
      </w:r>
    </w:p>
    <w:p>
      <w:r>
        <w:t>A guard brings a chair. The young man grips its back but stays standing.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My teacher stayed to hold him. He sent me for soldiers.</w:t>
      </w:r>
    </w:p>
    <w:p>
      <w:pPr>
        <w:pStyle w:val="CharacterName"/>
      </w:pPr>
      <w:r>
        <w:t>KING</w:t>
      </w:r>
    </w:p>
    <w:p>
      <w:pPr>
        <w:pStyle w:val="Dialogue"/>
      </w:pPr>
      <w:r>
        <w:t>How many men?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Three inside. Riders outside. I don't know how many.</w:t>
      </w:r>
    </w:p>
    <w:p>
      <w:r>
        <w:t>He holds out the folded notice.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One followed me. At the mill bridge. I... he's dead.</w:t>
      </w:r>
    </w:p>
    <w:p>
      <w:r>
        <w:t>The King comes down from the throne and takes the paper.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Please send help. They were still ringing the bell when I left.</w:t>
      </w:r>
    </w:p>
    <w:p>
      <w:pPr>
        <w:pStyle w:val="FadeInActionSceneSetting"/>
        <w:rPr>
          <w:b/>
          <w:bCs/>
        </w:rPr>
      </w:pPr>
      <w:r>
        <w:t>INT. PALACE - OPEN COURT - CONTINUOUS</w:t>
      </w:r>
    </w:p>
    <w:p>
      <w:r>
        <w:t>The King sets the folded notice beside the clerk's ledger, unread.</w:t>
      </w:r>
    </w:p>
    <w:p>
      <w:pPr>
        <w:pStyle w:val="CharacterName"/>
      </w:pPr>
      <w:r>
        <w:t>KING</w:t>
      </w:r>
    </w:p>
    <w:p>
      <w:pPr>
        <w:pStyle w:val="Dialogue"/>
      </w:pPr>
      <w:r>
        <w:t>Tell me from the beginning.</w:t>
      </w:r>
    </w:p>
    <w:p>
      <w:r>
        <w:t>The Young Knight lowers himself into the chair. A PHYSICIAN kneels beside him and begins loosening the bloodstiff binding.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We were celebrating. At the tavern. They walked in and helped themselves. Mara asked them to pay.</w:t>
      </w:r>
    </w:p>
    <w:p>
      <w:r>
        <w:t>He looks at the physician's hands.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Bram backed her up. Their leader hit him with an iron club. Twice. Then he grabbed Mara.</w:t>
      </w:r>
    </w:p>
    <w:p>
      <w:pPr>
        <w:pStyle w:val="CharacterName"/>
      </w:pPr>
      <w:r>
        <w:t>KING</w:t>
      </w:r>
    </w:p>
    <w:p>
      <w:pPr>
        <w:pStyle w:val="Dialogue"/>
      </w:pPr>
      <w:r>
        <w:t>What did you do?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Drew my sword. My teacher stepped in before we fought.</w:t>
      </w:r>
    </w:p>
    <w:p>
      <w:r>
        <w:t>The physician lifts the torn sleeve. The young man grips the chair.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There were riders waiting outside. My teacher said more would be close. He told me to come here.</w:t>
      </w:r>
    </w:p>
    <w:p>
      <w:pPr>
        <w:pStyle w:val="CharacterName"/>
      </w:pPr>
      <w:r>
        <w:t>KING</w:t>
      </w:r>
    </w:p>
    <w:p>
      <w:pPr>
        <w:pStyle w:val="Dialogue"/>
      </w:pPr>
      <w:r>
        <w:t>Did you see them attack the houses?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No. I heard screaming as I rode out. The alarm bell.</w:t>
      </w:r>
    </w:p>
    <w:p>
      <w:r>
        <w:t>A courtier lowers a document he has been reading.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The man at the bridge was waiting for me. He shot before I knew he was there.</w:t>
      </w:r>
    </w:p>
    <w:p>
      <w:pPr>
        <w:pStyle w:val="CharacterName"/>
      </w:pPr>
      <w:r>
        <w:t>KING</w:t>
      </w:r>
    </w:p>
    <w:p>
      <w:pPr>
        <w:pStyle w:val="Dialogue"/>
      </w:pPr>
      <w:r>
        <w:t>You believe he was sent to stop you reaching us.</w:t>
      </w:r>
    </w:p>
    <w:p>
      <w:r>
        <w:t>The young man nods toward the notice.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His likeness is on that. With the others.</w:t>
      </w:r>
    </w:p>
    <w:p>
      <w:pPr>
        <w:pStyle w:val="CharacterName"/>
      </w:pPr>
      <w:r>
        <w:t>KING</w:t>
      </w:r>
    </w:p>
    <w:p>
      <w:pPr>
        <w:pStyle w:val="Dialogue"/>
      </w:pPr>
      <w:r>
        <w:t>Who led them?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Backbreaker.</w:t>
      </w:r>
    </w:p>
    <w:p>
      <w:r>
        <w:t>The King's hand closes on the back of the chair.</w:t>
      </w:r>
    </w:p>
    <w:p>
      <w:r>
        <w:t>The clerk stops writing. A whispered conversation by the columns dies unfinished.</w:t>
      </w:r>
    </w:p>
    <w:p>
      <w:r>
        <w:t>The King opens the notice. He studies the likeness, then looks directly at the young man.</w:t>
      </w:r>
    </w:p>
    <w:p>
      <w:pPr>
        <w:pStyle w:val="CharacterName"/>
      </w:pPr>
      <w:r>
        <w:t>KING</w:t>
      </w:r>
    </w:p>
    <w:p>
      <w:pPr>
        <w:pStyle w:val="Dialogue"/>
      </w:pPr>
      <w:r>
        <w:t>You saw him yourself?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Close enough to touch.</w:t>
      </w:r>
    </w:p>
    <w:p>
      <w:r>
        <w:t>No one speaks. The Young Knight watches the King's face.</w:t>
      </w:r>
    </w:p>
    <w:p>
      <w:pPr>
        <w:pStyle w:val="FadeInActionSceneSetting"/>
        <w:rPr>
          <w:b/>
          <w:bCs/>
        </w:rPr>
      </w:pPr>
      <w:r>
        <w:t>INT. PALACE - OPEN COURT - CONTINUOUS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 saw his sword. In the hall.</w:t>
      </w:r>
    </w:p>
    <w:p>
      <w:r>
        <w:t>The King folds the notice along its worn crease.</w:t>
      </w:r>
    </w:p>
    <w:p>
      <w:pPr>
        <w:pStyle w:val="CharacterName"/>
      </w:pPr>
      <w:r>
        <w:t>KING</w:t>
      </w:r>
    </w:p>
    <w:p>
      <w:pPr>
        <w:pStyle w:val="Dialogue"/>
      </w:pPr>
      <w:r>
        <w:t>I put it there.</w:t>
      </w:r>
    </w:p>
    <w:p>
      <w:r>
        <w:t>The young man waits.</w:t>
      </w:r>
    </w:p>
    <w:p>
      <w:pPr>
        <w:pStyle w:val="CharacterName"/>
      </w:pPr>
      <w:r>
        <w:t>KING</w:t>
      </w:r>
    </w:p>
    <w:p>
      <w:pPr>
        <w:pStyle w:val="Dialogue"/>
      </w:pPr>
      <w:r>
        <w:t>During the siege of the eastern pass, he held the retreat open. Three days. Families, wounded men, wagons. Everyone who could still move came through behind him.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He was a knight?</w:t>
      </w:r>
    </w:p>
    <w:p>
      <w:pPr>
        <w:pStyle w:val="CharacterName"/>
      </w:pPr>
      <w:r>
        <w:t>KING</w:t>
      </w:r>
    </w:p>
    <w:p>
      <w:pPr>
        <w:pStyle w:val="Dialogue"/>
      </w:pPr>
      <w:r>
        <w:t>One of our finest.</w:t>
      </w:r>
    </w:p>
    <w:p>
      <w:r>
        <w:t>The physician pauses to let the young man relax his clenched hand.</w:t>
      </w:r>
    </w:p>
    <w:p>
      <w:pPr>
        <w:pStyle w:val="CharacterName"/>
      </w:pPr>
      <w:r>
        <w:t>KING</w:t>
      </w:r>
    </w:p>
    <w:p>
      <w:pPr>
        <w:pStyle w:val="Dialogue"/>
      </w:pPr>
      <w:r>
        <w:t>He brought back fewer than half his company. Refused to enter the city until the last wagon had arrived.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 thought the swords were for men whose service was over.</w:t>
      </w:r>
    </w:p>
    <w:p>
      <w:pPr>
        <w:pStyle w:val="CharacterName"/>
      </w:pPr>
      <w:r>
        <w:t>KING</w:t>
      </w:r>
    </w:p>
    <w:p>
      <w:pPr>
        <w:pStyle w:val="Dialogue"/>
      </w:pPr>
      <w:r>
        <w:t>Usually. We made an exception. He stood beside me when we mounted it.</w:t>
      </w:r>
    </w:p>
    <w:p>
      <w:r>
        <w:t>The young man looks toward the doors leading back to the hall.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What happened to him?</w:t>
      </w:r>
    </w:p>
    <w:p>
      <w:r>
        <w:t>The King looks down at the crude likeness on the folded paper.</w:t>
      </w:r>
    </w:p>
    <w:p>
      <w:pPr>
        <w:pStyle w:val="CharacterName"/>
      </w:pPr>
      <w:r>
        <w:t>KING</w:t>
      </w:r>
    </w:p>
    <w:p>
      <w:pPr>
        <w:pStyle w:val="Dialogue"/>
      </w:pPr>
      <w:r>
        <w:t>He stopped coming to court. Then he left his post. For a time, no one could tell us where he was.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And then?</w:t>
      </w:r>
    </w:p>
    <w:p>
      <w:pPr>
        <w:pStyle w:val="CharacterName"/>
      </w:pPr>
      <w:r>
        <w:t>KING</w:t>
      </w:r>
    </w:p>
    <w:p>
      <w:pPr>
        <w:pStyle w:val="Dialogue"/>
      </w:pPr>
      <w:r>
        <w:t>Caravans robbed. Settlements burned. Survivors began giving us his name.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Why did he leave?</w:t>
      </w:r>
    </w:p>
    <w:p>
      <w:r>
        <w:t>A pause. The King meets his eyes.</w:t>
      </w:r>
    </w:p>
    <w:p>
      <w:pPr>
        <w:pStyle w:val="CharacterName"/>
      </w:pPr>
      <w:r>
        <w:t>KING</w:t>
      </w:r>
    </w:p>
    <w:p>
      <w:pPr>
        <w:pStyle w:val="Dialogue"/>
      </w:pPr>
      <w:r>
        <w:t>I won't give you a guess and call it an answer.</w:t>
      </w:r>
    </w:p>
    <w:p>
      <w:r>
        <w:t>He lays the notice flat.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Bram never knew any of that. He only asked him to pay.</w:t>
      </w:r>
    </w:p>
    <w:p>
      <w:pPr>
        <w:pStyle w:val="CharacterName"/>
      </w:pPr>
      <w:r>
        <w:t>KING</w:t>
      </w:r>
    </w:p>
    <w:p>
      <w:pPr>
        <w:pStyle w:val="Dialogue"/>
      </w:pPr>
      <w:r>
        <w:t>What he did for this realm gives him no claim on your people.</w:t>
      </w:r>
    </w:p>
    <w:p>
      <w:r>
        <w:t>The King turns to the waiting officers. The notice remains beside the ledger.</w:t>
      </w:r>
    </w:p>
    <w:p>
      <w:pPr>
        <w:pStyle w:val="CharacterName"/>
      </w:pPr>
      <w:r>
        <w:t>KING</w:t>
      </w:r>
    </w:p>
    <w:p>
      <w:pPr>
        <w:pStyle w:val="Dialogue"/>
      </w:pPr>
      <w:r>
        <w:t>How long since a patrol reached Clover?</w:t>
      </w:r>
    </w:p>
    <w:p>
      <w:r>
        <w:t>The officers look to the MARSHAL.</w:t>
      </w:r>
    </w:p>
    <w:p>
      <w:pPr>
        <w:pStyle w:val="CharacterName"/>
      </w:pPr>
      <w:r>
        <w:t>MARSHAL</w:t>
      </w:r>
    </w:p>
    <w:p>
      <w:pPr>
        <w:pStyle w:val="Dialogue"/>
      </w:pPr>
      <w:r>
        <w:t>I would need the district returns, Majesty.</w:t>
      </w:r>
    </w:p>
    <w:p>
      <w:pPr>
        <w:pStyle w:val="CharacterName"/>
      </w:pPr>
      <w:r>
        <w:t>KING</w:t>
      </w:r>
    </w:p>
    <w:p>
      <w:pPr>
        <w:pStyle w:val="Dialogue"/>
      </w:pPr>
      <w:r>
        <w:t>Get them.</w:t>
      </w:r>
    </w:p>
    <w:p>
      <w:r>
        <w:t>A clerk hurries away. The King returns to the ledger and turns back several pages.</w:t>
      </w:r>
    </w:p>
    <w:p>
      <w:pPr>
        <w:pStyle w:val="CharacterName"/>
      </w:pPr>
      <w:r>
        <w:t>KING</w:t>
      </w:r>
    </w:p>
    <w:p>
      <w:pPr>
        <w:pStyle w:val="Dialogue"/>
      </w:pPr>
      <w:r>
        <w:t>The outer settlements send half their taxes. You tell me the harvest failed. Three caravans disappear. You tell me the road is difficult.</w:t>
      </w:r>
    </w:p>
    <w:p>
      <w:pPr>
        <w:pStyle w:val="CharacterName"/>
      </w:pPr>
      <w:r>
        <w:t>MARSHAL</w:t>
      </w:r>
    </w:p>
    <w:p>
      <w:pPr>
        <w:pStyle w:val="Dialogue"/>
      </w:pPr>
      <w:r>
        <w:t>The local lords are responsible for those roads.</w:t>
      </w:r>
    </w:p>
    <w:p>
      <w:pPr>
        <w:pStyle w:val="CharacterName"/>
      </w:pPr>
      <w:r>
        <w:t>KING</w:t>
      </w:r>
    </w:p>
    <w:p>
      <w:pPr>
        <w:pStyle w:val="Dialogue"/>
      </w:pPr>
      <w:r>
        <w:t>And when you ask them for men?</w:t>
      </w:r>
    </w:p>
    <w:p>
      <w:r>
        <w:t>The Marshal hesitates.</w:t>
      </w:r>
    </w:p>
    <w:p>
      <w:pPr>
        <w:pStyle w:val="CharacterName"/>
      </w:pPr>
      <w:r>
        <w:t>MARSHAL</w:t>
      </w:r>
    </w:p>
    <w:p>
      <w:pPr>
        <w:pStyle w:val="Dialogue"/>
      </w:pPr>
      <w:r>
        <w:t>Some have not answered.</w:t>
      </w:r>
    </w:p>
    <w:p>
      <w:pPr>
        <w:pStyle w:val="CharacterName"/>
      </w:pPr>
      <w:r>
        <w:t>KING</w:t>
      </w:r>
    </w:p>
    <w:p>
      <w:pPr>
        <w:pStyle w:val="Dialogue"/>
      </w:pPr>
      <w:r>
        <w:t>Some?</w:t>
      </w:r>
    </w:p>
    <w:p>
      <w:pPr>
        <w:pStyle w:val="CharacterName"/>
      </w:pPr>
      <w:r>
        <w:t>MARSHAL</w:t>
      </w:r>
    </w:p>
    <w:p>
      <w:pPr>
        <w:pStyle w:val="Dialogue"/>
      </w:pPr>
      <w:r>
        <w:t>Four. Two others demand payment before their levies leave their estates.</w:t>
      </w:r>
    </w:p>
    <w:p>
      <w:r>
        <w:t>A murmur among the petitioners. The King closes the ledger.</w:t>
      </w:r>
    </w:p>
    <w:p>
      <w:pPr>
        <w:pStyle w:val="CharacterName"/>
      </w:pPr>
      <w:r>
        <w:t>KING</w:t>
      </w:r>
    </w:p>
    <w:p>
      <w:pPr>
        <w:pStyle w:val="Dialogue"/>
      </w:pPr>
      <w:r>
        <w:t>Payment. To keep the king's peace.</w:t>
      </w:r>
    </w:p>
    <w:p>
      <w:r>
        <w:t>He looks toward the Young Knight. The physician cuts away another strip of ruined cloth.</w:t>
      </w:r>
    </w:p>
    <w:p>
      <w:pPr>
        <w:pStyle w:val="CharacterName"/>
      </w:pPr>
      <w:r>
        <w:t>KING</w:t>
      </w:r>
    </w:p>
    <w:p>
      <w:pPr>
        <w:pStyle w:val="Dialogue"/>
      </w:pPr>
      <w:r>
        <w:t>And while we wait for their terms, a murderer walks into Clover and sits down to supper.</w:t>
      </w:r>
    </w:p>
    <w:p>
      <w:pPr>
        <w:pStyle w:val="CharacterName"/>
      </w:pPr>
      <w:r>
        <w:t>MARSHAL</w:t>
      </w:r>
    </w:p>
    <w:p>
      <w:pPr>
        <w:pStyle w:val="Dialogue"/>
      </w:pPr>
      <w:r>
        <w:t>We can reinforce the eastern districts.</w:t>
      </w:r>
    </w:p>
    <w:p>
      <w:pPr>
        <w:pStyle w:val="CharacterName"/>
      </w:pPr>
      <w:r>
        <w:t>KING</w:t>
      </w:r>
    </w:p>
    <w:p>
      <w:pPr>
        <w:pStyle w:val="Dialogue"/>
      </w:pPr>
      <w:r>
        <w:t>With whose permission? Mine, or theirs?</w:t>
      </w:r>
    </w:p>
    <w:p>
      <w:r>
        <w:t>The Marshal lowers his eyes.</w:t>
      </w:r>
    </w:p>
    <w:p>
      <w:r>
        <w:t>The King steps toward the open colonnade. Below, a line of royal guards crosses the brilliant court. Beyond the palace, the city terraces vanish into shade.</w:t>
      </w:r>
    </w:p>
    <w:p>
      <w:pPr>
        <w:pStyle w:val="CharacterName"/>
      </w:pPr>
      <w:r>
        <w:t>KING</w:t>
      </w:r>
    </w:p>
    <w:p>
      <w:pPr>
        <w:pStyle w:val="Dialogue"/>
      </w:pPr>
      <w:r>
        <w:t>Here, an order reaches the next room before I finish speaking. Out there, a boy has to bleed on my floor before I hear that a town needs help.</w:t>
      </w:r>
    </w:p>
    <w:p>
      <w:r>
        <w:t>He turns back.</w:t>
      </w:r>
    </w:p>
    <w:p>
      <w:pPr>
        <w:pStyle w:val="CharacterName"/>
      </w:pPr>
      <w:r>
        <w:t>KING</w:t>
      </w:r>
    </w:p>
    <w:p>
      <w:pPr>
        <w:pStyle w:val="Dialogue"/>
      </w:pPr>
      <w:r>
        <w:t>Bring every unanswered dispatch. Not a summary. The letters.</w:t>
      </w:r>
    </w:p>
    <w:p>
      <w:r>
        <w:t>The clerks move at once. The Young Knight watches the notice disappear beneath the first stack of reports.</w:t>
      </w:r>
    </w:p>
    <w:p>
      <w:r>
        <w:t>An attendant opens a side door for the Prince and Romeris.</w:t>
      </w:r>
    </w:p>
    <w:p>
      <w:r>
        <w:t>Romeris has found both boots. His sword hangs at his side, its scabbard wiped hastily clean. The Prince murmurs something that makes him smile. Then they notice the silence.</w:t>
      </w:r>
    </w:p>
    <w:p>
      <w:pPr>
        <w:pStyle w:val="CharacterName"/>
      </w:pPr>
      <w:r>
        <w:t>KING</w:t>
      </w:r>
    </w:p>
    <w:p>
      <w:pPr>
        <w:pStyle w:val="Dialogue"/>
      </w:pPr>
      <w:r>
        <w:t>Send riders to Clover. A relief force behind them, with a physician and supplies.</w:t>
      </w:r>
    </w:p>
    <w:p>
      <w:r>
        <w:t>The Young Knight starts to rise. The physician keeps a hand on his shoulder.</w:t>
      </w:r>
    </w:p>
    <w:p>
      <w:pPr>
        <w:pStyle w:val="CharacterName"/>
      </w:pPr>
      <w:r>
        <w:t>KING</w:t>
      </w:r>
    </w:p>
    <w:p>
      <w:pPr>
        <w:pStyle w:val="Dialogue"/>
      </w:pPr>
      <w:r>
        <w:t>If Backbreaker has gone, we follow. No stopping at a district boundary. No waiting for a lord to invite us through his gates.</w:t>
      </w:r>
    </w:p>
    <w:p>
      <w:r>
        <w:t>The Marshal bows.</w:t>
      </w:r>
    </w:p>
    <w:p>
      <w:pPr>
        <w:pStyle w:val="CharacterName"/>
      </w:pPr>
      <w:r>
        <w:t>KING</w:t>
      </w:r>
    </w:p>
    <w:p>
      <w:pPr>
        <w:pStyle w:val="Dialogue"/>
      </w:pPr>
      <w:r>
        <w:t>He will be found and brought before this court to answer for what he has done.</w:t>
      </w:r>
    </w:p>
    <w:p>
      <w:r>
        <w:t>The Young Knight looks along the officers. A gray-haired commander stands beside the Marshal, one hand resting on a plain sword hilt. The young man watches him, waiting.</w:t>
      </w:r>
    </w:p>
    <w:p>
      <w:pPr>
        <w:pStyle w:val="CharacterName"/>
      </w:pPr>
      <w:r>
        <w:t>KING</w:t>
      </w:r>
    </w:p>
    <w:p>
      <w:pPr>
        <w:pStyle w:val="Dialogue"/>
      </w:pPr>
      <w:r>
        <w:t>Romeris.</w:t>
      </w:r>
    </w:p>
    <w:p>
      <w:r>
        <w:t>By the side door, Romeris looks toward the throne.</w:t>
      </w:r>
    </w:p>
    <w:p>
      <w:pPr>
        <w:pStyle w:val="CharacterName"/>
      </w:pPr>
      <w:r>
        <w:t>ROMERIS</w:t>
      </w:r>
    </w:p>
    <w:p>
      <w:pPr>
        <w:pStyle w:val="Dialogue"/>
      </w:pPr>
      <w:r>
        <w:t>Majesty?</w:t>
      </w:r>
    </w:p>
    <w:p>
      <w:pPr>
        <w:pStyle w:val="CharacterName"/>
      </w:pPr>
      <w:r>
        <w:t>KING</w:t>
      </w:r>
    </w:p>
    <w:p>
      <w:pPr>
        <w:pStyle w:val="Dialogue"/>
      </w:pPr>
      <w:r>
        <w:t>You will lead the pursuit.</w:t>
      </w:r>
    </w:p>
    <w:p>
      <w:r>
        <w:t>The Prince turns to his father. Romeris waits a beat, as though another instruction might change the first.</w:t>
      </w:r>
    </w:p>
    <w:p>
      <w:pPr>
        <w:pStyle w:val="CharacterName"/>
      </w:pPr>
      <w:r>
        <w:t>ROMERIS</w:t>
      </w:r>
    </w:p>
    <w:p>
      <w:pPr>
        <w:pStyle w:val="Dialogue"/>
      </w:pPr>
      <w:r>
        <w:t>I am assigned to the delegation.</w:t>
      </w:r>
    </w:p>
    <w:p>
      <w:pPr>
        <w:pStyle w:val="CharacterName"/>
      </w:pPr>
      <w:r>
        <w:t>KING</w:t>
      </w:r>
    </w:p>
    <w:p>
      <w:pPr>
        <w:pStyle w:val="Dialogue"/>
      </w:pPr>
      <w:r>
        <w:t>They can find the dining room.</w:t>
      </w:r>
    </w:p>
    <w:p>
      <w:r>
        <w:t>A few courtiers lower their eyes. No one laughs.</w:t>
      </w:r>
    </w:p>
    <w:p>
      <w:r>
        <w:t>Romeris glances at the Prince. His friend has nothing ready to say.</w:t>
      </w:r>
    </w:p>
    <w:p>
      <w:r>
        <w:t>The Young Knight follows their exchange. His gaze drops to the dried wine still caught beneath the lip of Romeris's scabbard.</w:t>
      </w:r>
    </w:p>
    <w:p>
      <w:r>
        <w:t>Romeris steps away from the Prince and into the open court. He bows to the King.</w:t>
      </w:r>
    </w:p>
    <w:p>
      <w:pPr>
        <w:pStyle w:val="CharacterName"/>
      </w:pPr>
      <w:r>
        <w:t>KING</w:t>
      </w:r>
    </w:p>
    <w:p>
      <w:pPr>
        <w:pStyle w:val="Dialogue"/>
      </w:pPr>
      <w:r>
        <w:t>A small company. Knights who can travel quickly and live beyond a palace gate.</w:t>
      </w:r>
    </w:p>
    <w:p>
      <w:pPr>
        <w:pStyle w:val="CharacterName"/>
      </w:pPr>
      <w:r>
        <w:t>ROMERIS</w:t>
      </w:r>
    </w:p>
    <w:p>
      <w:pPr>
        <w:pStyle w:val="Dialogue"/>
      </w:pPr>
      <w:r>
        <w:t>How far into the outer territories?</w:t>
      </w:r>
    </w:p>
    <w:p>
      <w:pPr>
        <w:pStyle w:val="CharacterName"/>
      </w:pPr>
      <w:r>
        <w:t>KING</w:t>
      </w:r>
    </w:p>
    <w:p>
      <w:pPr>
        <w:pStyle w:val="Dialogue"/>
      </w:pPr>
      <w:r>
        <w:t>As far as the pursuit takes you. The Marshal will see you supplied.</w:t>
      </w:r>
    </w:p>
    <w:p>
      <w:r>
        <w:t>Romeris inclines his head. His jaw tightens.</w:t>
      </w:r>
    </w:p>
    <w:p>
      <w:pPr>
        <w:pStyle w:val="CharacterName"/>
      </w:pPr>
      <w:r>
        <w:t>KING</w:t>
      </w:r>
    </w:p>
    <w:p>
      <w:pPr>
        <w:pStyle w:val="Dialogue"/>
      </w:pPr>
      <w:r>
        <w:t>The Knight of Clover will accompany you.</w:t>
      </w:r>
    </w:p>
    <w:p>
      <w:r>
        <w:t>The Young Knight looks up.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With the company?</w:t>
      </w:r>
    </w:p>
    <w:p>
      <w:pPr>
        <w:pStyle w:val="CharacterName"/>
      </w:pPr>
      <w:r>
        <w:t>KING</w:t>
      </w:r>
    </w:p>
    <w:p>
      <w:pPr>
        <w:pStyle w:val="Dialogue"/>
      </w:pPr>
      <w:r>
        <w:t>You know the road and the people. Guide them home.</w:t>
      </w:r>
    </w:p>
    <w:p>
      <w:r>
        <w:t>The young man stands before the physician can stop him. Pain checks him halfway. He steadies himself on the chair and finishes rising.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Thank you, Majesty. They'll shelter us. Feed the horses. Whatever you need.</w:t>
      </w:r>
    </w:p>
    <w:p>
      <w:pPr>
        <w:pStyle w:val="CharacterName"/>
      </w:pPr>
      <w:r>
        <w:t>KING</w:t>
      </w:r>
    </w:p>
    <w:p>
      <w:pPr>
        <w:pStyle w:val="Dialogue"/>
      </w:pPr>
      <w:r>
        <w:t>We'll bring our own provisions. They've given enough.</w:t>
      </w:r>
    </w:p>
    <w:p>
      <w:r>
        <w:t>The young man nods quickly. A smile breaks through his exhaustion.</w:t>
      </w:r>
    </w:p>
    <w:p>
      <w:pPr>
        <w:pStyle w:val="CharacterName"/>
      </w:pPr>
      <w:r>
        <w:t>ROMERIS</w:t>
      </w:r>
    </w:p>
    <w:p>
      <w:pPr>
        <w:pStyle w:val="Dialogue"/>
      </w:pPr>
      <w:r>
        <w:t>He can barely stand.</w:t>
      </w:r>
    </w:p>
    <w:p>
      <w:pPr>
        <w:pStyle w:val="CharacterName"/>
      </w:pPr>
      <w:r>
        <w:t>KING</w:t>
      </w:r>
    </w:p>
    <w:p>
      <w:pPr>
        <w:pStyle w:val="Dialogue"/>
      </w:pPr>
      <w:r>
        <w:t>Then let the physician finish before you put him on a horse.</w:t>
      </w:r>
    </w:p>
    <w:p>
      <w:r>
        <w:t>Romeris looks toward the Prince. His friend is studying the floor.</w:t>
      </w:r>
    </w:p>
    <w:p>
      <w:r>
        <w:t>The Young Knight turns to Romeris, eager now.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My teacher will know your name.</w:t>
      </w:r>
    </w:p>
    <w:p>
      <w:r>
        <w:t>Romeris says nothing.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When he sees you riding in--</w:t>
      </w:r>
    </w:p>
    <w:p>
      <w:r>
        <w:t>He stops at Romeris's expression. The older knight stares at him, tight-lipped, as though the entire order has come from his mouth.</w:t>
      </w:r>
    </w:p>
    <w:p>
      <w:r>
        <w:t>The physician draws the young man back into the chair. He sits, still trying to catch Romeris's eye.</w:t>
      </w:r>
    </w:p>
    <w:p>
      <w:r>
        <w:t>Romeris turns to the Marshal.</w:t>
      </w:r>
    </w:p>
    <w:p>
      <w:pPr>
        <w:pStyle w:val="CharacterName"/>
      </w:pPr>
      <w:r>
        <w:t>ROMERIS</w:t>
      </w:r>
    </w:p>
    <w:p>
      <w:pPr>
        <w:pStyle w:val="Dialogue"/>
      </w:pPr>
      <w:r>
        <w:t>I'll need the roster.</w:t>
      </w:r>
    </w:p>
    <w:p>
      <w:r>
        <w:t>The Marshal offers him a folded list. Romeris takes it without opening it.</w:t>
      </w:r>
    </w:p>
    <w:p>
      <w:pPr>
        <w:pStyle w:val="CharacterName"/>
      </w:pPr>
      <w:r>
        <w:t>ROMERIS</w:t>
      </w:r>
    </w:p>
    <w:p>
      <w:pPr>
        <w:pStyle w:val="Dialogue"/>
      </w:pPr>
      <w:r>
        <w:t>Majesty. May I speak plainly?</w:t>
      </w:r>
    </w:p>
    <w:p>
      <w:pPr>
        <w:pStyle w:val="CharacterName"/>
      </w:pPr>
      <w:r>
        <w:t>KING</w:t>
      </w:r>
    </w:p>
    <w:p>
      <w:pPr>
        <w:pStyle w:val="Dialogue"/>
      </w:pPr>
      <w:r>
        <w:t>Please.</w:t>
      </w:r>
    </w:p>
    <w:p>
      <w:pPr>
        <w:pStyle w:val="CharacterName"/>
      </w:pPr>
      <w:r>
        <w:t>ROMERIS</w:t>
      </w:r>
    </w:p>
    <w:p>
      <w:pPr>
        <w:pStyle w:val="Dialogue"/>
      </w:pPr>
      <w:r>
        <w:t>If this is a pursuit, there are younger men who can ride harder. If you mean to restore order in the outer territories, send the army.</w:t>
      </w:r>
    </w:p>
    <w:p>
      <w:pPr>
        <w:pStyle w:val="CharacterName"/>
      </w:pPr>
      <w:r>
        <w:t>KING</w:t>
      </w:r>
    </w:p>
    <w:p>
      <w:pPr>
        <w:pStyle w:val="Dialogue"/>
      </w:pPr>
      <w:r>
        <w:t>The relief force will secure Clover. Your company will find the man who attacked it.</w:t>
      </w:r>
    </w:p>
    <w:p>
      <w:pPr>
        <w:pStyle w:val="CharacterName"/>
      </w:pPr>
      <w:r>
        <w:t>ROMERIS</w:t>
      </w:r>
    </w:p>
    <w:p>
      <w:pPr>
        <w:pStyle w:val="Dialogue"/>
      </w:pPr>
      <w:r>
        <w:t>Give the command to someone who needs to prove himself.</w:t>
      </w:r>
    </w:p>
    <w:p>
      <w:r>
        <w:t>The King lets that sit between them.</w:t>
      </w:r>
    </w:p>
    <w:p>
      <w:pPr>
        <w:pStyle w:val="CharacterName"/>
      </w:pPr>
      <w:r>
        <w:t>KING</w:t>
      </w:r>
    </w:p>
    <w:p>
      <w:pPr>
        <w:pStyle w:val="Dialogue"/>
      </w:pPr>
      <w:r>
        <w:t>You spent years on those roads. You know where a company can water its horses, which passes close, which lords open their gates only after dark.</w:t>
      </w:r>
    </w:p>
    <w:p>
      <w:pPr>
        <w:pStyle w:val="CharacterName"/>
      </w:pPr>
      <w:r>
        <w:t>ROMERIS</w:t>
      </w:r>
    </w:p>
    <w:p>
      <w:pPr>
        <w:pStyle w:val="Dialogue"/>
      </w:pPr>
      <w:r>
        <w:t>Those were different times.</w:t>
      </w:r>
    </w:p>
    <w:p>
      <w:pPr>
        <w:pStyle w:val="CharacterName"/>
      </w:pPr>
      <w:r>
        <w:t>KING</w:t>
      </w:r>
    </w:p>
    <w:p>
      <w:pPr>
        <w:pStyle w:val="Dialogue"/>
      </w:pPr>
      <w:r>
        <w:t>And you knew Backbreaker.</w:t>
      </w:r>
    </w:p>
    <w:p>
      <w:r>
        <w:t>Romeris stops turning the folded list in his hands.</w:t>
      </w:r>
    </w:p>
    <w:p>
      <w:r>
        <w:t>The Young Knight looks from the King to him.</w:t>
      </w:r>
    </w:p>
    <w:p>
      <w:pPr>
        <w:pStyle w:val="CharacterName"/>
      </w:pPr>
      <w:r>
        <w:t>ROMERIS</w:t>
      </w:r>
    </w:p>
    <w:p>
      <w:pPr>
        <w:pStyle w:val="Dialogue"/>
      </w:pPr>
      <w:r>
        <w:t>I knew him when he carried a sword.</w:t>
      </w:r>
    </w:p>
    <w:p>
      <w:pPr>
        <w:pStyle w:val="CharacterName"/>
      </w:pPr>
      <w:r>
        <w:t>KING</w:t>
      </w:r>
    </w:p>
    <w:p>
      <w:pPr>
        <w:pStyle w:val="Dialogue"/>
      </w:pPr>
      <w:r>
        <w:t>You rode together.</w:t>
      </w:r>
    </w:p>
    <w:p>
      <w:pPr>
        <w:pStyle w:val="CharacterName"/>
      </w:pPr>
      <w:r>
        <w:t>ROMERIS</w:t>
      </w:r>
    </w:p>
    <w:p>
      <w:pPr>
        <w:pStyle w:val="Dialogue"/>
      </w:pPr>
      <w:r>
        <w:t>Yes.</w:t>
      </w:r>
    </w:p>
    <w:p>
      <w:pPr>
        <w:pStyle w:val="CharacterName"/>
      </w:pPr>
      <w:r>
        <w:t>KING</w:t>
      </w:r>
    </w:p>
    <w:p>
      <w:pPr>
        <w:pStyle w:val="Dialogue"/>
      </w:pPr>
      <w:r>
        <w:t>Then you know more about him than any young knight I could send.</w:t>
      </w:r>
    </w:p>
    <w:p>
      <w:r>
        <w:t>Romeris glances at the wanted notice beneath the reports.</w:t>
      </w:r>
    </w:p>
    <w:p>
      <w:pPr>
        <w:pStyle w:val="CharacterName"/>
      </w:pPr>
      <w:r>
        <w:t>ROMERIS</w:t>
      </w:r>
    </w:p>
    <w:p>
      <w:pPr>
        <w:pStyle w:val="Dialogue"/>
      </w:pPr>
      <w:r>
        <w:t>That may not help you bring him back.</w:t>
      </w:r>
    </w:p>
    <w:p>
      <w:pPr>
        <w:pStyle w:val="CharacterName"/>
      </w:pPr>
      <w:r>
        <w:t>KING</w:t>
      </w:r>
    </w:p>
    <w:p>
      <w:pPr>
        <w:pStyle w:val="Dialogue"/>
      </w:pPr>
      <w:r>
        <w:t>It may help bring your men back.</w:t>
      </w:r>
    </w:p>
    <w:p>
      <w:r>
        <w:t>Romeris looks up. The King holds his gaze.</w:t>
      </w:r>
    </w:p>
    <w:p>
      <w:pPr>
        <w:pStyle w:val="CharacterName"/>
      </w:pPr>
      <w:r>
        <w:t>KING</w:t>
      </w:r>
    </w:p>
    <w:p>
      <w:pPr>
        <w:pStyle w:val="Dialogue"/>
      </w:pPr>
      <w:r>
        <w:t>You have your orders.</w:t>
      </w:r>
    </w:p>
    <w:p>
      <w:r>
        <w:t>A moment. Romeris unfolds the roster.</w:t>
      </w:r>
    </w:p>
    <w:p>
      <w:pPr>
        <w:pStyle w:val="CharacterName"/>
      </w:pPr>
      <w:r>
        <w:t>ROMERIS</w:t>
      </w:r>
    </w:p>
    <w:p>
      <w:pPr>
        <w:pStyle w:val="Dialogue"/>
      </w:pPr>
      <w:r>
        <w:t>Yes, Majesty.</w:t>
      </w:r>
    </w:p>
    <w:p>
      <w:r>
        <w:t>He studies the names. This time, he reads them.</w:t>
      </w:r>
    </w:p>
    <w:p>
      <w:pPr>
        <w:pStyle w:val="FadeInActionSceneSetting"/>
        <w:rPr>
          <w:b/>
          <w:bCs/>
        </w:rPr>
      </w:pPr>
      <w:r>
        <w:t>INT. PALACE - PRIVATE GALLERY - DAY</w:t>
      </w:r>
    </w:p>
    <w:p>
      <w:r>
        <w:t>Romeris catches the Prince by the sleeve. The Prince dismisses an attendant with a nod and waits until the door closes.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 might have said something.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With half the city watching? He would have sent you twice as far.</w:t>
      </w:r>
    </w:p>
    <w:p>
      <w:r>
        <w:t>Romeris releases him. The Prince straightens his cuff, unoffended.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Give him a few days. He was angry.</w:t>
      </w:r>
    </w:p>
    <w:p>
      <w:pPr>
        <w:pStyle w:val="CharacterName"/>
      </w:pPr>
      <w:r>
        <w:t>ROMERIS</w:t>
      </w:r>
    </w:p>
    <w:p>
      <w:pPr>
        <w:pStyle w:val="Dialogue"/>
      </w:pPr>
      <w:r>
        <w:t>He was quite clear.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He's getting old. Every missed payment looks like a rebellion. Every order has to prove he can still give one.</w:t>
      </w:r>
    </w:p>
    <w:p>
      <w:r>
        <w:t>Romeris looks toward the closed door.</w:t>
      </w:r>
    </w:p>
    <w:p>
      <w:pPr>
        <w:pStyle w:val="CharacterName"/>
      </w:pPr>
      <w:r>
        <w:t>ROMERIS</w:t>
      </w:r>
    </w:p>
    <w:p>
      <w:pPr>
        <w:pStyle w:val="Dialogue"/>
      </w:pPr>
      <w:r>
        <w:t>People died.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And he's sending soldiers. Clover will have its help. You don't have to spend a year chasing a man through the hills.</w:t>
      </w:r>
    </w:p>
    <w:p>
      <w:r>
        <w:t>The Prince takes the roster from him and glances at it.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Ride around for a few weeks. Catch some thieves. Come home a hero.</w:t>
      </w:r>
    </w:p>
    <w:p>
      <w:pPr>
        <w:pStyle w:val="CharacterName"/>
      </w:pPr>
      <w:r>
        <w:t>ROMERIS</w:t>
      </w:r>
    </w:p>
    <w:p>
      <w:pPr>
        <w:pStyle w:val="Dialogue"/>
      </w:pPr>
      <w:r>
        <w:t>Without Backbreaker.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You searched. He was gone. By then I'll have found a reason we need you here.</w:t>
      </w:r>
    </w:p>
    <w:p>
      <w:r>
        <w:t>He folds the list and returns it.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Father won't run every appointment forever.</w:t>
      </w:r>
    </w:p>
    <w:p>
      <w:r>
        <w:t>Romeris studies the names through the thin paper.</w:t>
      </w:r>
    </w:p>
    <w:p>
      <w:pPr>
        <w:pStyle w:val="CharacterName"/>
      </w:pPr>
      <w:r>
        <w:t>ROMERIS</w:t>
      </w:r>
    </w:p>
    <w:p>
      <w:pPr>
        <w:pStyle w:val="Dialogue"/>
      </w:pPr>
      <w:r>
        <w:t>If I stayed on the main roads, waited for proper reports...</w:t>
      </w:r>
    </w:p>
    <w:p>
      <w:r>
        <w:t>He leaves the thought unfinished. The Prince rests a hand on his shoulder.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Keep your men safe. Let me handle the rest.</w:t>
      </w:r>
    </w:p>
    <w:p>
      <w:r>
        <w:t>Romeris folds the roster once more, small enough to hide in his palm. He makes no promise. He does not give it back.</w:t>
      </w:r>
    </w:p>
    <w:p>
      <w:r>
        <w:t>The Prince drifts toward an old map hanging between the windows. Gold leaf marks the borders. Some of it has flaked away.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My father still thinks the kingdom ends wherever the old maps say it does.</w:t>
      </w:r>
    </w:p>
    <w:p>
      <w:r>
        <w:t>He searches the eastern edge until he finds Clover.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A garrison here. Patrols here. A road washed out every winter. What comes back?</w:t>
      </w:r>
    </w:p>
    <w:p>
      <w:pPr>
        <w:pStyle w:val="CharacterName"/>
      </w:pPr>
      <w:r>
        <w:t>ROMERIS</w:t>
      </w:r>
    </w:p>
    <w:p>
      <w:pPr>
        <w:pStyle w:val="Dialogue"/>
      </w:pPr>
      <w:r>
        <w:t>Wool. Grain, when the harvest holds.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Enough to pay for the road?</w:t>
      </w:r>
    </w:p>
    <w:p>
      <w:r>
        <w:t>Romeris shrugs.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The lower terraces need water. We heard her in court. How many channels could we mend for what this expedition will cost?</w:t>
      </w:r>
    </w:p>
    <w:p>
      <w:pPr>
        <w:pStyle w:val="CharacterName"/>
      </w:pPr>
      <w:r>
        <w:t>ROMERIS</w:t>
      </w:r>
    </w:p>
    <w:p>
      <w:pPr>
        <w:pStyle w:val="Dialogue"/>
      </w:pPr>
      <w:r>
        <w:t>Those settlements were promised protection.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Then promise what we can actually give. Offer them land nearer the city. Defend a border our soldiers can reach.</w:t>
      </w:r>
    </w:p>
    <w:p>
      <w:pPr>
        <w:pStyle w:val="CharacterName"/>
      </w:pPr>
      <w:r>
        <w:t>ROMERIS</w:t>
      </w:r>
    </w:p>
    <w:p>
      <w:pPr>
        <w:pStyle w:val="Dialogue"/>
      </w:pPr>
      <w:r>
        <w:t>They won't all leave.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No. But must everyone else pay for that decision forever?</w:t>
      </w:r>
    </w:p>
    <w:p>
      <w:r>
        <w:t>Romeris studies the long road between Clover and the capital.</w:t>
      </w:r>
    </w:p>
    <w:p>
      <w:pPr>
        <w:pStyle w:val="CharacterName"/>
      </w:pPr>
      <w:r>
        <w:t>ROMERIS</w:t>
      </w:r>
    </w:p>
    <w:p>
      <w:pPr>
        <w:pStyle w:val="Dialogue"/>
      </w:pPr>
      <w:r>
        <w:t>We used to lose more horses supplying those posts than fighting over them.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You see? You know what it costs. He sees a smaller map and thinks it means a smaller king.</w:t>
      </w:r>
    </w:p>
    <w:p>
      <w:r>
        <w:t>The Prince rests a finger on the capital.</w:t>
      </w:r>
    </w:p>
    <w:p>
      <w:pPr>
        <w:pStyle w:val="CharacterName"/>
      </w:pPr>
      <w:r>
        <w:t>KING'S SON</w:t>
      </w:r>
    </w:p>
    <w:p>
      <w:pPr>
        <w:pStyle w:val="Dialogue"/>
      </w:pPr>
      <w:r>
        <w:t>I'd rather keep the promises we make here.</w:t>
      </w:r>
    </w:p>
    <w:p>
      <w:r>
        <w:t>Romeris rubs his thumb along the folded roster. Then he tucks it away.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You'll have to tell him that yourself.</w:t>
      </w:r>
    </w:p>
    <w:p>
      <w:r>
        <w:t>The Prince smiles faintly. Romeris looks once more at Clover, a small name beneath the peeling gold.</w:t>
      </w:r>
    </w:p>
    <w:p>
      <w:r>
        <w:t>An attendant appears at the gallery door.</w:t>
      </w:r>
    </w:p>
    <w:p>
      <w:pPr>
        <w:pStyle w:val="CharacterName"/>
      </w:pPr>
      <w:r>
        <w:t>ATTENDANT</w:t>
      </w:r>
    </w:p>
    <w:p>
      <w:pPr>
        <w:pStyle w:val="Dialogue"/>
      </w:pPr>
      <w:r>
        <w:t>Sir Romeris. The King asks for a word. Alone.</w:t>
      </w:r>
    </w:p>
    <w:p>
      <w:r>
        <w:t>Romeris exchanges a glance with the Prince, then follows.</w:t>
      </w:r>
    </w:p>
    <w:p>
      <w:pPr>
        <w:pStyle w:val="FadeInActionSceneSetting"/>
        <w:rPr>
          <w:b/>
          <w:bCs/>
        </w:rPr>
      </w:pPr>
      <w:r>
        <w:t>INT. PALACE - KING'S STUDY - DAY</w:t>
      </w:r>
    </w:p>
    <w:p>
      <w:r>
        <w:t>The crown rests beside a stack of opened letters. The King stands at a plain table, rubbing the bridge of his nose.</w:t>
      </w:r>
    </w:p>
    <w:p>
      <w:r>
        <w:t>Romeris bows. The King gestures toward a chair.</w:t>
      </w:r>
    </w:p>
    <w:p>
      <w:pPr>
        <w:pStyle w:val="CharacterName"/>
      </w:pPr>
      <w:r>
        <w:t>KING</w:t>
      </w:r>
    </w:p>
    <w:p>
      <w:pPr>
        <w:pStyle w:val="Dialogue"/>
      </w:pPr>
      <w:r>
        <w:t>Sit down. Please.</w:t>
      </w:r>
    </w:p>
    <w:p>
      <w:r>
        <w:t>The attendant withdraws. Romeris remains standing until the door closes.</w:t>
      </w:r>
    </w:p>
    <w:p>
      <w:pPr>
        <w:pStyle w:val="CharacterName"/>
      </w:pPr>
      <w:r>
        <w:t>ROMERIS</w:t>
      </w:r>
    </w:p>
    <w:p>
      <w:pPr>
        <w:pStyle w:val="Dialogue"/>
      </w:pPr>
      <w:r>
        <w:t>If this concerns the expedition--</w:t>
      </w:r>
    </w:p>
    <w:p>
      <w:pPr>
        <w:pStyle w:val="CharacterName"/>
      </w:pPr>
      <w:r>
        <w:t>KING</w:t>
      </w:r>
    </w:p>
    <w:p>
      <w:pPr>
        <w:pStyle w:val="Dialogue"/>
      </w:pPr>
      <w:r>
        <w:t>I'm frightened, Romeris.</w:t>
      </w:r>
    </w:p>
    <w:p>
      <w:r>
        <w:t>Romeris sits.</w:t>
      </w:r>
    </w:p>
    <w:p>
      <w:r>
        <w:t>The King places two letters in front of him.</w:t>
      </w:r>
    </w:p>
    <w:p>
      <w:pPr>
        <w:pStyle w:val="CharacterName"/>
      </w:pPr>
      <w:r>
        <w:t>KING</w:t>
      </w:r>
    </w:p>
    <w:p>
      <w:pPr>
        <w:pStyle w:val="Dialogue"/>
      </w:pPr>
      <w:r>
        <w:t>Same district. Same month. The governor says the roads are clear. A merchant says he paid three separate tolls to men wearing no colors.</w:t>
      </w:r>
    </w:p>
    <w:p>
      <w:pPr>
        <w:pStyle w:val="CharacterName"/>
      </w:pPr>
      <w:r>
        <w:t>ROMERIS</w:t>
      </w:r>
    </w:p>
    <w:p>
      <w:pPr>
        <w:pStyle w:val="Dialogue"/>
      </w:pPr>
      <w:r>
        <w:t>Have you sent someone to verify it?</w:t>
      </w:r>
    </w:p>
    <w:p>
      <w:pPr>
        <w:pStyle w:val="CharacterName"/>
      </w:pPr>
      <w:r>
        <w:t>KING</w:t>
      </w:r>
    </w:p>
    <w:p>
      <w:pPr>
        <w:pStyle w:val="Dialogue"/>
      </w:pPr>
      <w:r>
        <w:t>Twice. One returned with the governor's assurances. The other hasn't returned.</w:t>
      </w:r>
    </w:p>
    <w:p>
      <w:r>
        <w:t>He draws another letter from the pile.</w:t>
      </w:r>
    </w:p>
    <w:p>
      <w:pPr>
        <w:pStyle w:val="CharacterName"/>
      </w:pPr>
      <w:r>
        <w:t>KING</w:t>
      </w:r>
    </w:p>
    <w:p>
      <w:pPr>
        <w:pStyle w:val="Dialogue"/>
      </w:pPr>
      <w:r>
        <w:t>This village asked for a knight three years ago. Every spring, we list it as visited. Their headman says no one has come.</w:t>
      </w:r>
    </w:p>
    <w:p>
      <w:r>
        <w:t>Romeris takes the letter.</w:t>
      </w:r>
    </w:p>
    <w:p>
      <w:pPr>
        <w:pStyle w:val="CharacterName"/>
      </w:pPr>
      <w:r>
        <w:t>KING</w:t>
      </w:r>
    </w:p>
    <w:p>
      <w:pPr>
        <w:pStyle w:val="Dialogue"/>
      </w:pPr>
      <w:r>
        <w:t>I order patrols. The local lords keep the men for their own estates. Their replies still call me sovereign.</w:t>
      </w:r>
    </w:p>
    <w:p>
      <w:r>
        <w:t>He sits opposite Romeris. Without the throne between them, he seems suddenly tired.</w:t>
      </w:r>
    </w:p>
    <w:p>
      <w:pPr>
        <w:pStyle w:val="CharacterName"/>
      </w:pPr>
      <w:r>
        <w:t>KING</w:t>
      </w:r>
    </w:p>
    <w:p>
      <w:pPr>
        <w:pStyle w:val="Dialogue"/>
      </w:pPr>
      <w:r>
        <w:t>My son thinks I can put down the burden by drawing the border closer.</w:t>
      </w:r>
    </w:p>
    <w:p>
      <w:r>
        <w:t>Romeris looks up from the letter.</w:t>
      </w:r>
    </w:p>
    <w:p>
      <w:pPr>
        <w:pStyle w:val="CharacterName"/>
      </w:pPr>
      <w:r>
        <w:t>KING</w:t>
      </w:r>
    </w:p>
    <w:p>
      <w:pPr>
        <w:pStyle w:val="Dialogue"/>
      </w:pPr>
      <w:r>
        <w:t>He sees what those places cost us. He hasn't seen what happens when people stop believing anyone will come.</w:t>
      </w:r>
    </w:p>
    <w:p>
      <w:r>
        <w:t>The King smooths a torn corner of the headman's letter.</w:t>
      </w:r>
    </w:p>
    <w:p>
      <w:pPr>
        <w:pStyle w:val="CharacterName"/>
      </w:pPr>
      <w:r>
        <w:t>KING</w:t>
      </w:r>
    </w:p>
    <w:p>
      <w:pPr>
        <w:pStyle w:val="Dialogue"/>
      </w:pPr>
      <w:r>
        <w:t>I don't know how much of my kingdom still exists outside this room.</w:t>
      </w:r>
    </w:p>
    <w:p>
      <w:r>
        <w:t>Romeris lowers the letter. For once, he has no ready answer.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 should tell your son this.</w:t>
      </w:r>
    </w:p>
    <w:p>
      <w:pPr>
        <w:pStyle w:val="CharacterName"/>
      </w:pPr>
      <w:r>
        <w:t>KING</w:t>
      </w:r>
    </w:p>
    <w:p>
      <w:pPr>
        <w:pStyle w:val="Dialogue"/>
      </w:pPr>
      <w:r>
        <w:t>I have.</w:t>
      </w:r>
    </w:p>
    <w:p>
      <w:r>
        <w:t>The King looks at him across the scattered letters.</w:t>
      </w:r>
    </w:p>
    <w:p>
      <w:pPr>
        <w:pStyle w:val="CharacterName"/>
      </w:pPr>
      <w:r>
        <w:t>KING</w:t>
      </w:r>
    </w:p>
    <w:p>
      <w:pPr>
        <w:pStyle w:val="Dialogue"/>
      </w:pPr>
      <w:r>
        <w:t>He listens to you.</w:t>
      </w:r>
    </w:p>
    <w:p>
      <w:pPr>
        <w:pStyle w:val="CharacterName"/>
      </w:pPr>
      <w:r>
        <w:t>ROMERIS</w:t>
      </w:r>
    </w:p>
    <w:p>
      <w:pPr>
        <w:pStyle w:val="Dialogue"/>
      </w:pPr>
      <w:r>
        <w:t>Usually because I'm saying what he wants to hear.</w:t>
      </w:r>
    </w:p>
    <w:p>
      <w:pPr>
        <w:pStyle w:val="CharacterName"/>
      </w:pPr>
      <w:r>
        <w:t>KING</w:t>
      </w:r>
    </w:p>
    <w:p>
      <w:pPr>
        <w:pStyle w:val="Dialogue"/>
      </w:pPr>
      <w:r>
        <w:t>I know about the wine. The women. The duties that somehow become someone else's.</w:t>
      </w:r>
    </w:p>
    <w:p>
      <w:r>
        <w:t>Romeris leans back. The King raises a hand before he can answer.</w:t>
      </w:r>
    </w:p>
    <w:p>
      <w:pPr>
        <w:pStyle w:val="CharacterName"/>
      </w:pPr>
      <w:r>
        <w:t>KING</w:t>
      </w:r>
    </w:p>
    <w:p>
      <w:pPr>
        <w:pStyle w:val="Dialogue"/>
      </w:pPr>
      <w:r>
        <w:t>I also remember you walking into this city with your saddle on your back. You'd given your horse to a wounded levy boy.</w:t>
      </w:r>
    </w:p>
    <w:p>
      <w:pPr>
        <w:pStyle w:val="CharacterName"/>
      </w:pPr>
      <w:r>
        <w:t>ROMERIS</w:t>
      </w:r>
    </w:p>
    <w:p>
      <w:pPr>
        <w:pStyle w:val="Dialogue"/>
      </w:pPr>
      <w:r>
        <w:t>He couldn't walk.</w:t>
      </w:r>
    </w:p>
    <w:p>
      <w:pPr>
        <w:pStyle w:val="CharacterName"/>
      </w:pPr>
      <w:r>
        <w:t>KING</w:t>
      </w:r>
    </w:p>
    <w:p>
      <w:pPr>
        <w:pStyle w:val="Dialogue"/>
      </w:pPr>
      <w:r>
        <w:t>You didn't ask who his father was. Or what keeping him alive would cost.</w:t>
      </w:r>
    </w:p>
    <w:p>
      <w:r>
        <w:t>Romeris looks away.</w:t>
      </w:r>
    </w:p>
    <w:p>
      <w:pPr>
        <w:pStyle w:val="CharacterName"/>
      </w:pPr>
      <w:r>
        <w:t>KING</w:t>
      </w:r>
    </w:p>
    <w:p>
      <w:pPr>
        <w:pStyle w:val="Dialogue"/>
      </w:pPr>
      <w:r>
        <w:t>That man is still the one my son thinks he drinks with.</w:t>
      </w:r>
    </w:p>
    <w:p>
      <w:r>
        <w:t>A long pause. Romeris rubs at the dried wine beneath his scabbard's rim. It does not come away.</w:t>
      </w:r>
    </w:p>
    <w:p>
      <w:pPr>
        <w:pStyle w:val="CharacterName"/>
      </w:pPr>
      <w:r>
        <w:t>ROMERIS</w:t>
      </w:r>
    </w:p>
    <w:p>
      <w:pPr>
        <w:pStyle w:val="Dialogue"/>
      </w:pPr>
      <w:r>
        <w:t>What are you asking me to do?</w:t>
      </w:r>
    </w:p>
    <w:p>
      <w:pPr>
        <w:pStyle w:val="CharacterName"/>
      </w:pPr>
      <w:r>
        <w:t>KING</w:t>
      </w:r>
    </w:p>
    <w:p>
      <w:pPr>
        <w:pStyle w:val="Dialogue"/>
      </w:pPr>
      <w:r>
        <w:t>Find Backbreaker. But look at the places you pass through. Listen to the people. When you return, tell my son what you saw.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 think he'll change his mind?</w:t>
      </w:r>
    </w:p>
    <w:p>
      <w:pPr>
        <w:pStyle w:val="CharacterName"/>
      </w:pPr>
      <w:r>
        <w:t>KING</w:t>
      </w:r>
    </w:p>
    <w:p>
      <w:pPr>
        <w:pStyle w:val="Dialogue"/>
      </w:pPr>
      <w:r>
        <w:t>I think he'll let you finish speaking.</w:t>
      </w:r>
    </w:p>
    <w:p>
      <w:r>
        <w:t>The King gathers the letters, then leaves the headman's plea in front of Romeris.</w:t>
      </w:r>
    </w:p>
    <w:p>
      <w:pPr>
        <w:pStyle w:val="CharacterName"/>
      </w:pPr>
      <w:r>
        <w:t>KING</w:t>
      </w:r>
    </w:p>
    <w:p>
      <w:pPr>
        <w:pStyle w:val="Dialogue"/>
      </w:pPr>
      <w:r>
        <w:t>One day, those people will be his responsibility. Help me leave him something he can still learn to care for.</w:t>
      </w:r>
    </w:p>
    <w:p>
      <w:r>
        <w:t>Romeris picks up the letter. This time, he reads past the first lines.</w:t>
      </w:r>
    </w:p>
    <w:p>
      <w:pPr>
        <w:pStyle w:val="CharacterName"/>
      </w:pPr>
      <w:r>
        <w:t>ROMERIS</w:t>
      </w:r>
    </w:p>
    <w:p>
      <w:pPr>
        <w:pStyle w:val="Dialogue"/>
      </w:pPr>
      <w:r>
        <w:t>May I take this?</w:t>
      </w:r>
    </w:p>
    <w:p>
      <w:r>
        <w:t>The King nods.</w:t>
      </w:r>
    </w:p>
    <w:p>
      <w:r>
        <w:t>Romeris folds the letter carefully along its existing creases.</w:t>
      </w:r>
    </w:p>
    <w:p>
      <w:pPr>
        <w:pStyle w:val="CharacterName"/>
      </w:pPr>
      <w:r>
        <w:t>ROMERIS</w:t>
      </w:r>
    </w:p>
    <w:p>
      <w:pPr>
        <w:pStyle w:val="Dialogue"/>
      </w:pPr>
      <w:r>
        <w:t>I thought you wanted me out of the palace.</w:t>
      </w:r>
    </w:p>
    <w:p>
      <w:pPr>
        <w:pStyle w:val="CharacterName"/>
      </w:pPr>
      <w:r>
        <w:t>KING</w:t>
      </w:r>
    </w:p>
    <w:p>
      <w:pPr>
        <w:pStyle w:val="Dialogue"/>
      </w:pPr>
      <w:r>
        <w:t>I want you where I need you.</w:t>
      </w:r>
    </w:p>
    <w:p>
      <w:r>
        <w:t>Romeris nods, eyes lowered. He slips the letter inside his coat beside the roster.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 may be remembering a better man.</w:t>
      </w:r>
    </w:p>
    <w:p>
      <w:r>
        <w:t>The King waits. He offers neither reassurance nor rebuke.</w:t>
      </w:r>
    </w:p>
    <w:p>
      <w:r>
        <w:t>Romeris starts to speak again. Stops. His hand rests over the papers inside his coat.</w:t>
      </w:r>
    </w:p>
    <w:p>
      <w:pPr>
        <w:pStyle w:val="CharacterName"/>
      </w:pPr>
      <w:r>
        <w:t>ROMERIS</w:t>
      </w:r>
    </w:p>
    <w:p>
      <w:pPr>
        <w:pStyle w:val="Dialogue"/>
      </w:pPr>
      <w:r>
        <w:t>I'll go. I'll look for him.</w:t>
      </w:r>
    </w:p>
    <w:p>
      <w:r>
        <w:t>The King lets out a breath.</w:t>
      </w:r>
    </w:p>
    <w:p>
      <w:pPr>
        <w:pStyle w:val="CharacterName"/>
      </w:pPr>
      <w:r>
        <w:t>KING</w:t>
      </w:r>
    </w:p>
    <w:p>
      <w:pPr>
        <w:pStyle w:val="Dialogue"/>
      </w:pPr>
      <w:r>
        <w:t>Thank you.</w:t>
      </w:r>
    </w:p>
    <w:p>
      <w:r>
        <w:t>Romeris looks up at that, then away. He rises.</w:t>
      </w:r>
    </w:p>
    <w:p>
      <w:pPr>
        <w:pStyle w:val="CharacterName"/>
      </w:pPr>
      <w:r>
        <w:t>ROMERIS</w:t>
      </w:r>
    </w:p>
    <w:p>
      <w:pPr>
        <w:pStyle w:val="Dialogue"/>
      </w:pPr>
      <w:r>
        <w:t>I'll still complain about the horses.</w:t>
      </w:r>
    </w:p>
    <w:p>
      <w:r>
        <w:t>A tired smile from the King. Romeris almost returns it.</w:t>
      </w:r>
    </w:p>
    <w:p>
      <w:r>
        <w:t>At the door, he adjusts the sword hanging awkwardly against his hip. He has to loosen the belt and try again before it sits where it should.</w:t>
      </w:r>
    </w:p>
    <w:p>
      <w:r>
        <w:t>Then he leaves.</w:t>
      </w:r>
    </w:p>
    <w:p>
      <w:pPr>
        <w:pStyle w:val="FadeInActionSceneSetting"/>
        <w:rPr>
          <w:b/>
          <w:bCs/>
        </w:rPr>
      </w:pPr>
      <w:r>
        <w:t>EXT. PALACE - STABLE YARD - MORNING</w:t>
      </w:r>
    </w:p>
    <w:p>
      <w:r>
        <w:t>Eight saddled horses wait beneath an awning. The Young Knight stands beside his, boots polished, borrowed armor cleaned and fitted around a fresh dressing. His supplies lie in precise bundles.</w:t>
      </w:r>
    </w:p>
    <w:p>
      <w:r>
        <w:t>Six knights gather nearby.</w:t>
      </w:r>
    </w:p>
    <w:p>
      <w:r>
        <w:t>SEREN, spare and weathered, moves a heavy sack from a tired packhorse to her own mount. She checks the animal before her weapons.</w:t>
      </w:r>
    </w:p>
    <w:p>
      <w:r>
        <w:t>GARRAN counts the waterskins against a list. HALWICK, silver-bearded, fastens his cloak with ceremonial care.</w:t>
      </w:r>
    </w:p>
    <w:p>
      <w:pPr>
        <w:pStyle w:val="CharacterName"/>
      </w:pPr>
      <w:r>
        <w:t>GARRAN</w:t>
      </w:r>
    </w:p>
    <w:p>
      <w:pPr>
        <w:pStyle w:val="Dialogue"/>
      </w:pPr>
      <w:r>
        <w:t>Two skins missing.</w:t>
      </w:r>
    </w:p>
    <w:p>
      <w:pPr>
        <w:pStyle w:val="CharacterName"/>
      </w:pPr>
      <w:r>
        <w:t>HALWICK</w:t>
      </w:r>
    </w:p>
    <w:p>
      <w:pPr>
        <w:pStyle w:val="Dialogue"/>
      </w:pPr>
      <w:r>
        <w:t>Then we wait.</w:t>
      </w:r>
    </w:p>
    <w:p>
      <w:pPr>
        <w:pStyle w:val="CharacterName"/>
      </w:pPr>
      <w:r>
        <w:t>GARRAN</w:t>
      </w:r>
    </w:p>
    <w:p>
      <w:pPr>
        <w:pStyle w:val="Dialogue"/>
      </w:pPr>
      <w:r>
        <w:t>I meant fetch two more.</w:t>
      </w:r>
    </w:p>
    <w:p>
      <w:r>
        <w:t>PELL, young enough to enjoy an audience, practices drawing his sword without looking. VOSS watches, chewing an apple.</w:t>
      </w:r>
    </w:p>
    <w:p>
      <w:pPr>
        <w:pStyle w:val="CharacterName"/>
      </w:pPr>
      <w:r>
        <w:t>PELL</w:t>
      </w:r>
    </w:p>
    <w:p>
      <w:pPr>
        <w:pStyle w:val="Dialogue"/>
      </w:pPr>
      <w:r>
        <w:t>First man to find Backbreaker gets his name in the report.</w:t>
      </w:r>
    </w:p>
    <w:p>
      <w:pPr>
        <w:pStyle w:val="CharacterName"/>
      </w:pPr>
      <w:r>
        <w:t>VOSS</w:t>
      </w:r>
    </w:p>
    <w:p>
      <w:pPr>
        <w:pStyle w:val="Dialogue"/>
      </w:pPr>
      <w:r>
        <w:t>Last man alive gets to write it.</w:t>
      </w:r>
    </w:p>
    <w:p>
      <w:r>
        <w:t>ILES kneels beside a stablehand whose palm has been rubbed raw by a rope. She binds it with a strip from her own linen roll.</w:t>
      </w:r>
    </w:p>
    <w:p>
      <w:pPr>
        <w:pStyle w:val="CharacterName"/>
      </w:pPr>
      <w:r>
        <w:t>HALWICK</w:t>
      </w:r>
    </w:p>
    <w:p>
      <w:pPr>
        <w:pStyle w:val="Dialogue"/>
      </w:pPr>
      <w:r>
        <w:t>That linen is company issue.</w:t>
      </w:r>
    </w:p>
    <w:p>
      <w:pPr>
        <w:pStyle w:val="CharacterName"/>
      </w:pPr>
      <w:r>
        <w:t>ILES</w:t>
      </w:r>
    </w:p>
    <w:p>
      <w:pPr>
        <w:pStyle w:val="Dialogue"/>
      </w:pPr>
      <w:r>
        <w:t>He was loading our horses.</w:t>
      </w:r>
    </w:p>
    <w:p>
      <w:r>
        <w:t>The Young Knight looks toward the gate again.</w:t>
      </w:r>
    </w:p>
    <w:p>
      <w:r>
        <w:t>Romeris finally appears, squinting beneath an untidy fringe. He stops beside Garran, takes a waterskin and drinks deeply.</w:t>
      </w:r>
    </w:p>
    <w:p>
      <w:pPr>
        <w:pStyle w:val="CharacterName"/>
      </w:pPr>
      <w:r>
        <w:t>GARRAN</w:t>
      </w:r>
    </w:p>
    <w:p>
      <w:pPr>
        <w:pStyle w:val="Dialogue"/>
      </w:pPr>
      <w:r>
        <w:t>You said first bell.</w:t>
      </w:r>
    </w:p>
    <w:p>
      <w:pPr>
        <w:pStyle w:val="CharacterName"/>
      </w:pPr>
      <w:r>
        <w:t>ROMERIS</w:t>
      </w:r>
    </w:p>
    <w:p>
      <w:pPr>
        <w:pStyle w:val="Dialogue"/>
      </w:pPr>
      <w:r>
        <w:t>I heard it.</w:t>
      </w:r>
    </w:p>
    <w:p>
      <w:r>
        <w:t>He notices the young man's bundles. Identical knots. Buckles facing outward.</w:t>
      </w:r>
    </w:p>
    <w:p>
      <w:pPr>
        <w:pStyle w:val="CharacterName"/>
      </w:pPr>
      <w:r>
        <w:t>ROMERIS</w:t>
      </w:r>
    </w:p>
    <w:p>
      <w:pPr>
        <w:pStyle w:val="Dialogue"/>
      </w:pPr>
      <w:r>
        <w:t>Expecting an inspection?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Expecting to leave.</w:t>
      </w:r>
    </w:p>
    <w:p>
      <w:r>
        <w:t>The others go quiet. Romeris presses two fingers against his temple.</w:t>
      </w:r>
    </w:p>
    <w:p>
      <w:pPr>
        <w:pStyle w:val="CharacterName"/>
      </w:pPr>
      <w:r>
        <w:t>ROMERIS</w:t>
      </w:r>
    </w:p>
    <w:p>
      <w:pPr>
        <w:pStyle w:val="Dialogue"/>
      </w:pPr>
      <w:r>
        <w:t>Then put it on the horse.</w:t>
      </w:r>
    </w:p>
    <w:p>
      <w:r>
        <w:t>The young man lifts a bundle. His wounded arm falters. Seren catches the weight without comment.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My people are still out there.</w:t>
      </w:r>
    </w:p>
    <w:p>
      <w:pPr>
        <w:pStyle w:val="CharacterName"/>
      </w:pPr>
      <w:r>
        <w:t>ROMERIS</w:t>
      </w:r>
    </w:p>
    <w:p>
      <w:pPr>
        <w:pStyle w:val="Dialogue"/>
      </w:pPr>
      <w:r>
        <w:t>The relief column left yesterday. This company rides on my order.</w:t>
      </w:r>
    </w:p>
    <w:p>
      <w:r>
        <w:t>He hands back the waterskin and walks past. The Young Knight tightens a strap until Seren puts a hand over his.</w:t>
      </w:r>
    </w:p>
    <w:p>
      <w:pPr>
        <w:pStyle w:val="CharacterName"/>
      </w:pPr>
      <w:r>
        <w:t>SEREN</w:t>
      </w:r>
    </w:p>
    <w:p>
      <w:pPr>
        <w:pStyle w:val="Dialogue"/>
      </w:pPr>
      <w:r>
        <w:t>It's tight enough.</w:t>
      </w:r>
    </w:p>
    <w:p>
      <w:r>
        <w:t>The Young Knight releases the strap. Across the yard, Romeris struggles with a stiff buckle on his saddlebag.</w:t>
      </w:r>
    </w:p>
    <w:p>
      <w:r>
        <w:t>The young man approaches, more cautiously this time.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My teacher told me about Red Ford.</w:t>
      </w:r>
    </w:p>
    <w:p>
      <w:r>
        <w:t>Romeris keeps working at the buckle.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You carried the standard across under fire. The whole company followed you.</w:t>
      </w:r>
    </w:p>
    <w:p>
      <w:pPr>
        <w:pStyle w:val="CharacterName"/>
      </w:pPr>
      <w:r>
        <w:t>ROMERIS</w:t>
      </w:r>
    </w:p>
    <w:p>
      <w:pPr>
        <w:pStyle w:val="Dialogue"/>
      </w:pPr>
      <w:r>
        <w:t>Someone had to carry it.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He said you went back into the river three times.</w:t>
      </w:r>
    </w:p>
    <w:p>
      <w:r>
        <w:t>For a moment, the young man sounds younger than he has since Clover.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 used to make him tell that part again.</w:t>
      </w:r>
    </w:p>
    <w:p>
      <w:r>
        <w:t>Romeris stops pulling.</w:t>
      </w:r>
    </w:p>
    <w:p>
      <w:pPr>
        <w:pStyle w:val="CharacterName"/>
      </w:pPr>
      <w:r>
        <w:t>ROMERIS</w:t>
      </w:r>
    </w:p>
    <w:p>
      <w:pPr>
        <w:pStyle w:val="Dialogue"/>
      </w:pPr>
      <w:r>
        <w:t>The crossing was deeper than the scouts said. Men stepped off the shelf in armor.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But you brought them out.</w:t>
      </w:r>
    </w:p>
    <w:p>
      <w:pPr>
        <w:pStyle w:val="CharacterName"/>
      </w:pPr>
      <w:r>
        <w:t>ROMERIS</w:t>
      </w:r>
    </w:p>
    <w:p>
      <w:pPr>
        <w:pStyle w:val="Dialogue"/>
      </w:pPr>
      <w:r>
        <w:t>Two of them.</w:t>
      </w:r>
    </w:p>
    <w:p>
      <w:r>
        <w:t>The Young Knight waits for the rest. Romeris looks back at the buckle.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The story says three.</w:t>
      </w:r>
    </w:p>
    <w:p>
      <w:pPr>
        <w:pStyle w:val="CharacterName"/>
      </w:pPr>
      <w:r>
        <w:t>ROMERIS</w:t>
      </w:r>
    </w:p>
    <w:p>
      <w:pPr>
        <w:pStyle w:val="Dialogue"/>
      </w:pPr>
      <w:r>
        <w:t>Three times in. Two men out.</w:t>
      </w:r>
    </w:p>
    <w:p>
      <w:r>
        <w:t>A horse stamps behind them. The young man shifts aside without looking.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 didn't know.</w:t>
      </w:r>
    </w:p>
    <w:p>
      <w:pPr>
        <w:pStyle w:val="CharacterName"/>
      </w:pPr>
      <w:r>
        <w:t>ROMERIS</w:t>
      </w:r>
    </w:p>
    <w:p>
      <w:pPr>
        <w:pStyle w:val="Dialogue"/>
      </w:pPr>
      <w:r>
        <w:t>Why would you?</w:t>
      </w:r>
    </w:p>
    <w:p>
      <w:r>
        <w:t>He pulls the strap free at last.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You still went back.</w:t>
      </w:r>
    </w:p>
    <w:p>
      <w:r>
        <w:t>Romeris looks at him. Then he drops the saddlebag into the young man's good hand.</w:t>
      </w:r>
    </w:p>
    <w:p>
      <w:pPr>
        <w:pStyle w:val="CharacterName"/>
      </w:pPr>
      <w:r>
        <w:t>ROMERIS</w:t>
      </w:r>
    </w:p>
    <w:p>
      <w:pPr>
        <w:pStyle w:val="Dialogue"/>
      </w:pPr>
      <w:r>
        <w:t>Make yourself useful. Hold that.</w:t>
      </w:r>
    </w:p>
    <w:p>
      <w:r>
        <w:t>The young man holds it while Romeris threads the strap through. Neither speaks.</w:t>
      </w:r>
    </w:p>
    <w:p>
      <w:pPr>
        <w:pStyle w:val="FadeInActionSceneSetting"/>
        <w:rPr>
          <w:b/>
          <w:bCs/>
        </w:rPr>
      </w:pPr>
      <w:r>
        <w:t>INT. PALACE - HALL OF SWORDS - MORNING</w:t>
      </w:r>
    </w:p>
    <w:p>
      <w:r>
        <w:t>The Young Knight stands before Backbreaker's sword. Dressed for the road now, he reads the inscription again.</w:t>
      </w:r>
    </w:p>
    <w:p>
      <w:r>
        <w:t>Bootsteps echo beneath the arches. Romeris stops beside him.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Your horse is ready.</w:t>
      </w:r>
    </w:p>
    <w:p>
      <w:r>
        <w:t>The young man nods but does not move.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How does someone like this become someone like that?</w:t>
      </w:r>
    </w:p>
    <w:p>
      <w:r>
        <w:t>Romeris looks at the sword. His eyes settle on a notch near the guard.</w:t>
      </w:r>
    </w:p>
    <w:p>
      <w:r>
        <w:t>He reaches toward it, then lets his hand fall before it touches the blade.</w:t>
      </w:r>
    </w:p>
    <w:p>
      <w:pPr>
        <w:pStyle w:val="CharacterName"/>
      </w:pPr>
      <w:r>
        <w:t>ROMERIS</w:t>
      </w:r>
    </w:p>
    <w:p>
      <w:pPr>
        <w:pStyle w:val="Dialogue"/>
      </w:pPr>
      <w:r>
        <w:t>Usually slowly.</w:t>
      </w:r>
    </w:p>
    <w:p>
      <w:r>
        <w:t>The Young Knight turns to him. Romeris keeps looking at the weapon.</w:t>
      </w:r>
    </w:p>
    <w:p>
      <w:r>
        <w:t>A cleaner works along the far wall, polishing the brass beneath another knight's name. The cloth squeaks in the silence.</w:t>
      </w:r>
    </w:p>
    <w:p>
      <w:r>
        <w:t>Romeris shifts his own sword behind his hip.</w:t>
      </w:r>
    </w:p>
    <w:p>
      <w:pPr>
        <w:pStyle w:val="CharacterName"/>
      </w:pPr>
      <w:r>
        <w:t>ROMERIS</w:t>
      </w:r>
    </w:p>
    <w:p>
      <w:pPr>
        <w:pStyle w:val="Dialogue"/>
      </w:pPr>
      <w:r>
        <w:t>Come on.</w:t>
      </w:r>
    </w:p>
    <w:p>
      <w:r>
        <w:t>The young man heads toward the doors. Romeris remains a moment longer.</w:t>
      </w:r>
    </w:p>
    <w:p>
      <w:r>
        <w:t>His hand rests against his coat, over the folded letter from the King's study.</w:t>
      </w:r>
    </w:p>
    <w:p>
      <w:r>
        <w:t>Then he follows.</w:t>
      </w:r>
    </w:p>
    <w:p>
      <w:pPr>
        <w:pStyle w:val="FadeInActionSceneSetting"/>
        <w:rPr>
          <w:b/>
          <w:bCs/>
        </w:rPr>
      </w:pPr>
      <w:r>
        <w:t>EXT. CAPITAL - OUTER GATE - MORNING</w:t>
      </w:r>
    </w:p>
    <w:p>
      <w:r>
        <w:t>The gates open. A widening blade of sunlight cuts across the shaded passage.</w:t>
      </w:r>
    </w:p>
    <w:p>
      <w:r>
        <w:t>Romeris rides through first. The Young Knight follows, then the six others, leading their packhorses.</w:t>
      </w:r>
    </w:p>
    <w:p>
      <w:r>
        <w:t>Beyond the crater rim, the desert stretches to a pale horizon. Wind lifts sand across the road. The horses narrow their eyes against it.</w:t>
      </w:r>
    </w:p>
    <w:p>
      <w:r>
        <w:t>The Young Knight turns in his saddle.</w:t>
      </w:r>
    </w:p>
    <w:p>
      <w:r>
        <w:t>Through the open gate, terraces descend into shadow. Far below, the palace and the great well shine in their unbroken column of light. Royal banners stir above the walls.</w:t>
      </w:r>
    </w:p>
    <w:p>
      <w:r>
        <w:t>He looks along the company: their swords, their shields, the supplies bound behind them. He sits a little straighter. His good hand closes over the silver clover.</w:t>
      </w:r>
    </w:p>
    <w:p>
      <w:r>
        <w:t>Ahead, Romeris draws his collar against the blowing sand and keeps riding.</w:t>
      </w:r>
    </w:p>
    <w:p>
      <w:r>
        <w:t>The gates begin to close behind them. He does not turn.</w:t>
      </w:r>
    </w:p>
    <w:p>
      <w:r>
        <w:t>The Young Knight faces forward and urges his horse alongside him. Eight riders follow the road into the desert.</w:t>
      </w:r>
    </w:p>
    <w:p>
      <w:pPr>
        <w:pStyle w:val="FadeInActionSceneSetting"/>
        <w:rPr>
          <w:b/>
          <w:bCs/>
        </w:rPr>
      </w:pPr>
      <w:r>
        <w:t>EXT. CLOVER - OUTSKIRTS - DAY</w:t>
      </w:r>
    </w:p>
    <w:p>
      <w:r>
        <w:t>The company crests the low rise outside Clover. Dust coats their cloaks. Below them, the road runs past the trampled grass where the Young Knight trained.</w:t>
      </w:r>
    </w:p>
    <w:p>
      <w:pPr>
        <w:pStyle w:val="CharacterName"/>
      </w:pPr>
      <w:r>
        <w:t>ROMERIS</w:t>
      </w:r>
    </w:p>
    <w:p>
      <w:pPr>
        <w:pStyle w:val="Dialogue"/>
      </w:pPr>
      <w:r>
        <w:t>Seren, find the relief captain. We need tracks, numbers, which road they took.</w:t>
      </w:r>
    </w:p>
    <w:p>
      <w:r>
        <w:t>The Young Knight rides ahead.</w:t>
      </w:r>
    </w:p>
    <w:p>
      <w:r>
        <w:t>Beyond the first houses, roofs are missing. Black rafters stand against the sky. A royal soldier carries a bucket through a doorway with no wall around it.</w:t>
      </w:r>
    </w:p>
    <w:p>
      <w:r>
        <w:t>The young man slows.</w:t>
      </w:r>
    </w:p>
    <w:p>
      <w:pPr>
        <w:pStyle w:val="FadeInActionSceneSetting"/>
        <w:rPr>
          <w:b/>
          <w:bCs/>
        </w:rPr>
      </w:pPr>
      <w:r>
        <w:t>EXT. CLOVER - TOWN SQUARE - CONTINUOUS</w:t>
      </w:r>
    </w:p>
    <w:p>
      <w:r>
        <w:t>Cupboards lie open in the street. Bedding has been slit and shaken out. A broken cart blocks the lane beside the well.</w:t>
      </w:r>
    </w:p>
    <w:p>
      <w:r>
        <w:t>Two relief soldiers lift a charred beam. Beneath it, a hand appears. One soldier calls for a blanket.</w:t>
      </w:r>
    </w:p>
    <w:p>
      <w:r>
        <w:t>The Young Knight dismounts. He leaves the reins hanging until Garran takes them.</w:t>
      </w:r>
    </w:p>
    <w:p>
      <w:r>
        <w:t>He passes the bakery. Its oven still stands; the rest has fallen inward.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He was handing out rolls.</w:t>
      </w:r>
    </w:p>
    <w:p>
      <w:r>
        <w:t>Romeris follows his gaze to a body laid beside the wall. Flour still whitens one boot.</w:t>
      </w:r>
    </w:p>
    <w:p>
      <w:r>
        <w:t>The young man kneels and draws the blanket over it.</w:t>
      </w:r>
    </w:p>
    <w:p>
      <w:r>
        <w:t>Farther along, a gray-haired woman sits on a doorstep, holding a man's coat. He recognizes her and starts toward her.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Tessa?</w:t>
      </w:r>
    </w:p>
    <w:p>
      <w:r>
        <w:t>She looks up. Her eyes settle on the clover at his throat.</w:t>
      </w:r>
    </w:p>
    <w:p>
      <w:pPr>
        <w:pStyle w:val="CharacterName"/>
      </w:pPr>
      <w:r>
        <w:t>TESSA</w:t>
      </w:r>
    </w:p>
    <w:p>
      <w:pPr>
        <w:pStyle w:val="Dialogue"/>
      </w:pPr>
      <w:r>
        <w:t>You came back.</w:t>
      </w:r>
    </w:p>
    <w:p>
      <w:r>
        <w:t>He nods. She makes room beside her. He cannot bring himself to sit.</w:t>
      </w:r>
    </w:p>
    <w:p>
      <w:r>
        <w:t>Behind him, Iles takes the blanket from a soldier and goes to the collapsed house. Pell unbuckles his sword to help lift the beam.</w:t>
      </w:r>
    </w:p>
    <w:p>
      <w:r>
        <w:t>The Young Knight looks from doorway to doorway. Then toward the tavern.</w:t>
      </w:r>
    </w:p>
    <w:p>
      <w:r>
        <w:t>He starts walking. Romeris leaves the horses and follows.</w:t>
      </w:r>
    </w:p>
    <w:p>
      <w:pPr>
        <w:pStyle w:val="FadeInActionSceneSetting"/>
        <w:rPr>
          <w:b/>
          <w:bCs/>
        </w:rPr>
      </w:pPr>
      <w:r>
        <w:t>EXT. CLOVER - TAVERN YARD - DAY</w:t>
      </w:r>
    </w:p>
    <w:p>
      <w:r>
        <w:t>The Young Knight rounds the tavern. Its rear door hangs open -- the door he left through.</w:t>
      </w:r>
    </w:p>
    <w:p>
      <w:r>
        <w:t>Bodies lie beneath blankets along the wall. A relief soldier kneels beside the last, drawing a covering over a pair of worn boots.</w:t>
      </w:r>
    </w:p>
    <w:p>
      <w:r>
        <w:t>The young man stops at those boots.</w:t>
      </w:r>
    </w:p>
    <w:p>
      <w:r>
        <w:t>He approaches slowly. Kneels. Folds back the blanket.</w:t>
      </w:r>
    </w:p>
    <w:p>
      <w:r>
        <w:t>The Old Knight.</w:t>
      </w:r>
    </w:p>
    <w:p>
      <w:r>
        <w:t>Dirt in the creases of his face. One eye swollen shut. The young man brushes a little grit from his teacher's cheek with his thumb.</w:t>
      </w:r>
    </w:p>
    <w:p>
      <w:r>
        <w:t>Romeris stops several paces away.</w:t>
      </w:r>
    </w:p>
    <w:p>
      <w:pPr>
        <w:pStyle w:val="CharacterName"/>
      </w:pPr>
      <w:r>
        <w:t>SOLDIER</w:t>
      </w:r>
    </w:p>
    <w:p>
      <w:pPr>
        <w:pStyle w:val="Dialogue"/>
      </w:pPr>
      <w:r>
        <w:t>We found him inside.</w:t>
      </w:r>
    </w:p>
    <w:p>
      <w:r>
        <w:t>The young man looks toward the open door.</w:t>
      </w:r>
    </w:p>
    <w:p>
      <w:r>
        <w:t>Beside the body lies the sword. The soldier has brought out both pieces and laid them in the dirt.</w:t>
      </w:r>
    </w:p>
    <w:p>
      <w:r>
        <w:t>The Young Knight picks up the hilt. His thumb finds the hollow worn into the grip by his teacher's hand.</w:t>
      </w:r>
    </w:p>
    <w:p>
      <w:r>
        <w:t>He reaches for the broken length with his other hand. Pain checks him. He sets the hilt down and brings the pieces together on the ground instead.</w:t>
      </w:r>
    </w:p>
    <w:p>
      <w:r>
        <w:t>For a moment, the familiar shape.</w:t>
      </w:r>
    </w:p>
    <w:p>
      <w:r>
        <w:t>He shifts the hilt. The blade does not follow.</w:t>
      </w:r>
    </w:p>
    <w:p>
      <w:r>
        <w:t>He sits back on his heels, staring at the gap.</w:t>
      </w:r>
    </w:p>
    <w:p>
      <w:r>
        <w:t>Behind him, someone calls for another blanket. A cart wheel rattles over the stones.</w:t>
      </w:r>
    </w:p>
    <w:p>
      <w:r>
        <w:t>The young man turns back to his teacher. Straightens the collar that has folded beneath his neck.</w:t>
      </w:r>
    </w:p>
    <w:p>
      <w:r>
        <w:t>Romeris crouches nearby. He says nothing.</w:t>
      </w:r>
    </w:p>
    <w:p>
      <w:r>
        <w:t>The two pieces of the sword lie between them in the dirt.</w:t>
      </w:r>
    </w:p>
    <w:p>
      <w:pPr>
        <w:pStyle w:val="FadeInActionSceneSetting"/>
        <w:rPr>
          <w:b/>
          <w:bCs/>
        </w:rPr>
      </w:pPr>
      <w:r>
        <w:t>EXT. CLOVER - BURIAL GROUND - LATE AFTERNOON</w:t>
      </w:r>
    </w:p>
    <w:p>
      <w:r>
        <w:t>Fresh graves beside older, weathered stones. The earth lies in uneven heaps. Shovels lean against the fence.</w:t>
      </w:r>
    </w:p>
    <w:p>
      <w:r>
        <w:t>Clover gathers around the shrouded dead. Tessa holds the same coat. Nell stands pressed against Eda, watching the ground.</w:t>
      </w:r>
    </w:p>
    <w:p>
      <w:r>
        <w:t>The company waits behind the townspeople, heads uncovered. Dirt stains Pell's sleeves.</w:t>
      </w:r>
    </w:p>
    <w:p>
      <w:r>
        <w:t>Beside the Old Knight's grave, the Young Knight finishes spreading a cloth beneath the two pieces of his teacher's sword.</w:t>
      </w:r>
    </w:p>
    <w:p>
      <w:r>
        <w:t>He rises. The townspeople turn toward him.</w:t>
      </w:r>
    </w:p>
    <w:p>
      <w:r>
        <w:t>He looks to Romeris. Romeris waits with the others.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We are gathered to honor...</w:t>
      </w:r>
    </w:p>
    <w:p>
      <w:r>
        <w:t>He stops. His gaze moves along the shrouds.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Bram fixed my belt. That night. He saw it was loose and fixed it.</w:t>
      </w:r>
    </w:p>
    <w:p>
      <w:r>
        <w:t>Eda lowers her head.</w:t>
      </w:r>
    </w:p>
    <w:p>
      <w:r>
        <w:t>The young man swallows. He tries to straighten, but his wounded arm pulls and he lets the effort go.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My teacher told me a sword is only as honorable as the hand holding it.</w:t>
      </w:r>
    </w:p>
    <w:p>
      <w:r>
        <w:t>He looks down at the broken blade.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 thought he meant mine.</w:t>
      </w:r>
    </w:p>
    <w:p>
      <w:r>
        <w:t>A long silence. Wind moves the edge of the cloth. He kneels to tuck it beneath the hilt.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He stayed with you.</w:t>
      </w:r>
    </w:p>
    <w:p>
      <w:r>
        <w:t>His voice fails on the last word. He remains kneeling.</w:t>
      </w:r>
    </w:p>
    <w:p>
      <w:r>
        <w:t>Tessa steps forward and rests a hand on his good shoulder. After a moment, he covers it with his own.</w:t>
      </w:r>
    </w:p>
    <w:p>
      <w:r>
        <w:t>Romeris takes a lowering rope. The others move to help.</w:t>
      </w:r>
    </w:p>
    <w:p>
      <w:r>
        <w:t>The Young Knight stands with them as they lower his teacher into the earth.</w:t>
      </w:r>
    </w:p>
    <w:p>
      <w:r>
        <w:t>The last mourners drift toward Clover. The graves are filled.</w:t>
      </w:r>
    </w:p>
    <w:p>
      <w:r>
        <w:t>The Young Knight remains beside his teacher's mound, wrapping the broken sword in its cloth. He draws the cord tight enough to cut into his fingers.</w:t>
      </w:r>
    </w:p>
    <w:p>
      <w:r>
        <w:t>By the fence, Romeris watches him pull the knot a second time.</w:t>
      </w:r>
    </w:p>
    <w:p>
      <w:pPr>
        <w:pStyle w:val="CharacterName"/>
      </w:pPr>
      <w:r>
        <w:t>ROMERIS</w:t>
      </w:r>
    </w:p>
    <w:p>
      <w:pPr>
        <w:pStyle w:val="Dialogue"/>
      </w:pPr>
      <w:r>
        <w:t>It won't come loose.</w:t>
      </w:r>
    </w:p>
    <w:p>
      <w:r>
        <w:t>The young man stops pulling. Romeris approaches.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 got to the King. You brought help back. We've put soldiers here. Clover is still standing.</w:t>
      </w:r>
    </w:p>
    <w:p>
      <w:r>
        <w:t>Beyond the fence, smoke rises from a ruined roof.</w:t>
      </w:r>
    </w:p>
    <w:p>
      <w:pPr>
        <w:pStyle w:val="CharacterName"/>
      </w:pPr>
      <w:r>
        <w:t>ROMERIS</w:t>
      </w:r>
    </w:p>
    <w:p>
      <w:pPr>
        <w:pStyle w:val="Dialogue"/>
      </w:pPr>
      <w:r>
        <w:t>We've done what we came back here to do. You don't have to ride any farther.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We haven't found him.</w:t>
      </w:r>
    </w:p>
    <w:p>
      <w:pPr>
        <w:pStyle w:val="CharacterName"/>
      </w:pPr>
      <w:r>
        <w:t>ROMERIS</w:t>
      </w:r>
    </w:p>
    <w:p>
      <w:pPr>
        <w:pStyle w:val="Dialogue"/>
      </w:pPr>
      <w:r>
        <w:t>There are other knights who can follow a trail. Let them. Stay with your people.</w:t>
      </w:r>
    </w:p>
    <w:p>
      <w:r>
        <w:t>The young man picks up the wrapped pieces. Holds them against his chest.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The King ordered me to guide you.</w:t>
      </w:r>
    </w:p>
    <w:p>
      <w:pPr>
        <w:pStyle w:val="CharacterName"/>
      </w:pPr>
      <w:r>
        <w:t>ROMERIS</w:t>
      </w:r>
    </w:p>
    <w:p>
      <w:pPr>
        <w:pStyle w:val="Dialogue"/>
      </w:pPr>
      <w:r>
        <w:t>And you did.</w:t>
      </w:r>
    </w:p>
    <w:p>
      <w:r>
        <w:t>Romeris glances at the bundle.</w:t>
      </w:r>
    </w:p>
    <w:p>
      <w:pPr>
        <w:pStyle w:val="CharacterName"/>
      </w:pPr>
      <w:r>
        <w:t>ROMERIS</w:t>
      </w:r>
    </w:p>
    <w:p>
      <w:pPr>
        <w:pStyle w:val="Dialogue"/>
      </w:pPr>
      <w:r>
        <w:t>I've ridden with men who carried something like that. A brother's knife. A dead friend's ring. Before long, every road led to the same man.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You think I want revenge.</w:t>
      </w:r>
    </w:p>
    <w:p>
      <w:pPr>
        <w:pStyle w:val="CharacterName"/>
      </w:pPr>
      <w:r>
        <w:t>ROMERIS</w:t>
      </w:r>
    </w:p>
    <w:p>
      <w:pPr>
        <w:pStyle w:val="Dialogue"/>
      </w:pPr>
      <w:r>
        <w:t>I think you haven't looked at anyone living since we put him in the ground.</w:t>
      </w:r>
    </w:p>
    <w:p>
      <w:r>
        <w:t>The young man looks toward Clover. Tessa waits at the cemetery gate.</w:t>
      </w:r>
    </w:p>
    <w:p>
      <w:r>
        <w:t>Romeris steps aside, leaving the path to her clear.</w:t>
      </w:r>
    </w:p>
    <w:p>
      <w:r>
        <w:t>The Young Knight takes a step toward the gate, then stops.</w:t>
      </w:r>
    </w:p>
    <w:p>
      <w:pPr>
        <w:pStyle w:val="CharacterName"/>
      </w:pPr>
      <w:r>
        <w:t>ROMERIS</w:t>
      </w:r>
    </w:p>
    <w:p>
      <w:pPr>
        <w:pStyle w:val="Dialogue"/>
      </w:pPr>
      <w:r>
        <w:t>Who knows which families have somewhere to sleep? Which stores survived? The relief captain has been here a day. You know every door.</w:t>
      </w:r>
    </w:p>
    <w:p>
      <w:r>
        <w:t>The young man looks at Tessa. She turns to help an older mourner over the uneven path.</w:t>
      </w:r>
    </w:p>
    <w:p>
      <w:pPr>
        <w:pStyle w:val="CharacterName"/>
      </w:pPr>
      <w:r>
        <w:t>ROMERIS</w:t>
      </w:r>
    </w:p>
    <w:p>
      <w:pPr>
        <w:pStyle w:val="Dialogue"/>
      </w:pPr>
      <w:r>
        <w:t>They need roofs. A watch they trust. Someone to settle things before two hungry neighbors start fighting over a sack of grain.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 know.</w:t>
      </w:r>
    </w:p>
    <w:p>
      <w:pPr>
        <w:pStyle w:val="CharacterName"/>
      </w:pPr>
      <w:r>
        <w:t>ROMERIS</w:t>
      </w:r>
    </w:p>
    <w:p>
      <w:pPr>
        <w:pStyle w:val="Dialogue"/>
      </w:pPr>
      <w:r>
        <w:t>Then stay. Be their knight.</w:t>
      </w:r>
    </w:p>
    <w:p>
      <w:r>
        <w:t>Romeris glances toward the road beyond the village.</w:t>
      </w:r>
    </w:p>
    <w:p>
      <w:pPr>
        <w:pStyle w:val="CharacterName"/>
      </w:pPr>
      <w:r>
        <w:t>ROMERIS</w:t>
      </w:r>
    </w:p>
    <w:p>
      <w:pPr>
        <w:pStyle w:val="Dialogue"/>
      </w:pPr>
      <w:r>
        <w:t>I can leave supplies with the captain. Have the local patrols keep looking. With you here, I can report that Clover is secure.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Report from where?</w:t>
      </w:r>
    </w:p>
    <w:p>
      <w:r>
        <w:t>A pause.</w:t>
      </w:r>
    </w:p>
    <w:p>
      <w:pPr>
        <w:pStyle w:val="CharacterName"/>
      </w:pPr>
      <w:r>
        <w:t>ROMERIS</w:t>
      </w:r>
    </w:p>
    <w:p>
      <w:pPr>
        <w:pStyle w:val="Dialogue"/>
      </w:pPr>
      <w:r>
        <w:t>The capital. Eventually.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Without Backbreaker.</w:t>
      </w:r>
    </w:p>
    <w:p>
      <w:pPr>
        <w:pStyle w:val="CharacterName"/>
      </w:pPr>
      <w:r>
        <w:t>ROMERIS</w:t>
      </w:r>
    </w:p>
    <w:p>
      <w:pPr>
        <w:pStyle w:val="Dialogue"/>
      </w:pPr>
      <w:r>
        <w:t>If the trail has gone cold, riding in circles won't warm it. The King needs to know his people are protected.</w:t>
      </w:r>
    </w:p>
    <w:p>
      <w:r>
        <w:t>He says it easily. Almost the beginning of a report.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Has it gone cold?</w:t>
      </w:r>
    </w:p>
    <w:p>
      <w:r>
        <w:t>Romeris looks back at him.</w:t>
      </w:r>
    </w:p>
    <w:p>
      <w:pPr>
        <w:pStyle w:val="CharacterName"/>
      </w:pPr>
      <w:r>
        <w:t>ROMERIS</w:t>
      </w:r>
    </w:p>
    <w:p>
      <w:pPr>
        <w:pStyle w:val="Dialogue"/>
      </w:pPr>
      <w:r>
        <w:t>Seren is asking.</w:t>
      </w:r>
    </w:p>
    <w:p>
      <w:r>
        <w:t>The young man shifts the wrapped sword under his good arm.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Then we don't know yet.</w:t>
      </w:r>
    </w:p>
    <w:p>
      <w:r>
        <w:t>Romeris starts to answer. At the gate, Tessa calls the young man's attention with a small wave. Both men look toward her.</w:t>
      </w:r>
    </w:p>
    <w:p>
      <w:r>
        <w:t>For a moment, the offer still stands between them.</w:t>
      </w:r>
    </w:p>
    <w:p>
      <w:r>
        <w:t>The Young Knight raises a hand to Tessa: a moment. He turns back to Romeris.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I'm coming with you.</w:t>
      </w:r>
    </w:p>
    <w:p>
      <w:pPr>
        <w:pStyle w:val="CharacterName"/>
      </w:pPr>
      <w:r>
        <w:t>ROMERIS</w:t>
      </w:r>
    </w:p>
    <w:p>
      <w:pPr>
        <w:pStyle w:val="Dialogue"/>
      </w:pPr>
      <w:r>
        <w:t>To do what?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Find him. Bring him before the King.</w:t>
      </w:r>
    </w:p>
    <w:p>
      <w:r>
        <w:t>Romeris looks at the bundle beneath his arm.</w:t>
      </w:r>
    </w:p>
    <w:p>
      <w:pPr>
        <w:pStyle w:val="CharacterName"/>
      </w:pPr>
      <w:r>
        <w:t>ROMERIS</w:t>
      </w:r>
    </w:p>
    <w:p>
      <w:pPr>
        <w:pStyle w:val="Dialogue"/>
      </w:pPr>
      <w:r>
        <w:t>Are you looking for justice, or revenge?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Justice.</w:t>
      </w:r>
    </w:p>
    <w:p>
      <w:r>
        <w:t>The answer comes quickly. Romeris waits, but the young man holds his gaze.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He'll do this somewhere else.</w:t>
      </w:r>
    </w:p>
    <w:p>
      <w:pPr>
        <w:pStyle w:val="CharacterName"/>
      </w:pPr>
      <w:r>
        <w:t>ROMERIS</w:t>
      </w:r>
    </w:p>
    <w:p>
      <w:pPr>
        <w:pStyle w:val="Dialogue"/>
      </w:pPr>
      <w:r>
        <w:t>He might.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Then stopping him is our duty.</w:t>
      </w:r>
    </w:p>
    <w:p>
      <w:pPr>
        <w:pStyle w:val="CharacterName"/>
      </w:pPr>
      <w:r>
        <w:t>ROMERIS</w:t>
      </w:r>
    </w:p>
    <w:p>
      <w:pPr>
        <w:pStyle w:val="Dialogue"/>
      </w:pPr>
      <w:r>
        <w:t>Everyone calls it justice when they start.</w:t>
      </w:r>
    </w:p>
    <w:p>
      <w:r>
        <w:t>The young man looks toward his teacher's grave.</w:t>
      </w:r>
    </w:p>
    <w:p>
      <w:pPr>
        <w:pStyle w:val="CharacterName"/>
      </w:pPr>
      <w:r>
        <w:t>ROMERIS</w:t>
      </w:r>
    </w:p>
    <w:p>
      <w:pPr>
        <w:pStyle w:val="Dialogue"/>
      </w:pPr>
      <w:r>
        <w:t>If he puts down his weapon, what happens?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We take him alive.</w:t>
      </w:r>
    </w:p>
    <w:p>
      <w:r>
        <w:t>Romeris studies him. The young man adjusts the bundle, easing its weight against his ribs.</w:t>
      </w:r>
    </w:p>
    <w:p>
      <w:pPr>
        <w:pStyle w:val="CharacterName"/>
      </w:pPr>
      <w:r>
        <w:t>ROMERIS</w:t>
      </w:r>
    </w:p>
    <w:p>
      <w:pPr>
        <w:pStyle w:val="Dialogue"/>
      </w:pPr>
      <w:r>
        <w:t>Remember you said that.</w:t>
      </w:r>
    </w:p>
    <w:p>
      <w:r>
        <w:t>He starts toward the gate. The Young Knight remains beside the grave for another moment.</w:t>
      </w:r>
    </w:p>
    <w:p>
      <w:r>
        <w:t>His fingers find the hard edge of the broken blade through the cloth. He loosens his grip and follows.</w:t>
      </w:r>
    </w:p>
    <w:p>
      <w:pPr>
        <w:pStyle w:val="FadeInActionSceneSetting"/>
        <w:rPr>
          <w:b/>
          <w:bCs/>
        </w:rPr>
      </w:pPr>
      <w:r>
        <w:t>EXT. CLOVER - TOWN SQUARE - EVENING</w:t>
      </w:r>
    </w:p>
    <w:p>
      <w:r>
        <w:t>Seren has cleared a place on the well's low wall. Garran waits with a scrap of paper and a charcoal stub. Romeris and the Young Knight join them as Tessa sits.</w:t>
      </w:r>
    </w:p>
    <w:p>
      <w:pPr>
        <w:pStyle w:val="CharacterName"/>
      </w:pPr>
      <w:r>
        <w:t>TESSA</w:t>
      </w:r>
    </w:p>
    <w:p>
      <w:pPr>
        <w:pStyle w:val="Dialogue"/>
      </w:pPr>
      <w:r>
        <w:t>They kept us here while the others went through the houses. Then a rider came. Said the young knight had taken the capital road.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 heard him say that?</w:t>
      </w:r>
    </w:p>
    <w:p>
      <w:pPr>
        <w:pStyle w:val="CharacterName"/>
      </w:pPr>
      <w:r>
        <w:t>TESSA</w:t>
      </w:r>
    </w:p>
    <w:p>
      <w:pPr>
        <w:pStyle w:val="Dialogue"/>
      </w:pPr>
      <w:r>
        <w:t>I was where you're standing.</w:t>
      </w:r>
    </w:p>
    <w:p>
      <w:r>
        <w:t>Romeris nods for her to continue.</w:t>
      </w:r>
    </w:p>
    <w:p>
      <w:pPr>
        <w:pStyle w:val="CharacterName"/>
      </w:pPr>
      <w:r>
        <w:t>TESSA</w:t>
      </w:r>
    </w:p>
    <w:p>
      <w:pPr>
        <w:pStyle w:val="Dialogue"/>
      </w:pPr>
      <w:r>
        <w:t>Their leader sent a man after him. After that, everything hurried. Sacks on horses. Men shouting for the others to come out.</w:t>
      </w:r>
    </w:p>
    <w:p>
      <w:pPr>
        <w:pStyle w:val="CharacterName"/>
      </w:pPr>
      <w:r>
        <w:t>SEREN</w:t>
      </w:r>
    </w:p>
    <w:p>
      <w:pPr>
        <w:pStyle w:val="Dialogue"/>
      </w:pPr>
      <w:r>
        <w:t>Did they stay until morning?</w:t>
      </w:r>
    </w:p>
    <w:p>
      <w:pPr>
        <w:pStyle w:val="CharacterName"/>
      </w:pPr>
      <w:r>
        <w:t>TESSA</w:t>
      </w:r>
    </w:p>
    <w:p>
      <w:pPr>
        <w:pStyle w:val="Dialogue"/>
      </w:pPr>
      <w:r>
        <w:t>No. It was still dark when they rode.</w:t>
      </w:r>
    </w:p>
    <w:p>
      <w:r>
        <w:t>Nearby, Iles finishes listening to Eda. She brings her over.</w:t>
      </w:r>
    </w:p>
    <w:p>
      <w:pPr>
        <w:pStyle w:val="CharacterName"/>
      </w:pPr>
      <w:r>
        <w:t>EDA</w:t>
      </w:r>
    </w:p>
    <w:p>
      <w:pPr>
        <w:pStyle w:val="Dialogue"/>
      </w:pPr>
      <w:r>
        <w:t>East. I saw them from the loft after they let us go.</w:t>
      </w:r>
    </w:p>
    <w:p>
      <w:pPr>
        <w:pStyle w:val="CharacterName"/>
      </w:pPr>
      <w:r>
        <w:t>ROMERIS</w:t>
      </w:r>
    </w:p>
    <w:p>
      <w:pPr>
        <w:pStyle w:val="Dialogue"/>
      </w:pPr>
      <w:r>
        <w:t>All of them?</w:t>
      </w:r>
    </w:p>
    <w:p>
      <w:pPr>
        <w:pStyle w:val="CharacterName"/>
      </w:pPr>
      <w:r>
        <w:t>EDA</w:t>
      </w:r>
    </w:p>
    <w:p>
      <w:pPr>
        <w:pStyle w:val="Dialogue"/>
      </w:pPr>
      <w:r>
        <w:t>I couldn't count. There were horses tied behind the riders. Ours among them.</w:t>
      </w:r>
    </w:p>
    <w:p>
      <w:r>
        <w:t>A MILLER, waiting with Voss, points beyond the ruined bakery.</w:t>
      </w:r>
    </w:p>
    <w:p>
      <w:pPr>
        <w:pStyle w:val="CharacterName"/>
      </w:pPr>
      <w:r>
        <w:t>MILLER</w:t>
      </w:r>
    </w:p>
    <w:p>
      <w:pPr>
        <w:pStyle w:val="Dialogue"/>
      </w:pPr>
      <w:r>
        <w:t>Past my yard. Same road. One of the loads caught my gatepost. You can see where it split.</w:t>
      </w:r>
    </w:p>
    <w:p>
      <w:r>
        <w:t>Garran marks the paper. Romeris looks to Seren.</w:t>
      </w:r>
    </w:p>
    <w:p>
      <w:pPr>
        <w:pStyle w:val="CharacterName"/>
      </w:pPr>
      <w:r>
        <w:t>SEREN</w:t>
      </w:r>
    </w:p>
    <w:p>
      <w:pPr>
        <w:pStyle w:val="Dialogue"/>
      </w:pPr>
      <w:r>
        <w:t>Two more told the relief captain east. He has scouts checking the turnoffs.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Toward the capital.</w:t>
      </w:r>
    </w:p>
    <w:p>
      <w:pPr>
        <w:pStyle w:val="CharacterName"/>
      </w:pPr>
      <w:r>
        <w:t>ROMERIS</w:t>
      </w:r>
    </w:p>
    <w:p>
      <w:pPr>
        <w:pStyle w:val="Dialogue"/>
      </w:pPr>
      <w:r>
        <w:t>Along the same road. We don't know how far.</w:t>
      </w:r>
    </w:p>
    <w:p>
      <w:r>
        <w:t>He turns back to Tessa.</w:t>
      </w:r>
    </w:p>
    <w:p>
      <w:pPr>
        <w:pStyle w:val="CharacterName"/>
      </w:pPr>
      <w:r>
        <w:t>ROMERIS</w:t>
      </w:r>
    </w:p>
    <w:p>
      <w:pPr>
        <w:pStyle w:val="Dialogue"/>
      </w:pPr>
      <w:r>
        <w:t>Thank you. All of you.</w:t>
      </w:r>
    </w:p>
    <w:p>
      <w:r>
        <w:t>The Young Knight studies the charcoal line on Garran's paper. Romeris follows it with one finger to the edge.</w:t>
      </w:r>
    </w:p>
    <w:p>
      <w:r>
        <w:t>Romeris keeps his finger on the paper.</w:t>
      </w:r>
    </w:p>
    <w:p>
      <w:pPr>
        <w:pStyle w:val="CharacterName"/>
      </w:pPr>
      <w:r>
        <w:t>ROMERIS</w:t>
      </w:r>
    </w:p>
    <w:p>
      <w:pPr>
        <w:pStyle w:val="Dialogue"/>
      </w:pPr>
      <w:r>
        <w:t>Get the road map.</w:t>
      </w:r>
    </w:p>
    <w:p>
      <w:r>
        <w:t>Garran unrolls it across the well's rim. Seren holds one corner against the breeze. Romeris finds Clover, then traces the eastern road.</w:t>
      </w:r>
    </w:p>
    <w:p>
      <w:pPr>
        <w:pStyle w:val="CharacterName"/>
      </w:pPr>
      <w:r>
        <w:t>ROMERIS</w:t>
      </w:r>
    </w:p>
    <w:p>
      <w:pPr>
        <w:pStyle w:val="Dialogue"/>
      </w:pPr>
      <w:r>
        <w:t>He used to stay out here.</w:t>
      </w:r>
    </w:p>
    <w:p>
      <w:r>
        <w:t>His finger follows the scattered settlements along the border.</w:t>
      </w:r>
    </w:p>
    <w:p>
      <w:pPr>
        <w:pStyle w:val="CharacterName"/>
      </w:pPr>
      <w:r>
        <w:t>ROMERIS</w:t>
      </w:r>
    </w:p>
    <w:p>
      <w:pPr>
        <w:pStyle w:val="Dialogue"/>
      </w:pPr>
      <w:r>
        <w:t>A day between villages. Longer before anyone misses a wagon. By the time word reaches a garrison, he's somewhere else.</w:t>
      </w:r>
    </w:p>
    <w:p>
      <w:pPr>
        <w:pStyle w:val="CharacterName"/>
      </w:pPr>
      <w:r>
        <w:t>SEREN</w:t>
      </w:r>
    </w:p>
    <w:p>
      <w:pPr>
        <w:pStyle w:val="Dialogue"/>
      </w:pPr>
      <w:r>
        <w:t>He could still turn off.</w:t>
      </w:r>
    </w:p>
    <w:p>
      <w:pPr>
        <w:pStyle w:val="CharacterName"/>
      </w:pPr>
      <w:r>
        <w:t>ROMERIS</w:t>
      </w:r>
    </w:p>
    <w:p>
      <w:pPr>
        <w:pStyle w:val="Dialogue"/>
      </w:pPr>
      <w:r>
        <w:t>He could. But why bring loaded horses this way first?</w:t>
      </w:r>
    </w:p>
    <w:p>
      <w:r>
        <w:t>The Young Knight leans over the map. His own route to the capital branches away beyond the mill. The eastern road continues through a web of toll stations and market towns.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Where does it go if he stays on it?</w:t>
      </w:r>
    </w:p>
    <w:p>
      <w:r>
        <w:t>Romeris stops at a broad circle where several roads meet.</w:t>
      </w:r>
    </w:p>
    <w:p>
      <w:pPr>
        <w:pStyle w:val="CharacterName"/>
      </w:pPr>
      <w:r>
        <w:t>ROMERIS</w:t>
      </w:r>
    </w:p>
    <w:p>
      <w:pPr>
        <w:pStyle w:val="Dialogue"/>
      </w:pPr>
      <w:r>
        <w:t>Riproin.</w:t>
      </w:r>
    </w:p>
    <w:p>
      <w:r>
        <w:t>Garran looks up from the map.</w:t>
      </w:r>
    </w:p>
    <w:p>
      <w:pPr>
        <w:pStyle w:val="CharacterName"/>
      </w:pPr>
      <w:r>
        <w:t>GARRAN</w:t>
      </w:r>
    </w:p>
    <w:p>
      <w:pPr>
        <w:pStyle w:val="Dialogue"/>
      </w:pPr>
      <w:r>
        <w:t>Half the eastern trade passes through there. Grain, cloth, silver. You can wait a day just to get a wagon through the gates.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How many people?</w:t>
      </w:r>
    </w:p>
    <w:p>
      <w:pPr>
        <w:pStyle w:val="CharacterName"/>
      </w:pPr>
      <w:r>
        <w:t>GARRAN</w:t>
      </w:r>
    </w:p>
    <w:p>
      <w:pPr>
        <w:pStyle w:val="Dialogue"/>
      </w:pPr>
      <w:r>
        <w:t>Thousands. One of the largest cities in the realm.</w:t>
      </w:r>
    </w:p>
    <w:p>
      <w:r>
        <w:t>The Young Knight studies the small mark that represents Clover.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Then we have to warn them.</w:t>
      </w:r>
    </w:p>
    <w:p>
      <w:pPr>
        <w:pStyle w:val="CharacterName"/>
      </w:pPr>
      <w:r>
        <w:t>ROMERIS</w:t>
      </w:r>
    </w:p>
    <w:p>
      <w:pPr>
        <w:pStyle w:val="Dialogue"/>
      </w:pPr>
      <w:r>
        <w:t>We'll send word.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Before he does this again.</w:t>
      </w:r>
    </w:p>
    <w:p>
      <w:r>
        <w:t>He gestures at the ruined square. Romeris shakes his head slightly.</w:t>
      </w:r>
    </w:p>
    <w:p>
      <w:pPr>
        <w:pStyle w:val="CharacterName"/>
      </w:pPr>
      <w:r>
        <w:t>ROMERIS</w:t>
      </w:r>
    </w:p>
    <w:p>
      <w:pPr>
        <w:pStyle w:val="Dialogue"/>
      </w:pPr>
      <w:r>
        <w:t>Clover has a knight. Riproin has gate companies, watchmen, walls. He knows the difference.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Then why go there?</w:t>
      </w:r>
    </w:p>
    <w:p>
      <w:pPr>
        <w:pStyle w:val="CharacterName"/>
      </w:pPr>
      <w:r>
        <w:t>ROMERIS</w:t>
      </w:r>
    </w:p>
    <w:p>
      <w:pPr>
        <w:pStyle w:val="Dialogue"/>
      </w:pPr>
      <w:r>
        <w:t>A stranger rides into a village, everyone watches. In Riproin, he rents a room.</w:t>
      </w:r>
    </w:p>
    <w:p>
      <w:pPr>
        <w:pStyle w:val="CharacterName"/>
      </w:pPr>
      <w:r>
        <w:t>SEREN</w:t>
      </w:r>
    </w:p>
    <w:p>
      <w:pPr>
        <w:pStyle w:val="Dialogue"/>
      </w:pPr>
      <w:r>
        <w:t>And the gang?</w:t>
      </w:r>
    </w:p>
    <w:p>
      <w:pPr>
        <w:pStyle w:val="CharacterName"/>
      </w:pPr>
      <w:r>
        <w:t>ROMERIS</w:t>
      </w:r>
    </w:p>
    <w:p>
      <w:pPr>
        <w:pStyle w:val="Dialogue"/>
      </w:pPr>
      <w:r>
        <w:t>Different gates. Different inns. Sell the stolen horses, buy new coats. They know how.</w:t>
      </w:r>
    </w:p>
    <w:p>
      <w:r>
        <w:t>The Young Knight looks again at the roads converging on the city.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You think he's hiding.</w:t>
      </w:r>
    </w:p>
    <w:p>
      <w:pPr>
        <w:pStyle w:val="CharacterName"/>
      </w:pPr>
      <w:r>
        <w:t>ROMERIS</w:t>
      </w:r>
    </w:p>
    <w:p>
      <w:pPr>
        <w:pStyle w:val="Dialogue"/>
      </w:pPr>
      <w:r>
        <w:t>I think we should find out before we decide what he's doing.</w:t>
      </w:r>
    </w:p>
    <w:p>
      <w:r>
        <w:t>He takes Garran's charcoal and marks the last turnoff before Riproin.</w:t>
      </w:r>
    </w:p>
    <w:p>
      <w:pPr>
        <w:pStyle w:val="CharacterName"/>
      </w:pPr>
      <w:r>
        <w:t>ROMERIS</w:t>
      </w:r>
    </w:p>
    <w:p>
      <w:pPr>
        <w:pStyle w:val="Dialogue"/>
      </w:pPr>
      <w:r>
        <w:t>Have the scouts check here. And get a warning to the city watch.</w:t>
      </w:r>
    </w:p>
    <w:p>
      <w:r>
        <w:t>Seren nods. Romeris keeps the map open.</w:t>
      </w:r>
    </w:p>
    <w:p>
      <w:pPr>
        <w:pStyle w:val="FadeInActionSceneSetting"/>
        <w:rPr>
          <w:b/>
          <w:bCs/>
        </w:rPr>
      </w:pPr>
      <w:r>
        <w:t>EXT. RIPROIN - ROADSIDE CAMP - EVENING</w:t>
      </w:r>
    </w:p>
    <w:p>
      <w:r>
        <w:t>Riproin's walls rise beyond a stream of wagons. Smoke from a dozen cooking fires hangs over the roadside.</w:t>
      </w:r>
    </w:p>
    <w:p>
      <w:r>
        <w:t>Backbreaker bends over a basin. Pink water runs from his face. The cut on his cheek has begun to close.</w:t>
      </w:r>
    </w:p>
    <w:p>
      <w:r>
        <w:t>He pulls on a plain wool coat, easing one arm into its sleeve. Beneath it, a stained bandage circles his shoulder.</w:t>
      </w:r>
    </w:p>
    <w:p>
      <w:r>
        <w:t>Around him, his men exchange riding leathers for work shirts and patched cloaks. One folds a sword into a blanket and lashes it beneath a cart. Another buries an axe under sacks of feed.</w:t>
      </w:r>
    </w:p>
    <w:p>
      <w:pPr>
        <w:pStyle w:val="CharacterName"/>
      </w:pPr>
      <w:r>
        <w:t>GANG MEMBER</w:t>
      </w:r>
    </w:p>
    <w:p>
      <w:pPr>
        <w:pStyle w:val="Dialogue"/>
      </w:pPr>
      <w:r>
        <w:t>We could still turn north. Nobody watches those tracks.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They will now.</w:t>
      </w:r>
    </w:p>
    <w:p>
      <w:r>
        <w:t>Backbreaker wraps his iron club in sacking. He slides it under the cart's bed, within reach of the driver's seat.</w:t>
      </w:r>
    </w:p>
    <w:p>
      <w:pPr>
        <w:pStyle w:val="CharacterName"/>
      </w:pPr>
      <w:r>
        <w:t>GANG MEMBER</w:t>
      </w:r>
    </w:p>
    <w:p>
      <w:pPr>
        <w:pStyle w:val="Dialogue"/>
      </w:pPr>
      <w:r>
        <w:t>And if someone knows you?</w:t>
      </w:r>
    </w:p>
    <w:p>
      <w:r>
        <w:t>Backbreaker nods toward the traffic. A drover passes, arguing over the price of fodder. He scarcely glances at them.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Ask him who I am.</w:t>
      </w:r>
    </w:p>
    <w:p>
      <w:r>
        <w:t>The man watches the drover go.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They know a name. Most have never seen my face.</w:t>
      </w:r>
    </w:p>
    <w:p>
      <w:r>
        <w:t>He takes a cloth cap from the cart and puts it on.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Two at a time. Different gates. If you see me inside, keep walking.</w:t>
      </w:r>
    </w:p>
    <w:p>
      <w:r>
        <w:t>He climbs onto the cart. Waits for a gap in the wagons. Then clicks his tongue to the horse.</w:t>
      </w:r>
    </w:p>
    <w:p>
      <w:r>
        <w:t>The cart joins the slow procession toward Riproin. Behind him, the men drift apart.</w:t>
      </w:r>
    </w:p>
    <w:p>
      <w:pPr>
        <w:pStyle w:val="FadeInActionSceneSetting"/>
        <w:rPr>
          <w:b/>
          <w:bCs/>
        </w:rPr>
      </w:pPr>
      <w:r>
        <w:t>EXT. EASTERN ROAD - DAY</w:t>
      </w:r>
    </w:p>
    <w:p>
      <w:r>
        <w:t>The company rides east. The wrapped sword is strapped behind the Young Knight's saddle. At each rise, he stands in the stirrups to search the road ahead.</w:t>
      </w:r>
    </w:p>
    <w:p>
      <w:r>
        <w:t>Seren draws alongside Romeris and returns a dispatch to him.</w:t>
      </w:r>
    </w:p>
    <w:p>
      <w:pPr>
        <w:pStyle w:val="CharacterName"/>
      </w:pPr>
      <w:r>
        <w:t>SEREN</w:t>
      </w:r>
    </w:p>
    <w:p>
      <w:pPr>
        <w:pStyle w:val="Dialogue"/>
      </w:pPr>
      <w:r>
        <w:t>The scouts followed the loaded horses past the capital turn. Still east.</w:t>
      </w:r>
    </w:p>
    <w:p>
      <w:r>
        <w:t>The young man hears. He urges his mount forward.</w:t>
      </w:r>
    </w:p>
    <w:p>
      <w:pPr>
        <w:pStyle w:val="CharacterName"/>
      </w:pPr>
      <w:r>
        <w:t>ROMERIS</w:t>
      </w:r>
    </w:p>
    <w:p>
      <w:pPr>
        <w:pStyle w:val="Dialogue"/>
      </w:pPr>
      <w:r>
        <w:t>Walk him.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He's rested.</w:t>
      </w:r>
    </w:p>
    <w:p>
      <w:pPr>
        <w:pStyle w:val="CharacterName"/>
      </w:pPr>
      <w:r>
        <w:t>ROMERIS</w:t>
      </w:r>
    </w:p>
    <w:p>
      <w:pPr>
        <w:pStyle w:val="Dialogue"/>
      </w:pPr>
      <w:r>
        <w:t>I'm not.</w:t>
      </w:r>
    </w:p>
    <w:p>
      <w:r>
        <w:t>Voss laughs. The young man reins in.</w:t>
      </w:r>
    </w:p>
    <w:p>
      <w:r>
        <w:t>A wheel rut jolts Romeris in the saddle. He shifts his weight, grimacing.</w:t>
      </w:r>
    </w:p>
    <w:p>
      <w:pPr>
        <w:pStyle w:val="CharacterName"/>
      </w:pPr>
      <w:r>
        <w:t>ROMERIS</w:t>
      </w:r>
    </w:p>
    <w:p>
      <w:pPr>
        <w:pStyle w:val="Dialogue"/>
      </w:pPr>
      <w:r>
        <w:t>Someone is collecting tolls for this.</w:t>
      </w:r>
    </w:p>
    <w:p>
      <w:pPr>
        <w:pStyle w:val="FadeInActionSceneSetting"/>
        <w:rPr>
          <w:b/>
          <w:bCs/>
        </w:rPr>
      </w:pPr>
      <w:r>
        <w:t>EXT. ROADSIDE INN - YARD - AFTERNOON</w:t>
      </w:r>
    </w:p>
    <w:p>
      <w:r>
        <w:t>Horses drink at a trough. Iles checks beneath the Young Knight's dressing while he watches the road over her shoulder.</w:t>
      </w:r>
    </w:p>
    <w:p>
      <w:pPr>
        <w:pStyle w:val="CharacterName"/>
      </w:pPr>
      <w:r>
        <w:t>ILES</w:t>
      </w:r>
    </w:p>
    <w:p>
      <w:pPr>
        <w:pStyle w:val="Dialogue"/>
      </w:pPr>
      <w:r>
        <w:t>Hold still. Looking harder won't bring him closer.</w:t>
      </w:r>
    </w:p>
    <w:p>
      <w:r>
        <w:t>Under an awning, Romeris drinks wine from a chipped cup. Pell shakes dice over a table. Voss pushes a coin forward.</w:t>
      </w:r>
    </w:p>
    <w:p>
      <w:pPr>
        <w:pStyle w:val="CharacterName"/>
      </w:pPr>
      <w:r>
        <w:t>PELL</w:t>
      </w:r>
    </w:p>
    <w:p>
      <w:pPr>
        <w:pStyle w:val="Dialogue"/>
      </w:pPr>
      <w:r>
        <w:t>Halwick?</w:t>
      </w:r>
    </w:p>
    <w:p>
      <w:pPr>
        <w:pStyle w:val="CharacterName"/>
      </w:pPr>
      <w:r>
        <w:t>HALWICK</w:t>
      </w:r>
    </w:p>
    <w:p>
      <w:pPr>
        <w:pStyle w:val="Dialogue"/>
      </w:pPr>
      <w:r>
        <w:t>I don't gamble on duty.</w:t>
      </w:r>
    </w:p>
    <w:p>
      <w:pPr>
        <w:pStyle w:val="CharacterName"/>
      </w:pPr>
      <w:r>
        <w:t>VOSS</w:t>
      </w:r>
    </w:p>
    <w:p>
      <w:pPr>
        <w:pStyle w:val="Dialogue"/>
      </w:pPr>
      <w:r>
        <w:t>He loses off duty too.</w:t>
      </w:r>
    </w:p>
    <w:p>
      <w:r>
        <w:t>Halwick ignores him and checks a pack strap. Garran counts feed into eight measures.</w:t>
      </w:r>
    </w:p>
    <w:p>
      <w:r>
        <w:t>Iles finishes tying the dressing. The Young Knight goes straight to Romeris.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We could eat in the saddle.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 could. The horses prefer this.</w:t>
      </w:r>
    </w:p>
    <w:p>
      <w:r>
        <w:t>Pell rolls. Romeris gathers the coins, including Voss's.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Do you intend to spend all afternoon here?</w:t>
      </w:r>
    </w:p>
    <w:p>
      <w:r>
        <w:t>Romeris takes another drink before answering.</w:t>
      </w:r>
    </w:p>
    <w:p>
      <w:pPr>
        <w:pStyle w:val="CharacterName"/>
      </w:pPr>
      <w:r>
        <w:t>ROMERIS</w:t>
      </w:r>
    </w:p>
    <w:p>
      <w:pPr>
        <w:pStyle w:val="Dialogue"/>
      </w:pPr>
      <w:r>
        <w:t>Ask Seren when the horses are ready.</w:t>
      </w:r>
    </w:p>
    <w:p>
      <w:r>
        <w:t>The young man turns away. Seren is already saddling hers.</w:t>
      </w:r>
    </w:p>
    <w:p>
      <w:pPr>
        <w:pStyle w:val="CharacterName"/>
      </w:pPr>
      <w:r>
        <w:t>SEREN</w:t>
      </w:r>
    </w:p>
    <w:p>
      <w:pPr>
        <w:pStyle w:val="Dialogue"/>
      </w:pPr>
      <w:r>
        <w:t>They're ready.</w:t>
      </w:r>
    </w:p>
    <w:p>
      <w:r>
        <w:t>Romeris looks at his unfinished cup, then sets it down. The Young Knight is the first to mount.</w:t>
      </w:r>
    </w:p>
    <w:p>
      <w:r>
        <w:t>The Young Knight waits beside the yard gate as Romeris checks his girth.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Do you actually want to find him?</w:t>
      </w:r>
    </w:p>
    <w:p>
      <w:r>
        <w:t>Pell stops packing the dice. Romeris looks up.</w:t>
      </w:r>
    </w:p>
    <w:p>
      <w:pPr>
        <w:pStyle w:val="CharacterName"/>
      </w:pPr>
      <w:r>
        <w:t>ROMERIS</w:t>
      </w:r>
    </w:p>
    <w:p>
      <w:pPr>
        <w:pStyle w:val="Dialogue"/>
      </w:pPr>
      <w:r>
        <w:t>Say what you mean.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You drink. You play. Every time we stop, you find a reason to stay.</w:t>
      </w:r>
    </w:p>
    <w:p>
      <w:pPr>
        <w:pStyle w:val="CharacterName"/>
      </w:pPr>
      <w:r>
        <w:t>ROMERIS</w:t>
      </w:r>
    </w:p>
    <w:p>
      <w:pPr>
        <w:pStyle w:val="Dialogue"/>
      </w:pPr>
      <w:r>
        <w:t>We're following men who change horses and leave the road when it suits them. You won't catch them by galloping until yours falls down.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The horses were ready before you were.</w:t>
      </w:r>
    </w:p>
    <w:p>
      <w:r>
        <w:t>Romeris glances toward the table. His cup is still there.</w:t>
      </w:r>
    </w:p>
    <w:p>
      <w:pPr>
        <w:pStyle w:val="CharacterName"/>
      </w:pPr>
      <w:r>
        <w:t>ROMERIS</w:t>
      </w:r>
    </w:p>
    <w:p>
      <w:pPr>
        <w:pStyle w:val="Dialogue"/>
      </w:pPr>
      <w:r>
        <w:t>Yes. They were.</w:t>
      </w:r>
    </w:p>
    <w:p>
      <w:r>
        <w:t>He pulls the strap through its buckle.</w:t>
      </w:r>
    </w:p>
    <w:p>
      <w:pPr>
        <w:pStyle w:val="CharacterName"/>
      </w:pPr>
      <w:r>
        <w:t>ROMERIS</w:t>
      </w:r>
    </w:p>
    <w:p>
      <w:pPr>
        <w:pStyle w:val="Dialogue"/>
      </w:pPr>
      <w:r>
        <w:t>And yesterday you wanted to follow every rider we saw. Half of them were coming toward us.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One of them might have known something.</w:t>
      </w:r>
    </w:p>
    <w:p>
      <w:pPr>
        <w:pStyle w:val="CharacterName"/>
      </w:pPr>
      <w:r>
        <w:t>ROMERIS</w:t>
      </w:r>
    </w:p>
    <w:p>
      <w:pPr>
        <w:pStyle w:val="Dialogue"/>
      </w:pPr>
      <w:r>
        <w:t>Then ask. Listen. A pursuit takes patience. You keep mistaking motion for getting closer.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And you keep calling it patience when you don't want to move.</w:t>
      </w:r>
    </w:p>
    <w:p>
      <w:r>
        <w:t>Romeris mounts. For a moment, neither looks away.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 think wanting him badly enough will make you good at this.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 think it should matter whether we find him.</w:t>
      </w:r>
    </w:p>
    <w:p>
      <w:r>
        <w:t>Seren leads her horse between them to reach the gate. Neither gives ground until she has to stop.</w:t>
      </w:r>
    </w:p>
    <w:p>
      <w:pPr>
        <w:pStyle w:val="CharacterName"/>
      </w:pPr>
      <w:r>
        <w:t>SEREN</w:t>
      </w:r>
    </w:p>
    <w:p>
      <w:pPr>
        <w:pStyle w:val="Dialogue"/>
      </w:pPr>
      <w:r>
        <w:t>Are we riding?</w:t>
      </w:r>
    </w:p>
    <w:p>
      <w:r>
        <w:t>Romeris turns his horse onto the road. The Young Knight follows, leaving a horse's length between them.</w:t>
      </w:r>
    </w:p>
    <w:p>
      <w:pPr>
        <w:pStyle w:val="FadeInActionSceneSetting"/>
        <w:rPr>
          <w:b/>
          <w:bCs/>
        </w:rPr>
      </w:pPr>
      <w:r>
        <w:t>EXT. EASTERN ROAD - DRY CANYON - DAY</w:t>
      </w:r>
    </w:p>
    <w:p>
      <w:r>
        <w:t>The road winds between pale walls of rock. Eight riders and their packhorses move through the narrow shade.</w:t>
      </w:r>
    </w:p>
    <w:p>
      <w:r>
        <w:t>Wind whistles over the rim. Hooves strike stone. Loose buckles click.</w:t>
      </w:r>
    </w:p>
    <w:p>
      <w:r>
        <w:t>At the canyon's foot, a thread of water darkens the sand. Reeds cling to it. The horses lower their heads as they pass.</w:t>
      </w:r>
    </w:p>
    <w:p>
      <w:pPr>
        <w:pStyle w:val="FadeInActionSceneSetting"/>
        <w:rPr>
          <w:b/>
          <w:bCs/>
        </w:rPr>
      </w:pPr>
      <w:r>
        <w:t>EXT. EASTERN ROAD - FOOTHILLS - DAY</w:t>
      </w:r>
    </w:p>
    <w:p>
      <w:r>
        <w:t>Farther east. Scrub gathers along the watercourse. Then low trees, their roots gripping the banks.</w:t>
      </w:r>
    </w:p>
    <w:p>
      <w:r>
        <w:t>The company fords a shallow stream. Red dust washes from the horses' legs and trails downstream.</w:t>
      </w:r>
    </w:p>
    <w:p>
      <w:r>
        <w:t>A bird calls. Another answers from farther up the slope.</w:t>
      </w:r>
    </w:p>
    <w:p>
      <w:pPr>
        <w:pStyle w:val="FadeInActionSceneSetting"/>
        <w:rPr>
          <w:b/>
          <w:bCs/>
        </w:rPr>
      </w:pPr>
      <w:r>
        <w:t>EXT. EASTERN ROAD - FOREST - MORNING</w:t>
      </w:r>
    </w:p>
    <w:p>
      <w:r>
        <w:t>Damp leaves brush the riders' shoulders. Water beads on the same dusty packs. Above them, branches meet across the road.</w:t>
      </w:r>
    </w:p>
    <w:p>
      <w:r>
        <w:t>Voss swats at his neck. Pell ducks beneath a strand of spider silk. Insects whine in the green shade.</w:t>
      </w:r>
    </w:p>
    <w:p>
      <w:r>
        <w:t>The Young Knight loosens the cloth covering his mouth. He breathes in.</w:t>
      </w:r>
    </w:p>
    <w:p>
      <w:r>
        <w:t>Beside the road, two streams join. Their sound deepens beneath the birdsong.</w:t>
      </w:r>
    </w:p>
    <w:p>
      <w:pPr>
        <w:pStyle w:val="FadeInActionSceneSetting"/>
        <w:rPr>
          <w:b/>
          <w:bCs/>
        </w:rPr>
      </w:pPr>
      <w:r>
        <w:t>EXT. EASTERN ROAD - RIVER RIDGE - DAY</w:t>
      </w:r>
    </w:p>
    <w:p>
      <w:r>
        <w:t>The trees open onto a broad river, brown and fast. Barges move around its bend. The road follows the bank toward distant farmland.</w:t>
      </w:r>
    </w:p>
    <w:p>
      <w:r>
        <w:t>The company rides down into the valley, small against the sweep of water.</w:t>
      </w:r>
    </w:p>
    <w:p>
      <w:pPr>
        <w:pStyle w:val="FadeInActionSceneSetting"/>
        <w:rPr>
          <w:b/>
          <w:bCs/>
        </w:rPr>
      </w:pPr>
      <w:r>
        <w:t>EXT. JUNGLE RIDGE ABOVE RIPROIN - DAY</w:t>
      </w:r>
    </w:p>
    <w:p>
      <w:r>
        <w:t>The horses climb a steep switchback through broad leaves and hanging vines. Beneath the insects, a low roar grows louder.</w:t>
      </w:r>
    </w:p>
    <w:p>
      <w:r>
        <w:t>At the crest, Seren parts a curtain of wet branches.</w:t>
      </w:r>
    </w:p>
    <w:p>
      <w:r>
        <w:t>An enormous waterfall splits the landscape.</w:t>
      </w:r>
    </w:p>
    <w:p>
      <w:r>
        <w:t>White water plunges from a jungle plateau into a ravine lost in mist. And all around it -- RIPROIN.</w:t>
      </w:r>
    </w:p>
    <w:p>
      <w:r>
        <w:t>Houses cling to the cliffs in crowded tiers. Balconies jut over the drop. Huge trees rise among the buildings, their trunks encircled by platforms and steep wooden stairs.</w:t>
      </w:r>
    </w:p>
    <w:p>
      <w:r>
        <w:t>Bridges span the ravines. People cross through drifting spray, vanish, emerge on the other side. Bright laundry snaps above their heads.</w:t>
      </w:r>
    </w:p>
    <w:p>
      <w:r>
        <w:t>Canals branch from the river above the falls, feeding ranks of waterwheels. Mill shafts turn. A saw bites through a log. Grain sacks rise on a creaking hoist beside a cliffside warehouse.</w:t>
      </w:r>
    </w:p>
    <w:p>
      <w:r>
        <w:t>Bells, hammers, boatmen shouting below. The waterfall swallows none of it completely.</w:t>
      </w:r>
    </w:p>
    <w:p>
      <w:r>
        <w:t>The Young Knight reins in. Mist beads on his face. He wipes it away and keeps looking.</w:t>
      </w:r>
    </w:p>
    <w:p>
      <w:pPr>
        <w:pStyle w:val="CharacterName"/>
      </w:pPr>
      <w:r>
        <w:t>PELL</w:t>
      </w:r>
    </w:p>
    <w:p>
      <w:pPr>
        <w:pStyle w:val="Dialogue"/>
      </w:pPr>
      <w:r>
        <w:t>Where do you even start?</w:t>
      </w:r>
    </w:p>
    <w:p>
      <w:r>
        <w:t>Romeris surveys the bridges, the stairways, the streams of people passing between them.</w:t>
      </w:r>
    </w:p>
    <w:p>
      <w:pPr>
        <w:pStyle w:val="CharacterName"/>
      </w:pPr>
      <w:r>
        <w:t>ROMERIS</w:t>
      </w:r>
    </w:p>
    <w:p>
      <w:pPr>
        <w:pStyle w:val="Dialogue"/>
      </w:pPr>
      <w:r>
        <w:t>At the gate.</w:t>
      </w:r>
    </w:p>
    <w:p>
      <w:r>
        <w:t>He rides on. The others follow the road as it curls down into the green.</w:t>
      </w:r>
    </w:p>
    <w:p>
      <w:r>
        <w:t>The Young Knight lingers a moment. Far below, a bridge fills with people leaving a mill. He searches their faces from an impossible distance.</w:t>
      </w:r>
    </w:p>
    <w:p>
      <w:r>
        <w:t>Then he follows the company toward the roar.</w:t>
      </w:r>
    </w:p>
    <w:p>
      <w:pPr>
        <w:pStyle w:val="FadeInActionSceneSetting"/>
        <w:rPr>
          <w:b/>
          <w:bCs/>
        </w:rPr>
      </w:pPr>
      <w:r>
        <w:t>EXT. RIPROIN - MARKET CANAL - DAY</w:t>
      </w:r>
    </w:p>
    <w:p>
      <w:r>
        <w:t>Seren questions a carter while Garran notes his answer. Across the canal, Voss and Pell show a copied likeness to a ferryman. He shakes his head.</w:t>
      </w:r>
    </w:p>
    <w:p>
      <w:r>
        <w:t>The Young Knight waits as a fish seller studies the drawing in Romeris's hand.</w:t>
      </w:r>
    </w:p>
    <w:p>
      <w:pPr>
        <w:pStyle w:val="CharacterName"/>
      </w:pPr>
      <w:r>
        <w:t>FISH SELLER</w:t>
      </w:r>
    </w:p>
    <w:p>
      <w:pPr>
        <w:pStyle w:val="Dialogue"/>
      </w:pPr>
      <w:r>
        <w:t>Hard to say. That could be my husband.</w:t>
      </w:r>
    </w:p>
    <w:p>
      <w:r>
        <w:t>Farther along, a porter recognizes the description of a fresh cut across one cheek. He points toward an inn wedged between a mill and a huge tree.</w:t>
      </w:r>
    </w:p>
    <w:p>
      <w:pPr>
        <w:pStyle w:val="FadeInActionSceneSetting"/>
        <w:rPr>
          <w:b/>
          <w:bCs/>
        </w:rPr>
      </w:pPr>
      <w:r>
        <w:t>INT. RIPROIN - INN - DAY</w:t>
      </w:r>
    </w:p>
    <w:p>
      <w:r>
        <w:t>The INNKEEPER opens his ledger. Beyond the windows, a waterwheel turns.</w:t>
      </w:r>
    </w:p>
    <w:p>
      <w:pPr>
        <w:pStyle w:val="CharacterName"/>
      </w:pPr>
      <w:r>
        <w:t>INNKEEPER</w:t>
      </w:r>
    </w:p>
    <w:p>
      <w:pPr>
        <w:pStyle w:val="Dialogue"/>
      </w:pPr>
      <w:r>
        <w:t>Plain coat. Cloth cap. Yes. Came two nights ago. Some friends joined him later.</w:t>
      </w:r>
    </w:p>
    <w:p>
      <w:pPr>
        <w:pStyle w:val="CharacterName"/>
      </w:pPr>
      <w:r>
        <w:t>ROMERIS</w:t>
      </w:r>
    </w:p>
    <w:p>
      <w:pPr>
        <w:pStyle w:val="Dialogue"/>
      </w:pPr>
      <w:r>
        <w:t>How many?</w:t>
      </w:r>
    </w:p>
    <w:p>
      <w:pPr>
        <w:pStyle w:val="CharacterName"/>
      </w:pPr>
      <w:r>
        <w:t>INNKEEPER</w:t>
      </w:r>
    </w:p>
    <w:p>
      <w:pPr>
        <w:pStyle w:val="Dialogue"/>
      </w:pPr>
      <w:r>
        <w:t>Four at supper. Might have been another upstairs.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Did he threaten you?</w:t>
      </w:r>
    </w:p>
    <w:p>
      <w:r>
        <w:t>The innkeeper looks puzzled.</w:t>
      </w:r>
    </w:p>
    <w:p>
      <w:pPr>
        <w:pStyle w:val="CharacterName"/>
      </w:pPr>
      <w:r>
        <w:t>INNKEEPER</w:t>
      </w:r>
    </w:p>
    <w:p>
      <w:pPr>
        <w:pStyle w:val="Dialogue"/>
      </w:pPr>
      <w:r>
        <w:t>Paid for the rooms before he saw them.</w:t>
      </w:r>
    </w:p>
    <w:p>
      <w:r>
        <w:t>He turns the ledger around. A neat mark beside each charge.</w:t>
      </w:r>
    </w:p>
    <w:p>
      <w:pPr>
        <w:pStyle w:val="CharacterName"/>
      </w:pPr>
      <w:r>
        <w:t>INNKEEPER</w:t>
      </w:r>
    </w:p>
    <w:p>
      <w:pPr>
        <w:pStyle w:val="Dialogue"/>
      </w:pPr>
      <w:r>
        <w:t>Meals too. Bought a round for the table by the stove.</w:t>
      </w:r>
    </w:p>
    <w:p>
      <w:r>
        <w:t>A MILLWORKER at that table looks over.</w:t>
      </w:r>
    </w:p>
    <w:p>
      <w:pPr>
        <w:pStyle w:val="CharacterName"/>
      </w:pPr>
      <w:r>
        <w:t>MILLWORKER</w:t>
      </w:r>
    </w:p>
    <w:p>
      <w:pPr>
        <w:pStyle w:val="Dialogue"/>
      </w:pPr>
      <w:r>
        <w:t>That fellow? Good company. Had a story about a mule and a bishop. Got old Fen laughing. Nothing does that.</w:t>
      </w:r>
    </w:p>
    <w:p>
      <w:r>
        <w:t>The Young Knight stares at him.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He killed a man for asking him to pay.</w:t>
      </w:r>
    </w:p>
    <w:p>
      <w:r>
        <w:t>The millworker's smile fades.</w:t>
      </w:r>
    </w:p>
    <w:p>
      <w:pPr>
        <w:pStyle w:val="CharacterName"/>
      </w:pPr>
      <w:r>
        <w:t>INNKEEPER</w:t>
      </w:r>
    </w:p>
    <w:p>
      <w:pPr>
        <w:pStyle w:val="Dialogue"/>
      </w:pPr>
      <w:r>
        <w:t>I can only tell you what happened here.</w:t>
      </w:r>
    </w:p>
    <w:p>
      <w:r>
        <w:t>The young man pushes the likeness closer across the counter.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Look again.</w:t>
      </w:r>
    </w:p>
    <w:p>
      <w:r>
        <w:t>Romeris lays a hand on the paper, stopping it.</w:t>
      </w:r>
    </w:p>
    <w:p>
      <w:pPr>
        <w:pStyle w:val="CharacterName"/>
      </w:pPr>
      <w:r>
        <w:t>ROMERIS</w:t>
      </w:r>
    </w:p>
    <w:p>
      <w:pPr>
        <w:pStyle w:val="Dialogue"/>
      </w:pPr>
      <w:r>
        <w:t>He has.</w:t>
      </w:r>
    </w:p>
    <w:p>
      <w:r>
        <w:t>The Young Knight steps back. His eyes stay on the tidy column of paid accounts.</w:t>
      </w:r>
    </w:p>
    <w:p>
      <w:pPr>
        <w:pStyle w:val="CharacterName"/>
      </w:pPr>
      <w:r>
        <w:t>ROMERIS</w:t>
      </w:r>
    </w:p>
    <w:p>
      <w:pPr>
        <w:pStyle w:val="Dialogue"/>
      </w:pPr>
      <w:r>
        <w:t>When did you last see him?</w:t>
      </w:r>
    </w:p>
    <w:p>
      <w:pPr>
        <w:pStyle w:val="CharacterName"/>
      </w:pPr>
      <w:r>
        <w:t>INNKEEPER</w:t>
      </w:r>
    </w:p>
    <w:p>
      <w:pPr>
        <w:pStyle w:val="Dialogue"/>
      </w:pPr>
      <w:r>
        <w:t>After breakfast. Two hours ago, perhaps. Said he wouldn't need another night.</w:t>
      </w:r>
    </w:p>
    <w:p>
      <w:r>
        <w:t>The Young Knight looks toward the stairs.</w:t>
      </w:r>
    </w:p>
    <w:p>
      <w:pPr>
        <w:pStyle w:val="FadeInActionSceneSetting"/>
        <w:rPr>
          <w:b/>
          <w:bCs/>
        </w:rPr>
      </w:pPr>
      <w:r>
        <w:t>INT. RIPROIN - INN ROOM - DAY</w:t>
      </w:r>
    </w:p>
    <w:p>
      <w:r>
        <w:t>The innkeeper unlocks the door. The Young Knight pushes past him.</w:t>
      </w:r>
    </w:p>
    <w:p>
      <w:r>
        <w:t>An empty bed. Open shutters. A chair drawn up to a small table.</w:t>
      </w:r>
    </w:p>
    <w:p>
      <w:r>
        <w:t>The young man checks behind the door, then beneath the bed. Nothing. Romeris stays at the threshold, taking in the room.</w:t>
      </w:r>
    </w:p>
    <w:p>
      <w:r>
        <w:t>A strip of bloodstained linen lies in the washbasin. Beside it, a few dark hairs cling to a sliver of soap.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Which way did he go?</w:t>
      </w:r>
    </w:p>
    <w:p>
      <w:pPr>
        <w:pStyle w:val="CharacterName"/>
      </w:pPr>
      <w:r>
        <w:t>INNKEEPER</w:t>
      </w:r>
    </w:p>
    <w:p>
      <w:pPr>
        <w:pStyle w:val="Dialogue"/>
      </w:pPr>
      <w:r>
        <w:t>Down the stairs. I was serving.</w:t>
      </w:r>
    </w:p>
    <w:p>
      <w:r>
        <w:t>The Young Knight crosses to the window. Below, two bridges feed into a crowded market. Barges pass beneath them.</w:t>
      </w:r>
    </w:p>
    <w:p>
      <w:r>
        <w:t>Romeris approaches the table.</w:t>
      </w:r>
    </w:p>
    <w:p>
      <w:r>
        <w:t>A cheap wooden practice sword lies across it, snapped through the middle. Its two pieces have been carefully aligned. A coin pins a scrap of paper beneath the hilt.</w:t>
      </w:r>
    </w:p>
    <w:p>
      <w:pPr>
        <w:pStyle w:val="CharacterName"/>
      </w:pPr>
      <w:r>
        <w:t>ROMERIS</w:t>
      </w:r>
    </w:p>
    <w:p>
      <w:pPr>
        <w:pStyle w:val="Dialogue"/>
      </w:pPr>
      <w:r>
        <w:t>Was this here before?</w:t>
      </w:r>
    </w:p>
    <w:p>
      <w:r>
        <w:t>The innkeeper shakes his head. Romeris lifts the coin.</w:t>
      </w:r>
    </w:p>
    <w:p>
      <w:r>
        <w:t>On the paper, in a neat hand: FOR THE NEXT KNIGHT.</w:t>
      </w:r>
    </w:p>
    <w:p>
      <w:r>
        <w:t>The Young Knight turns from the window. He sees the broken wood.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He knew.</w:t>
      </w:r>
    </w:p>
    <w:p>
      <w:r>
        <w:t>Romeris looks toward the open shutters.</w:t>
      </w:r>
    </w:p>
    <w:p>
      <w:pPr>
        <w:pStyle w:val="CharacterName"/>
      </w:pPr>
      <w:r>
        <w:t>ROMERIS</w:t>
      </w:r>
    </w:p>
    <w:p>
      <w:pPr>
        <w:pStyle w:val="Dialogue"/>
      </w:pPr>
      <w:r>
        <w:t>Or wanted us to think he did.</w:t>
      </w:r>
    </w:p>
    <w:p>
      <w:r>
        <w:t>He folds the paper and pockets it.</w:t>
      </w:r>
    </w:p>
    <w:p>
      <w:r>
        <w:t>The Young Knight stands beside the empty chair. Outside, someone laughs above the steady clatter of the waterwheel.</w:t>
      </w:r>
    </w:p>
    <w:p>
      <w:pPr>
        <w:pStyle w:val="FadeInActionSceneSetting"/>
        <w:rPr>
          <w:b/>
          <w:bCs/>
        </w:rPr>
      </w:pPr>
      <w:r>
        <w:t>INT. RIPROIN - INN DINING ROOM - NIGHT</w:t>
      </w:r>
    </w:p>
    <w:p>
      <w:r>
        <w:t>Eight bowls arrive at a crowded table. The knights make room among damp gloves, crumpled notes and an untouched jug.</w:t>
      </w:r>
    </w:p>
    <w:p>
      <w:r>
        <w:t>Seren rubs the bridge of her nose. Garran discovers a split in his boot. Pell reaches for the bread; Voss moves it out of the way to set down his bowl.</w:t>
      </w:r>
    </w:p>
    <w:p>
      <w:pPr>
        <w:pStyle w:val="CharacterName"/>
      </w:pPr>
      <w:r>
        <w:t>PELL</w:t>
      </w:r>
    </w:p>
    <w:p>
      <w:pPr>
        <w:pStyle w:val="Dialogue"/>
      </w:pPr>
      <w:r>
        <w:t>I was taking that.</w:t>
      </w:r>
    </w:p>
    <w:p>
      <w:pPr>
        <w:pStyle w:val="CharacterName"/>
      </w:pPr>
      <w:r>
        <w:t>VOSS</w:t>
      </w:r>
    </w:p>
    <w:p>
      <w:pPr>
        <w:pStyle w:val="Dialogue"/>
      </w:pPr>
      <w:r>
        <w:t>Then take it.</w:t>
      </w:r>
    </w:p>
    <w:p>
      <w:r>
        <w:t>The Young Knight remains standing beside his chair.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We should still be at the docks.</w:t>
      </w:r>
    </w:p>
    <w:p>
      <w:pPr>
        <w:pStyle w:val="CharacterName"/>
      </w:pPr>
      <w:r>
        <w:t>ROMERIS</w:t>
      </w:r>
    </w:p>
    <w:p>
      <w:pPr>
        <w:pStyle w:val="Dialogue"/>
      </w:pPr>
      <w:r>
        <w:t>The watch has men there.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Men who let him walk in.</w:t>
      </w:r>
    </w:p>
    <w:p>
      <w:pPr>
        <w:pStyle w:val="CharacterName"/>
      </w:pPr>
      <w:r>
        <w:t>ROMERIS</w:t>
      </w:r>
    </w:p>
    <w:p>
      <w:pPr>
        <w:pStyle w:val="Dialogue"/>
      </w:pPr>
      <w:r>
        <w:t>Men who know which boat goes where. We spent an hour asking the same ferryman the same question.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You let him leave before I was finished.</w:t>
      </w:r>
    </w:p>
    <w:p>
      <w:pPr>
        <w:pStyle w:val="CharacterName"/>
      </w:pPr>
      <w:r>
        <w:t>ROMERIS</w:t>
      </w:r>
    </w:p>
    <w:p>
      <w:pPr>
        <w:pStyle w:val="Dialogue"/>
      </w:pPr>
      <w:r>
        <w:t>He was finished. His answer wasn't going to improve.</w:t>
      </w:r>
    </w:p>
    <w:p>
      <w:r>
        <w:t>Halwick breaks a piece of bread. He waits for a gap.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We missed him by two hours.</w:t>
      </w:r>
    </w:p>
    <w:p>
      <w:pPr>
        <w:pStyle w:val="CharacterName"/>
      </w:pPr>
      <w:r>
        <w:t>ROMERIS</w:t>
      </w:r>
    </w:p>
    <w:p>
      <w:pPr>
        <w:pStyle w:val="Dialogue"/>
      </w:pPr>
      <w:r>
        <w:t>I know.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How long did we spend over your dice?</w:t>
      </w:r>
    </w:p>
    <w:p>
      <w:r>
        <w:t>Pell lowers his eyes. Romeris sets down his spoon.</w:t>
      </w:r>
    </w:p>
    <w:p>
      <w:pPr>
        <w:pStyle w:val="CharacterName"/>
      </w:pPr>
      <w:r>
        <w:t>HALWICK</w:t>
      </w:r>
    </w:p>
    <w:p>
      <w:pPr>
        <w:pStyle w:val="Dialogue"/>
      </w:pPr>
      <w:r>
        <w:t>Enough.</w:t>
      </w:r>
    </w:p>
    <w:p>
      <w:r>
        <w:t>Both men look at him. Even Voss stops shifting in his chair.</w:t>
      </w:r>
    </w:p>
    <w:p>
      <w:pPr>
        <w:pStyle w:val="CharacterName"/>
      </w:pPr>
      <w:r>
        <w:t>HALWICK</w:t>
      </w:r>
    </w:p>
    <w:p>
      <w:pPr>
        <w:pStyle w:val="Dialogue"/>
      </w:pPr>
      <w:r>
        <w:t>Sit down. Eat something. Then we can decide what to do with the morning.</w:t>
      </w:r>
    </w:p>
    <w:p>
      <w:r>
        <w:t>The Young Knight sits. Halwick takes a spoonful of meat and broth.</w:t>
      </w:r>
    </w:p>
    <w:p>
      <w:pPr>
        <w:pStyle w:val="CharacterName"/>
      </w:pPr>
      <w:r>
        <w:t>ROMERIS</w:t>
      </w:r>
    </w:p>
    <w:p>
      <w:pPr>
        <w:pStyle w:val="Dialogue"/>
      </w:pPr>
      <w:r>
        <w:t>At first light, we--</w:t>
      </w:r>
    </w:p>
    <w:p>
      <w:r>
        <w:t>Halwick coughs.</w:t>
      </w:r>
    </w:p>
    <w:p>
      <w:r>
        <w:t>He covers his mouth, holding up a hand. A moment. His spoon taps the rim of the bowl.</w:t>
      </w:r>
    </w:p>
    <w:p>
      <w:r>
        <w:t>Another cough, thinner. Then nothing.</w:t>
      </w:r>
    </w:p>
    <w:p>
      <w:r>
        <w:t>His mouth stays open. No breath comes.</w:t>
      </w:r>
    </w:p>
    <w:p>
      <w:r>
        <w:t>Iles looks up sharply. Halwick grips the edge of the table, his other hand at his throat.</w:t>
      </w:r>
    </w:p>
    <w:p>
      <w:r>
        <w:t>His chair scrapes back.</w:t>
      </w:r>
    </w:p>
    <w:p>
      <w:r>
        <w:t>Pell rises, reaching to steady Halwick.</w:t>
      </w:r>
    </w:p>
    <w:p>
      <w:pPr>
        <w:pStyle w:val="CharacterName"/>
      </w:pPr>
      <w:r>
        <w:t>PELL</w:t>
      </w:r>
    </w:p>
    <w:p>
      <w:pPr>
        <w:pStyle w:val="Dialogue"/>
      </w:pPr>
      <w:r>
        <w:t>Something caught. Help him.</w:t>
      </w:r>
    </w:p>
    <w:p>
      <w:r>
        <w:t>Iles moves behind Halwick. Before she can get a grip, his whole body stiffens. His legs drive the chair sideways.</w:t>
      </w:r>
    </w:p>
    <w:p>
      <w:r>
        <w:t>Blood beads at his lips. A violent tremor runs through his hands, rattling the bowls.</w:t>
      </w:r>
    </w:p>
    <w:p>
      <w:r>
        <w:t>Romeris sees it.</w:t>
      </w:r>
    </w:p>
    <w:p>
      <w:pPr>
        <w:pStyle w:val="CharacterName"/>
      </w:pPr>
      <w:r>
        <w:t>ROMERIS</w:t>
      </w:r>
    </w:p>
    <w:p>
      <w:pPr>
        <w:pStyle w:val="Dialogue"/>
      </w:pPr>
      <w:r>
        <w:t>Poison. Nobody eat.</w:t>
      </w:r>
    </w:p>
    <w:p>
      <w:r>
        <w:t>He knocks a spoon from Voss's hand. Seren pushes the nearest bowls out of reach.</w:t>
      </w:r>
    </w:p>
    <w:p>
      <w:r>
        <w:t>Halwick buckles. Iles and the Young Knight catch him and lower him between the benches.</w:t>
      </w:r>
    </w:p>
    <w:p>
      <w:pPr>
        <w:pStyle w:val="CharacterName"/>
      </w:pPr>
      <w:r>
        <w:t>ILES</w:t>
      </w:r>
    </w:p>
    <w:p>
      <w:pPr>
        <w:pStyle w:val="Dialogue"/>
      </w:pPr>
      <w:r>
        <w:t>Get a physician!</w:t>
      </w:r>
    </w:p>
    <w:p>
      <w:r>
        <w:t>Garran runs for the door. Pell stands in his way until Romeris shoves him aside.</w:t>
      </w:r>
    </w:p>
    <w:p>
      <w:r>
        <w:t>On the floor, Halwick fights for breath. The Young Knight supports his head. One of Halwick's hands catches his sleeve.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We're here. We're here.</w:t>
      </w:r>
    </w:p>
    <w:p>
      <w:r>
        <w:t>Iles bends close, listening. Halwick's back arches once, then settles.</w:t>
      </w:r>
    </w:p>
    <w:p>
      <w:r>
        <w:t>His hand loosens.</w:t>
      </w:r>
    </w:p>
    <w:p>
      <w:r>
        <w:t>Iles searches his neck for a pulse. She moves her fingers and tries again.</w:t>
      </w:r>
    </w:p>
    <w:p>
      <w:r>
        <w:t>The Young Knight waits for her to do something else.</w:t>
      </w:r>
    </w:p>
    <w:p>
      <w:r>
        <w:t>She looks at Romeris. Shakes her head.</w:t>
      </w:r>
    </w:p>
    <w:p>
      <w:r>
        <w:t>Around them, diners stand frozen. A cup rolls beneath an empty chair.</w:t>
      </w:r>
    </w:p>
    <w:p>
      <w:pPr>
        <w:pStyle w:val="CharacterName"/>
      </w:pPr>
      <w:r>
        <w:t>ROMERIS</w:t>
      </w:r>
    </w:p>
    <w:p>
      <w:pPr>
        <w:pStyle w:val="Dialogue"/>
      </w:pPr>
      <w:r>
        <w:t>Seren. The kitchen. Voss, watch the doors. Don't let anyone touch this table.</w:t>
      </w:r>
    </w:p>
    <w:p>
      <w:r>
        <w:t>The innkeeper backs against the counter, staring at Halwick.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You said he left.</w:t>
      </w:r>
    </w:p>
    <w:p>
      <w:pPr>
        <w:pStyle w:val="CharacterName"/>
      </w:pPr>
      <w:r>
        <w:t>INNKEEPER</w:t>
      </w:r>
    </w:p>
    <w:p>
      <w:pPr>
        <w:pStyle w:val="Dialogue"/>
      </w:pPr>
      <w:r>
        <w:t>He did.</w:t>
      </w:r>
    </w:p>
    <w:p>
      <w:r>
        <w:t>Romeris looks from the freshly served bowls to the kitchen doorway.</w:t>
      </w:r>
    </w:p>
    <w:p>
      <w:pPr>
        <w:pStyle w:val="CharacterName"/>
      </w:pPr>
      <w:r>
        <w:t>ROMERIS</w:t>
      </w:r>
    </w:p>
    <w:p>
      <w:pPr>
        <w:pStyle w:val="Dialogue"/>
      </w:pPr>
      <w:r>
        <w:t>Someone stayed.</w:t>
      </w:r>
    </w:p>
    <w:p>
      <w:r>
        <w:t>The Young Knight is still holding Halwick's head. Romeris draws his sword.</w:t>
      </w:r>
    </w:p>
    <w:p>
      <w:r>
        <w:t>Romeris turns to the innkeeper.</w:t>
      </w:r>
    </w:p>
    <w:p>
      <w:pPr>
        <w:pStyle w:val="CharacterName"/>
      </w:pPr>
      <w:r>
        <w:t>ROMERIS</w:t>
      </w:r>
    </w:p>
    <w:p>
      <w:pPr>
        <w:pStyle w:val="Dialogue"/>
      </w:pPr>
      <w:r>
        <w:t>Was there a woman with them?</w:t>
      </w:r>
    </w:p>
    <w:p>
      <w:pPr>
        <w:pStyle w:val="CharacterName"/>
      </w:pPr>
      <w:r>
        <w:t>INNKEEPER</w:t>
      </w:r>
    </w:p>
    <w:p>
      <w:pPr>
        <w:pStyle w:val="Dialogue"/>
      </w:pPr>
      <w:r>
        <w:t>Not at their table. A lady came yesterday. Asked after the man upstairs.</w:t>
      </w:r>
    </w:p>
    <w:p>
      <w:pPr>
        <w:pStyle w:val="CharacterName"/>
      </w:pPr>
      <w:r>
        <w:t>ROMERIS</w:t>
      </w:r>
    </w:p>
    <w:p>
      <w:pPr>
        <w:pStyle w:val="Dialogue"/>
      </w:pPr>
      <w:r>
        <w:t>What did she look like?</w:t>
      </w:r>
    </w:p>
    <w:p>
      <w:pPr>
        <w:pStyle w:val="CharacterName"/>
      </w:pPr>
      <w:r>
        <w:t>INNKEEPER</w:t>
      </w:r>
    </w:p>
    <w:p>
      <w:pPr>
        <w:pStyle w:val="Dialogue"/>
      </w:pPr>
      <w:r>
        <w:t>Dark hair. Beautiful. Knew everyone's name by the time she left. I thought she was someone's wife.</w:t>
      </w:r>
    </w:p>
    <w:p>
      <w:r>
        <w:t>Seren returns from the kitchen and hears him.</w:t>
      </w:r>
    </w:p>
    <w:p>
      <w:pPr>
        <w:pStyle w:val="CharacterName"/>
      </w:pPr>
      <w:r>
        <w:t>SEREN</w:t>
      </w:r>
    </w:p>
    <w:p>
      <w:pPr>
        <w:pStyle w:val="Dialogue"/>
      </w:pPr>
      <w:r>
        <w:t>Veyra?</w:t>
      </w:r>
    </w:p>
    <w:p>
      <w:r>
        <w:t>Romeris looks back at Halwick.</w:t>
      </w:r>
    </w:p>
    <w:p>
      <w:pPr>
        <w:pStyle w:val="CharacterName"/>
      </w:pPr>
      <w:r>
        <w:t>ROMERIS</w:t>
      </w:r>
    </w:p>
    <w:p>
      <w:pPr>
        <w:pStyle w:val="Dialogue"/>
      </w:pPr>
      <w:r>
        <w:t>It could be.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Who is she?</w:t>
      </w:r>
    </w:p>
    <w:p>
      <w:pPr>
        <w:pStyle w:val="CharacterName"/>
      </w:pPr>
      <w:r>
        <w:t>SEREN</w:t>
      </w:r>
    </w:p>
    <w:p>
      <w:pPr>
        <w:pStyle w:val="Dialogue"/>
      </w:pPr>
      <w:r>
        <w:t>The poisoner. Three deaths at a governor's supper. She was helping his wife receive the guests.</w:t>
      </w:r>
    </w:p>
    <w:p>
      <w:pPr>
        <w:pStyle w:val="CharacterName"/>
      </w:pPr>
      <w:r>
        <w:t>ROMERIS</w:t>
      </w:r>
    </w:p>
    <w:p>
      <w:pPr>
        <w:pStyle w:val="Dialogue"/>
      </w:pPr>
      <w:r>
        <w:t>Backbreaker trusts her. When he needs someone close, she gets close.</w:t>
      </w:r>
    </w:p>
    <w:p>
      <w:r>
        <w:t>The Young Knight looks at the abandoned bowls.</w:t>
      </w:r>
    </w:p>
    <w:p>
      <w:pPr>
        <w:pStyle w:val="CharacterName"/>
      </w:pPr>
      <w:r>
        <w:t>ROMERIS</w:t>
      </w:r>
    </w:p>
    <w:p>
      <w:pPr>
        <w:pStyle w:val="Dialogue"/>
      </w:pPr>
      <w:r>
        <w:t>Not just the meal. Find out where Halwick went today. Who he spoke to. What he drank.</w:t>
      </w:r>
    </w:p>
    <w:p>
      <w:pPr>
        <w:pStyle w:val="CharacterName"/>
      </w:pPr>
      <w:r>
        <w:t>SEREN</w:t>
      </w:r>
    </w:p>
    <w:p>
      <w:pPr>
        <w:pStyle w:val="Dialogue"/>
      </w:pPr>
      <w:r>
        <w:t>She could have been gone for hours before this started.</w:t>
      </w:r>
    </w:p>
    <w:p>
      <w:r>
        <w:t>The innkeeper looks toward the crowded room. Familiar faces. Half-finished drinks.</w:t>
      </w:r>
    </w:p>
    <w:p>
      <w:pPr>
        <w:pStyle w:val="FadeInActionSceneSetting"/>
        <w:rPr>
          <w:b/>
          <w:bCs/>
        </w:rPr>
      </w:pPr>
      <w:r>
        <w:t>EXT. RIPROIN - MERCHANT'S TERRACE - NIGHT</w:t>
      </w:r>
    </w:p>
    <w:p>
      <w:r>
        <w:t>Lanterns glow above a private gathering overlooking the falls. Silk sleeves, silver cups. Servants thread between laughing guests.</w:t>
      </w:r>
    </w:p>
    <w:p>
      <w:r>
        <w:t>VEYRA listens to an elderly merchant describe something with his hands. Beautiful, composed, entirely at home.</w:t>
      </w:r>
    </w:p>
    <w:p>
      <w:r>
        <w:t>She remembers his wife's name. Asks after her. The merchant brightens and beckons another guest over.</w:t>
      </w:r>
    </w:p>
    <w:p>
      <w:pPr>
        <w:pStyle w:val="CharacterName"/>
      </w:pPr>
      <w:r>
        <w:t>MERCHANT</w:t>
      </w:r>
    </w:p>
    <w:p>
      <w:pPr>
        <w:pStyle w:val="Dialogue"/>
      </w:pPr>
      <w:r>
        <w:t>You must meet her.</w:t>
      </w:r>
    </w:p>
    <w:p>
      <w:r>
        <w:t>Veyra offers the newcomer a warm smile.</w:t>
      </w:r>
    </w:p>
    <w:p>
      <w:r>
        <w:t>Across the terrace, a servant drops a spoon. Several guests turn at the clatter. Veyra does not.</w:t>
      </w:r>
    </w:p>
    <w:p>
      <w:r>
        <w:t>She draws the newcomer into the conversation. Beyond the balustrade, bridges glitter with people moving through the night.</w:t>
      </w:r>
    </w:p>
    <w:p>
      <w:pPr>
        <w:pStyle w:val="FadeInActionSceneSetting"/>
        <w:rPr>
          <w:b/>
          <w:bCs/>
        </w:rPr>
      </w:pPr>
      <w:r>
        <w:t>INT. RIPROIN - INN KITCHEN - MORNING</w:t>
      </w:r>
    </w:p>
    <w:p>
      <w:r>
        <w:t>Seven bowls wait on a scrubbed table. No one has slept much.</w:t>
      </w:r>
    </w:p>
    <w:p>
      <w:r>
        <w:t>Garran raises a pitcher of water to the window, tilting it toward the light. He pours a little into a bowl. Watches it settle.</w:t>
      </w:r>
    </w:p>
    <w:p>
      <w:pPr>
        <w:pStyle w:val="CharacterName"/>
      </w:pPr>
      <w:r>
        <w:t>ILES</w:t>
      </w:r>
    </w:p>
    <w:p>
      <w:pPr>
        <w:pStyle w:val="Dialogue"/>
      </w:pPr>
      <w:r>
        <w:t>Looking at it won't tell you.</w:t>
      </w:r>
    </w:p>
    <w:p>
      <w:r>
        <w:t>He sets the pitcher aside anyway.</w:t>
      </w:r>
    </w:p>
    <w:p>
      <w:r>
        <w:t>Voss breaks a loaf apart, picking through the soft center. Pell stares into a cup of wine, then empties it into the drain.</w:t>
      </w:r>
    </w:p>
    <w:p>
      <w:r>
        <w:t>A KITCHEN MAID stands before Romeris, twisting her apron.</w:t>
      </w:r>
    </w:p>
    <w:p>
      <w:pPr>
        <w:pStyle w:val="CharacterName"/>
      </w:pPr>
      <w:r>
        <w:t>ROMERIS</w:t>
      </w:r>
    </w:p>
    <w:p>
      <w:pPr>
        <w:pStyle w:val="Dialogue"/>
      </w:pPr>
      <w:r>
        <w:t>Who carried the bowls last night?</w:t>
      </w:r>
    </w:p>
    <w:p>
      <w:pPr>
        <w:pStyle w:val="CharacterName"/>
      </w:pPr>
      <w:r>
        <w:t>KITCHEN MAID</w:t>
      </w:r>
    </w:p>
    <w:p>
      <w:pPr>
        <w:pStyle w:val="Dialogue"/>
      </w:pPr>
      <w:r>
        <w:t>I did.</w:t>
      </w:r>
    </w:p>
    <w:p>
      <w:pPr>
        <w:pStyle w:val="CharacterName"/>
      </w:pPr>
      <w:r>
        <w:t>PELL</w:t>
      </w:r>
    </w:p>
    <w:p>
      <w:pPr>
        <w:pStyle w:val="Dialogue"/>
      </w:pPr>
      <w:r>
        <w:t>And before you?</w:t>
      </w:r>
    </w:p>
    <w:p>
      <w:pPr>
        <w:pStyle w:val="CharacterName"/>
      </w:pPr>
      <w:r>
        <w:t>KITCHEN MAID</w:t>
      </w:r>
    </w:p>
    <w:p>
      <w:pPr>
        <w:pStyle w:val="Dialogue"/>
      </w:pPr>
      <w:r>
        <w:t>The cook filled them. I told you.</w:t>
      </w:r>
    </w:p>
    <w:p>
      <w:pPr>
        <w:pStyle w:val="CharacterName"/>
      </w:pPr>
      <w:r>
        <w:t>PELL</w:t>
      </w:r>
    </w:p>
    <w:p>
      <w:pPr>
        <w:pStyle w:val="Dialogue"/>
      </w:pPr>
      <w:r>
        <w:t>Did you leave them anywhere?</w:t>
      </w:r>
    </w:p>
    <w:p>
      <w:r>
        <w:t>She looks from one knight to the next.</w:t>
      </w:r>
    </w:p>
    <w:p>
      <w:pPr>
        <w:pStyle w:val="CharacterName"/>
      </w:pPr>
      <w:r>
        <w:t>KITCHEN MAID</w:t>
      </w:r>
    </w:p>
    <w:p>
      <w:pPr>
        <w:pStyle w:val="Dialogue"/>
      </w:pPr>
      <w:r>
        <w:t>I put them down to open the door.</w:t>
      </w:r>
    </w:p>
    <w:p>
      <w:r>
        <w:t>Pell turns sharply toward it. Romeris rubs his eyes.</w:t>
      </w:r>
    </w:p>
    <w:p>
      <w:pPr>
        <w:pStyle w:val="CharacterName"/>
      </w:pPr>
      <w:r>
        <w:t>ROMERIS</w:t>
      </w:r>
    </w:p>
    <w:p>
      <w:pPr>
        <w:pStyle w:val="Dialogue"/>
      </w:pPr>
      <w:r>
        <w:t>Enough. She's answered.</w:t>
      </w:r>
    </w:p>
    <w:p>
      <w:r>
        <w:t>At the hearth, Seren watches the cook crack eggs into a pan. The Young Knight stands beside her, following every movement of the cook's hands.</w:t>
      </w:r>
    </w:p>
    <w:p>
      <w:r>
        <w:t>Iles gathers the bowls and carries them over herself. They eat standing there, each taking only what they have watched from pan to bowl.</w:t>
      </w:r>
    </w:p>
    <w:p>
      <w:r>
        <w:t>The maid reaches for a spoon beside the young man. He catches her wrist.</w:t>
      </w:r>
    </w:p>
    <w:p>
      <w:r>
        <w:t>They both freeze.</w:t>
      </w:r>
    </w:p>
    <w:p>
      <w:pPr>
        <w:pStyle w:val="CharacterName"/>
      </w:pPr>
      <w:r>
        <w:t>KITCHEN MAID</w:t>
      </w:r>
    </w:p>
    <w:p>
      <w:pPr>
        <w:pStyle w:val="Dialogue"/>
      </w:pPr>
      <w:r>
        <w:t>It's dirty.</w:t>
      </w:r>
    </w:p>
    <w:p>
      <w:r>
        <w:t>He releases her. She takes it and moves away.</w:t>
      </w:r>
    </w:p>
    <w:p>
      <w:r>
        <w:t>His sword knocks against the table as he steps back. He looks down at the hilt, then at the food in his hand.</w:t>
      </w:r>
    </w:p>
    <w:p>
      <w:r>
        <w:t>Across the room, Voss abandons the ruined loaf. No one tells him he is being foolish.</w:t>
      </w:r>
    </w:p>
    <w:p>
      <w:r>
        <w:t>Romeris takes the loaf from the table and sets it aside with the untouched pitcher.</w:t>
      </w:r>
    </w:p>
    <w:p>
      <w:pPr>
        <w:pStyle w:val="CharacterName"/>
      </w:pPr>
      <w:r>
        <w:t>ROMERIS</w:t>
      </w:r>
    </w:p>
    <w:p>
      <w:pPr>
        <w:pStyle w:val="Dialogue"/>
      </w:pPr>
      <w:r>
        <w:t>Stop tearing the place apart. We need to find who touched him, not frighten everyone who feeds us.</w:t>
      </w:r>
    </w:p>
    <w:p>
      <w:r>
        <w:t>Pell looks away. Romeris pulls out a chair for the kitchen maid.</w:t>
      </w:r>
    </w:p>
    <w:p>
      <w:pPr>
        <w:pStyle w:val="CharacterName"/>
      </w:pPr>
      <w:r>
        <w:t>ROMERIS</w:t>
      </w:r>
    </w:p>
    <w:p>
      <w:pPr>
        <w:pStyle w:val="Dialogue"/>
      </w:pPr>
      <w:r>
        <w:t>Sit. No more questions unless we have something new.</w:t>
      </w:r>
    </w:p>
    <w:p>
      <w:r>
        <w:t>He takes Garran's notes and reads them standing up.</w:t>
      </w:r>
    </w:p>
    <w:p>
      <w:pPr>
        <w:pStyle w:val="CharacterName"/>
      </w:pPr>
      <w:r>
        <w:t>VOSS</w:t>
      </w:r>
    </w:p>
    <w:p>
      <w:pPr>
        <w:pStyle w:val="Dialogue"/>
      </w:pPr>
      <w:r>
        <w:t>She killed a knight without drawing a blade. Saved herself a fight.</w:t>
      </w:r>
    </w:p>
    <w:p>
      <w:r>
        <w:t>Romeris lowers the paper.</w:t>
      </w:r>
    </w:p>
    <w:p>
      <w:pPr>
        <w:pStyle w:val="CharacterName"/>
      </w:pPr>
      <w:r>
        <w:t>ROMERIS</w:t>
      </w:r>
    </w:p>
    <w:p>
      <w:pPr>
        <w:pStyle w:val="Dialogue"/>
      </w:pPr>
      <w:r>
        <w:t>He was eating his supper.</w:t>
      </w:r>
    </w:p>
    <w:p>
      <w:pPr>
        <w:pStyle w:val="CharacterName"/>
      </w:pPr>
      <w:r>
        <w:t>VOSS</w:t>
      </w:r>
    </w:p>
    <w:p>
      <w:pPr>
        <w:pStyle w:val="Dialogue"/>
      </w:pPr>
      <w:r>
        <w:t>I'm saying it worked.</w:t>
      </w:r>
    </w:p>
    <w:p>
      <w:pPr>
        <w:pStyle w:val="CharacterName"/>
      </w:pPr>
      <w:r>
        <w:t>ROMERIS</w:t>
      </w:r>
    </w:p>
    <w:p>
      <w:pPr>
        <w:pStyle w:val="Dialogue"/>
      </w:pPr>
      <w:r>
        <w:t>I know what you're saying.</w:t>
      </w:r>
    </w:p>
    <w:p>
      <w:r>
        <w:t>His voice is quiet enough that Voss stops.</w:t>
      </w:r>
    </w:p>
    <w:p>
      <w:pPr>
        <w:pStyle w:val="CharacterName"/>
      </w:pPr>
      <w:r>
        <w:t>ROMERIS</w:t>
      </w:r>
    </w:p>
    <w:p>
      <w:pPr>
        <w:pStyle w:val="Dialogue"/>
      </w:pPr>
      <w:r>
        <w:t>He couldn't yield. Couldn't run. Didn't even know there was a fight until it was over.</w:t>
      </w:r>
    </w:p>
    <w:p>
      <w:r>
        <w:t>Romeris looks at the space where the eighth bowl should be.</w:t>
      </w:r>
    </w:p>
    <w:p>
      <w:pPr>
        <w:pStyle w:val="CharacterName"/>
      </w:pPr>
      <w:r>
        <w:t>ROMERIS</w:t>
      </w:r>
    </w:p>
    <w:p>
      <w:pPr>
        <w:pStyle w:val="Dialogue"/>
      </w:pPr>
      <w:r>
        <w:t>All those years learning how to defend himself. And we held him on the floor while she was somewhere else.</w:t>
      </w:r>
    </w:p>
    <w:p>
      <w:r>
        <w:t>The Young Knight watches him. Romeris folds the notes once, carefully.</w:t>
      </w:r>
    </w:p>
    <w:p>
      <w:pPr>
        <w:pStyle w:val="CharacterName"/>
      </w:pPr>
      <w:r>
        <w:t>ROMERIS</w:t>
      </w:r>
    </w:p>
    <w:p>
      <w:pPr>
        <w:pStyle w:val="Dialogue"/>
      </w:pPr>
      <w:r>
        <w:t>Seren, with me. We speak to everyone who saw Halwick yesterday. Garran, take the description to the watch. Ask who can place her with him.</w:t>
      </w:r>
    </w:p>
    <w:p>
      <w:pPr>
        <w:pStyle w:val="CharacterName"/>
      </w:pPr>
      <w:r>
        <w:t>PELL</w:t>
      </w:r>
    </w:p>
    <w:p>
      <w:pPr>
        <w:pStyle w:val="Dialogue"/>
      </w:pPr>
      <w:r>
        <w:t>And us?</w:t>
      </w:r>
    </w:p>
    <w:p>
      <w:pPr>
        <w:pStyle w:val="CharacterName"/>
      </w:pPr>
      <w:r>
        <w:t>ROMERIS</w:t>
      </w:r>
    </w:p>
    <w:p>
      <w:pPr>
        <w:pStyle w:val="Dialogue"/>
      </w:pPr>
      <w:r>
        <w:t>Stay together. Finish the accounts of his movements. No guesses. If you don't remember, say so.</w:t>
      </w:r>
    </w:p>
    <w:p>
      <w:r>
        <w:t>He moves toward the door, then stops beside the Young Knight.</w:t>
      </w:r>
    </w:p>
    <w:p>
      <w:pPr>
        <w:pStyle w:val="CharacterName"/>
      </w:pPr>
      <w:r>
        <w:t>ROMERIS</w:t>
      </w:r>
    </w:p>
    <w:p>
      <w:pPr>
        <w:pStyle w:val="Dialogue"/>
      </w:pPr>
      <w:r>
        <w:t>Bring your notes.</w:t>
      </w:r>
    </w:p>
    <w:p>
      <w:r>
        <w:t>The young man sets down his bowl and follows. Romeris is already outside.</w:t>
      </w:r>
    </w:p>
    <w:p>
      <w:pPr>
        <w:pStyle w:val="FadeInActionSceneSetting"/>
        <w:rPr>
          <w:b/>
          <w:bCs/>
        </w:rPr>
      </w:pPr>
      <w:r>
        <w:t>INT. RIPROIN - INN UPPER ROOM - AFTERNOON</w:t>
      </w:r>
    </w:p>
    <w:p>
      <w:r>
        <w:t>Witness accounts cover the table. Romeris sets them aside and draws a rectangle on a clean sheet.</w:t>
      </w:r>
    </w:p>
    <w:p>
      <w:pPr>
        <w:pStyle w:val="CharacterName"/>
      </w:pPr>
      <w:r>
        <w:t>ROMERIS</w:t>
      </w:r>
    </w:p>
    <w:p>
      <w:pPr>
        <w:pStyle w:val="Dialogue"/>
      </w:pPr>
      <w:r>
        <w:t>Tomorrow evening, we dine downstairs. Ask the innkeeper to reserve the long table. Let people hear it.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She knows we're watching our food.</w:t>
      </w:r>
    </w:p>
    <w:p>
      <w:pPr>
        <w:pStyle w:val="CharacterName"/>
      </w:pPr>
      <w:r>
        <w:t>ROMERIS</w:t>
      </w:r>
    </w:p>
    <w:p>
      <w:pPr>
        <w:pStyle w:val="Dialogue"/>
      </w:pPr>
      <w:r>
        <w:t>She watched us tear this place apart. We give her one man who's tired of it.</w:t>
      </w:r>
    </w:p>
    <w:p>
      <w:r>
        <w:t>He looks at Voss.</w:t>
      </w:r>
    </w:p>
    <w:p>
      <w:pPr>
        <w:pStyle w:val="CharacterName"/>
      </w:pPr>
      <w:r>
        <w:t>VOSS</w:t>
      </w:r>
    </w:p>
    <w:p>
      <w:pPr>
        <w:pStyle w:val="Dialogue"/>
      </w:pPr>
      <w:r>
        <w:t>I can manage tired.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 argue with me. Take a table by the canal door. Order your own supper.</w:t>
      </w:r>
    </w:p>
    <w:p>
      <w:r>
        <w:t>He marks the second table on the paper.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 don't eat it. You don't drink anything handed to you.</w:t>
      </w:r>
    </w:p>
    <w:p>
      <w:pPr>
        <w:pStyle w:val="CharacterName"/>
      </w:pPr>
      <w:r>
        <w:t>VOSS</w:t>
      </w:r>
    </w:p>
    <w:p>
      <w:pPr>
        <w:pStyle w:val="Dialogue"/>
      </w:pPr>
      <w:r>
        <w:t>Best meal I'll never have.</w:t>
      </w:r>
    </w:p>
    <w:p>
      <w:r>
        <w:t>No one laughs. Romeris draws a line from the kitchen to Voss's table.</w:t>
      </w:r>
    </w:p>
    <w:p>
      <w:pPr>
        <w:pStyle w:val="CharacterName"/>
      </w:pPr>
      <w:r>
        <w:t>ROMERIS</w:t>
      </w:r>
    </w:p>
    <w:p>
      <w:pPr>
        <w:pStyle w:val="Dialogue"/>
      </w:pPr>
      <w:r>
        <w:t>Garran and Iles in the kitchen. The cook stays with them. Every dish, every cup accounted for. No strangers helping.</w:t>
      </w:r>
    </w:p>
    <w:p>
      <w:pPr>
        <w:pStyle w:val="CharacterName"/>
      </w:pPr>
      <w:r>
        <w:t>SEREN</w:t>
      </w:r>
    </w:p>
    <w:p>
      <w:pPr>
        <w:pStyle w:val="Dialogue"/>
      </w:pPr>
      <w:r>
        <w:t>I can see that door from the mill steps.</w:t>
      </w:r>
    </w:p>
    <w:p>
      <w:pPr>
        <w:pStyle w:val="CharacterName"/>
      </w:pPr>
      <w:r>
        <w:t>ROMERIS</w:t>
      </w:r>
    </w:p>
    <w:p>
      <w:pPr>
        <w:pStyle w:val="Dialogue"/>
      </w:pPr>
      <w:r>
        <w:t>Take Pell. Ordinary clothes.</w:t>
      </w:r>
    </w:p>
    <w:p>
      <w:r>
        <w:t>The Young Knight leans over the drawing.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I'll watch the stairs. Once we see her interfere with the meal, we close the doors. Take her alive.</w:t>
      </w:r>
    </w:p>
    <w:p>
      <w:r>
        <w:t>Romeris studies the route between the two tables.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She can tell us where Backbreaker went.</w:t>
      </w:r>
    </w:p>
    <w:p>
      <w:pPr>
        <w:pStyle w:val="CharacterName"/>
      </w:pPr>
      <w:r>
        <w:t>ROMERIS</w:t>
      </w:r>
    </w:p>
    <w:p>
      <w:pPr>
        <w:pStyle w:val="Dialogue"/>
      </w:pPr>
      <w:r>
        <w:t>Watch her hands. Don't move until I do.</w:t>
      </w:r>
    </w:p>
    <w:p>
      <w:r>
        <w:t>He gathers the papers. The Young Knight takes a length of binding cord from his pack and coils it on his belt.</w:t>
      </w:r>
    </w:p>
    <w:p>
      <w:r>
        <w:t>Romeris notices. He says nothing.</w:t>
      </w:r>
    </w:p>
    <w:p>
      <w:r>
        <w:t>As the others leave, he draws his sword a few inches and checks that it runs freely in the scabbard.</w:t>
      </w:r>
    </w:p>
    <w:p>
      <w:pPr>
        <w:pStyle w:val="FadeInActionSceneSetting"/>
        <w:rPr>
          <w:b/>
          <w:bCs/>
        </w:rPr>
      </w:pPr>
      <w:r>
        <w:t>INT. RIPROIN - INN DINING ROOM - FOLLOWING EVENING</w:t>
      </w:r>
    </w:p>
    <w:p>
      <w:r>
        <w:t>The long table is reserved. Romeris sits with the Young Knight, untouched cups before them.</w:t>
      </w:r>
    </w:p>
    <w:p>
      <w:pPr>
        <w:pStyle w:val="CharacterName"/>
      </w:pPr>
      <w:r>
        <w:t>VOSS</w:t>
      </w:r>
    </w:p>
    <w:p>
      <w:pPr>
        <w:pStyle w:val="Dialogue"/>
      </w:pPr>
      <w:r>
        <w:t>You can watch your supper go cold. I'm eating.</w:t>
      </w:r>
    </w:p>
    <w:p>
      <w:r>
        <w:t>He takes a chair beside the canal door. Romeris lets him go with a disgusted wave.</w:t>
      </w:r>
    </w:p>
    <w:p>
      <w:r>
        <w:t>In the kitchen, Iles receives a bowl directly from the cook. Garran watches the cups. Through the open canal door, Seren sits on the mill steps in a plain cloak. Pell waits farther along.</w:t>
      </w:r>
    </w:p>
    <w:p>
      <w:r>
        <w:t>Veyra enters on the arm of the merchant from the terrace. She laughs at something he says, then notices Voss sitting alone.</w:t>
      </w:r>
    </w:p>
    <w:p>
      <w:r>
        <w:t>Iles places his bowl before him. Veyra pauses beside the table as her companion goes to greet the innkeeper.</w:t>
      </w:r>
    </w:p>
    <w:p>
      <w:pPr>
        <w:pStyle w:val="CharacterName"/>
      </w:pPr>
      <w:r>
        <w:t>VEYRA</w:t>
      </w:r>
    </w:p>
    <w:p>
      <w:pPr>
        <w:pStyle w:val="Dialogue"/>
      </w:pPr>
      <w:r>
        <w:t>Have they banished you?</w:t>
      </w:r>
    </w:p>
    <w:p>
      <w:pPr>
        <w:pStyle w:val="CharacterName"/>
      </w:pPr>
      <w:r>
        <w:t>VOSS</w:t>
      </w:r>
    </w:p>
    <w:p>
      <w:pPr>
        <w:pStyle w:val="Dialogue"/>
      </w:pPr>
      <w:r>
        <w:t>I escaped.</w:t>
      </w:r>
    </w:p>
    <w:p>
      <w:r>
        <w:t>She smiles. Draws the empty chair aside to let a server pass. For a moment, her body conceals the bowl from the room.</w:t>
      </w:r>
    </w:p>
    <w:p>
      <w:r>
        <w:t>From the stairs, the Young Knight catches a small movement of her hand above it. A tiny vessel disappears into her sleeve.</w:t>
      </w:r>
    </w:p>
    <w:p>
      <w:r>
        <w:t>He rises. Romeris catches his wrist beneath the table.</w:t>
      </w:r>
    </w:p>
    <w:p>
      <w:pPr>
        <w:pStyle w:val="CharacterName"/>
      </w:pPr>
      <w:r>
        <w:t>ROMERIS</w:t>
      </w:r>
    </w:p>
    <w:p>
      <w:pPr>
        <w:pStyle w:val="Dialogue"/>
      </w:pPr>
      <w:r>
        <w:t>Stay.</w:t>
      </w:r>
    </w:p>
    <w:p>
      <w:r>
        <w:t>Veyra rejoins the merchant. A few words, a touch on his arm. She takes her leave through the canal door.</w:t>
      </w:r>
    </w:p>
    <w:p>
      <w:r>
        <w:t>Seren looks toward Romeris. He gives a small downward motion of his hand. Let her pass.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 saw her.</w:t>
      </w:r>
    </w:p>
    <w:p>
      <w:pPr>
        <w:pStyle w:val="CharacterName"/>
      </w:pPr>
      <w:r>
        <w:t>ROMERIS</w:t>
      </w:r>
    </w:p>
    <w:p>
      <w:pPr>
        <w:pStyle w:val="Dialogue"/>
      </w:pPr>
      <w:r>
        <w:t>So did I.</w:t>
      </w:r>
    </w:p>
    <w:p>
      <w:r>
        <w:t>Iles removes Voss's bowl before another hand can reach it.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We have her. What are we waiting for?</w:t>
      </w:r>
    </w:p>
    <w:p>
      <w:pPr>
        <w:pStyle w:val="CharacterName"/>
      </w:pPr>
      <w:r>
        <w:t>ROMERIS</w:t>
      </w:r>
    </w:p>
    <w:p>
      <w:pPr>
        <w:pStyle w:val="Dialogue"/>
      </w:pPr>
      <w:r>
        <w:t>She may go back to him.</w:t>
      </w:r>
    </w:p>
    <w:p>
      <w:r>
        <w:t>Outside, Seren rises after Veyra has crossed the bridge. Pell falls in farther behind.</w:t>
      </w:r>
    </w:p>
    <w:p>
      <w:r>
        <w:t>Romeris releases the young man's wrist.</w:t>
      </w:r>
    </w:p>
    <w:p>
      <w:pPr>
        <w:pStyle w:val="CharacterName"/>
      </w:pPr>
      <w:r>
        <w:t>ROMERIS</w:t>
      </w:r>
    </w:p>
    <w:p>
      <w:pPr>
        <w:pStyle w:val="Dialogue"/>
      </w:pPr>
      <w:r>
        <w:t>Leave the cord. Come quietly.</w:t>
      </w:r>
    </w:p>
    <w:p>
      <w:pPr>
        <w:pStyle w:val="FadeInActionSceneSetting"/>
        <w:rPr>
          <w:b/>
          <w:bCs/>
        </w:rPr>
      </w:pPr>
      <w:r>
        <w:t>EXT. RIPROIN - NIGHT MARKET - EVENING</w:t>
      </w:r>
    </w:p>
    <w:p>
      <w:r>
        <w:t>Veyra slips between stalls crowded around the roots of an immense tree. Lanterns hang from its branches. Porters shoulder baskets through the press.</w:t>
      </w:r>
    </w:p>
    <w:p>
      <w:r>
        <w:t>Seren follows past a spice seller. Ahead, Pell crosses to the other side of the canal as though he has somewhere else to be.</w:t>
      </w:r>
    </w:p>
    <w:p>
      <w:r>
        <w:t>Romeris and the Young Knight enter the crowd farther back. A hanging carpet swings across their view. When it lifts, Veyra is gone.</w:t>
      </w:r>
    </w:p>
    <w:p>
      <w:r>
        <w:t>The Young Knight quickens his step. Romeris catches his sleeve and points: Seren, still walking. They keep her in sight.</w:t>
      </w:r>
    </w:p>
    <w:p>
      <w:pPr>
        <w:pStyle w:val="FadeInActionSceneSetting"/>
        <w:rPr>
          <w:b/>
          <w:bCs/>
        </w:rPr>
      </w:pPr>
      <w:r>
        <w:t>EXT. RIPROIN - SUSPENSION BRIDGE - DUSK</w:t>
      </w:r>
    </w:p>
    <w:p>
      <w:r>
        <w:t>Veyra steps onto a narrow bridge above the falls. Mist streams through the ropes. Below, white water drops into darkness.</w:t>
      </w:r>
    </w:p>
    <w:p>
      <w:r>
        <w:t>She pauses to let laborers pass, resting a hand on the swaying rail. Seren stops at a stall near the bridgehead.</w:t>
      </w:r>
    </w:p>
    <w:p>
      <w:r>
        <w:t>The Young Knight waits beside Romeris, jaw tight. Only when Veyra reaches the far side do they move.</w:t>
      </w:r>
    </w:p>
    <w:p>
      <w:pPr>
        <w:pStyle w:val="FadeInActionSceneSetting"/>
        <w:rPr>
          <w:b/>
          <w:bCs/>
        </w:rPr>
      </w:pPr>
      <w:r>
        <w:t>INT. RIPROIN - PASSAGE BEHIND THE FALLS - DUSK</w:t>
      </w:r>
    </w:p>
    <w:p>
      <w:r>
        <w:t>A tunnel curves through wet rock. Openings reveal a solid curtain of water. Its thunder swallows footsteps.</w:t>
      </w:r>
    </w:p>
    <w:p>
      <w:r>
        <w:t>Veyra passes beneath a lamp and around the bend. Pell glances back once before following.</w:t>
      </w:r>
    </w:p>
    <w:p>
      <w:r>
        <w:t>The Young Knight tries to speak. Romeris cannot hear him. He signals forward.</w:t>
      </w:r>
    </w:p>
    <w:p>
      <w:pPr>
        <w:pStyle w:val="FadeInActionSceneSetting"/>
        <w:rPr>
          <w:b/>
          <w:bCs/>
        </w:rPr>
      </w:pPr>
      <w:r>
        <w:t>EXT. RIPROIN - GARDEN TERRACES - NIGHT</w:t>
      </w:r>
    </w:p>
    <w:p>
      <w:r>
        <w:t>They emerge into hanging gardens. Vines spill from stone troughs above stairways slick with spray. Through the leaves, Veyra descends into a mist-filled alley.</w:t>
      </w:r>
    </w:p>
    <w:p>
      <w:r>
        <w:t>The market noise fades behind them. Fewer lamps. Shuttered houses. Seren lets the distance widen.</w:t>
      </w:r>
    </w:p>
    <w:p>
      <w:r>
        <w:t>Veyra passes the last open doorway without looking in. Beyond it, the path narrows along the cliff, beneath roots thick as a man's waist.</w:t>
      </w:r>
    </w:p>
    <w:p>
      <w:r>
        <w:t>Romeris stops at the corner until she disappears around the next turn. The Young Knight waits beside him, breathing through his mouth.</w:t>
      </w:r>
    </w:p>
    <w:p>
      <w:r>
        <w:t>Then they follow her out of the crowded districts.</w:t>
      </w:r>
    </w:p>
    <w:p>
      <w:pPr>
        <w:pStyle w:val="FadeInActionSceneSetting"/>
        <w:rPr>
          <w:b/>
          <w:bCs/>
        </w:rPr>
      </w:pPr>
      <w:r>
        <w:t>EXT. RIPROIN - OLD MILL STOREHOUSE - NIGHT</w:t>
      </w:r>
    </w:p>
    <w:p>
      <w:r>
        <w:t>Veyra unlocks a narrow door beneath a disused water channel. She enters alone.</w:t>
      </w:r>
    </w:p>
    <w:p>
      <w:r>
        <w:t>The knights wait in the dark. A lamp glows behind a shutter. No voices.</w:t>
      </w:r>
    </w:p>
    <w:p>
      <w:r>
        <w:t>Seren moves around the building. Returns. One rear window. Pell takes position beneath it.</w:t>
      </w:r>
    </w:p>
    <w:p>
      <w:r>
        <w:t>Romeris draws his sword and approaches the door.</w:t>
      </w:r>
    </w:p>
    <w:p>
      <w:pPr>
        <w:pStyle w:val="FadeInActionSceneSetting"/>
        <w:rPr>
          <w:b/>
          <w:bCs/>
        </w:rPr>
      </w:pPr>
      <w:r>
        <w:t>INT. RIPROIN - OLD MILL STOREHOUSE - NIGHT</w:t>
      </w:r>
    </w:p>
    <w:p>
      <w:r>
        <w:t>Veyra turns as the door opens. Romeris catches it before she can slam it against him. His blade comes up.</w:t>
      </w:r>
    </w:p>
    <w:p>
      <w:pPr>
        <w:pStyle w:val="CharacterName"/>
      </w:pPr>
      <w:r>
        <w:t>ROMERIS</w:t>
      </w:r>
    </w:p>
    <w:p>
      <w:pPr>
        <w:pStyle w:val="Dialogue"/>
      </w:pPr>
      <w:r>
        <w:t>Hands where I can see them.</w:t>
      </w:r>
    </w:p>
    <w:p>
      <w:r>
        <w:t>She stops. Slowly opens her hands.</w:t>
      </w:r>
    </w:p>
    <w:p>
      <w:r>
        <w:t>Seren takes her wrists and draws her away from the table. The Young Knight passes them, searching the corners.</w:t>
      </w:r>
    </w:p>
    <w:p>
      <w:r>
        <w:t>One room. Two pallets. An open chest, emptied of everything but a torn shirt and a length of packing cord.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Where is he?</w:t>
      </w:r>
    </w:p>
    <w:p>
      <w:pPr>
        <w:pStyle w:val="CharacterName"/>
      </w:pPr>
      <w:r>
        <w:t>VEYRA</w:t>
      </w:r>
    </w:p>
    <w:p>
      <w:pPr>
        <w:pStyle w:val="Dialogue"/>
      </w:pPr>
      <w:r>
        <w:t>Gone.</w:t>
      </w:r>
    </w:p>
    <w:p>
      <w:r>
        <w:t>He pulls back a hanging cloth. Bare shelves. No other door.</w:t>
      </w:r>
    </w:p>
    <w:p>
      <w:pPr>
        <w:pStyle w:val="CharacterName"/>
      </w:pPr>
      <w:r>
        <w:t>ROMERIS</w:t>
      </w:r>
    </w:p>
    <w:p>
      <w:pPr>
        <w:pStyle w:val="Dialogue"/>
      </w:pPr>
      <w:r>
        <w:t>Out of the city?</w:t>
      </w:r>
    </w:p>
    <w:p>
      <w:r>
        <w:t>Veyra nods toward a scrap beside the lamp. Romeris picks it up.</w:t>
      </w:r>
    </w:p>
    <w:p>
      <w:r>
        <w:t>The same neat hand as the note at the inn: LEAVING RIPROIN. NO MEETING. MAKE YOUR OWN WAY.</w:t>
      </w:r>
    </w:p>
    <w:p>
      <w:pPr>
        <w:pStyle w:val="CharacterName"/>
      </w:pPr>
      <w:r>
        <w:t>ROMERIS</w:t>
      </w:r>
    </w:p>
    <w:p>
      <w:pPr>
        <w:pStyle w:val="Dialogue"/>
      </w:pPr>
      <w:r>
        <w:t>When?</w:t>
      </w:r>
    </w:p>
    <w:p>
      <w:pPr>
        <w:pStyle w:val="CharacterName"/>
      </w:pPr>
      <w:r>
        <w:t>VEYRA</w:t>
      </w:r>
    </w:p>
    <w:p>
      <w:pPr>
        <w:pStyle w:val="Dialogue"/>
      </w:pPr>
      <w:r>
        <w:t>Before you arrived. I came back and found that.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Which road?</w:t>
      </w:r>
    </w:p>
    <w:p>
      <w:pPr>
        <w:pStyle w:val="CharacterName"/>
      </w:pPr>
      <w:r>
        <w:t>VEYRA</w:t>
      </w:r>
    </w:p>
    <w:p>
      <w:pPr>
        <w:pStyle w:val="Dialogue"/>
      </w:pPr>
      <w:r>
        <w:t>He didn't tell me.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You expect us to believe that?</w:t>
      </w:r>
    </w:p>
    <w:p>
      <w:r>
        <w:t>Her composure slips.</w:t>
      </w:r>
    </w:p>
    <w:p>
      <w:pPr>
        <w:pStyle w:val="CharacterName"/>
      </w:pPr>
      <w:r>
        <w:t>VEYRA</w:t>
      </w:r>
    </w:p>
    <w:p>
      <w:pPr>
        <w:pStyle w:val="Dialogue"/>
      </w:pPr>
      <w:r>
        <w:t>You followed me here. What have you found?</w:t>
      </w:r>
    </w:p>
    <w:p>
      <w:r>
        <w:t>Romeris looks at the stripped pallet, the empty chest.</w:t>
      </w:r>
    </w:p>
    <w:p>
      <w:pPr>
        <w:pStyle w:val="CharacterName"/>
      </w:pPr>
      <w:r>
        <w:t>ROMERIS</w:t>
      </w:r>
    </w:p>
    <w:p>
      <w:pPr>
        <w:pStyle w:val="Dialogue"/>
      </w:pPr>
      <w:r>
        <w:t>The others?</w:t>
      </w:r>
    </w:p>
    <w:p>
      <w:pPr>
        <w:pStyle w:val="CharacterName"/>
      </w:pPr>
      <w:r>
        <w:t>VEYRA</w:t>
      </w:r>
    </w:p>
    <w:p>
      <w:pPr>
        <w:pStyle w:val="Dialogue"/>
      </w:pPr>
      <w:r>
        <w:t>Waiting for word. Same as me.</w:t>
      </w:r>
    </w:p>
    <w:p>
      <w:r>
        <w:t>He lowers the note.</w:t>
      </w:r>
    </w:p>
    <w:p>
      <w:pPr>
        <w:pStyle w:val="CharacterName"/>
      </w:pPr>
      <w:r>
        <w:t>ROMERIS</w:t>
      </w:r>
    </w:p>
    <w:p>
      <w:pPr>
        <w:pStyle w:val="Dialogue"/>
      </w:pPr>
      <w:r>
        <w:t>Nobody knows where he went. Nobody can lead us to him.</w:t>
      </w:r>
    </w:p>
    <w:p>
      <w:r>
        <w:t>Veyra says nothing. Her eyes return to the paper in his hand.</w:t>
      </w:r>
    </w:p>
    <w:p>
      <w:r>
        <w:t>The Young Knight stands before the empty chest. Behind the wall, water runs through the old channel.</w:t>
      </w:r>
    </w:p>
    <w:p>
      <w:r>
        <w:t>Pell enters from the rear window. Seren searches Veyra's sleeves, sets a small stoppered vessel well out of reach, then binds her wrists with cord from the chest.</w:t>
      </w:r>
    </w:p>
    <w:p>
      <w:r>
        <w:t>Veyra watches Romeris lay Backbreaker's note on the table.</w:t>
      </w:r>
    </w:p>
    <w:p>
      <w:pPr>
        <w:pStyle w:val="CharacterName"/>
      </w:pPr>
      <w:r>
        <w:t>ROMERIS</w:t>
      </w:r>
    </w:p>
    <w:p>
      <w:pPr>
        <w:pStyle w:val="Dialogue"/>
      </w:pPr>
      <w:r>
        <w:t>Before he left. Did he name a contact? Someone who owed him shelter?</w:t>
      </w:r>
    </w:p>
    <w:p>
      <w:pPr>
        <w:pStyle w:val="CharacterName"/>
      </w:pPr>
      <w:r>
        <w:t>VEYRA</w:t>
      </w:r>
    </w:p>
    <w:p>
      <w:pPr>
        <w:pStyle w:val="Dialogue"/>
      </w:pPr>
      <w:r>
        <w:t>He knew half the men whose swords hang in your palace. Shall I list them?</w:t>
      </w:r>
    </w:p>
    <w:p>
      <w:pPr>
        <w:pStyle w:val="CharacterName"/>
      </w:pPr>
      <w:r>
        <w:t>ROMERIS</w:t>
      </w:r>
    </w:p>
    <w:p>
      <w:pPr>
        <w:pStyle w:val="Dialogue"/>
      </w:pPr>
      <w:r>
        <w:t>Who in Riproin?</w:t>
      </w:r>
    </w:p>
    <w:p>
      <w:pPr>
        <w:pStyle w:val="CharacterName"/>
      </w:pPr>
      <w:r>
        <w:t>VEYRA</w:t>
      </w:r>
    </w:p>
    <w:p>
      <w:pPr>
        <w:pStyle w:val="Dialogue"/>
      </w:pPr>
      <w:r>
        <w:t>You think he tells me everything because I smile at him?</w:t>
      </w:r>
    </w:p>
    <w:p>
      <w:r>
        <w:t>Romeris draws a chair opposite her. He remains standing behind it.</w:t>
      </w:r>
    </w:p>
    <w:p>
      <w:pPr>
        <w:pStyle w:val="CharacterName"/>
      </w:pPr>
      <w:r>
        <w:t>ROMERIS</w:t>
      </w:r>
    </w:p>
    <w:p>
      <w:pPr>
        <w:pStyle w:val="Dialogue"/>
      </w:pPr>
      <w:r>
        <w:t>Did he tell you to kill Halwick?</w:t>
      </w:r>
    </w:p>
    <w:p>
      <w:r>
        <w:t>She studies his face.</w:t>
      </w:r>
    </w:p>
    <w:p>
      <w:pPr>
        <w:pStyle w:val="CharacterName"/>
      </w:pPr>
      <w:r>
        <w:t>VEYRA</w:t>
      </w:r>
    </w:p>
    <w:p>
      <w:pPr>
        <w:pStyle w:val="Dialogue"/>
      </w:pPr>
      <w:r>
        <w:t>That was his name?</w:t>
      </w:r>
    </w:p>
    <w:p>
      <w:r>
        <w:t>Pell takes a step. Seren stops him with a hand against his chest.</w:t>
      </w:r>
    </w:p>
    <w:p>
      <w:pPr>
        <w:pStyle w:val="CharacterName"/>
      </w:pPr>
      <w:r>
        <w:t>ROMERIS</w:t>
      </w:r>
    </w:p>
    <w:p>
      <w:pPr>
        <w:pStyle w:val="Dialogue"/>
      </w:pPr>
      <w:r>
        <w:t>He was sitting at a table.</w:t>
      </w:r>
    </w:p>
    <w:p>
      <w:pPr>
        <w:pStyle w:val="CharacterName"/>
      </w:pPr>
      <w:r>
        <w:t>VEYRA</w:t>
      </w:r>
    </w:p>
    <w:p>
      <w:pPr>
        <w:pStyle w:val="Dialogue"/>
      </w:pPr>
      <w:r>
        <w:t>Would you have preferred a field? A banner? Someone to blow a horn first?</w:t>
      </w:r>
    </w:p>
    <w:p>
      <w:pPr>
        <w:pStyle w:val="CharacterName"/>
      </w:pPr>
      <w:r>
        <w:t>ROMERIS</w:t>
      </w:r>
    </w:p>
    <w:p>
      <w:pPr>
        <w:pStyle w:val="Dialogue"/>
      </w:pPr>
      <w:r>
        <w:t>He had no chance to defend himself.</w:t>
      </w:r>
    </w:p>
    <w:p>
      <w:pPr>
        <w:pStyle w:val="CharacterName"/>
      </w:pPr>
      <w:r>
        <w:t>VEYRA</w:t>
      </w:r>
    </w:p>
    <w:p>
      <w:pPr>
        <w:pStyle w:val="Dialogue"/>
      </w:pPr>
      <w:r>
        <w:t>And if he had? Would he be less dead?</w:t>
      </w:r>
    </w:p>
    <w:p>
      <w:r>
        <w:t>Romeris grips the chair back.</w:t>
      </w:r>
    </w:p>
    <w:p>
      <w:pPr>
        <w:pStyle w:val="CharacterName"/>
      </w:pPr>
      <w:r>
        <w:t>VEYRA</w:t>
      </w:r>
    </w:p>
    <w:p>
      <w:pPr>
        <w:pStyle w:val="Dialogue"/>
      </w:pPr>
      <w:r>
        <w:t>Dead is dead. You people just like ceremonies around it.</w:t>
      </w:r>
    </w:p>
    <w:p>
      <w:r>
        <w:t>The Young Knight looks at the sword in Romeris's hand.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You could have left. He wasn't stopping you.</w:t>
      </w:r>
    </w:p>
    <w:p>
      <w:pPr>
        <w:pStyle w:val="CharacterName"/>
      </w:pPr>
      <w:r>
        <w:t>VEYRA</w:t>
      </w:r>
    </w:p>
    <w:p>
      <w:pPr>
        <w:pStyle w:val="Dialogue"/>
      </w:pPr>
      <w:r>
        <w:t>You all came here to stop us.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We came to take you alive.</w:t>
      </w:r>
    </w:p>
    <w:p>
      <w:r>
        <w:t>Veyra looks from him to Romeris.</w:t>
      </w:r>
    </w:p>
    <w:p>
      <w:pPr>
        <w:pStyle w:val="CharacterName"/>
      </w:pPr>
      <w:r>
        <w:t>VEYRA</w:t>
      </w:r>
    </w:p>
    <w:p>
      <w:pPr>
        <w:pStyle w:val="Dialogue"/>
      </w:pPr>
      <w:r>
        <w:t>Did you?</w:t>
      </w:r>
    </w:p>
    <w:p>
      <w:r>
        <w:t>Romeris pulls the chair aside. Its legs scrape across the floor.</w:t>
      </w:r>
    </w:p>
    <w:p>
      <w:pPr>
        <w:pStyle w:val="CharacterName"/>
      </w:pPr>
      <w:r>
        <w:t>ROMERIS</w:t>
      </w:r>
    </w:p>
    <w:p>
      <w:pPr>
        <w:pStyle w:val="Dialogue"/>
      </w:pPr>
      <w:r>
        <w:t>Who helped him leave the city?</w:t>
      </w:r>
    </w:p>
    <w:p>
      <w:r>
        <w:t>Veyra leans back against the wall. The smile returns, smaller now.</w:t>
      </w:r>
    </w:p>
    <w:p>
      <w:pPr>
        <w:pStyle w:val="CharacterName"/>
      </w:pPr>
      <w:r>
        <w:t>VEYRA</w:t>
      </w:r>
    </w:p>
    <w:p>
      <w:pPr>
        <w:pStyle w:val="Dialogue"/>
      </w:pPr>
      <w:r>
        <w:t>You really think the sword makes it better.</w:t>
      </w:r>
    </w:p>
    <w:p>
      <w:r>
        <w:t>Romeris looks down at his blade. He lowers its point.</w:t>
      </w:r>
    </w:p>
    <w:p>
      <w:pPr>
        <w:pStyle w:val="CharacterName"/>
      </w:pPr>
      <w:r>
        <w:t>ROMERIS</w:t>
      </w:r>
    </w:p>
    <w:p>
      <w:pPr>
        <w:pStyle w:val="Dialogue"/>
      </w:pPr>
      <w:r>
        <w:t>No. The chance does.</w:t>
      </w:r>
    </w:p>
    <w:p>
      <w:r>
        <w:t>The Young Knight watches him.</w:t>
      </w:r>
    </w:p>
    <w:p>
      <w:pPr>
        <w:pStyle w:val="CharacterName"/>
      </w:pPr>
      <w:r>
        <w:t>ROMERIS</w:t>
      </w:r>
    </w:p>
    <w:p>
      <w:pPr>
        <w:pStyle w:val="Dialogue"/>
      </w:pPr>
      <w:r>
        <w:t>A warrior lets another person face death. See it coming. Stand against it, run from it, ask for mercy.</w:t>
      </w:r>
    </w:p>
    <w:p>
      <w:pPr>
        <w:pStyle w:val="CharacterName"/>
      </w:pPr>
      <w:r>
        <w:t>VEYRA</w:t>
      </w:r>
    </w:p>
    <w:p>
      <w:pPr>
        <w:pStyle w:val="Dialogue"/>
      </w:pPr>
      <w:r>
        <w:t>And if you're faster? Stronger?</w:t>
      </w:r>
    </w:p>
    <w:p>
      <w:pPr>
        <w:pStyle w:val="CharacterName"/>
      </w:pPr>
      <w:r>
        <w:t>ROMERIS</w:t>
      </w:r>
    </w:p>
    <w:p>
      <w:pPr>
        <w:pStyle w:val="Dialogue"/>
      </w:pPr>
      <w:r>
        <w:t>Then I still have to face what I'm doing. And he still has a choice to make.</w:t>
      </w:r>
    </w:p>
    <w:p>
      <w:r>
        <w:t>Veyra glances at her bound hands.</w:t>
      </w:r>
    </w:p>
    <w:p>
      <w:pPr>
        <w:pStyle w:val="CharacterName"/>
      </w:pPr>
      <w:r>
        <w:t>VEYRA</w:t>
      </w:r>
    </w:p>
    <w:p>
      <w:pPr>
        <w:pStyle w:val="Dialogue"/>
      </w:pPr>
      <w:r>
        <w:t>How generous.</w:t>
      </w:r>
    </w:p>
    <w:p>
      <w:r>
        <w:t>Romeris does not rise to it.</w:t>
      </w:r>
    </w:p>
    <w:p>
      <w:pPr>
        <w:pStyle w:val="CharacterName"/>
      </w:pPr>
      <w:r>
        <w:t>ROMERIS</w:t>
      </w:r>
    </w:p>
    <w:p>
      <w:pPr>
        <w:pStyle w:val="Dialogue"/>
      </w:pPr>
      <w:r>
        <w:t>Halwick died trying to understand what was happening to him. You took even that.</w:t>
      </w:r>
    </w:p>
    <w:p>
      <w:r>
        <w:t>Water ticks from a cracked joint in the wall. Romeris waits until she looks at him again.</w:t>
      </w:r>
    </w:p>
    <w:p>
      <w:pPr>
        <w:pStyle w:val="CharacterName"/>
      </w:pPr>
      <w:r>
        <w:t>ROMERIS</w:t>
      </w:r>
    </w:p>
    <w:p>
      <w:pPr>
        <w:pStyle w:val="Dialogue"/>
      </w:pPr>
      <w:r>
        <w:t>That matters to me.</w:t>
      </w:r>
    </w:p>
    <w:p>
      <w:r>
        <w:t>The Young Knight searches his face for the familiar sneer. It does not come.</w:t>
      </w:r>
    </w:p>
    <w:p>
      <w:r>
        <w:t>He takes a small step closer to Romeris, then notices Veyra watching the blade.</w:t>
      </w:r>
    </w:p>
    <w:p>
      <w:r>
        <w:t>Romeris keeps it lowered. He has not put it away.</w:t>
      </w:r>
    </w:p>
    <w:p>
      <w:pPr>
        <w:pStyle w:val="CharacterName"/>
      </w:pPr>
      <w:r>
        <w:t>ROMERIS</w:t>
      </w:r>
    </w:p>
    <w:p>
      <w:pPr>
        <w:pStyle w:val="Dialogue"/>
      </w:pPr>
      <w:r>
        <w:t>One place. Where would he go?</w:t>
      </w:r>
    </w:p>
    <w:p>
      <w:r>
        <w:t>Veyra looks at Backbreaker's note on the table.</w:t>
      </w:r>
    </w:p>
    <w:p>
      <w:pPr>
        <w:pStyle w:val="CharacterName"/>
      </w:pPr>
      <w:r>
        <w:t>VEYRA</w:t>
      </w:r>
    </w:p>
    <w:p>
      <w:pPr>
        <w:pStyle w:val="Dialogue"/>
      </w:pPr>
      <w:r>
        <w:t>If I knew, I wouldn't still be here.</w:t>
      </w:r>
    </w:p>
    <w:p>
      <w:r>
        <w:t>No smile now. Romeris studies her, then looks toward Seren.</w:t>
      </w:r>
    </w:p>
    <w:p>
      <w:r>
        <w:t>Seren has finished searching the last shelf. She shakes her head.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We can take her to the watch.</w:t>
      </w:r>
    </w:p>
    <w:p>
      <w:r>
        <w:t>Romeris steps past him.</w:t>
      </w:r>
    </w:p>
    <w:p>
      <w:r>
        <w:t>The first blow knocks Veyra sideways against the wall. She cries out, bound hands rising too late.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Romeris--</w:t>
      </w:r>
    </w:p>
    <w:p>
      <w:r>
        <w:t>He drives the sword into her. Pulls it free awkwardly as she folds to the floor.</w:t>
      </w:r>
    </w:p>
    <w:p>
      <w:r>
        <w:t>She is still moving.</w:t>
      </w:r>
    </w:p>
    <w:p>
      <w:r>
        <w:t>Seren catches his shoulder. He tears away and strikes again.</w:t>
      </w:r>
    </w:p>
    <w:p>
      <w:r>
        <w:t>Pell backs into the door. The latch rattles against the wood.</w:t>
      </w:r>
    </w:p>
    <w:p>
      <w:r>
        <w:t>Then Veyra lies still.</w:t>
      </w:r>
    </w:p>
    <w:p>
      <w:r>
        <w:t>Romeris stands over her, breathing hard. The sword hangs low, its point touching the floor.</w:t>
      </w:r>
    </w:p>
    <w:p>
      <w:r>
        <w:t>The Young Knight has not moved from where he offered to take her away.</w:t>
      </w:r>
    </w:p>
    <w:p>
      <w:r>
        <w:t>Seren kneels beside the body. Veyra's wrists are still tied. She checks for a pulse, then looks up at Romeris.</w:t>
      </w:r>
    </w:p>
    <w:p>
      <w:r>
        <w:t>He looks away first.</w:t>
      </w:r>
    </w:p>
    <w:p>
      <w:r>
        <w:t>The little vessel sits untouched on the shelf. The note lies open on the table. Nothing else in the room has changed.</w:t>
      </w:r>
    </w:p>
    <w:p>
      <w:r>
        <w:t>Romeris tries to sheath his sword. Misses the opening. Stops.</w:t>
      </w:r>
    </w:p>
    <w:p>
      <w:r>
        <w:t>No one helps him.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She was our prisoner.</w:t>
      </w:r>
    </w:p>
    <w:p>
      <w:r>
        <w:t>Romeris wipes the blade with a cloth from the table.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We had her hands tied.</w:t>
      </w:r>
    </w:p>
    <w:p>
      <w:pPr>
        <w:pStyle w:val="CharacterName"/>
      </w:pPr>
      <w:r>
        <w:t>ROMERIS</w:t>
      </w:r>
    </w:p>
    <w:p>
      <w:pPr>
        <w:pStyle w:val="Dialogue"/>
      </w:pPr>
      <w:r>
        <w:t>I saw.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Then you saw she couldn't fight you.</w:t>
      </w:r>
    </w:p>
    <w:p>
      <w:r>
        <w:t>The cloth stops moving.</w:t>
      </w:r>
    </w:p>
    <w:p>
      <w:pPr>
        <w:pStyle w:val="CharacterName"/>
      </w:pPr>
      <w:r>
        <w:t>ROMERIS</w:t>
      </w:r>
    </w:p>
    <w:p>
      <w:pPr>
        <w:pStyle w:val="Dialogue"/>
      </w:pPr>
      <w:r>
        <w:t>She murdered Halwick. She tried to do the same to Voss.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And we could prove it. She should have stood before a court.</w:t>
      </w:r>
    </w:p>
    <w:p>
      <w:pPr>
        <w:pStyle w:val="CharacterName"/>
      </w:pPr>
      <w:r>
        <w:t>ROMERIS</w:t>
      </w:r>
    </w:p>
    <w:p>
      <w:pPr>
        <w:pStyle w:val="Dialogue"/>
      </w:pPr>
      <w:r>
        <w:t>Until she smiled at the right jailer. Or someone paid to open a door. Then another man dies at supper.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You don't know she would have escaped.</w:t>
      </w:r>
    </w:p>
    <w:p>
      <w:pPr>
        <w:pStyle w:val="CharacterName"/>
      </w:pPr>
      <w:r>
        <w:t>ROMERIS</w:t>
      </w:r>
    </w:p>
    <w:p>
      <w:pPr>
        <w:pStyle w:val="Dialogue"/>
      </w:pPr>
      <w:r>
        <w:t>I wasn't going to wait for another body to find out.</w:t>
      </w:r>
    </w:p>
    <w:p>
      <w:r>
        <w:t>Seren rises beside Veyra. She stays where she is.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You asked me what I'd do if Backbreaker surrendered.</w:t>
      </w:r>
    </w:p>
    <w:p>
      <w:r>
        <w:t>Romeris looks at him.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You made me say it.</w:t>
      </w:r>
    </w:p>
    <w:p>
      <w:pPr>
        <w:pStyle w:val="CharacterName"/>
      </w:pPr>
      <w:r>
        <w:t>ROMERIS</w:t>
      </w:r>
    </w:p>
    <w:p>
      <w:pPr>
        <w:pStyle w:val="Dialogue"/>
      </w:pPr>
      <w:r>
        <w:t>This is different.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How?</w:t>
      </w:r>
    </w:p>
    <w:p>
      <w:r>
        <w:t>Romeris pushes the sword into its scabbard.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We take them in. We answer for what we do. Knights don't get to call it justice because they're angry.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You've been a knight for a few weeks. Don't tell me what knights do.</w:t>
      </w:r>
    </w:p>
    <w:p>
      <w:r>
        <w:t>The young man flinches at the force of it. Pell looks toward the floor.</w:t>
      </w:r>
    </w:p>
    <w:p>
      <w:r>
        <w:t>Romeris waits for the young man to step aside. He does not.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You told me.</w:t>
      </w:r>
    </w:p>
    <w:p>
      <w:r>
        <w:t>Romeris moves around him and leaves. The Young Knight stays beside Seren and the body.</w:t>
      </w:r>
    </w:p>
    <w:p>
      <w:pPr>
        <w:pStyle w:val="FadeInActionSceneSetting"/>
        <w:rPr>
          <w:b/>
          <w:bCs/>
        </w:rPr>
      </w:pPr>
      <w:r>
        <w:t>EXT. RIPROIN - OLD MILL PATH - NIGHT</w:t>
      </w:r>
    </w:p>
    <w:p>
      <w:r>
        <w:t>Romeris waits beside the channel. The Young Knight emerges. Behind him, Seren sends Pell to fetch the watch, then stays at the storehouse door.</w:t>
      </w:r>
    </w:p>
    <w:p>
      <w:r>
        <w:t>The young man stops beyond Romeris's reach.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Backbreaker stood over my teacher with a weapon. Tonight I watched you do it.</w:t>
      </w:r>
    </w:p>
    <w:p>
      <w:r>
        <w:t>Romeris turns.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Your teacher was protecting people. She was murdering them.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So the difference is who you decide deserves it?</w:t>
      </w:r>
    </w:p>
    <w:p>
      <w:r>
        <w:t>Romeris looks toward the open door.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 want to come through this with nothing on your hands. That isn't the same as honor.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There's already blood on mine.</w:t>
      </w:r>
    </w:p>
    <w:p>
      <w:r>
        <w:t>A beat.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 know why I killed that man at the bridge. He was trying to kill me. She was tied up.</w:t>
      </w:r>
    </w:p>
    <w:p>
      <w:r>
        <w:t>Romeris tightens his jaw.</w:t>
      </w:r>
    </w:p>
    <w:p>
      <w:pPr>
        <w:pStyle w:val="CharacterName"/>
      </w:pPr>
      <w:r>
        <w:t>ROMERIS</w:t>
      </w:r>
    </w:p>
    <w:p>
      <w:pPr>
        <w:pStyle w:val="Dialogue"/>
      </w:pPr>
      <w:r>
        <w:t>Then go back to Clover.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So you can find Backbreaker without anyone asking what you do with him?</w:t>
      </w:r>
    </w:p>
    <w:p>
      <w:r>
        <w:t>Water spills over a broken sluice between them.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 won't find him alone.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No. You know his roads. His people.</w:t>
      </w:r>
    </w:p>
    <w:p>
      <w:r>
        <w:t>He looks toward the crowded lights beyond the mill.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And you need someone who saw Clover. Who can stand before the King and say what he did there.</w:t>
      </w:r>
    </w:p>
    <w:p>
      <w:r>
        <w:t>Romeris studies him.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You'll say what you saw here, too.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Yes.</w:t>
      </w:r>
    </w:p>
    <w:p>
      <w:r>
        <w:t>Neither offers a hand.</w:t>
      </w:r>
    </w:p>
    <w:p>
      <w:r>
        <w:t>Romeris starts toward the inn. The Young Knight waits for him to pass, then follows several paces behind.</w:t>
      </w:r>
    </w:p>
    <w:p>
      <w:pPr>
        <w:pStyle w:val="FadeInActionSceneSetting"/>
        <w:rPr>
          <w:b/>
          <w:bCs/>
        </w:rPr>
      </w:pPr>
      <w:r>
        <w:t>INT. RIPROIN - INN UPPER ROOM - MORNING</w:t>
      </w:r>
    </w:p>
    <w:p>
      <w:r>
        <w:t>The contents of the hideout lie on a cloth. Backbreaker's note. The torn shirt. Cord. A small purse.</w:t>
      </w:r>
    </w:p>
    <w:p>
      <w:r>
        <w:t>Seren turns the shirt inside out. A folded scrap catches in the pocket lining. She eases it free.</w:t>
      </w:r>
    </w:p>
    <w:p>
      <w:r>
        <w:t>A provisioner's receipt. Beside a list of supplies, a separate charge for passage: NORTH LANDING. ONE RIDER. ONE PACK MULE.</w:t>
      </w:r>
    </w:p>
    <w:p>
      <w:pPr>
        <w:pStyle w:val="CharacterName"/>
      </w:pPr>
      <w:r>
        <w:t>SEREN</w:t>
      </w:r>
    </w:p>
    <w:p>
      <w:pPr>
        <w:pStyle w:val="Dialogue"/>
      </w:pPr>
      <w:r>
        <w:t>He left this in the old coat.</w:t>
      </w:r>
    </w:p>
    <w:p>
      <w:pPr>
        <w:pStyle w:val="CharacterName"/>
      </w:pPr>
      <w:r>
        <w:t>GARRAN</w:t>
      </w:r>
    </w:p>
    <w:p>
      <w:pPr>
        <w:pStyle w:val="Dialogue"/>
      </w:pPr>
      <w:r>
        <w:t>Shirt.</w:t>
      </w:r>
    </w:p>
    <w:p>
      <w:r>
        <w:t>Seren glances at him. He takes the receipt.</w:t>
      </w:r>
    </w:p>
    <w:p>
      <w:pPr>
        <w:pStyle w:val="CharacterName"/>
      </w:pPr>
      <w:r>
        <w:t>GARRAN</w:t>
      </w:r>
    </w:p>
    <w:p>
      <w:pPr>
        <w:pStyle w:val="Dialogue"/>
      </w:pPr>
      <w:r>
        <w:t>I'll find who wrote it.</w:t>
      </w:r>
    </w:p>
    <w:p>
      <w:r>
        <w:t>Romeris nods. Across the table, the Young Knight waits without looking at him.</w:t>
      </w:r>
    </w:p>
    <w:p>
      <w:pPr>
        <w:pStyle w:val="FadeInActionSceneSetting"/>
        <w:rPr>
          <w:b/>
          <w:bCs/>
        </w:rPr>
      </w:pPr>
      <w:r>
        <w:t>INT. RIPROIN - INN UPPER ROOM - LATER</w:t>
      </w:r>
    </w:p>
    <w:p>
      <w:r>
        <w:t>Garran returns and spreads the road map beside the receipt.</w:t>
      </w:r>
    </w:p>
    <w:p>
      <w:pPr>
        <w:pStyle w:val="CharacterName"/>
      </w:pPr>
      <w:r>
        <w:t>GARRAN</w:t>
      </w:r>
    </w:p>
    <w:p>
      <w:pPr>
        <w:pStyle w:val="Dialogue"/>
      </w:pPr>
      <w:r>
        <w:t>The provisioner remembers the cut on his cheek. Sold him dried food, a mountain cloak, and passage on the north ferry. The ferryman confirms he crossed.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Toward the mountains.</w:t>
      </w:r>
    </w:p>
    <w:p>
      <w:r>
        <w:t>Garran traces the river to a landing. Beyond it, a narrow road threads through a broad stain of green before climbing into the peaks.</w:t>
      </w:r>
    </w:p>
    <w:p>
      <w:pPr>
        <w:pStyle w:val="CharacterName"/>
      </w:pPr>
      <w:r>
        <w:t>GARRAN</w:t>
      </w:r>
    </w:p>
    <w:p>
      <w:pPr>
        <w:pStyle w:val="Dialogue"/>
      </w:pPr>
      <w:r>
        <w:t>Only road from that landing to the foothills.</w:t>
      </w:r>
    </w:p>
    <w:p>
      <w:r>
        <w:t>Voss leans over his shoulder. His expression changes.</w:t>
      </w:r>
    </w:p>
    <w:p>
      <w:pPr>
        <w:pStyle w:val="CharacterName"/>
      </w:pPr>
      <w:r>
        <w:t>VOSS</w:t>
      </w:r>
    </w:p>
    <w:p>
      <w:pPr>
        <w:pStyle w:val="Dialogue"/>
      </w:pPr>
      <w:r>
        <w:t>Blackfen.</w:t>
      </w:r>
    </w:p>
    <w:p>
      <w:pPr>
        <w:pStyle w:val="CharacterName"/>
      </w:pPr>
      <w:r>
        <w:t>PELL</w:t>
      </w:r>
    </w:p>
    <w:p>
      <w:pPr>
        <w:pStyle w:val="Dialogue"/>
      </w:pPr>
      <w:r>
        <w:t>The swamp?</w:t>
      </w:r>
    </w:p>
    <w:p>
      <w:pPr>
        <w:pStyle w:val="CharacterName"/>
      </w:pPr>
      <w:r>
        <w:t>VOSS</w:t>
      </w:r>
    </w:p>
    <w:p>
      <w:pPr>
        <w:pStyle w:val="Dialogue"/>
      </w:pPr>
      <w:r>
        <w:t>My last captain left six horses there. We found two saddles.</w:t>
      </w:r>
    </w:p>
    <w:p>
      <w:r>
        <w:t>Romeris studies the crossings marked on the map.</w:t>
      </w:r>
    </w:p>
    <w:p>
      <w:pPr>
        <w:pStyle w:val="CharacterName"/>
      </w:pPr>
      <w:r>
        <w:t>ROMERIS</w:t>
      </w:r>
    </w:p>
    <w:p>
      <w:pPr>
        <w:pStyle w:val="Dialogue"/>
      </w:pPr>
      <w:r>
        <w:t>He's counting on us turning back.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Are we?</w:t>
      </w:r>
    </w:p>
    <w:p>
      <w:r>
        <w:t>Romeris folds the receipt and hands it to Garran.</w:t>
      </w:r>
    </w:p>
    <w:p>
      <w:pPr>
        <w:pStyle w:val="CharacterName"/>
      </w:pPr>
      <w:r>
        <w:t>ROMERIS</w:t>
      </w:r>
    </w:p>
    <w:p>
      <w:pPr>
        <w:pStyle w:val="Dialogue"/>
      </w:pPr>
      <w:r>
        <w:t>Find us someone who knows the way through.</w:t>
      </w:r>
    </w:p>
    <w:p>
      <w:r>
        <w:t>The Young Knight looks down at the mountains. Between them and Riproin, the swamp fills the map.</w:t>
      </w:r>
    </w:p>
    <w:p>
      <w:pPr>
        <w:pStyle w:val="FadeInActionSceneSetting"/>
        <w:rPr>
          <w:b/>
          <w:bCs/>
        </w:rPr>
      </w:pPr>
      <w:r>
        <w:t>EXT. BLACKFEN APPROACH - DAY</w:t>
      </w:r>
    </w:p>
    <w:p>
      <w:r>
        <w:t>The company follows a narrow road beneath dripping leaves. Their hired GUIDE walks ahead with a long staff, a coil of rope over one shoulder. Three young SQUIRES sent with fresh supplies from the city watch bring up the rear, leading pack animals.</w:t>
      </w:r>
    </w:p>
    <w:p>
      <w:r>
        <w:t>Behind them, the river and its ferries vanish through the trees.</w:t>
      </w:r>
    </w:p>
    <w:p>
      <w:r>
        <w:t>Vines hang lower. The riders duck, then dismount to lead their horses. Moisture gathers beneath collars and armor. Nothing dries.</w:t>
      </w:r>
    </w:p>
    <w:p>
      <w:r>
        <w:t>The road dwindles to two flooded ruts. Then even the ruts disappear.</w:t>
      </w:r>
    </w:p>
    <w:p>
      <w:r>
        <w:t>The guide probes ahead. His staff sinks through a mat of leaves into black water. He redirects them along a ridge of roots.</w:t>
      </w:r>
    </w:p>
    <w:p>
      <w:r>
        <w:t>A horse balks. Seren strokes its neck and tests the footing herself.</w:t>
      </w:r>
    </w:p>
    <w:p>
      <w:pPr>
        <w:pStyle w:val="CharacterName"/>
      </w:pPr>
      <w:r>
        <w:t>GUIDE</w:t>
      </w:r>
    </w:p>
    <w:p>
      <w:pPr>
        <w:pStyle w:val="Dialogue"/>
      </w:pPr>
      <w:r>
        <w:t>There's a charcoal burner's yard on the next rise. Last dry ground wide enough to hold them.</w:t>
      </w:r>
    </w:p>
    <w:p>
      <w:pPr>
        <w:pStyle w:val="CharacterName"/>
      </w:pPr>
      <w:r>
        <w:t>ROMERIS</w:t>
      </w:r>
    </w:p>
    <w:p>
      <w:pPr>
        <w:pStyle w:val="Dialogue"/>
      </w:pPr>
      <w:r>
        <w:t>We leave the horses there.</w:t>
      </w:r>
    </w:p>
    <w:p>
      <w:pPr>
        <w:pStyle w:val="CharacterName"/>
      </w:pPr>
      <w:r>
        <w:t>PELL</w:t>
      </w:r>
    </w:p>
    <w:p>
      <w:pPr>
        <w:pStyle w:val="Dialogue"/>
      </w:pPr>
      <w:r>
        <w:t>All of them?</w:t>
      </w:r>
    </w:p>
    <w:p>
      <w:pPr>
        <w:pStyle w:val="CharacterName"/>
      </w:pPr>
      <w:r>
        <w:t>ROMERIS</w:t>
      </w:r>
    </w:p>
    <w:p>
      <w:pPr>
        <w:pStyle w:val="Dialogue"/>
      </w:pPr>
      <w:r>
        <w:t>Before the deep water. A horse goes through the crust, we won't get it out.</w:t>
      </w:r>
    </w:p>
    <w:p>
      <w:r>
        <w:t>Pell looks at the animal beside him. Mud already covers its fetlocks.</w:t>
      </w:r>
    </w:p>
    <w:p>
      <w:pPr>
        <w:pStyle w:val="FadeInActionSceneSetting"/>
        <w:rPr>
          <w:b/>
          <w:bCs/>
        </w:rPr>
      </w:pPr>
      <w:r>
        <w:t>EXT. BLACKFEN - CHARCOAL YARD - DAY</w:t>
      </w:r>
    </w:p>
    <w:p>
      <w:r>
        <w:t>An old burning mound rises above the flooded forest. The guide speaks with a CHARCOAL BURNER while Garran counts out payment.</w:t>
      </w:r>
    </w:p>
    <w:p>
      <w:r>
        <w:t>The knights begin stripping their saddles. Food, rope, blankets. Everything they take must fit on their backs.</w:t>
      </w:r>
    </w:p>
    <w:p>
      <w:r>
        <w:t>The Young Knight lifts the wrapped sword from behind his saddle. He secures it to his pack, leaving his own blade within reach.</w:t>
      </w:r>
    </w:p>
    <w:p>
      <w:r>
        <w:t>Romeris notices the added weight. Says nothing.</w:t>
      </w:r>
    </w:p>
    <w:p>
      <w:r>
        <w:t>Seren leads the first horses into a rough enclosure. Garran keeps his own beside him, still saddled.</w:t>
      </w:r>
    </w:p>
    <w:p>
      <w:r>
        <w:t>Ahead, the guide steps off the rise. Water climbs to his knees.</w:t>
      </w:r>
    </w:p>
    <w:p>
      <w:pPr>
        <w:pStyle w:val="CharacterName"/>
      </w:pPr>
      <w:r>
        <w:t>ROMERIS</w:t>
      </w:r>
    </w:p>
    <w:p>
      <w:pPr>
        <w:pStyle w:val="Dialogue"/>
      </w:pPr>
      <w:r>
        <w:t>Stay in his footprints. If you can't see them, wait.</w:t>
      </w:r>
    </w:p>
    <w:p>
      <w:r>
        <w:t>The company shoulders its packs. Behind them, a saddle creaks.</w:t>
      </w:r>
    </w:p>
    <w:p>
      <w:r>
        <w:t>Garran swings into the saddle. His gray warhorse shifts beneath him, a white scar running from its ear to its jaw.</w:t>
      </w:r>
    </w:p>
    <w:p>
      <w:pPr>
        <w:pStyle w:val="CharacterName"/>
      </w:pPr>
      <w:r>
        <w:t>ROMERIS</w:t>
      </w:r>
    </w:p>
    <w:p>
      <w:pPr>
        <w:pStyle w:val="Dialogue"/>
      </w:pPr>
      <w:r>
        <w:t>That includes yours.</w:t>
      </w:r>
    </w:p>
    <w:p>
      <w:pPr>
        <w:pStyle w:val="CharacterName"/>
      </w:pPr>
      <w:r>
        <w:t>GARRAN</w:t>
      </w:r>
    </w:p>
    <w:p>
      <w:pPr>
        <w:pStyle w:val="Dialogue"/>
      </w:pPr>
      <w:r>
        <w:t>He can manage water.</w:t>
      </w:r>
    </w:p>
    <w:p>
      <w:r>
        <w:t>Pell looks up at the scarred animal.</w:t>
      </w:r>
    </w:p>
    <w:p>
      <w:pPr>
        <w:pStyle w:val="CharacterName"/>
      </w:pPr>
      <w:r>
        <w:t>PELL</w:t>
      </w:r>
    </w:p>
    <w:p>
      <w:pPr>
        <w:pStyle w:val="Dialogue"/>
      </w:pPr>
      <w:r>
        <w:t>That's the horse from Dunmere?</w:t>
      </w:r>
    </w:p>
    <w:p>
      <w:pPr>
        <w:pStyle w:val="CharacterName"/>
      </w:pPr>
      <w:r>
        <w:t>GARRAN</w:t>
      </w:r>
    </w:p>
    <w:p>
      <w:pPr>
        <w:pStyle w:val="Dialogue"/>
      </w:pPr>
      <w:r>
        <w:t>Carried me out with a spear through my leg. Three campaigns since.</w:t>
      </w:r>
    </w:p>
    <w:p>
      <w:r>
        <w:t>He rubs the horse's neck. Pell studies the pair with new respect.</w:t>
      </w:r>
    </w:p>
    <w:p>
      <w:pPr>
        <w:pStyle w:val="CharacterName"/>
      </w:pPr>
      <w:r>
        <w:t>GARRAN</w:t>
      </w:r>
    </w:p>
    <w:p>
      <w:pPr>
        <w:pStyle w:val="Dialogue"/>
      </w:pPr>
      <w:r>
        <w:t>They put us on a banner. Now I'm to leave him in a pen because the road is wet?</w:t>
      </w:r>
    </w:p>
    <w:p>
      <w:pPr>
        <w:pStyle w:val="CharacterName"/>
      </w:pPr>
      <w:r>
        <w:t>ROMERIS</w:t>
      </w:r>
    </w:p>
    <w:p>
      <w:pPr>
        <w:pStyle w:val="Dialogue"/>
      </w:pPr>
      <w:r>
        <w:t>The things in there hunt horses.</w:t>
      </w:r>
    </w:p>
    <w:p>
      <w:r>
        <w:t>Garran looks toward the flooded trees. The guide waits motionless in the water.</w:t>
      </w:r>
    </w:p>
    <w:p>
      <w:pPr>
        <w:pStyle w:val="CharacterName"/>
      </w:pPr>
      <w:r>
        <w:t>GARRAN</w:t>
      </w:r>
    </w:p>
    <w:p>
      <w:pPr>
        <w:pStyle w:val="Dialogue"/>
      </w:pPr>
      <w:r>
        <w:t>Then he stays close to us.</w:t>
      </w:r>
    </w:p>
    <w:p>
      <w:pPr>
        <w:pStyle w:val="CharacterName"/>
      </w:pPr>
      <w:r>
        <w:t>ROMERIS</w:t>
      </w:r>
    </w:p>
    <w:p>
      <w:pPr>
        <w:pStyle w:val="Dialogue"/>
      </w:pPr>
      <w:r>
        <w:t>That brings them close to us.</w:t>
      </w:r>
    </w:p>
    <w:p>
      <w:pPr>
        <w:pStyle w:val="CharacterName"/>
      </w:pPr>
      <w:r>
        <w:t>GARRAN</w:t>
      </w:r>
    </w:p>
    <w:p>
      <w:pPr>
        <w:pStyle w:val="Dialogue"/>
      </w:pPr>
      <w:r>
        <w:t>I've ridden him through worse.</w:t>
      </w:r>
    </w:p>
    <w:p>
      <w:pPr>
        <w:pStyle w:val="CharacterName"/>
      </w:pPr>
      <w:r>
        <w:t>ROMERIS</w:t>
      </w:r>
    </w:p>
    <w:p>
      <w:pPr>
        <w:pStyle w:val="Dialogue"/>
      </w:pPr>
      <w:r>
        <w:t>Not through this.</w:t>
      </w:r>
    </w:p>
    <w:p>
      <w:r>
        <w:t>Romeris reaches for the bridle. Garran draws the horse back a pace.</w:t>
      </w:r>
    </w:p>
    <w:p>
      <w:pPr>
        <w:pStyle w:val="CharacterName"/>
      </w:pPr>
      <w:r>
        <w:t>GARRAN</w:t>
      </w:r>
    </w:p>
    <w:p>
      <w:pPr>
        <w:pStyle w:val="Dialogue"/>
      </w:pPr>
      <w:r>
        <w:t>He never left me. I won't leave him.</w:t>
      </w:r>
    </w:p>
    <w:p>
      <w:pPr>
        <w:pStyle w:val="CharacterName"/>
      </w:pPr>
      <w:r>
        <w:t>SEREN</w:t>
      </w:r>
    </w:p>
    <w:p>
      <w:pPr>
        <w:pStyle w:val="Dialogue"/>
      </w:pPr>
      <w:r>
        <w:t>He'll have feed here. Someone to tend him. We can send for him.</w:t>
      </w:r>
    </w:p>
    <w:p>
      <w:r>
        <w:t>Garran looks down at her, then at the waiting charcoal burner.</w:t>
      </w:r>
    </w:p>
    <w:p>
      <w:pPr>
        <w:pStyle w:val="CharacterName"/>
      </w:pPr>
      <w:r>
        <w:t>GARRAN</w:t>
      </w:r>
    </w:p>
    <w:p>
      <w:pPr>
        <w:pStyle w:val="Dialogue"/>
      </w:pPr>
      <w:r>
        <w:t>You leave yours.</w:t>
      </w:r>
    </w:p>
    <w:p>
      <w:r>
        <w:t>He turns the horse toward the water. Romeris steps into his path.</w:t>
      </w:r>
    </w:p>
    <w:p>
      <w:r>
        <w:t>The animal stops between them, ears working at the sounds beyond the trees.</w:t>
      </w:r>
    </w:p>
    <w:p>
      <w:r>
        <w:t>A ripple moves against the wind.</w:t>
      </w:r>
    </w:p>
    <w:p>
      <w:r>
        <w:t>The guide lifts his staff. Beneath the black water, something passes between him and the yard.</w:t>
      </w:r>
    </w:p>
    <w:p>
      <w:pPr>
        <w:pStyle w:val="CharacterName"/>
      </w:pPr>
      <w:r>
        <w:t>GUIDE</w:t>
      </w:r>
    </w:p>
    <w:p>
      <w:pPr>
        <w:pStyle w:val="Dialogue"/>
      </w:pPr>
      <w:r>
        <w:t>Back. Get them back.</w:t>
      </w:r>
    </w:p>
    <w:p>
      <w:r>
        <w:t>Garran's horse snorts. Romeris catches the bridle, turning its head toward the rise.</w:t>
      </w:r>
    </w:p>
    <w:p>
      <w:r>
        <w:t>The water erupts.</w:t>
      </w:r>
    </w:p>
    <w:p>
      <w:r>
        <w:t>Jaws clamp around the horse's hindquarters. A broad, crocodilian head rises against its flank -- then keeps rising, carried on a long, muscular neck.</w:t>
      </w:r>
    </w:p>
    <w:p>
      <w:r>
        <w:t>Garran pitches from the saddle. The horse screams.</w:t>
      </w:r>
    </w:p>
    <w:p>
      <w:r>
        <w:t>Romeris is thrown clear as the creature rolls. Its armored body unwinds through the shallows, longer than two horses, short clawed limbs scrabbling beneath coils of scaled flesh.</w:t>
      </w:r>
    </w:p>
    <w:p>
      <w:r>
        <w:t>The horse and its rider vanish in a burst of brown water.</w:t>
      </w:r>
    </w:p>
    <w:p>
      <w:r>
        <w:t>Behind them, the other horses crash against the enclosure. A rail snaps. Seren leaps aside as one bolts down the bank.</w:t>
      </w:r>
    </w:p>
    <w:p>
      <w:pPr>
        <w:pStyle w:val="CharacterName"/>
      </w:pPr>
      <w:r>
        <w:t>ROMERIS</w:t>
      </w:r>
    </w:p>
    <w:p>
      <w:pPr>
        <w:pStyle w:val="Dialogue"/>
      </w:pPr>
      <w:r>
        <w:t>Up the rise! Leave the packs!</w:t>
      </w:r>
    </w:p>
    <w:p>
      <w:r>
        <w:t>Pell wades toward a hand breaking the surface. He catches Garran's wrist.</w:t>
      </w:r>
    </w:p>
    <w:p>
      <w:r>
        <w:t>A ridge of scales sweeps between them. Pell loses his footing. Both men disappear.</w:t>
      </w:r>
    </w:p>
    <w:p>
      <w:r>
        <w:t>The Young Knight drops his pack. The wrapped sword lands in the mud. He scrambles toward the water, but Iles catches his collar before he steps off the submerged edge.</w:t>
      </w:r>
    </w:p>
    <w:p>
      <w:r>
        <w:t>Voss hacks at a coil pushing through the roots. His blade skids. The creature lashes sideways, tearing a young tree from the bank.</w:t>
      </w:r>
    </w:p>
    <w:p>
      <w:r>
        <w:t>For an instant, the warhorse surfaces beyond it. Empty saddle. Hooves beating at nothing.</w:t>
      </w:r>
    </w:p>
    <w:p>
      <w:r>
        <w:t>The jaws close again. Water rolls over its head.</w:t>
      </w:r>
    </w:p>
    <w:p>
      <w:r>
        <w:t>Seren drags the charcoal burner clear of the broken fence. Romeris snatches the guide's rope and throws one end toward the bubbles.</w:t>
      </w:r>
    </w:p>
    <w:p>
      <w:r>
        <w:t>No hand takes it.</w:t>
      </w:r>
    </w:p>
    <w:p>
      <w:r>
        <w:t>The water surges against the bank. Underneath, something enormous turns back toward them.</w:t>
      </w:r>
    </w:p>
    <w:p>
      <w:r>
        <w:t>Pell breaks the surface beside an exposed root. He catches it with both hands. Seren drops flat on the bank and reaches for him.</w:t>
      </w:r>
    </w:p>
    <w:p>
      <w:r>
        <w:t>Farther out, Garran surfaces beside his horse. One arm hooks over the saddle. The animal's nose lifts clear, dragging in a ragged breath.</w:t>
      </w:r>
    </w:p>
    <w:p>
      <w:r>
        <w:t>Romeris wades in to his thighs and casts the rope again. It falls across Garran's shoulder.</w:t>
      </w:r>
    </w:p>
    <w:p>
      <w:pPr>
        <w:pStyle w:val="CharacterName"/>
      </w:pPr>
      <w:r>
        <w:t>ROMERIS</w:t>
      </w:r>
    </w:p>
    <w:p>
      <w:pPr>
        <w:pStyle w:val="Dialogue"/>
      </w:pPr>
      <w:r>
        <w:t>Take it!</w:t>
      </w:r>
    </w:p>
    <w:p>
      <w:r>
        <w:t>Garran catches the line. Romeris braces and pulls. For a moment, the knight comes toward him.</w:t>
      </w:r>
    </w:p>
    <w:p>
      <w:r>
        <w:t>Then the horse screams. Garran stops, looking back.</w:t>
      </w:r>
    </w:p>
    <w:p>
      <w:pPr>
        <w:pStyle w:val="CharacterName"/>
      </w:pPr>
      <w:r>
        <w:t>ROMERIS</w:t>
      </w:r>
    </w:p>
    <w:p>
      <w:pPr>
        <w:pStyle w:val="Dialogue"/>
      </w:pPr>
      <w:r>
        <w:t>Leave him!</w:t>
      </w:r>
    </w:p>
    <w:p>
      <w:r>
        <w:t>Garran turns into the water. He drags the rope toward the saddle, trying to pass it through the frame.</w:t>
      </w:r>
    </w:p>
    <w:p>
      <w:pPr>
        <w:pStyle w:val="CharacterName"/>
      </w:pPr>
      <w:r>
        <w:t>GARRAN</w:t>
      </w:r>
    </w:p>
    <w:p>
      <w:pPr>
        <w:pStyle w:val="Dialogue"/>
      </w:pPr>
      <w:r>
        <w:t>Pull us both!</w:t>
      </w:r>
    </w:p>
    <w:p>
      <w:r>
        <w:t>The line jerks taut. Romeris and Voss haul together. The saddle shifts, but the horse does not move.</w:t>
      </w:r>
    </w:p>
    <w:p>
      <w:r>
        <w:t>An armored ridge rises behind it.</w:t>
      </w:r>
    </w:p>
    <w:p>
      <w:pPr>
        <w:pStyle w:val="CharacterName"/>
      </w:pPr>
      <w:r>
        <w:t>ROMERIS</w:t>
      </w:r>
    </w:p>
    <w:p>
      <w:pPr>
        <w:pStyle w:val="Dialogue"/>
      </w:pPr>
      <w:r>
        <w:t>Let go of the saddle!</w:t>
      </w:r>
    </w:p>
    <w:p>
      <w:r>
        <w:t>Garran presses himself against the horse's neck. One hand works desperately at the rope.</w:t>
      </w:r>
    </w:p>
    <w:p>
      <w:r>
        <w:t>The creature strikes from below. Its jaws close across horse and rider. Garran's cry cuts off.</w:t>
      </w:r>
    </w:p>
    <w:p>
      <w:r>
        <w:t>The rope rips through Romeris's hands. He lunges after it. Voss catches him around the chest as the line snaps tight beneath the surface.</w:t>
      </w:r>
    </w:p>
    <w:p>
      <w:r>
        <w:t>A violent roll. The horse's legs rise out of the water, then vanish. Garran goes with it.</w:t>
      </w:r>
    </w:p>
    <w:p>
      <w:r>
        <w:t>Romeris tears free of Voss and grabs the trailing line. Pulls.</w:t>
      </w:r>
    </w:p>
    <w:p>
      <w:r>
        <w:t>It comes back slack, the loop he threw still empty.</w:t>
      </w:r>
    </w:p>
    <w:p>
      <w:r>
        <w:t>On the bank, Seren drags Pell onto the roots. He coughs water into the mud.</w:t>
      </w:r>
    </w:p>
    <w:p>
      <w:r>
        <w:t>Romeris stares at the place Garran disappeared. His palms are raw. The rope hangs between them.</w:t>
      </w:r>
    </w:p>
    <w:p>
      <w:r>
        <w:t>Bubbles break the surface. Then only widening rings.</w:t>
      </w:r>
    </w:p>
    <w:p>
      <w:r>
        <w:t>A horse screams from the shattered enclosure.</w:t>
      </w:r>
    </w:p>
    <w:p>
      <w:r>
        <w:t>Romeris drops the rope and backs onto the rise. The water stirs again at the sound.</w:t>
      </w:r>
    </w:p>
    <w:p>
      <w:pPr>
        <w:pStyle w:val="CharacterName"/>
      </w:pPr>
      <w:r>
        <w:t>ROMERIS</w:t>
      </w:r>
    </w:p>
    <w:p>
      <w:pPr>
        <w:pStyle w:val="Dialogue"/>
      </w:pPr>
      <w:r>
        <w:t>Open the upper rail. Send them back up the track.</w:t>
      </w:r>
    </w:p>
    <w:p>
      <w:r>
        <w:t>The charcoal burner pulls the crossbar free. Seren and Voss drive the frightened animals toward the higher opening, away from the water.</w:t>
      </w:r>
    </w:p>
    <w:p>
      <w:r>
        <w:t>One balks with its reins caught on a post. The Young Knight cuts the leather. It surges past him into the trees.</w:t>
      </w:r>
    </w:p>
    <w:p>
      <w:r>
        <w:t>The others follow. Hooves pound the retreating track, then fade.</w:t>
      </w:r>
    </w:p>
    <w:p>
      <w:r>
        <w:t>Romeris looks at the saddles piled beside the fence. One still bears a bright royal badge.</w:t>
      </w:r>
    </w:p>
    <w:p>
      <w:pPr>
        <w:pStyle w:val="CharacterName"/>
      </w:pPr>
      <w:r>
        <w:t>ROMERIS</w:t>
      </w:r>
    </w:p>
    <w:p>
      <w:pPr>
        <w:pStyle w:val="Dialogue"/>
      </w:pPr>
      <w:r>
        <w:t>Food. Water. Rope. Leave the rest.</w:t>
      </w:r>
    </w:p>
    <w:p>
      <w:r>
        <w:t>No one argues.</w:t>
      </w:r>
    </w:p>
    <w:p>
      <w:r>
        <w:t>They divide the supplies among their packs. Iles helps Pell stand. He tries to thank Seren but cannot stop coughing.</w:t>
      </w:r>
    </w:p>
    <w:p>
      <w:r>
        <w:t>The Young Knight retrieves his bundle from the mud. He wipes the cloth around the broken sword and straps it back into place.</w:t>
      </w:r>
    </w:p>
    <w:p>
      <w:r>
        <w:t>The charcoal burner shoulders a small sack and follows the horses toward the ferry road. The guide points the company along a narrow spine of roots.</w:t>
      </w:r>
    </w:p>
    <w:p>
      <w:pPr>
        <w:pStyle w:val="FadeInActionSceneSetting"/>
        <w:rPr>
          <w:b/>
          <w:bCs/>
        </w:rPr>
      </w:pPr>
      <w:r>
        <w:t>EXT. BLACKFEN - FLOODED TRAIL - DAY</w:t>
      </w:r>
    </w:p>
    <w:p>
      <w:r>
        <w:t>Six knights and the three squires walk behind the guide. No space between them for a horse now.</w:t>
      </w:r>
    </w:p>
    <w:p>
      <w:r>
        <w:t>Romeris leads Pell around a hole concealed beneath leaves. Voss drags a boot free of the mud. Seren waits until everyone has crossed a fallen trunk before moving on.</w:t>
      </w:r>
    </w:p>
    <w:p>
      <w:r>
        <w:t>Branches snag cloaks. Water slaps against greaves. Each step takes an effort.</w:t>
      </w:r>
    </w:p>
    <w:p>
      <w:r>
        <w:t>The Young Knight looks back. The rise and its abandoned saddles are gone from view.</w:t>
      </w:r>
    </w:p>
    <w:p>
      <w:r>
        <w:t>Ahead of him, Romeris stumbles, catches a root, keeps walking.</w:t>
      </w:r>
    </w:p>
    <w:p>
      <w:r>
        <w:t>The young man follows. Mud closes over their footprints.</w:t>
      </w:r>
    </w:p>
    <w:p>
      <w:pPr>
        <w:pStyle w:val="FadeInActionSceneSetting"/>
        <w:rPr>
          <w:b/>
          <w:bCs/>
        </w:rPr>
      </w:pPr>
      <w:r>
        <w:t>EXT. BLACKFEN - RAISED CAMP - NIGHT</w:t>
      </w:r>
    </w:p>
    <w:p>
      <w:r>
        <w:t>Rain hisses through the canopy. Pell lies beneath a cloak, shivering despite the heat. Each breath catches in his chest.</w:t>
      </w:r>
    </w:p>
    <w:p>
      <w:r>
        <w:t>Iles looks up at Romeris. He crouches beside her.</w:t>
      </w:r>
    </w:p>
    <w:p>
      <w:pPr>
        <w:pStyle w:val="CharacterName"/>
      </w:pPr>
      <w:r>
        <w:t>ILES</w:t>
      </w:r>
    </w:p>
    <w:p>
      <w:pPr>
        <w:pStyle w:val="Dialogue"/>
      </w:pPr>
      <w:r>
        <w:t>He goes back. Now.</w:t>
      </w:r>
    </w:p>
    <w:p>
      <w:r>
        <w:t>Romeris nods to the guide. Seren begins dividing food into two sacks.</w:t>
      </w:r>
    </w:p>
    <w:p>
      <w:pPr>
        <w:pStyle w:val="CharacterName"/>
      </w:pPr>
      <w:r>
        <w:t>SEREN</w:t>
      </w:r>
    </w:p>
    <w:p>
      <w:pPr>
        <w:pStyle w:val="Dialogue"/>
      </w:pPr>
      <w:r>
        <w:t>I'll help carry him.</w:t>
      </w:r>
    </w:p>
    <w:p>
      <w:r>
        <w:t>Pell tries to sit. Cannot. Romeris puts a hand on his shoulder until he stops trying.</w:t>
      </w:r>
    </w:p>
    <w:p>
      <w:r>
        <w:t>The three squires lash branches into a litter. The Young Knight gives them his spare cloak for its bed.</w:t>
      </w:r>
    </w:p>
    <w:p>
      <w:pPr>
        <w:pStyle w:val="FadeInActionSceneSetting"/>
        <w:rPr>
          <w:b/>
          <w:bCs/>
        </w:rPr>
      </w:pPr>
      <w:r>
        <w:t>EXT. BLACKFEN - STONE CAUSEWAY - DAWN</w:t>
      </w:r>
    </w:p>
    <w:p>
      <w:r>
        <w:t>The guide leads Iles and Seren back with Pell between them. The others watch until the litter disappears into the mist.</w:t>
      </w:r>
    </w:p>
    <w:p>
      <w:r>
        <w:t>Ahead, old stone markers trace the causeway toward the mountains. Romeris checks the map, then starts walking.</w:t>
      </w:r>
    </w:p>
    <w:p>
      <w:pPr>
        <w:pStyle w:val="FadeInActionSceneSetting"/>
        <w:rPr>
          <w:b/>
          <w:bCs/>
        </w:rPr>
      </w:pPr>
      <w:r>
        <w:t>EXT. FOOTHILLS - ROADSIDE SHRINE - DAY</w:t>
      </w:r>
    </w:p>
    <w:p>
      <w:r>
        <w:t>Days later. The ground has begun to rise. Voss limps into a small shrine where travelers sleep beneath a patched roof.</w:t>
      </w:r>
    </w:p>
    <w:p>
      <w:r>
        <w:t>He lowers himself onto a bench. His ankle is swollen above a boot cut open down one side.</w:t>
      </w:r>
    </w:p>
    <w:p>
      <w:pPr>
        <w:pStyle w:val="CharacterName"/>
      </w:pPr>
      <w:r>
        <w:t>VOSS</w:t>
      </w:r>
    </w:p>
    <w:p>
      <w:pPr>
        <w:pStyle w:val="Dialogue"/>
      </w:pPr>
      <w:r>
        <w:t>Give me an hour.</w:t>
      </w:r>
    </w:p>
    <w:p>
      <w:r>
        <w:t>Romeris watches him try to put weight on it.</w:t>
      </w:r>
    </w:p>
    <w:p>
      <w:pPr>
        <w:pStyle w:val="CharacterName"/>
      </w:pPr>
      <w:r>
        <w:t>ROMERIS</w:t>
      </w:r>
    </w:p>
    <w:p>
      <w:pPr>
        <w:pStyle w:val="Dialogue"/>
      </w:pPr>
      <w:r>
        <w:t>Stay here. Send word to Riproin.</w:t>
      </w:r>
    </w:p>
    <w:p>
      <w:r>
        <w:t>Voss starts a joke. Nothing comes. He hands Romeris the remaining coins from their gaming purse.</w:t>
      </w:r>
    </w:p>
    <w:p>
      <w:r>
        <w:t>Outside, the Young Knight redistributes Voss's food among the squires. Romeris returns with his waterskin.</w:t>
      </w:r>
    </w:p>
    <w:p>
      <w:r>
        <w:t>Five figures leave the shrine: two knights and three squires. One squire carries Garran's supply list, the names beside each ration crossed out and rewritten.</w:t>
      </w:r>
    </w:p>
    <w:p>
      <w:pPr>
        <w:pStyle w:val="FadeInActionSceneSetting"/>
        <w:rPr>
          <w:b/>
          <w:bCs/>
        </w:rPr>
      </w:pPr>
      <w:r>
        <w:t>EXT. MOUNTAIN APPROACH - DAY</w:t>
      </w:r>
    </w:p>
    <w:p>
      <w:r>
        <w:t>Farther ahead, Backbreaker climbs the same rising country. His coat hangs loose. No pack mule.</w:t>
      </w:r>
    </w:p>
    <w:p>
      <w:r>
        <w:t>Two exhausted gang members follow. One stops beside the remains of a charcoal fire, staring at the slope above.</w:t>
      </w:r>
    </w:p>
    <w:p>
      <w:pPr>
        <w:pStyle w:val="CharacterName"/>
      </w:pPr>
      <w:r>
        <w:t>GANG MEMBER</w:t>
      </w:r>
    </w:p>
    <w:p>
      <w:pPr>
        <w:pStyle w:val="Dialogue"/>
      </w:pPr>
      <w:r>
        <w:t>I'm done.</w:t>
      </w:r>
    </w:p>
    <w:p>
      <w:r>
        <w:t>Backbreaker keeps walking. After a moment, the other man follows him.</w:t>
      </w:r>
    </w:p>
    <w:p>
      <w:r>
        <w:t>Behind them, their companion sits down. Neither looks back.</w:t>
      </w:r>
    </w:p>
    <w:p>
      <w:r>
        <w:t>High above the road, the mountains disappear into cloud.</w:t>
      </w:r>
    </w:p>
    <w:p>
      <w:pPr>
        <w:pStyle w:val="FadeInActionSceneSetting"/>
        <w:rPr>
          <w:b/>
          <w:bCs/>
        </w:rPr>
      </w:pPr>
      <w:r>
        <w:t>EXT. MOUNTAIN TRAIL - DAY</w:t>
      </w:r>
    </w:p>
    <w:p>
      <w:r>
        <w:t>Blackfen spreads below them, a dark expanse of treetops broken by silver water. Far beyond it, mist hides the country around Riproin.</w:t>
      </w:r>
    </w:p>
    <w:p>
      <w:r>
        <w:t>The Young Knight pauses at the last stand of trees. No towers visible. No mills. He turns uphill.</w:t>
      </w:r>
    </w:p>
    <w:p>
      <w:r>
        <w:t>Five figures pick their way across a slope of loose stone. The squires walk between the two knights. Romeris leads; the Young Knight brings up the rear.</w:t>
      </w:r>
    </w:p>
    <w:p>
      <w:r>
        <w:t>Grass thins to pale tufts. Even the twisted shrubs give out. Wind moves freely over the bare rock.</w:t>
      </w:r>
    </w:p>
    <w:p>
      <w:r>
        <w:t>They pass a cairn. No road beyond it, only a track winding higher. No smoke anywhere on the slopes.</w:t>
      </w:r>
    </w:p>
    <w:p>
      <w:pPr>
        <w:pStyle w:val="FadeInActionSceneSetting"/>
        <w:rPr>
          <w:b/>
          <w:bCs/>
        </w:rPr>
      </w:pPr>
      <w:r>
        <w:t>EXT. MOUNTAIN LEDGE - LATE AFTERNOON</w:t>
      </w:r>
    </w:p>
    <w:p>
      <w:r>
        <w:t>A squire shakes the food bag over a flat stone. Crumbs fall beside a heel of bread and a little dried meat.</w:t>
      </w:r>
    </w:p>
    <w:p>
      <w:r>
        <w:t>Romeris divides it into five portions. The Young Knight watches the knife, then looks away.</w:t>
      </w:r>
    </w:p>
    <w:p>
      <w:pPr>
        <w:pStyle w:val="CharacterName"/>
      </w:pPr>
      <w:r>
        <w:t>SQUIRE</w:t>
      </w:r>
    </w:p>
    <w:p>
      <w:pPr>
        <w:pStyle w:val="Dialogue"/>
      </w:pPr>
      <w:r>
        <w:t>Is there a village on the other side?</w:t>
      </w:r>
    </w:p>
    <w:p>
      <w:r>
        <w:t>Romeris unfolds the map. The mountain ridges fill its upper edge. No settlements marked.</w:t>
      </w:r>
    </w:p>
    <w:p>
      <w:pPr>
        <w:pStyle w:val="CharacterName"/>
      </w:pPr>
      <w:r>
        <w:t>ROMERIS</w:t>
      </w:r>
    </w:p>
    <w:p>
      <w:pPr>
        <w:pStyle w:val="Dialogue"/>
      </w:pPr>
      <w:r>
        <w:t>Eat slowly.</w:t>
      </w:r>
    </w:p>
    <w:p>
      <w:r>
        <w:t>The squire takes his share.</w:t>
      </w:r>
    </w:p>
    <w:p>
      <w:r>
        <w:t>Romeris offers the Young Knight a portion. Their eyes meet briefly. The young man takes it without a word.</w:t>
      </w:r>
    </w:p>
    <w:p>
      <w:r>
        <w:t>He sits at the other end of the ledge, the wrapped sword across his knees.</w:t>
      </w:r>
    </w:p>
    <w:p>
      <w:r>
        <w:t>Below, cloud closes over the last green country. A pebble dislodged by one of the squires ticks down the slope until they can no longer hear it.</w:t>
      </w:r>
    </w:p>
    <w:p>
      <w:r>
        <w:t>Romeris folds the map. The Young Knight shoulders his pack before he is asked.</w:t>
      </w:r>
    </w:p>
    <w:p>
      <w:r>
        <w:t>They climb on.</w:t>
      </w:r>
    </w:p>
    <w:p>
      <w:pPr>
        <w:pStyle w:val="FadeInActionSceneSetting"/>
        <w:rPr>
          <w:b/>
          <w:bCs/>
        </w:rPr>
      </w:pPr>
      <w:r>
        <w:t>EXT. MOUNTAIN TRACK - DAY</w:t>
      </w:r>
    </w:p>
    <w:p>
      <w:r>
        <w:t>A silver cup catches the light beneath a thorn bush.</w:t>
      </w:r>
    </w:p>
    <w:p>
      <w:r>
        <w:t>One of the squires retrieves it. Farther up the slope lies a split pack, its contents scattered: candlesticks, buckles, a folded length of embroidered cloth.</w:t>
      </w:r>
    </w:p>
    <w:p>
      <w:r>
        <w:t>Romeris searches the pack. An empty food pouch. No waterskin.</w:t>
      </w:r>
    </w:p>
    <w:p>
      <w:pPr>
        <w:pStyle w:val="CharacterName"/>
      </w:pPr>
      <w:r>
        <w:t>ROMERIS</w:t>
      </w:r>
    </w:p>
    <w:p>
      <w:pPr>
        <w:pStyle w:val="Dialogue"/>
      </w:pPr>
      <w:r>
        <w:t>They kept what they could eat.</w:t>
      </w:r>
    </w:p>
    <w:p>
      <w:r>
        <w:t>The squire turns the cup in his hand, then sets it beside the pack.</w:t>
      </w:r>
    </w:p>
    <w:p>
      <w:r>
        <w:t>A little farther on, bootprints cross a patch of damp ground. One set climbs. Another turns downhill, the deeper heel marks cutting across the earlier tracks.</w:t>
      </w:r>
    </w:p>
    <w:p>
      <w:r>
        <w:t>The Young Knight follows the descending prints with his eyes until they disappear among the rocks.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Someone went back.</w:t>
      </w:r>
    </w:p>
    <w:p>
      <w:r>
        <w:t>Romeris studies them, then nods.</w:t>
      </w:r>
    </w:p>
    <w:p>
      <w:pPr>
        <w:pStyle w:val="FadeInActionSceneSetting"/>
        <w:rPr>
          <w:b/>
          <w:bCs/>
        </w:rPr>
      </w:pPr>
      <w:r>
        <w:t>EXT. MOUNTAIN HOLLOW - DAY</w:t>
      </w:r>
    </w:p>
    <w:p>
      <w:r>
        <w:t>A cold fire beneath an overhang. A man lies curled against the rock, one hand tucked under his cheek.</w:t>
      </w:r>
    </w:p>
    <w:p>
      <w:r>
        <w:t>The Young Knight crouches beside him. Stops before touching his shoulder.</w:t>
      </w:r>
    </w:p>
    <w:p>
      <w:r>
        <w:t>The face is gray and still. A strip of cloth binds a swollen leg. Beside him, a cup holds a little frozen water.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He was in the tavern. With Backbreaker.</w:t>
      </w:r>
    </w:p>
    <w:p>
      <w:r>
        <w:t>Romeris checks the man's coat. Empty pockets. The blanket beneath him has been cut in half; the other half is gone.</w:t>
      </w:r>
    </w:p>
    <w:p>
      <w:r>
        <w:t>The squires stand close together at the mouth of the hollow.</w:t>
      </w:r>
    </w:p>
    <w:p>
      <w:pPr>
        <w:pStyle w:val="CharacterName"/>
      </w:pPr>
      <w:r>
        <w:t>SQUIRE</w:t>
      </w:r>
    </w:p>
    <w:p>
      <w:pPr>
        <w:pStyle w:val="Dialogue"/>
      </w:pPr>
      <w:r>
        <w:t>Did he leave him alive?</w:t>
      </w:r>
    </w:p>
    <w:p>
      <w:pPr>
        <w:pStyle w:val="CharacterName"/>
      </w:pPr>
      <w:r>
        <w:t>ROMERIS</w:t>
      </w:r>
    </w:p>
    <w:p>
      <w:pPr>
        <w:pStyle w:val="Dialogue"/>
      </w:pPr>
      <w:r>
        <w:t>I don't know.</w:t>
      </w:r>
    </w:p>
    <w:p>
      <w:r>
        <w:t>The Young Knight unfolds the remaining blanket over the man's face.</w:t>
      </w:r>
    </w:p>
    <w:p>
      <w:r>
        <w:t>Beyond the hollow, a single set of bootprints leads through a dusting of snow. Beside every few steps, a blunt iron end has punched into the crust.</w:t>
      </w:r>
    </w:p>
    <w:p>
      <w:r>
        <w:t>Romeris rests two fingers inside one of the marks.</w:t>
      </w:r>
    </w:p>
    <w:p>
      <w:pPr>
        <w:pStyle w:val="CharacterName"/>
      </w:pPr>
      <w:r>
        <w:t>ROMERIS</w:t>
      </w:r>
    </w:p>
    <w:p>
      <w:pPr>
        <w:pStyle w:val="Dialogue"/>
      </w:pPr>
      <w:r>
        <w:t>Still carrying the club.</w:t>
      </w:r>
    </w:p>
    <w:p>
      <w:r>
        <w:t>The Young Knight looks up the empty slope. No horses. No followers. Just the two uneven lines climbing into white.</w:t>
      </w:r>
    </w:p>
    <w:p>
      <w:pPr>
        <w:pStyle w:val="FadeInActionSceneSetting"/>
        <w:rPr>
          <w:b/>
          <w:bCs/>
        </w:rPr>
      </w:pPr>
      <w:r>
        <w:t>EXT. MOUNTAINSIDE - CAVE MOUTH - LATE AFTERNOON</w:t>
      </w:r>
    </w:p>
    <w:p>
      <w:r>
        <w:t>The tracks bend beneath an overhang and end at a narrow opening. Meltwater runs across its lip, carrying a gray smear of ash.</w:t>
      </w:r>
    </w:p>
    <w:p>
      <w:r>
        <w:t>Romeris raises a hand. The squires stop among the rocks. He loosens his sword in its scabbard.</w:t>
      </w:r>
    </w:p>
    <w:p>
      <w:r>
        <w:t>The Young Knight comes beside him. Together, they listen.</w:t>
      </w:r>
    </w:p>
    <w:p>
      <w:r>
        <w:t>A wet cough from within. Then silence.</w:t>
      </w:r>
    </w:p>
    <w:p>
      <w:pPr>
        <w:pStyle w:val="FadeInActionSceneSetting"/>
        <w:rPr>
          <w:b/>
          <w:bCs/>
        </w:rPr>
      </w:pPr>
      <w:r>
        <w:t>INT. MOUNTAIN CAVE - CONTINUOUS</w:t>
      </w:r>
    </w:p>
    <w:p>
      <w:r>
        <w:t>Daylight reaches a few paces into the rock. A dead fire lies in a pool of its own ashes. Gnawed bones and filthy strips of cloth litter the floor.</w:t>
      </w:r>
    </w:p>
    <w:p>
      <w:r>
        <w:t>Backbreaker sleeps against the wall.</w:t>
      </w:r>
    </w:p>
    <w:p>
      <w:r>
        <w:t>His plain coat is stiff with dirt. The half-blanket beneath him ends at his knees. Water drips behind his shoulder and seeps through the mud where he lies.</w:t>
      </w:r>
    </w:p>
    <w:p>
      <w:r>
        <w:t>The iron club rests across his legs. One hand remains curled around its grip.</w:t>
      </w:r>
    </w:p>
    <w:p>
      <w:r>
        <w:t>The Young Knight stops just inside the entrance. His eyes adjust. He studies the sunken face, the cracked lips, the stained bandage showing through a torn sleeve.</w:t>
      </w:r>
    </w:p>
    <w:p>
      <w:r>
        <w:t>Backbreaker shivers in his sleep. Pulls the scrap of blanket closer without waking.</w:t>
      </w:r>
    </w:p>
    <w:p>
      <w:r>
        <w:t>Romeris stands beside the young man. Neither speaks.</w:t>
      </w:r>
    </w:p>
    <w:p>
      <w:r>
        <w:t>A drop strikes the club. Another darkens the mud beneath the sleeping knight.</w:t>
      </w:r>
    </w:p>
    <w:p>
      <w:r>
        <w:t>A boot scrapes at the cave mouth. One of the squires has followed them to the opening.</w:t>
      </w:r>
    </w:p>
    <w:p>
      <w:r>
        <w:t>Backbreaker's eyes open. His hand tightens around the club.</w:t>
      </w:r>
    </w:p>
    <w:p>
      <w:pPr>
        <w:pStyle w:val="CharacterName"/>
      </w:pPr>
      <w:r>
        <w:t>ROMERIS</w:t>
      </w:r>
    </w:p>
    <w:p>
      <w:pPr>
        <w:pStyle w:val="Dialogue"/>
      </w:pPr>
      <w:r>
        <w:t>Stay outside. All three of you.</w:t>
      </w:r>
    </w:p>
    <w:p>
      <w:r>
        <w:t>The squire retreats. His shadow slips off the wall.</w:t>
      </w:r>
    </w:p>
    <w:p>
      <w:r>
        <w:t>Backbreaker watches the two men from the floor. He plants the club in the mud and uses it to stand.</w:t>
      </w:r>
    </w:p>
    <w:p>
      <w:r>
        <w:t>Romeris waits until he is upright before taking another step. The Young Knight moves beside him.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Romeris.</w:t>
      </w:r>
    </w:p>
    <w:p>
      <w:r>
        <w:t>He says it without surprise. His eyes move to the silver clover on the younger man's cloak.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And you came back.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Put it down.</w:t>
      </w:r>
    </w:p>
    <w:p>
      <w:r>
        <w:t>Backbreaker looks at the iron in his hand. He shifts its weight off the ground.</w:t>
      </w:r>
    </w:p>
    <w:p>
      <w:r>
        <w:t>The Young Knight draws his sword. His wounded arm stays close to his side, but the point holds steady.</w:t>
      </w:r>
    </w:p>
    <w:p>
      <w:r>
        <w:t>Romeris draws more slowly. He glances toward the entrance, where the squires wait beyond the light.</w:t>
      </w:r>
    </w:p>
    <w:p>
      <w:r>
        <w:t>Then he steps clear of the young man, leaving space between them.</w:t>
      </w:r>
    </w:p>
    <w:p>
      <w:r>
        <w:t>Backbreaker straightens against the rock. The effort costs him. He tries to hide it behind a smile.</w:t>
      </w:r>
    </w:p>
    <w:p>
      <w:r>
        <w:t>Three men on the bare earth. Two swords and an iron club. No one else comes through the opening.</w:t>
      </w:r>
    </w:p>
    <w:p>
      <w:pPr>
        <w:pStyle w:val="CharacterName"/>
      </w:pPr>
      <w:r>
        <w:t>ROMERIS</w:t>
      </w:r>
    </w:p>
    <w:p>
      <w:pPr>
        <w:pStyle w:val="Dialogue"/>
      </w:pPr>
      <w:r>
        <w:t>Put the club down. You come with us. Alive.</w:t>
      </w:r>
    </w:p>
    <w:p>
      <w:r>
        <w:t>Backbreaker lets the iron head drag across the stone.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So they can hang me clean and warm?</w:t>
      </w:r>
    </w:p>
    <w:p>
      <w:pPr>
        <w:pStyle w:val="CharacterName"/>
      </w:pPr>
      <w:r>
        <w:t>ROMERIS</w:t>
      </w:r>
    </w:p>
    <w:p>
      <w:pPr>
        <w:pStyle w:val="Dialogue"/>
      </w:pPr>
      <w:r>
        <w:t>The court decides.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Then tell the court no.</w:t>
      </w:r>
    </w:p>
    <w:p>
      <w:r>
        <w:t>Romeris shifts his footing. The Young Knight steps forward.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Let me face him.</w:t>
      </w:r>
    </w:p>
    <w:p>
      <w:pPr>
        <w:pStyle w:val="CharacterName"/>
      </w:pPr>
      <w:r>
        <w:t>ROMERIS</w:t>
      </w:r>
    </w:p>
    <w:p>
      <w:pPr>
        <w:pStyle w:val="Dialogue"/>
      </w:pPr>
      <w:r>
        <w:t>We didn't come all this way for a duel.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He's refused to come. Someone has to stop him.</w:t>
      </w:r>
    </w:p>
    <w:p>
      <w:pPr>
        <w:pStyle w:val="CharacterName"/>
      </w:pPr>
      <w:r>
        <w:t>ROMERIS</w:t>
      </w:r>
    </w:p>
    <w:p>
      <w:pPr>
        <w:pStyle w:val="Dialogue"/>
      </w:pPr>
      <w:r>
        <w:t>That doesn't mean it has to be you.</w:t>
      </w:r>
    </w:p>
    <w:p>
      <w:r>
        <w:t>The young man keeps his eyes on Backbreaker.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My teacher told me the sword didn't give me the right to use it. The people who needed me gave me a responsibility.</w:t>
      </w:r>
    </w:p>
    <w:p>
      <w:r>
        <w:t>Backbreaker watches them, almost amused.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I'm the Knight of Clover. I won't ask you to do this for me.</w:t>
      </w:r>
    </w:p>
    <w:p>
      <w:pPr>
        <w:pStyle w:val="CharacterName"/>
      </w:pPr>
      <w:r>
        <w:t>ROMERIS</w:t>
      </w:r>
    </w:p>
    <w:p>
      <w:pPr>
        <w:pStyle w:val="Dialogue"/>
      </w:pPr>
      <w:r>
        <w:t>And if he yields?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I stop.</w:t>
      </w:r>
    </w:p>
    <w:p>
      <w:r>
        <w:t>Romeris searches his face.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Let him try. His teacher did.</w:t>
      </w:r>
    </w:p>
    <w:p>
      <w:r>
        <w:t>The Young Knight's grip tightens. He takes a breath and loosens it.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Will you face me?</w:t>
      </w:r>
    </w:p>
    <w:p>
      <w:r>
        <w:t>Backbreaker lifts the club.</w:t>
      </w:r>
    </w:p>
    <w:p>
      <w:pPr>
        <w:pStyle w:val="CharacterName"/>
      </w:pPr>
      <w:r>
        <w:t>BACKBREAKER</w:t>
      </w:r>
    </w:p>
    <w:p>
      <w:pPr>
        <w:pStyle w:val="Dialogue"/>
      </w:pPr>
      <w:r>
        <w:t>Come on, then.</w:t>
      </w:r>
    </w:p>
    <w:p>
      <w:r>
        <w:t>Romeris looks at the uneven floor, the young man's injured arm. Slowly, he steps toward the wall. His sword remains drawn.</w:t>
      </w:r>
    </w:p>
    <w:p>
      <w:pPr>
        <w:pStyle w:val="CharacterName"/>
      </w:pPr>
      <w:r>
        <w:t>ROMERIS</w:t>
      </w:r>
    </w:p>
    <w:p>
      <w:pPr>
        <w:pStyle w:val="Dialogue"/>
      </w:pPr>
      <w:r>
        <w:t>Remember what you promised.</w:t>
      </w:r>
    </w:p>
    <w:p>
      <w:r>
        <w:t>The Young Knight moves into the space he has left. Backbreaker waits, club low beside his leg.</w:t>
      </w:r>
    </w:p>
    <w:p>
      <w:r>
        <w:t>Backbreaker swings before the young man has settled.</w:t>
      </w:r>
    </w:p>
    <w:p>
      <w:r>
        <w:t>The Young Knight steps outside the arc. His blade opens Backbreaker's forearm and returns to guard before the club comes back.</w:t>
      </w:r>
    </w:p>
    <w:p>
      <w:r>
        <w:t>No flourish. One measured breath.</w:t>
      </w:r>
    </w:p>
    <w:p>
      <w:r>
        <w:t>Backbreaker advances, sweeping low. The young man gives ground onto a dry patch of stone. The club misses his knee. A short thrust catches Backbreaker beneath the ribs, glancing along bone.</w:t>
      </w:r>
    </w:p>
    <w:p>
      <w:r>
        <w:t>Backbreaker grunts. Tries to close. The Young Knight pivots clear, keeping the point between them.</w:t>
      </w:r>
    </w:p>
    <w:p>
      <w:r>
        <w:t>Against the wall, Romeris watches the feet. The boy is choosing where they fight.</w:t>
      </w:r>
    </w:p>
    <w:p>
      <w:r>
        <w:t>Backbreaker slashes the club across the sword. The young man withdraws the blade instead of meeting the blow. Iron strikes rock.</w:t>
      </w:r>
    </w:p>
    <w:p>
      <w:r>
        <w:t>He cuts Backbreaker's thigh on the recovery.</w:t>
      </w:r>
    </w:p>
    <w:p>
      <w:r>
        <w:t>A knee buckles. The young man brings his point toward Backbreaker's throat.</w:t>
      </w:r>
    </w:p>
    <w:p>
      <w:pPr>
        <w:pStyle w:val="CharacterName"/>
      </w:pPr>
      <w:r>
        <w:t>YOUNG KNIGHT</w:t>
      </w:r>
    </w:p>
    <w:p>
      <w:pPr>
        <w:pStyle w:val="Dialogue"/>
      </w:pPr>
      <w:r>
        <w:t>Yield.</w:t>
      </w:r>
    </w:p>
    <w:p>
      <w:r>
        <w:t>Backbreaker scoops ash from the dead fire and flings it into his face.</w:t>
      </w:r>
    </w:p>
    <w:p>
      <w:r>
        <w:t>The Young Knight turns his head. The club clips his shoulder. He staggers, eyes streaming, and catches the next rush with a thrust that forces Backbreaker sideways.</w:t>
      </w:r>
    </w:p>
    <w:p>
      <w:r>
        <w:t>He blinks the grit away. Finds his footing again.</w:t>
      </w:r>
    </w:p>
    <w:p>
      <w:r>
        <w:t>Backbreaker seizes the edge of his cloak and yanks him close. A forehead smashes into his nose.</w:t>
      </w:r>
    </w:p>
    <w:p>
      <w:r>
        <w:t>Blood spills over his mouth. He lets the cloak slip from its fastening and steps free, leaving it in Backbreaker's fist.</w:t>
      </w:r>
    </w:p>
    <w:p>
      <w:r>
        <w:t>His sword cuts the hand holding it. Backbreaker drops the cloth.</w:t>
      </w:r>
    </w:p>
    <w:p>
      <w:r>
        <w:t>The young man advances now. A feint high, a cut across the club arm. Backbreaker retreats into the wet hollow by the wall.</w:t>
      </w:r>
    </w:p>
    <w:p>
      <w:r>
        <w:t>Romeris straightens. For the first time, Backbreaker has nowhere easy to go.</w:t>
      </w:r>
    </w:p>
    <w:p>
      <w:r>
        <w:t>The young man does not rush. He resets his feet and raises the point.</w:t>
      </w:r>
    </w:p>
    <w:p>
      <w:r>
        <w:t>Backbreaker looks at the blade, then at its owner. He shifts both hands onto the iron grip.</w:t>
      </w:r>
    </w:p>
    <w:p>
      <w:r>
        <w:t>The Young Knight steps in. Backbreaker drives forward to meet him.</w:t>
      </w:r>
    </w:p>
    <w:p>
      <w:r>
        <w:t>The Young Knight thrusts. Backbreaker twists, taking the edge across his side as he brings the club down over the blade.</w:t>
      </w:r>
    </w:p>
    <w:p>
      <w:r>
        <w:t>Iron catches steel. He drives it against a projecting shelf of rock.</w:t>
      </w:r>
    </w:p>
    <w:p>
      <w:r>
        <w:t>The young man tries to pull free. Backbreaker crowds him, pinning the sword across the stone with both hands on the club.</w:t>
      </w:r>
    </w:p>
    <w:p>
      <w:r>
        <w:t>The young man's boots slide in the mud. He changes his grip, struggling to lift the blade clear.</w:t>
      </w:r>
    </w:p>
    <w:p>
      <w:r>
        <w:t>Backbreaker leans his weight into the iron.</w:t>
      </w:r>
    </w:p>
    <w:p>
      <w:r>
        <w:t>CRACK.</w:t>
      </w:r>
    </w:p>
    <w:p>
      <w:r>
        <w:t>The sword shatters.</w:t>
      </w:r>
    </w:p>
    <w:p>
      <w:r>
        <w:t>A long piece strikes the wall. Smaller fragments skitter across the floor, ringing against stone before the mud takes them.</w:t>
      </w:r>
    </w:p>
    <w:p>
      <w:r>
        <w:t>The resistance vanishes. The Young Knight stumbles backward with the hilt clenched in his hand.</w:t>
      </w:r>
    </w:p>
    <w:p>
      <w:r>
        <w:t>Only a jagged length of steel remains above the guard.</w:t>
      </w:r>
    </w:p>
    <w:p>
      <w:r>
        <w:t>Romeris takes one involuntary step from the wall.</w:t>
      </w:r>
    </w:p>
    <w:p>
      <w:r>
        <w:t>Backbreaker straightens. Blood runs beneath his coat, but he is smiling now.</w:t>
      </w:r>
    </w:p>
    <w:p>
      <w:r>
        <w:t>The young man looks from the broken weapon to the pieces in the dirt. The same shape he tried to put together beside his teacher's body.</w:t>
      </w:r>
    </w:p>
    <w:p>
      <w:r>
        <w:t>The last fragment stops moving.</w:t>
      </w:r>
    </w:p>
    <w:p>
      <w:r>
        <w:t>Backbreaker lets him look.</w:t>
      </w:r>
    </w:p>
    <w:p>
      <w:r>
        <w:t>The Young Knight lowers the broken sword. His shoulders sag.</w:t>
      </w:r>
    </w:p>
    <w:p>
      <w:r>
        <w:t>Backbreaker steps closer. He glances at Romeris, showing him what is left of the boy's weapon.</w:t>
      </w:r>
    </w:p>
    <w:p>
      <w:r>
        <w:t>The Young Knight drops beneath his reach.</w:t>
      </w:r>
    </w:p>
    <w:p>
      <w:r>
        <w:t>He catches Backbreaker's coat with his free hand and drives the jagged blade into his thigh.</w:t>
      </w:r>
    </w:p>
    <w:p>
      <w:r>
        <w:t>No stance. No clean stroke. He throws his whole weight behind the hilt.</w:t>
      </w:r>
    </w:p>
    <w:p>
      <w:r>
        <w:t>Backbreaker cries out. The club strikes the young man across the back, knocking him sideways. He tears the broken sword free as he falls.</w:t>
      </w:r>
    </w:p>
    <w:p>
      <w:r>
        <w:t>Blood pours down Backbreaker's leg. He clamps a hand over the wound. It wells between his fingers and spatters the stone.</w:t>
      </w:r>
    </w:p>
    <w:p>
      <w:r>
        <w:t>His smile is gone.</w:t>
      </w:r>
    </w:p>
    <w:p>
      <w:r>
        <w:t>The Young Knight scrambles backward on one elbow, the ruined weapon held between them.</w:t>
      </w:r>
    </w:p>
    <w:p>
      <w:r>
        <w:t>Backbreaker tries to follow. His injured leg folds. He catches himself against the wall with the club.</w:t>
      </w:r>
    </w:p>
    <w:p>
      <w:r>
        <w:t>Another heavy rush of blood. The patch beneath him spreads.</w:t>
      </w:r>
    </w:p>
    <w:p>
      <w:r>
        <w:t>Romeris looks down at it, then at Backbreaker's face.</w:t>
      </w:r>
    </w:p>
    <w:p>
      <w:r>
        <w:t>Backbreaker sees that look. He presses harder, breath coming in short, furious bursts.</w:t>
      </w:r>
    </w:p>
    <w:p>
      <w:r>
        <w:t>Across the cave, the Young Knight struggles to his knees. He watches the blood run toward one of the scattered sword fragments.</w:t>
      </w:r>
    </w:p>
    <w:p>
      <w:r>
        <w:t>He does not look pleased with himself.</w:t>
      </w:r>
    </w:p>
    <w:p>
      <w:r>
        <w:t>Backbreaker looks at the blood escaping beneath his hand. He presses once more. It keeps coming.</w:t>
      </w:r>
    </w:p>
    <w:p>
      <w:r>
        <w:t>His eyes lift to the Young Knight, still on his knees.</w:t>
      </w:r>
    </w:p>
    <w:p>
      <w:r>
        <w:t>He takes his hand off the wound and closes it around the club beside the other.</w:t>
      </w:r>
    </w:p>
    <w:p>
      <w:r>
        <w:t>Romeris moves.</w:t>
      </w:r>
    </w:p>
    <w:p>
      <w:r>
        <w:t>Backbreaker throws himself from the wall, dragging the useless leg behind him.</w:t>
      </w:r>
    </w:p>
    <w:p>
      <w:r>
        <w:t>The Young Knight starts to rise. The club catches him across the head.</w:t>
      </w:r>
    </w:p>
    <w:p>
      <w:r>
        <w:t>He drops. The broken sword leaves his hand.</w:t>
      </w:r>
    </w:p>
    <w:p>
      <w:r>
        <w:t>Romeris takes a step forward--</w:t>
      </w:r>
    </w:p>
    <w:p>
      <w:r>
        <w:t>Backbreaker strikes again. And again. No room between the blows.</w:t>
      </w:r>
    </w:p>
    <w:p>
      <w:r>
        <w:t>Romeris reaches him and drives his shoulder into him, wrenching him away. Both men stumble across the cave.</w:t>
      </w:r>
    </w:p>
    <w:p>
      <w:r>
        <w:t>The Young Knight lies where he fell.</w:t>
      </w:r>
    </w:p>
    <w:p>
      <w:r>
        <w:t>Romeris turns back to him. Waits for a breath, a movement.</w:t>
      </w:r>
    </w:p>
    <w:p>
      <w:r>
        <w:t>Nothing.</w:t>
      </w:r>
    </w:p>
    <w:p>
      <w:r>
        <w:t>His mouth is slightly open. One boot rests against a shard of his sword. The silver clover has twisted beneath his shoulder.</w:t>
      </w:r>
    </w:p>
    <w:p>
      <w:r>
        <w:t>At the entrance, a squire makes a small, involuntary sound.</w:t>
      </w:r>
    </w:p>
    <w:p>
      <w:r>
        <w:t>Romeris cannot look away from the body.</w:t>
      </w:r>
    </w:p>
    <w:p>
      <w:r>
        <w:t>A scrape of iron behind him.</w:t>
      </w:r>
    </w:p>
    <w:p>
      <w:r>
        <w:t>Romeris turns and rushes at Backbreaker, sword raised.</w:t>
      </w:r>
    </w:p>
    <w:p>
      <w:r>
        <w:t>Backbreaker tries to lift the club. It rises a few inches, trembling, then drops against his knee.</w:t>
      </w:r>
    </w:p>
    <w:p>
      <w:r>
        <w:t>His leg gives way.</w:t>
      </w:r>
    </w:p>
    <w:p>
      <w:r>
        <w:t>Romeris stops short. Backbreaker catches himself against the wall and slides down it, leaving a dark smear on the stone.</w:t>
      </w:r>
    </w:p>
    <w:p>
      <w:r>
        <w:t>Blood runs from the wound the Young Knight made. Backbreaker presses his hand against it again. His fingers slip.</w:t>
      </w:r>
    </w:p>
    <w:p>
      <w:r>
        <w:t>Romeris looks from the wound to the club. He lowers his point.</w:t>
      </w:r>
    </w:p>
    <w:p>
      <w:r>
        <w:t>Backbreaker sees the movement. He reaches for the weapon with both hands, trying to bring it up between them.</w:t>
      </w:r>
    </w:p>
    <w:p>
      <w:r>
        <w:t>The iron drags through the mud. Stops.</w:t>
      </w:r>
    </w:p>
    <w:p>
      <w:r>
        <w:t>His hands fall away.</w:t>
      </w:r>
    </w:p>
    <w:p>
      <w:r>
        <w:t>Romeris stands over him, close enough to strike. He does not.</w:t>
      </w:r>
    </w:p>
    <w:p>
      <w:r>
        <w:t>Backbreaker searches his face. His mouth moves, but only a shallow breath comes.</w:t>
      </w:r>
    </w:p>
    <w:p>
      <w:r>
        <w:t>The water keeps dripping. Romeris watches the effort of each breath grow smaller.</w:t>
      </w:r>
    </w:p>
    <w:p>
      <w:r>
        <w:t>Romeris kneels in the mud beside him. He lays his sword within reach, its edge turned away.</w:t>
      </w:r>
    </w:p>
    <w:p>
      <w:r>
        <w:t>Backbreaker's hand claws at the wound. His eyes fix on Romeris, hard with anger. Then they flick down toward the blood.</w:t>
      </w:r>
    </w:p>
    <w:p>
      <w:pPr>
        <w:pStyle w:val="CharacterName"/>
      </w:pPr>
      <w:r>
        <w:t>ROMERIS</w:t>
      </w:r>
    </w:p>
    <w:p>
      <w:pPr>
        <w:pStyle w:val="Dialogue"/>
      </w:pPr>
      <w:r>
        <w:t>That's mortal, sir.</w:t>
      </w:r>
    </w:p>
    <w:p>
      <w:r>
        <w:t>No mockery. He says it as he might once have spoken across a campfire.</w:t>
      </w:r>
    </w:p>
    <w:p>
      <w:r>
        <w:t>Backbreaker tries to answer. His breath catches. He bares his teeth against the pain, but no words come.</w:t>
      </w:r>
    </w:p>
    <w:p>
      <w:r>
        <w:t>Romeris looks at the hand pressed uselessly against the torn cloth. Then at his own, resting beside the sword.</w:t>
      </w:r>
    </w:p>
    <w:p>
      <w:r>
        <w:t>Dried blood remains in the creases around his knuckles. He rubs it once with his thumb. Stops.</w:t>
      </w:r>
    </w:p>
    <w:p>
      <w:r>
        <w:t>Backbreaker reaches toward him. Whether to grasp him or push him away is impossible to tell.</w:t>
      </w:r>
    </w:p>
    <w:p>
      <w:r>
        <w:t>The hand falls short.</w:t>
      </w:r>
    </w:p>
    <w:p>
      <w:r>
        <w:t>Romeris stays where he is.</w:t>
      </w:r>
    </w:p>
    <w:p>
      <w:r>
        <w:t>Another breath. A long wait before the next.</w:t>
      </w:r>
    </w:p>
    <w:p>
      <w:r>
        <w:t>Backbreaker's eyes shift toward the cave mouth and the thin daylight beyond it.</w:t>
      </w:r>
    </w:p>
    <w:p>
      <w:r>
        <w:t>He breathes out.</w:t>
      </w:r>
    </w:p>
    <w:p>
      <w:r>
        <w:t>Romeris waits. Nothing follows.</w:t>
      </w:r>
    </w:p>
    <w:p>
      <w:r>
        <w:t>He reaches forward and closes Backbreaker's eyes. Then sits back on his heels, his knees in the same mud.</w:t>
      </w:r>
    </w:p>
    <w:p>
      <w:r>
        <w:t>Behind him lies the Young Knight. For a while, Romeris does not turn.</w:t>
      </w:r>
    </w:p>
    <w:p>
      <w:r>
        <w:t>Only water dripping into the mud.</w:t>
      </w:r>
    </w:p>
    <w:p>
      <w:r>
        <w:t>Romeris rises. Crosses the few paces to the Young Knight and kneels beside him.</w:t>
      </w:r>
    </w:p>
    <w:p>
      <w:r>
        <w:t>He frees the silver clover from beneath the boy's shoulder. Straightens it against his chest.</w:t>
      </w:r>
    </w:p>
    <w:p>
      <w:r>
        <w:t>The broken hilt lies beyond his open hand.</w:t>
      </w:r>
    </w:p>
    <w:p>
      <w:r>
        <w:t>Romeris picks it up. Blood darkens the jagged steel above the guard. He looks toward Backbreaker, then back at the young man.</w:t>
      </w:r>
    </w:p>
    <w:p>
      <w:r>
        <w:t>He sets the hilt on a clean fold of his cloak.</w:t>
      </w:r>
    </w:p>
    <w:p>
      <w:r>
        <w:t>A longer piece of blade rests against the wall. Romeris reaches for it. Then another, half-buried beneath the boy's boot.</w:t>
      </w:r>
    </w:p>
    <w:p>
      <w:r>
        <w:t>He gathers them one at a time. His hands move carefully now.</w:t>
      </w:r>
    </w:p>
    <w:p>
      <w:r>
        <w:t>The pieces do not quite meet. A sliver is missing.</w:t>
      </w:r>
    </w:p>
    <w:p>
      <w:r>
        <w:t>He searches the mud until he finds it.</w:t>
      </w:r>
    </w:p>
    <w:p>
      <w:r>
        <w:t>At the entrance, a squire takes a step inside. Romeris looks up. The boy stops, waiting.</w:t>
      </w:r>
    </w:p>
    <w:p>
      <w:r>
        <w:t>Romeris makes room beside him.</w:t>
      </w:r>
    </w:p>
    <w:p>
      <w:r>
        <w:t>Together, they spread the cloak over the Young Knight's body, leaving the gathered fragments on a separate fold.</w:t>
      </w:r>
    </w:p>
    <w:p>
      <w:r>
        <w:t>Romeris does not try to make the sword whole. He wraps the pieces as they are and rests the bundle beside the boy.</w:t>
      </w:r>
    </w:p>
    <w:p>
      <w:r>
        <w:t>His hand remains on it.</w:t>
      </w:r>
    </w:p>
    <w:p>
      <w:pPr>
        <w:pStyle w:val="FadeInActionSceneSetting"/>
        <w:rPr>
          <w:b/>
          <w:bCs/>
        </w:rPr>
      </w:pPr>
      <w:r>
        <w:t>EXT. MOUNTAIN CAVE - DAWN</w:t>
      </w:r>
    </w:p>
    <w:p>
      <w:r>
        <w:t>Four figures emerge into a colorless morning.</w:t>
      </w:r>
    </w:p>
    <w:p>
      <w:r>
        <w:t>Romeris and two squires carry the Young Knight on a litter made from their poles and cloaks. The third carries the packs. Two separate bundles of broken steel are lashed across the top.</w:t>
      </w:r>
    </w:p>
    <w:p>
      <w:r>
        <w:t>They stop at the first steep turn. Change their grips. Go on.</w:t>
      </w:r>
    </w:p>
    <w:p>
      <w:pPr>
        <w:pStyle w:val="FadeInActionSceneSetting"/>
        <w:rPr>
          <w:b/>
          <w:bCs/>
        </w:rPr>
      </w:pPr>
      <w:r>
        <w:t>EXT. FOOTHILLS - ROADSIDE SHRINE - DAY</w:t>
      </w:r>
    </w:p>
    <w:p>
      <w:r>
        <w:t>The keeper of the shrine meets them on the path. He sees the litter and opens the gate without asking for payment.</w:t>
      </w:r>
    </w:p>
    <w:p>
      <w:r>
        <w:t>Romeris helps lower it beneath the roof. Nearby stands the bench where Voss waited.</w:t>
      </w:r>
    </w:p>
    <w:p>
      <w:pPr>
        <w:pStyle w:val="CharacterName"/>
      </w:pPr>
      <w:r>
        <w:t>SHRINE KEEPER</w:t>
      </w:r>
    </w:p>
    <w:p>
      <w:pPr>
        <w:pStyle w:val="Dialogue"/>
      </w:pPr>
      <w:r>
        <w:t>Your man went south with a grain wagon. Left word. The others made it back to Riproin. The sick lad's still abed.</w:t>
      </w:r>
    </w:p>
    <w:p>
      <w:r>
        <w:t>Romeris nods. His hands remain curled as though holding the poles.</w:t>
      </w:r>
    </w:p>
    <w:p>
      <w:r>
        <w:t>The keeper brings a bowl of food. Romeris gives it to the nearest squire first.</w:t>
      </w:r>
    </w:p>
    <w:p>
      <w:pPr>
        <w:pStyle w:val="FadeInActionSceneSetting"/>
        <w:rPr>
          <w:b/>
          <w:bCs/>
        </w:rPr>
      </w:pPr>
      <w:r>
        <w:t>EXT. SOUTHBOUND ROAD - DAY</w:t>
      </w:r>
    </w:p>
    <w:p>
      <w:r>
        <w:t>A borrowed handcart creaks under the shrouded body. The squires take turns pulling. Romeris walks beside it, steadying the load over stones.</w:t>
      </w:r>
    </w:p>
    <w:p>
      <w:r>
        <w:t>Travelers pass. Nobody knows what to make of them. Nobody cheers.</w:t>
      </w:r>
    </w:p>
    <w:p>
      <w:pPr>
        <w:pStyle w:val="FadeInActionSceneSetting"/>
        <w:rPr>
          <w:b/>
          <w:bCs/>
        </w:rPr>
      </w:pPr>
      <w:r>
        <w:t>EXT. WAY STATION - EVENING</w:t>
      </w:r>
    </w:p>
    <w:p>
      <w:r>
        <w:t>A royal courier is changing horses. Black cloth hangs beneath the badge on his saddle.</w:t>
      </w:r>
    </w:p>
    <w:p>
      <w:r>
        <w:t>Romeris notices it while filling a waterskin.</w:t>
      </w:r>
    </w:p>
    <w:p>
      <w:pPr>
        <w:pStyle w:val="CharacterName"/>
      </w:pPr>
      <w:r>
        <w:t>ROMERIS</w:t>
      </w:r>
    </w:p>
    <w:p>
      <w:pPr>
        <w:pStyle w:val="Dialogue"/>
      </w:pPr>
      <w:r>
        <w:t>Who died?</w:t>
      </w:r>
    </w:p>
    <w:p>
      <w:r>
        <w:t>The courier takes in his travel-stained clothes.</w:t>
      </w:r>
    </w:p>
    <w:p>
      <w:pPr>
        <w:pStyle w:val="CharacterName"/>
      </w:pPr>
      <w:r>
        <w:t>COURIER</w:t>
      </w:r>
    </w:p>
    <w:p>
      <w:pPr>
        <w:pStyle w:val="Dialogue"/>
      </w:pPr>
      <w:r>
        <w:t>The King. Twelve days ago.</w:t>
      </w:r>
    </w:p>
    <w:p>
      <w:r>
        <w:t>Water runs over Romeris's fingers.</w:t>
      </w:r>
    </w:p>
    <w:p>
      <w:pPr>
        <w:pStyle w:val="CharacterName"/>
      </w:pPr>
      <w:r>
        <w:t>COURIER</w:t>
      </w:r>
    </w:p>
    <w:p>
      <w:pPr>
        <w:pStyle w:val="Dialogue"/>
      </w:pPr>
      <w:r>
        <w:t>His son has taken the oath. The succession was peaceful.</w:t>
      </w:r>
    </w:p>
    <w:p>
      <w:r>
        <w:t>Romeris closes the waterskin. Checks the stopper a second time.</w:t>
      </w:r>
    </w:p>
    <w:p>
      <w:pPr>
        <w:pStyle w:val="CharacterName"/>
      </w:pPr>
      <w:r>
        <w:t>COURIER</w:t>
      </w:r>
    </w:p>
    <w:p>
      <w:pPr>
        <w:pStyle w:val="Dialogue"/>
      </w:pPr>
      <w:r>
        <w:t>You served him?</w:t>
      </w:r>
    </w:p>
    <w:p>
      <w:pPr>
        <w:pStyle w:val="CharacterName"/>
      </w:pPr>
      <w:r>
        <w:t>ROMERIS</w:t>
      </w:r>
    </w:p>
    <w:p>
      <w:pPr>
        <w:pStyle w:val="Dialogue"/>
      </w:pPr>
      <w:r>
        <w:t>Yes.</w:t>
      </w:r>
    </w:p>
    <w:p>
      <w:r>
        <w:t>The courier mounts and rides on. Romeris remains by the trough.</w:t>
      </w:r>
    </w:p>
    <w:p>
      <w:r>
        <w:t>He reaches inside his coat and takes out the village headman's letter. Its folds have nearly worn through.</w:t>
      </w:r>
    </w:p>
    <w:p>
      <w:r>
        <w:t>Behind him, a squire waits beside the cart. Romeris puts the letter away and goes to help.</w:t>
      </w:r>
    </w:p>
    <w:p>
      <w:pPr>
        <w:pStyle w:val="FadeInActionSceneSetting"/>
        <w:rPr>
          <w:b/>
          <w:bCs/>
        </w:rPr>
      </w:pPr>
      <w:r>
        <w:t>EXT. CAPITAL - OUTER GATE - DAY</w:t>
      </w:r>
    </w:p>
    <w:p>
      <w:r>
        <w:t>The gates open onto the descending passage. Black banners stir above them.</w:t>
      </w:r>
    </w:p>
    <w:p>
      <w:r>
        <w:t>Romeris leads the cart out of the desert glare. The three squires follow beneath the arch.</w:t>
      </w:r>
    </w:p>
    <w:p>
      <w:pPr>
        <w:pStyle w:val="FadeInActionSceneSetting"/>
        <w:rPr>
          <w:b/>
          <w:bCs/>
        </w:rPr>
      </w:pPr>
      <w:r>
        <w:t>INT. PALACE - AUDIENCE CHAMBER - DAY</w:t>
      </w:r>
    </w:p>
    <w:p>
      <w:r>
        <w:t>The Prince sits on his father's throne. The crown fits. He keeps touching its rim as though checking.</w:t>
      </w:r>
    </w:p>
    <w:p>
      <w:r>
        <w:t>Romeris stands below him, washed but hollow-eyed. His armor has been mended with plain fittings.</w:t>
      </w:r>
    </w:p>
    <w:p>
      <w:r>
        <w:t>The NEW KING rises at the sight of him. Comes down the steps and takes his arms.</w:t>
      </w:r>
    </w:p>
    <w:p>
      <w:pPr>
        <w:pStyle w:val="CharacterName"/>
      </w:pPr>
      <w:r>
        <w:t>NEW KING</w:t>
      </w:r>
    </w:p>
    <w:p>
      <w:pPr>
        <w:pStyle w:val="Dialogue"/>
      </w:pPr>
      <w:r>
        <w:t>You're home.</w:t>
      </w:r>
    </w:p>
    <w:p>
      <w:r>
        <w:t>Romeris bows his head. For a moment, his friend holds on.</w:t>
      </w:r>
    </w:p>
    <w:p>
      <w:pPr>
        <w:pStyle w:val="CharacterName"/>
      </w:pPr>
      <w:r>
        <w:t>NEW KING</w:t>
      </w:r>
    </w:p>
    <w:p>
      <w:pPr>
        <w:pStyle w:val="Dialogue"/>
      </w:pPr>
      <w:r>
        <w:t>They say Backbreaker is dead.</w:t>
      </w:r>
    </w:p>
    <w:p>
      <w:pPr>
        <w:pStyle w:val="CharacterName"/>
      </w:pPr>
      <w:r>
        <w:t>ROMERIS</w:t>
      </w:r>
    </w:p>
    <w:p>
      <w:pPr>
        <w:pStyle w:val="Dialogue"/>
      </w:pPr>
      <w:r>
        <w:t>The Knight of Clover killed him. Died doing it.</w:t>
      </w:r>
    </w:p>
    <w:p>
      <w:r>
        <w:t>The new King glances toward the waiting clerks.</w:t>
      </w:r>
    </w:p>
    <w:p>
      <w:pPr>
        <w:pStyle w:val="CharacterName"/>
      </w:pPr>
      <w:r>
        <w:t>NEW KING</w:t>
      </w:r>
    </w:p>
    <w:p>
      <w:pPr>
        <w:pStyle w:val="Dialogue"/>
      </w:pPr>
      <w:r>
        <w:t>We will record his service.</w:t>
      </w:r>
    </w:p>
    <w:p>
      <w:pPr>
        <w:pStyle w:val="CharacterName"/>
      </w:pPr>
      <w:r>
        <w:t>ROMERIS</w:t>
      </w:r>
    </w:p>
    <w:p>
      <w:pPr>
        <w:pStyle w:val="Dialogue"/>
      </w:pPr>
      <w:r>
        <w:t>And Halwick. Garran. I have their names here.</w:t>
      </w:r>
    </w:p>
    <w:p>
      <w:r>
        <w:t>He produces folded papers. The new King takes them himself.</w:t>
      </w:r>
    </w:p>
    <w:p>
      <w:pPr>
        <w:pStyle w:val="CharacterName"/>
      </w:pPr>
      <w:r>
        <w:t>NEW KING</w:t>
      </w:r>
    </w:p>
    <w:p>
      <w:pPr>
        <w:pStyle w:val="Dialogue"/>
      </w:pPr>
      <w:r>
        <w:t>You brought the others back. You ended it.</w:t>
      </w:r>
    </w:p>
    <w:p>
      <w:r>
        <w:t>Romeris does not answer.</w:t>
      </w:r>
    </w:p>
    <w:p>
      <w:r>
        <w:t>The new King dismisses the clerks with a gesture. When the doors close, his voice softens.</w:t>
      </w:r>
    </w:p>
    <w:p>
      <w:pPr>
        <w:pStyle w:val="CharacterName"/>
      </w:pPr>
      <w:r>
        <w:t>NEW KING</w:t>
      </w:r>
    </w:p>
    <w:p>
      <w:pPr>
        <w:pStyle w:val="Dialogue"/>
      </w:pPr>
      <w:r>
        <w:t>I wanted you here when it happened.</w:t>
      </w:r>
    </w:p>
    <w:p>
      <w:pPr>
        <w:pStyle w:val="CharacterName"/>
      </w:pPr>
      <w:r>
        <w:t>ROMERIS</w:t>
      </w:r>
    </w:p>
    <w:p>
      <w:pPr>
        <w:pStyle w:val="Dialogue"/>
      </w:pPr>
      <w:r>
        <w:t>I'm sorry I wasn't.</w:t>
      </w:r>
    </w:p>
    <w:p>
      <w:pPr>
        <w:pStyle w:val="CharacterName"/>
      </w:pPr>
      <w:r>
        <w:t>NEW KING</w:t>
      </w:r>
    </w:p>
    <w:p>
      <w:pPr>
        <w:pStyle w:val="Dialogue"/>
      </w:pPr>
      <w:r>
        <w:t>Everyone watched me. Even before he was cold. Waiting to see whether I knew what to do.</w:t>
      </w:r>
    </w:p>
    <w:p>
      <w:r>
        <w:t>He looks back at the throne, then makes himself smile.</w:t>
      </w:r>
    </w:p>
    <w:p>
      <w:pPr>
        <w:pStyle w:val="CharacterName"/>
      </w:pPr>
      <w:r>
        <w:t>NEW KING</w:t>
      </w:r>
    </w:p>
    <w:p>
      <w:pPr>
        <w:pStyle w:val="Dialogue"/>
      </w:pPr>
      <w:r>
        <w:t>Stay. Take command of the household knights. Rooms here. A seat at council. Whatever staff you need.</w:t>
      </w:r>
    </w:p>
    <w:p>
      <w:r>
        <w:t>Romeris looks around the room. The light falls exactly where it did before.</w:t>
      </w:r>
    </w:p>
    <w:p>
      <w:pPr>
        <w:pStyle w:val="CharacterName"/>
      </w:pPr>
      <w:r>
        <w:t>NEW KING</w:t>
      </w:r>
    </w:p>
    <w:p>
      <w:pPr>
        <w:pStyle w:val="Dialogue"/>
      </w:pPr>
      <w:r>
        <w:t>No more sleeping in the rain. I promised you, remember?</w:t>
      </w:r>
    </w:p>
    <w:p>
      <w:pPr>
        <w:pStyle w:val="CharacterName"/>
      </w:pPr>
      <w:r>
        <w:t>ROMERIS</w:t>
      </w:r>
    </w:p>
    <w:p>
      <w:pPr>
        <w:pStyle w:val="Dialogue"/>
      </w:pPr>
      <w:r>
        <w:t>I remember.</w:t>
      </w:r>
    </w:p>
    <w:p>
      <w:r>
        <w:t>The new King waits for the smile that should follow.</w:t>
      </w:r>
    </w:p>
    <w:p>
      <w:pPr>
        <w:pStyle w:val="CharacterName"/>
      </w:pPr>
      <w:r>
        <w:t>ROMERIS</w:t>
      </w:r>
    </w:p>
    <w:p>
      <w:pPr>
        <w:pStyle w:val="Dialogue"/>
      </w:pPr>
      <w:r>
        <w:t>I can't take it.</w:t>
      </w:r>
    </w:p>
    <w:p>
      <w:pPr>
        <w:pStyle w:val="CharacterName"/>
      </w:pPr>
      <w:r>
        <w:t>NEW KING</w:t>
      </w:r>
    </w:p>
    <w:p>
      <w:pPr>
        <w:pStyle w:val="Dialogue"/>
      </w:pPr>
      <w:r>
        <w:t>You don't have to decide today.</w:t>
      </w:r>
    </w:p>
    <w:p>
      <w:pPr>
        <w:pStyle w:val="CharacterName"/>
      </w:pPr>
      <w:r>
        <w:t>ROMERIS</w:t>
      </w:r>
    </w:p>
    <w:p>
      <w:pPr>
        <w:pStyle w:val="Dialogue"/>
      </w:pPr>
      <w:r>
        <w:t>I've had the whole road.</w:t>
      </w:r>
    </w:p>
    <w:p>
      <w:r>
        <w:t>He lays the headman's letter beside the new King's papers.</w:t>
      </w:r>
    </w:p>
    <w:p>
      <w:pPr>
        <w:pStyle w:val="CharacterName"/>
      </w:pPr>
      <w:r>
        <w:t>ROMERIS</w:t>
      </w:r>
    </w:p>
    <w:p>
      <w:pPr>
        <w:pStyle w:val="Dialogue"/>
      </w:pPr>
      <w:r>
        <w:t>Your father gave me that. He wanted me to see the people who wrote to him.</w:t>
      </w:r>
    </w:p>
    <w:p>
      <w:pPr>
        <w:pStyle w:val="CharacterName"/>
      </w:pPr>
      <w:r>
        <w:t>NEW KING</w:t>
      </w:r>
    </w:p>
    <w:p>
      <w:pPr>
        <w:pStyle w:val="Dialogue"/>
      </w:pPr>
      <w:r>
        <w:t>And I need someone I trust beside me. You could help them from here.</w:t>
      </w:r>
    </w:p>
    <w:p>
      <w:pPr>
        <w:pStyle w:val="CharacterName"/>
      </w:pPr>
      <w:r>
        <w:t>ROMERIS</w:t>
      </w:r>
    </w:p>
    <w:p>
      <w:pPr>
        <w:pStyle w:val="Dialogue"/>
      </w:pPr>
      <w:r>
        <w:t>Perhaps. But I know what I do here. I let someone else go.</w:t>
      </w:r>
    </w:p>
    <w:p>
      <w:r>
        <w:t>The new King looks down at the letter.</w:t>
      </w:r>
    </w:p>
    <w:p>
      <w:pPr>
        <w:pStyle w:val="CharacterName"/>
      </w:pPr>
      <w:r>
        <w:t>ROMERIS</w:t>
      </w:r>
    </w:p>
    <w:p>
      <w:pPr>
        <w:pStyle w:val="Dialogue"/>
      </w:pPr>
      <w:r>
        <w:t>There's no knight in Clover now.</w:t>
      </w:r>
    </w:p>
    <w:p>
      <w:pPr>
        <w:pStyle w:val="CharacterName"/>
      </w:pPr>
      <w:r>
        <w:t>NEW KING</w:t>
      </w:r>
    </w:p>
    <w:p>
      <w:pPr>
        <w:pStyle w:val="Dialogue"/>
      </w:pPr>
      <w:r>
        <w:t>I'll appoint one.</w:t>
      </w:r>
    </w:p>
    <w:p>
      <w:pPr>
        <w:pStyle w:val="CharacterName"/>
      </w:pPr>
      <w:r>
        <w:t>ROMERIS</w:t>
      </w:r>
    </w:p>
    <w:p>
      <w:pPr>
        <w:pStyle w:val="Dialogue"/>
      </w:pPr>
      <w:r>
        <w:t>Appoint me.</w:t>
      </w:r>
    </w:p>
    <w:p>
      <w:r>
        <w:t>His friend searches his face. There is no joke waiting behind it.</w:t>
      </w:r>
    </w:p>
    <w:p>
      <w:pPr>
        <w:pStyle w:val="CharacterName"/>
      </w:pPr>
      <w:r>
        <w:t>NEW KING</w:t>
      </w:r>
    </w:p>
    <w:p>
      <w:pPr>
        <w:pStyle w:val="Dialogue"/>
      </w:pPr>
      <w:r>
        <w:t>After all this, that's what you want?</w:t>
      </w:r>
    </w:p>
    <w:p>
      <w:pPr>
        <w:pStyle w:val="CharacterName"/>
      </w:pPr>
      <w:r>
        <w:t>ROMERIS</w:t>
      </w:r>
    </w:p>
    <w:p>
      <w:pPr>
        <w:pStyle w:val="Dialogue"/>
      </w:pPr>
      <w:r>
        <w:t>They need someone to stay.</w:t>
      </w:r>
    </w:p>
    <w:p>
      <w:r>
        <w:t>The new King walks a few paces away. Turns back.</w:t>
      </w:r>
    </w:p>
    <w:p>
      <w:pPr>
        <w:pStyle w:val="CharacterName"/>
      </w:pPr>
      <w:r>
        <w:t>NEW KING</w:t>
      </w:r>
    </w:p>
    <w:p>
      <w:pPr>
        <w:pStyle w:val="Dialogue"/>
      </w:pPr>
      <w:r>
        <w:t>Will you at least write?</w:t>
      </w:r>
    </w:p>
    <w:p>
      <w:pPr>
        <w:pStyle w:val="CharacterName"/>
      </w:pPr>
      <w:r>
        <w:t>ROMERIS</w:t>
      </w:r>
    </w:p>
    <w:p>
      <w:pPr>
        <w:pStyle w:val="Dialogue"/>
      </w:pPr>
      <w:r>
        <w:t>If you'll read it.</w:t>
      </w:r>
    </w:p>
    <w:p>
      <w:r>
        <w:t>A small smile passes between them, then fades.</w:t>
      </w:r>
    </w:p>
    <w:p>
      <w:pPr>
        <w:pStyle w:val="CharacterName"/>
      </w:pPr>
      <w:r>
        <w:t>ROMERIS</w:t>
      </w:r>
    </w:p>
    <w:p>
      <w:pPr>
        <w:pStyle w:val="Dialogue"/>
      </w:pPr>
      <w:r>
        <w:t>There's something else I must put in the report. In Riproin. What I did to a prisoner.</w:t>
      </w:r>
    </w:p>
    <w:p>
      <w:r>
        <w:t>The new King looks up. Romeris stays where he is.</w:t>
      </w:r>
    </w:p>
    <w:p>
      <w:pPr>
        <w:pStyle w:val="FadeInActionSceneSetting"/>
        <w:rPr>
          <w:b/>
          <w:bCs/>
        </w:rPr>
      </w:pPr>
      <w:r>
        <w:t>INT. PALACE - PASSAGE OUTSIDE THE HALL - DAY</w:t>
      </w:r>
    </w:p>
    <w:p>
      <w:r>
        <w:t>The three squires wait beside the two cloth bundles. Beyond them, attendants carry the Young Knight's shrouded body toward a covered wagon.</w:t>
      </w:r>
    </w:p>
    <w:p>
      <w:r>
        <w:t>Romeris emerges with a sealed appointment. He tucks it away and kneels beside the younger squire.</w:t>
      </w:r>
    </w:p>
    <w:p>
      <w:r>
        <w:t>He opens the bundle containing the Young Knight's sword. Short hilt. Long fragment. Small splinters of steel.</w:t>
      </w:r>
    </w:p>
    <w:p>
      <w:pPr>
        <w:pStyle w:val="CharacterName"/>
      </w:pPr>
      <w:r>
        <w:t>ROMERIS</w:t>
      </w:r>
    </w:p>
    <w:p>
      <w:pPr>
        <w:pStyle w:val="Dialogue"/>
      </w:pPr>
      <w:r>
        <w:t>Take this into the Hall. The keeper has the order.</w:t>
      </w:r>
    </w:p>
    <w:p>
      <w:r>
        <w:t>The squire stares at it.</w:t>
      </w:r>
    </w:p>
    <w:p>
      <w:pPr>
        <w:pStyle w:val="CharacterName"/>
      </w:pPr>
      <w:r>
        <w:t>SQUIRE</w:t>
      </w:r>
    </w:p>
    <w:p>
      <w:pPr>
        <w:pStyle w:val="Dialogue"/>
      </w:pPr>
      <w:r>
        <w:t>It's broken.</w:t>
      </w:r>
    </w:p>
    <w:p>
      <w:pPr>
        <w:pStyle w:val="CharacterName"/>
      </w:pPr>
      <w:r>
        <w:t>ROMERIS</w:t>
      </w:r>
    </w:p>
    <w:p>
      <w:pPr>
        <w:pStyle w:val="Dialogue"/>
      </w:pPr>
      <w:r>
        <w:t>That's how he carried it. When he finished what we couldn't.</w:t>
      </w:r>
    </w:p>
    <w:p>
      <w:r>
        <w:t>The boy reaches for the long piece, trying to align it with the hilt.</w:t>
      </w:r>
    </w:p>
    <w:p>
      <w:pPr>
        <w:pStyle w:val="CharacterName"/>
      </w:pPr>
      <w:r>
        <w:t>ROMERIS</w:t>
      </w:r>
    </w:p>
    <w:p>
      <w:pPr>
        <w:pStyle w:val="Dialogue"/>
      </w:pPr>
      <w:r>
        <w:t>Leave it as it is.</w:t>
      </w:r>
    </w:p>
    <w:p>
      <w:r>
        <w:t>Romeris lifts the other bundle -- the Old Knight's sword -- and carries it toward the wagon.</w:t>
      </w:r>
    </w:p>
    <w:p>
      <w:r>
        <w:t>The squires take the younger man's fragments into the Hall together.</w:t>
      </w:r>
    </w:p>
    <w:p>
      <w:pPr>
        <w:pStyle w:val="FadeInActionSceneSetting"/>
        <w:rPr>
          <w:b/>
          <w:bCs/>
        </w:rPr>
      </w:pPr>
      <w:r>
        <w:t>INT. PALACE - HALL OF SWORDS - DAY</w:t>
      </w:r>
    </w:p>
    <w:p>
      <w:r>
        <w:t>A keeper unwraps the steel beneath a vacant section of wall.</w:t>
      </w:r>
    </w:p>
    <w:p>
      <w:r>
        <w:t>He measures each piece. Fits separate supports for the hilt, the blade, the smallest shard.</w:t>
      </w:r>
    </w:p>
    <w:p>
      <w:r>
        <w:t>The squire watches him hesitate over the gap.</w:t>
      </w:r>
    </w:p>
    <w:p>
      <w:pPr>
        <w:pStyle w:val="CharacterName"/>
      </w:pPr>
      <w:r>
        <w:t>SQUIRE</w:t>
      </w:r>
    </w:p>
    <w:p>
      <w:pPr>
        <w:pStyle w:val="Dialogue"/>
      </w:pPr>
      <w:r>
        <w:t>All of it. Just like that.</w:t>
      </w:r>
    </w:p>
    <w:p>
      <w:r>
        <w:t>The keeper nods.</w:t>
      </w:r>
    </w:p>
    <w:p>
      <w:r>
        <w:t>Along the wall hangs Backbreaker's old sword, straight and whole above its inscription. Farther down, the new mounts hold the broken weapon with daylight visible between its pieces.</w:t>
      </w:r>
    </w:p>
    <w:p>
      <w:r>
        <w:t>Beneath them: THE KNIGHT OF CLOVER.</w:t>
      </w:r>
    </w:p>
    <w:p>
      <w:pPr>
        <w:pStyle w:val="FadeInActionSceneSetting"/>
        <w:rPr>
          <w:b/>
          <w:bCs/>
        </w:rPr>
      </w:pPr>
      <w:r>
        <w:t>EXT. CLOVER - TOWN SQUARE - DAY</w:t>
      </w:r>
    </w:p>
    <w:p>
      <w:r>
        <w:t>Romeris rides into Clover at a walk. A covered wagon follows, driven by one of the squires.</w:t>
      </w:r>
    </w:p>
    <w:p>
      <w:r>
        <w:t>Hammering from the bakery. New beams above the old oven. Eda and a neighbor carry boards across the square.</w:t>
      </w:r>
    </w:p>
    <w:p>
      <w:r>
        <w:t>Romeris wears a plain cloak. His armor is sound, without polish or ornament. He dismounts before anyone comes to meet him.</w:t>
      </w:r>
    </w:p>
    <w:p>
      <w:r>
        <w:t>Tessa sees the wagon. Then Romeris's face.</w:t>
      </w:r>
    </w:p>
    <w:p>
      <w:r>
        <w:t>She sets down what she is carrying.</w:t>
      </w:r>
    </w:p>
    <w:p>
      <w:pPr>
        <w:pStyle w:val="FadeInActionSceneSetting"/>
        <w:rPr>
          <w:b/>
          <w:bCs/>
        </w:rPr>
      </w:pPr>
      <w:r>
        <w:t>EXT. CLOVER - BURIAL GROUND - DAY</w:t>
      </w:r>
    </w:p>
    <w:p>
      <w:r>
        <w:t>Fresh earth beside the Old Knight's grave.</w:t>
      </w:r>
    </w:p>
    <w:p>
      <w:r>
        <w:t>Romeris lays the teacher's wrapped sword at the foot of the older stone. He stands between the two graves, then turns toward the people waiting beyond them.</w:t>
      </w:r>
    </w:p>
    <w:p>
      <w:r>
        <w:t>Tessa gives him a shovel. He takes it.</w:t>
      </w:r>
    </w:p>
    <w:p>
      <w:pPr>
        <w:pStyle w:val="FadeInActionSceneSetting"/>
        <w:rPr>
          <w:b/>
          <w:bCs/>
        </w:rPr>
      </w:pPr>
      <w:r>
        <w:t>EXT. CLOVER - TRAINING GROUND - MORNING</w:t>
      </w:r>
    </w:p>
    <w:p>
      <w:r>
        <w:t>Some days later. Steel no longer rings across the trampled grass.</w:t>
      </w:r>
    </w:p>
    <w:p>
      <w:r>
        <w:t>Nell swings a wooden sword at a sack tied to a post. She overreaches, turns halfway around and nearly falls.</w:t>
      </w:r>
    </w:p>
    <w:p>
      <w:r>
        <w:t>Romeris stops on the path with a bucket in each hand.</w:t>
      </w:r>
    </w:p>
    <w:p>
      <w:pPr>
        <w:pStyle w:val="CharacterName"/>
      </w:pPr>
      <w:r>
        <w:t>ROMERIS</w:t>
      </w:r>
    </w:p>
    <w:p>
      <w:pPr>
        <w:pStyle w:val="Dialogue"/>
      </w:pPr>
      <w:r>
        <w:t>Bring your back foot closer.</w:t>
      </w:r>
    </w:p>
    <w:p>
      <w:r>
        <w:t>She looks over. Tries again. Hits the sack, but the blow pulls her forward.</w:t>
      </w:r>
    </w:p>
    <w:p>
      <w:r>
        <w:t>He sets down the buckets.</w:t>
      </w:r>
    </w:p>
    <w:p>
      <w:pPr>
        <w:pStyle w:val="CharacterName"/>
      </w:pPr>
      <w:r>
        <w:t>NELL</w:t>
      </w:r>
    </w:p>
    <w:p>
      <w:pPr>
        <w:pStyle w:val="Dialogue"/>
      </w:pPr>
      <w:r>
        <w:t>Are you staying?</w:t>
      </w:r>
    </w:p>
    <w:p>
      <w:pPr>
        <w:pStyle w:val="CharacterName"/>
      </w:pPr>
      <w:r>
        <w:t>ROMERIS</w:t>
      </w:r>
    </w:p>
    <w:p>
      <w:pPr>
        <w:pStyle w:val="Dialogue"/>
      </w:pPr>
      <w:r>
        <w:t>Yes.</w:t>
      </w:r>
    </w:p>
    <w:p>
      <w:pPr>
        <w:pStyle w:val="CharacterName"/>
      </w:pPr>
      <w:r>
        <w:t>NELL</w:t>
      </w:r>
    </w:p>
    <w:p>
      <w:pPr>
        <w:pStyle w:val="Dialogue"/>
      </w:pPr>
      <w:r>
        <w:t>Mother says you were important at the palace.</w:t>
      </w:r>
    </w:p>
    <w:p>
      <w:r>
        <w:t>He approaches the post and moves it clear of a root.</w:t>
      </w:r>
    </w:p>
    <w:p>
      <w:pPr>
        <w:pStyle w:val="CharacterName"/>
      </w:pPr>
      <w:r>
        <w:t>ROMERIS</w:t>
      </w:r>
    </w:p>
    <w:p>
      <w:pPr>
        <w:pStyle w:val="Dialogue"/>
      </w:pPr>
      <w:r>
        <w:t>I spent a lot of time there.</w:t>
      </w:r>
    </w:p>
    <w:p>
      <w:r>
        <w:t>Nell offers him the wooden sword. He holds up his empty hands instead.</w:t>
      </w:r>
    </w:p>
    <w:p>
      <w:pPr>
        <w:pStyle w:val="CharacterName"/>
      </w:pPr>
      <w:r>
        <w:t>ROMERIS</w:t>
      </w:r>
    </w:p>
    <w:p>
      <w:pPr>
        <w:pStyle w:val="Dialogue"/>
      </w:pPr>
      <w:r>
        <w:t>Show me where your feet go.</w:t>
      </w:r>
    </w:p>
    <w:p>
      <w:r>
        <w:t>She places them carefully. He nudges one boot sideways with his own.</w:t>
      </w:r>
    </w:p>
    <w:p>
      <w:pPr>
        <w:pStyle w:val="CharacterName"/>
      </w:pPr>
      <w:r>
        <w:t>ROMERIS</w:t>
      </w:r>
    </w:p>
    <w:p>
      <w:pPr>
        <w:pStyle w:val="Dialogue"/>
      </w:pPr>
      <w:r>
        <w:t>Now move. Don't hit anything yet.</w:t>
      </w:r>
    </w:p>
    <w:p>
      <w:pPr>
        <w:pStyle w:val="FadeInActionSceneSetting"/>
        <w:rPr>
          <w:b/>
          <w:bCs/>
        </w:rPr>
      </w:pPr>
      <w:r>
        <w:t>EXT. CLOVER - TRAINING GROUND - MORNING</w:t>
      </w:r>
    </w:p>
    <w:p>
      <w:r>
        <w:t>Later in the season. The sack has been patched. Nell's wooden sword is worn smooth at the grip.</w:t>
      </w:r>
    </w:p>
    <w:p>
      <w:r>
        <w:t>She advances on Romeris, who carries a practice stick. He turns her first cut aside. She recovers instead of stumbling.</w:t>
      </w:r>
    </w:p>
    <w:p>
      <w:r>
        <w:t>He gives a small nod. She smiles, then attacks too quickly. He steps clear.</w:t>
      </w:r>
    </w:p>
    <w:p>
      <w:pPr>
        <w:pStyle w:val="CharacterName"/>
      </w:pPr>
      <w:r>
        <w:t>ROMERIS</w:t>
      </w:r>
    </w:p>
    <w:p>
      <w:pPr>
        <w:pStyle w:val="Dialogue"/>
      </w:pPr>
      <w:r>
        <w:t>Again. You have time.</w:t>
      </w:r>
    </w:p>
    <w:p>
      <w:r>
        <w:t>Beyond them, new roofs rise over Clover. Someone calls his name from the path.</w:t>
      </w:r>
    </w:p>
    <w:p>
      <w:r>
        <w:t>Romeris lowers the stick and listens. Nell waits. When he turns back, she has lowered her sword too.</w:t>
      </w:r>
    </w:p>
    <w:p>
      <w:pPr>
        <w:pStyle w:val="FadeInActionSceneSetting"/>
        <w:rPr>
          <w:b/>
          <w:bCs/>
        </w:rPr>
      </w:pPr>
      <w:r>
        <w:t>INT. PALACE - HALL OF SWORDS - DAY</w:t>
      </w:r>
    </w:p>
    <w:p>
      <w:r>
        <w:t>Visitors move along the walls. Their footsteps slow at the shattered blade.</w:t>
      </w:r>
    </w:p>
    <w:p>
      <w:r>
        <w:t>A child leans closer to the gap. The adult beside him starts to speak, then reads the name beneath it.</w:t>
      </w:r>
    </w:p>
    <w:p>
      <w:pPr>
        <w:pStyle w:val="FadeInActionSceneSetting"/>
        <w:rPr>
          <w:b/>
          <w:bCs/>
        </w:rPr>
      </w:pPr>
      <w:r>
        <w:t>EXT. CLOVER - TRAINING GROUND - MORNING</w:t>
      </w:r>
    </w:p>
    <w:p>
      <w:r>
        <w:t>Nell gets past Romeris's guard. The wooden point stops against his coat.</w:t>
      </w:r>
    </w:p>
    <w:p>
      <w:r>
        <w:t>He looks down at it. Then at her.</w:t>
      </w:r>
    </w:p>
    <w:p>
      <w:r>
        <w:t>She lowers the sword without being told.</w:t>
      </w:r>
    </w:p>
    <w:p>
      <w:r>
        <w:t>Romeris steps back and gives her room to begin again.</w:t>
      </w:r>
    </w:p>
    <w:p>
      <w:pPr>
        <w:pStyle w:val="FadeInActionSceneSetting"/>
        <w:rPr>
          <w:b/>
          <w:bCs/>
        </w:rPr>
      </w:pPr>
      <w:r>
        <w:t>INT. PALACE - HALL OF SWORDS - DAY</w:t>
      </w:r>
    </w:p>
    <w:p>
      <w:r>
        <w:t>The broken sword hangs among the others.</w:t>
      </w:r>
    </w:p>
    <w:p>
      <w:r>
        <w:t>Each piece has its place. Nothing bridges the empty space between them.</w:t>
      </w:r>
    </w:p>
    <w:p>
      <w:pPr>
        <w:pStyle w:val="Transition"/>
      </w:pPr>
      <w:r>
        <w:t>FADE OUT.</w:t>
      </w:r>
    </w:p>
    <w:p>
      <w:r>
        <w:t>THE END</w:t>
      </w:r>
    </w:p>
    <w:sectPr w:rsidR="000A568E" w:rsidRPr="00DD531D">
      <w:headerReference w:type="default" r:id="rId11"/>
      <w:pgSz w:w="12240" w:h="15840"/>
      <w:pgMar w:top="1272" w:right="1440" w:bottom="720" w:left="1440" w:header="720" w:footer="720" w:gutter="0"/>
      <w:cols w:space="72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B83C7" w14:textId="77777777" w:rsidR="00AE7889" w:rsidRDefault="00AE7889">
      <w:pPr>
        <w:spacing w:after="0" w:line="240" w:lineRule="auto"/>
      </w:pPr>
      <w:r>
        <w:separator/>
      </w:r>
    </w:p>
  </w:endnote>
  <w:endnote w:type="continuationSeparator" w:id="0">
    <w:p w14:paraId="7B851067" w14:textId="77777777" w:rsidR="00AE7889" w:rsidRDefault="00AE7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nt526">
    <w:altName w:val="Calibri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PingFang SC">
    <w:charset w:val="01"/>
    <w:family w:val="auto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97F82" w14:textId="77777777" w:rsidR="00AE7889" w:rsidRDefault="00AE7889">
      <w:pPr>
        <w:spacing w:after="0" w:line="240" w:lineRule="auto"/>
      </w:pPr>
      <w:r>
        <w:separator/>
      </w:r>
    </w:p>
  </w:footnote>
  <w:footnote w:type="continuationSeparator" w:id="0">
    <w:p w14:paraId="63A9B9EA" w14:textId="77777777" w:rsidR="00AE7889" w:rsidRDefault="00AE7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780335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CE51024" w14:textId="25296CB3" w:rsidR="00B365A9" w:rsidRDefault="00B365A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71B5BC" w14:textId="77777777" w:rsidR="00B86A45" w:rsidRDefault="00B86A4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  <w:sz w:val="24"/>
        <w:szCs w:val="24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  <w:sz w:val="24"/>
        <w:szCs w:val="24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  <w:sz w:val="24"/>
        <w:szCs w:val="24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  <w:sz w:val="24"/>
        <w:szCs w:val="24"/>
      </w:rPr>
    </w:lvl>
  </w:abstractNum>
  <w:abstractNum w:abstractNumId="2" w15:restartNumberingAfterBreak="0">
    <w:nsid w:val="0C5256E4"/>
    <w:multiLevelType w:val="hybridMultilevel"/>
    <w:tmpl w:val="4E9AD754"/>
    <w:lvl w:ilvl="0" w:tplc="088E6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465A4"/>
      </w:rPr>
    </w:lvl>
    <w:lvl w:ilvl="1" w:tplc="9BE8BC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B66A52"/>
    <w:multiLevelType w:val="multilevel"/>
    <w:tmpl w:val="864A385A"/>
    <w:lvl w:ilvl="0">
      <w:start w:val="1"/>
      <w:numFmt w:val="bullet"/>
      <w:pStyle w:val="TipTextBullet"/>
      <w:lvlText w:val=""/>
      <w:lvlJc w:val="left"/>
      <w:pPr>
        <w:ind w:left="360" w:hanging="360"/>
      </w:pPr>
      <w:rPr>
        <w:rFonts w:ascii="Symbol" w:hAnsi="Symbol" w:hint="default"/>
        <w:color w:val="3465A4"/>
      </w:rPr>
    </w:lvl>
    <w:lvl w:ilvl="1">
      <w:start w:val="1"/>
      <w:numFmt w:val="bullet"/>
      <w:pStyle w:val="TipTextBullet2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A906BD"/>
    <w:multiLevelType w:val="multilevel"/>
    <w:tmpl w:val="50D8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92680">
    <w:abstractNumId w:val="0"/>
  </w:num>
  <w:num w:numId="2" w16cid:durableId="1183477571">
    <w:abstractNumId w:val="1"/>
  </w:num>
  <w:num w:numId="3" w16cid:durableId="1657565967">
    <w:abstractNumId w:val="2"/>
  </w:num>
  <w:num w:numId="4" w16cid:durableId="1184172102">
    <w:abstractNumId w:val="3"/>
  </w:num>
  <w:num w:numId="5" w16cid:durableId="675112455">
    <w:abstractNumId w:val="3"/>
    <w:lvlOverride w:ilvl="0">
      <w:lvl w:ilvl="0">
        <w:start w:val="1"/>
        <w:numFmt w:val="bullet"/>
        <w:pStyle w:val="TipTextBullet"/>
        <w:lvlText w:val=""/>
        <w:lvlJc w:val="left"/>
        <w:pPr>
          <w:ind w:left="360" w:hanging="360"/>
        </w:pPr>
        <w:rPr>
          <w:rFonts w:ascii="Symbol" w:hAnsi="Symbol" w:hint="default"/>
          <w:color w:val="3465A4"/>
        </w:rPr>
      </w:lvl>
    </w:lvlOverride>
    <w:lvlOverride w:ilvl="1">
      <w:lvl w:ilvl="1">
        <w:start w:val="1"/>
        <w:numFmt w:val="bullet"/>
        <w:pStyle w:val="TipTextBullet2"/>
        <w:lvlText w:val="o"/>
        <w:lvlJc w:val="left"/>
        <w:pPr>
          <w:ind w:left="1080" w:hanging="360"/>
        </w:pPr>
        <w:rPr>
          <w:rFonts w:ascii="Courier New" w:hAnsi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6" w16cid:durableId="1529106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SystemFonts/>
  <w:proofState w:spelling="clean" w:grammar="clean"/>
  <w:attachedTemplate r:id="rId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92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542"/>
    <w:rsid w:val="00000CC7"/>
    <w:rsid w:val="000033D6"/>
    <w:rsid w:val="0000363D"/>
    <w:rsid w:val="000106D8"/>
    <w:rsid w:val="000108B9"/>
    <w:rsid w:val="00016DF9"/>
    <w:rsid w:val="0003177A"/>
    <w:rsid w:val="0003448D"/>
    <w:rsid w:val="0003512D"/>
    <w:rsid w:val="00036856"/>
    <w:rsid w:val="000414F5"/>
    <w:rsid w:val="0005088B"/>
    <w:rsid w:val="00053F3A"/>
    <w:rsid w:val="000718D5"/>
    <w:rsid w:val="00072415"/>
    <w:rsid w:val="00075A0E"/>
    <w:rsid w:val="00081DE2"/>
    <w:rsid w:val="00083330"/>
    <w:rsid w:val="00085686"/>
    <w:rsid w:val="0009191A"/>
    <w:rsid w:val="00092C7A"/>
    <w:rsid w:val="00095D65"/>
    <w:rsid w:val="000960EB"/>
    <w:rsid w:val="000A568E"/>
    <w:rsid w:val="000B35E1"/>
    <w:rsid w:val="000B5C39"/>
    <w:rsid w:val="000B6EE7"/>
    <w:rsid w:val="000D25DB"/>
    <w:rsid w:val="000D53A7"/>
    <w:rsid w:val="000E2264"/>
    <w:rsid w:val="000F638B"/>
    <w:rsid w:val="00100F98"/>
    <w:rsid w:val="00104A34"/>
    <w:rsid w:val="0011192D"/>
    <w:rsid w:val="00123AF9"/>
    <w:rsid w:val="00126093"/>
    <w:rsid w:val="00142B33"/>
    <w:rsid w:val="00150BF2"/>
    <w:rsid w:val="00154D91"/>
    <w:rsid w:val="001644D1"/>
    <w:rsid w:val="00166D04"/>
    <w:rsid w:val="00167507"/>
    <w:rsid w:val="00177EC1"/>
    <w:rsid w:val="00194E4E"/>
    <w:rsid w:val="001A066A"/>
    <w:rsid w:val="001A06F8"/>
    <w:rsid w:val="001A2B65"/>
    <w:rsid w:val="001A466E"/>
    <w:rsid w:val="001A6E48"/>
    <w:rsid w:val="001B1BBC"/>
    <w:rsid w:val="001B20F0"/>
    <w:rsid w:val="001C682E"/>
    <w:rsid w:val="001D0814"/>
    <w:rsid w:val="001D68EE"/>
    <w:rsid w:val="001E21C5"/>
    <w:rsid w:val="001E3D2A"/>
    <w:rsid w:val="001F01EC"/>
    <w:rsid w:val="001F150E"/>
    <w:rsid w:val="001F4753"/>
    <w:rsid w:val="001F6210"/>
    <w:rsid w:val="00211020"/>
    <w:rsid w:val="00215FD6"/>
    <w:rsid w:val="00224A78"/>
    <w:rsid w:val="0023561C"/>
    <w:rsid w:val="00235E80"/>
    <w:rsid w:val="002374DF"/>
    <w:rsid w:val="00250AF3"/>
    <w:rsid w:val="00264068"/>
    <w:rsid w:val="002879FC"/>
    <w:rsid w:val="0029441C"/>
    <w:rsid w:val="002A0419"/>
    <w:rsid w:val="002A0636"/>
    <w:rsid w:val="002A74C3"/>
    <w:rsid w:val="002B2815"/>
    <w:rsid w:val="002C0F8F"/>
    <w:rsid w:val="002C38D4"/>
    <w:rsid w:val="002C67CD"/>
    <w:rsid w:val="002D2915"/>
    <w:rsid w:val="002F5AD6"/>
    <w:rsid w:val="0030131E"/>
    <w:rsid w:val="00315FCC"/>
    <w:rsid w:val="00320C7E"/>
    <w:rsid w:val="00327996"/>
    <w:rsid w:val="00344F60"/>
    <w:rsid w:val="00345C5A"/>
    <w:rsid w:val="003479F2"/>
    <w:rsid w:val="00362216"/>
    <w:rsid w:val="00362805"/>
    <w:rsid w:val="00363A7C"/>
    <w:rsid w:val="003654FD"/>
    <w:rsid w:val="00370E47"/>
    <w:rsid w:val="003958B4"/>
    <w:rsid w:val="00397C9F"/>
    <w:rsid w:val="003A4554"/>
    <w:rsid w:val="003A4DE6"/>
    <w:rsid w:val="003B5148"/>
    <w:rsid w:val="003C0123"/>
    <w:rsid w:val="003C2FEE"/>
    <w:rsid w:val="003C4EE5"/>
    <w:rsid w:val="003C5DFE"/>
    <w:rsid w:val="003E725F"/>
    <w:rsid w:val="003F05B9"/>
    <w:rsid w:val="003F2111"/>
    <w:rsid w:val="003F7623"/>
    <w:rsid w:val="00405028"/>
    <w:rsid w:val="004137B9"/>
    <w:rsid w:val="00414E50"/>
    <w:rsid w:val="00423C15"/>
    <w:rsid w:val="004260FD"/>
    <w:rsid w:val="004478B3"/>
    <w:rsid w:val="0045006F"/>
    <w:rsid w:val="0045113A"/>
    <w:rsid w:val="00452C9A"/>
    <w:rsid w:val="004543D1"/>
    <w:rsid w:val="00455669"/>
    <w:rsid w:val="00456DDA"/>
    <w:rsid w:val="004634D6"/>
    <w:rsid w:val="004909DC"/>
    <w:rsid w:val="00490D86"/>
    <w:rsid w:val="004A07D7"/>
    <w:rsid w:val="004B641B"/>
    <w:rsid w:val="004C6430"/>
    <w:rsid w:val="004E0224"/>
    <w:rsid w:val="004E3B62"/>
    <w:rsid w:val="004E656C"/>
    <w:rsid w:val="004F3951"/>
    <w:rsid w:val="005012B1"/>
    <w:rsid w:val="00512316"/>
    <w:rsid w:val="0051266E"/>
    <w:rsid w:val="00513735"/>
    <w:rsid w:val="00521CFC"/>
    <w:rsid w:val="00523EE8"/>
    <w:rsid w:val="00530CEF"/>
    <w:rsid w:val="00536D07"/>
    <w:rsid w:val="005450A2"/>
    <w:rsid w:val="0055014D"/>
    <w:rsid w:val="00564BA4"/>
    <w:rsid w:val="005721DA"/>
    <w:rsid w:val="00572209"/>
    <w:rsid w:val="00574157"/>
    <w:rsid w:val="00581F23"/>
    <w:rsid w:val="00590232"/>
    <w:rsid w:val="005A1BD0"/>
    <w:rsid w:val="005A4703"/>
    <w:rsid w:val="005B1C72"/>
    <w:rsid w:val="005B2A7D"/>
    <w:rsid w:val="005D1793"/>
    <w:rsid w:val="005D316D"/>
    <w:rsid w:val="005D5DEF"/>
    <w:rsid w:val="005E1241"/>
    <w:rsid w:val="005F1BCF"/>
    <w:rsid w:val="00606E66"/>
    <w:rsid w:val="00607280"/>
    <w:rsid w:val="00622C58"/>
    <w:rsid w:val="006304F7"/>
    <w:rsid w:val="006322E1"/>
    <w:rsid w:val="006429E7"/>
    <w:rsid w:val="00643818"/>
    <w:rsid w:val="00654CEB"/>
    <w:rsid w:val="00660481"/>
    <w:rsid w:val="00664969"/>
    <w:rsid w:val="006659D4"/>
    <w:rsid w:val="006723C0"/>
    <w:rsid w:val="00680E13"/>
    <w:rsid w:val="00682808"/>
    <w:rsid w:val="00694798"/>
    <w:rsid w:val="006A4086"/>
    <w:rsid w:val="006A5A7F"/>
    <w:rsid w:val="006A7EA9"/>
    <w:rsid w:val="006B0EA3"/>
    <w:rsid w:val="006D7149"/>
    <w:rsid w:val="006E293E"/>
    <w:rsid w:val="006E5611"/>
    <w:rsid w:val="0071620E"/>
    <w:rsid w:val="00716908"/>
    <w:rsid w:val="00716E33"/>
    <w:rsid w:val="007225A9"/>
    <w:rsid w:val="00722F5E"/>
    <w:rsid w:val="00727C5C"/>
    <w:rsid w:val="00734291"/>
    <w:rsid w:val="007368FE"/>
    <w:rsid w:val="00741B56"/>
    <w:rsid w:val="00743377"/>
    <w:rsid w:val="00760778"/>
    <w:rsid w:val="00763777"/>
    <w:rsid w:val="00763A19"/>
    <w:rsid w:val="007676E6"/>
    <w:rsid w:val="00786545"/>
    <w:rsid w:val="00795DD5"/>
    <w:rsid w:val="007A6820"/>
    <w:rsid w:val="007B4DA3"/>
    <w:rsid w:val="007B542D"/>
    <w:rsid w:val="007B72EA"/>
    <w:rsid w:val="007B777B"/>
    <w:rsid w:val="007B7814"/>
    <w:rsid w:val="007D225C"/>
    <w:rsid w:val="007E1174"/>
    <w:rsid w:val="007E1941"/>
    <w:rsid w:val="007E4DD4"/>
    <w:rsid w:val="007F04B9"/>
    <w:rsid w:val="007F1659"/>
    <w:rsid w:val="007F1869"/>
    <w:rsid w:val="007F1AA2"/>
    <w:rsid w:val="00801596"/>
    <w:rsid w:val="00806542"/>
    <w:rsid w:val="00812297"/>
    <w:rsid w:val="00821EB7"/>
    <w:rsid w:val="0082233E"/>
    <w:rsid w:val="00824D10"/>
    <w:rsid w:val="008454C6"/>
    <w:rsid w:val="00845FF0"/>
    <w:rsid w:val="00850D25"/>
    <w:rsid w:val="00855A71"/>
    <w:rsid w:val="00856822"/>
    <w:rsid w:val="00860EE4"/>
    <w:rsid w:val="00863966"/>
    <w:rsid w:val="008768A0"/>
    <w:rsid w:val="0088589B"/>
    <w:rsid w:val="008A198B"/>
    <w:rsid w:val="008B11C2"/>
    <w:rsid w:val="008B73E7"/>
    <w:rsid w:val="008C0C13"/>
    <w:rsid w:val="008D4591"/>
    <w:rsid w:val="008F23FC"/>
    <w:rsid w:val="00902F59"/>
    <w:rsid w:val="009048E2"/>
    <w:rsid w:val="0091298F"/>
    <w:rsid w:val="009131DE"/>
    <w:rsid w:val="00914E5D"/>
    <w:rsid w:val="00930DFE"/>
    <w:rsid w:val="009354EF"/>
    <w:rsid w:val="00935550"/>
    <w:rsid w:val="00940596"/>
    <w:rsid w:val="00942EB1"/>
    <w:rsid w:val="009624B9"/>
    <w:rsid w:val="009747CD"/>
    <w:rsid w:val="009772F3"/>
    <w:rsid w:val="0099044D"/>
    <w:rsid w:val="00990695"/>
    <w:rsid w:val="009A098C"/>
    <w:rsid w:val="009A48AB"/>
    <w:rsid w:val="009C60BD"/>
    <w:rsid w:val="009C6B1E"/>
    <w:rsid w:val="009C6EA9"/>
    <w:rsid w:val="009D4647"/>
    <w:rsid w:val="009E1E6B"/>
    <w:rsid w:val="009E6FF4"/>
    <w:rsid w:val="00A03A3B"/>
    <w:rsid w:val="00A055FA"/>
    <w:rsid w:val="00A106F9"/>
    <w:rsid w:val="00A131F7"/>
    <w:rsid w:val="00A15EBE"/>
    <w:rsid w:val="00A24429"/>
    <w:rsid w:val="00A36B94"/>
    <w:rsid w:val="00A37EB2"/>
    <w:rsid w:val="00A41F7F"/>
    <w:rsid w:val="00A47B99"/>
    <w:rsid w:val="00A532DD"/>
    <w:rsid w:val="00A707C6"/>
    <w:rsid w:val="00A733AB"/>
    <w:rsid w:val="00A863DD"/>
    <w:rsid w:val="00A909B1"/>
    <w:rsid w:val="00A96411"/>
    <w:rsid w:val="00A96BB8"/>
    <w:rsid w:val="00A977F8"/>
    <w:rsid w:val="00A97902"/>
    <w:rsid w:val="00AA4866"/>
    <w:rsid w:val="00AA6274"/>
    <w:rsid w:val="00AB2800"/>
    <w:rsid w:val="00AB45B9"/>
    <w:rsid w:val="00AB7A32"/>
    <w:rsid w:val="00AC7216"/>
    <w:rsid w:val="00AE571E"/>
    <w:rsid w:val="00AE7889"/>
    <w:rsid w:val="00B11CE6"/>
    <w:rsid w:val="00B11F1A"/>
    <w:rsid w:val="00B212B8"/>
    <w:rsid w:val="00B21F62"/>
    <w:rsid w:val="00B365A9"/>
    <w:rsid w:val="00B45866"/>
    <w:rsid w:val="00B50491"/>
    <w:rsid w:val="00B670E7"/>
    <w:rsid w:val="00B67D60"/>
    <w:rsid w:val="00B77B8C"/>
    <w:rsid w:val="00B86A45"/>
    <w:rsid w:val="00B95620"/>
    <w:rsid w:val="00BC15D2"/>
    <w:rsid w:val="00BD5B67"/>
    <w:rsid w:val="00BE3218"/>
    <w:rsid w:val="00BE6CE7"/>
    <w:rsid w:val="00BF6310"/>
    <w:rsid w:val="00C05883"/>
    <w:rsid w:val="00C06DDF"/>
    <w:rsid w:val="00C152F1"/>
    <w:rsid w:val="00C20BB2"/>
    <w:rsid w:val="00C238A1"/>
    <w:rsid w:val="00C267AC"/>
    <w:rsid w:val="00C33149"/>
    <w:rsid w:val="00C42D93"/>
    <w:rsid w:val="00C5257E"/>
    <w:rsid w:val="00C52E0A"/>
    <w:rsid w:val="00C60753"/>
    <w:rsid w:val="00C6704A"/>
    <w:rsid w:val="00C73EE2"/>
    <w:rsid w:val="00C77A85"/>
    <w:rsid w:val="00C87338"/>
    <w:rsid w:val="00C92299"/>
    <w:rsid w:val="00C94DBB"/>
    <w:rsid w:val="00CA4996"/>
    <w:rsid w:val="00CB61D9"/>
    <w:rsid w:val="00CC0D71"/>
    <w:rsid w:val="00CC177D"/>
    <w:rsid w:val="00CC6AD4"/>
    <w:rsid w:val="00CC7F80"/>
    <w:rsid w:val="00CF4684"/>
    <w:rsid w:val="00CF7B48"/>
    <w:rsid w:val="00D00DC8"/>
    <w:rsid w:val="00D030C9"/>
    <w:rsid w:val="00D05053"/>
    <w:rsid w:val="00D115EE"/>
    <w:rsid w:val="00D11BCF"/>
    <w:rsid w:val="00D127F4"/>
    <w:rsid w:val="00D14927"/>
    <w:rsid w:val="00D163D5"/>
    <w:rsid w:val="00D22188"/>
    <w:rsid w:val="00D23196"/>
    <w:rsid w:val="00D3255E"/>
    <w:rsid w:val="00D3257A"/>
    <w:rsid w:val="00D32812"/>
    <w:rsid w:val="00D3728B"/>
    <w:rsid w:val="00D40BA5"/>
    <w:rsid w:val="00D413DC"/>
    <w:rsid w:val="00D52691"/>
    <w:rsid w:val="00D55038"/>
    <w:rsid w:val="00D56C3C"/>
    <w:rsid w:val="00D81C52"/>
    <w:rsid w:val="00D91659"/>
    <w:rsid w:val="00DB2171"/>
    <w:rsid w:val="00DB47BE"/>
    <w:rsid w:val="00DC5531"/>
    <w:rsid w:val="00DC607D"/>
    <w:rsid w:val="00DC75F5"/>
    <w:rsid w:val="00DD531D"/>
    <w:rsid w:val="00DD614C"/>
    <w:rsid w:val="00DE5E6B"/>
    <w:rsid w:val="00DF5657"/>
    <w:rsid w:val="00E151D5"/>
    <w:rsid w:val="00E16553"/>
    <w:rsid w:val="00E17BEA"/>
    <w:rsid w:val="00E2161D"/>
    <w:rsid w:val="00E23577"/>
    <w:rsid w:val="00E23DFF"/>
    <w:rsid w:val="00E24992"/>
    <w:rsid w:val="00E26DA8"/>
    <w:rsid w:val="00E336C6"/>
    <w:rsid w:val="00E3745C"/>
    <w:rsid w:val="00E433EA"/>
    <w:rsid w:val="00E460CC"/>
    <w:rsid w:val="00E5164E"/>
    <w:rsid w:val="00E55472"/>
    <w:rsid w:val="00E61DBB"/>
    <w:rsid w:val="00E62B7A"/>
    <w:rsid w:val="00E638E9"/>
    <w:rsid w:val="00E66EDF"/>
    <w:rsid w:val="00E67C9B"/>
    <w:rsid w:val="00E74AD3"/>
    <w:rsid w:val="00E81A7F"/>
    <w:rsid w:val="00E8453A"/>
    <w:rsid w:val="00E854CB"/>
    <w:rsid w:val="00E86F52"/>
    <w:rsid w:val="00E923F7"/>
    <w:rsid w:val="00E926E7"/>
    <w:rsid w:val="00E93EF4"/>
    <w:rsid w:val="00E97099"/>
    <w:rsid w:val="00EA2829"/>
    <w:rsid w:val="00EA4EF8"/>
    <w:rsid w:val="00EB5E6F"/>
    <w:rsid w:val="00ED1D09"/>
    <w:rsid w:val="00ED3029"/>
    <w:rsid w:val="00EE1E0F"/>
    <w:rsid w:val="00EF2E0E"/>
    <w:rsid w:val="00EF58BD"/>
    <w:rsid w:val="00EF7679"/>
    <w:rsid w:val="00F05CE5"/>
    <w:rsid w:val="00F07154"/>
    <w:rsid w:val="00F12277"/>
    <w:rsid w:val="00F2428D"/>
    <w:rsid w:val="00F26BD2"/>
    <w:rsid w:val="00F313C5"/>
    <w:rsid w:val="00F34BC5"/>
    <w:rsid w:val="00F37919"/>
    <w:rsid w:val="00F52A05"/>
    <w:rsid w:val="00F57436"/>
    <w:rsid w:val="00F700A7"/>
    <w:rsid w:val="00F8548E"/>
    <w:rsid w:val="00F900F9"/>
    <w:rsid w:val="00F92F4F"/>
    <w:rsid w:val="00F934FB"/>
    <w:rsid w:val="00FA1497"/>
    <w:rsid w:val="00FB0328"/>
    <w:rsid w:val="00FB26A3"/>
    <w:rsid w:val="00FB4F20"/>
    <w:rsid w:val="00FC7B8B"/>
    <w:rsid w:val="00FE5C51"/>
    <w:rsid w:val="00FF10DA"/>
    <w:rsid w:val="00FF3D27"/>
    <w:rsid w:val="00FF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9621BC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4"/>
        <w:szCs w:val="24"/>
        <w:lang w:val="en-US" w:eastAsia="en-US" w:bidi="ar-SA"/>
      </w:rPr>
    </w:rPrDefault>
    <w:pPrDefault>
      <w:pPr>
        <w:spacing w:after="1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uiPriority="31" w:qFormat="1"/>
    <w:lsdException w:name="Intense Reference" w:semiHidden="1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7225A9"/>
  </w:style>
  <w:style w:type="paragraph" w:styleId="Heading1">
    <w:name w:val="heading 1"/>
    <w:basedOn w:val="Normal"/>
    <w:next w:val="Normal"/>
    <w:rsid w:val="00100F98"/>
    <w:pPr>
      <w:spacing w:line="480" w:lineRule="auto"/>
      <w:ind w:firstLine="720"/>
      <w:jc w:val="center"/>
      <w:outlineLvl w:val="0"/>
    </w:pPr>
    <w:rPr>
      <w:rFonts w:ascii="Calibri" w:hAnsi="Calibri" w:cs="Courier"/>
      <w:b/>
      <w:bCs/>
      <w:color w:val="3465A4"/>
    </w:rPr>
  </w:style>
  <w:style w:type="paragraph" w:styleId="Heading2">
    <w:name w:val="heading 2"/>
    <w:basedOn w:val="Normal"/>
    <w:next w:val="Normal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eastAsia="font526" w:hAnsi="Calibri Light" w:cs="font526"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654FD"/>
    <w:pPr>
      <w:spacing w:before="2160"/>
      <w:jc w:val="center"/>
    </w:pPr>
    <w:rPr>
      <w:rFonts w:asciiTheme="majorHAnsi" w:eastAsiaTheme="majorEastAsia" w:hAnsiTheme="majorHAnsi" w:cstheme="majorBidi"/>
      <w:caps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4FD"/>
    <w:rPr>
      <w:rFonts w:asciiTheme="majorHAnsi" w:eastAsiaTheme="majorEastAsia" w:hAnsiTheme="majorHAnsi" w:cstheme="majorBidi"/>
      <w:caps/>
      <w:spacing w:val="-10"/>
      <w:kern w:val="28"/>
      <w:sz w:val="24"/>
      <w:szCs w:val="56"/>
    </w:rPr>
  </w:style>
  <w:style w:type="paragraph" w:customStyle="1" w:styleId="TipTextBullet">
    <w:name w:val="Tip Text Bullet"/>
    <w:basedOn w:val="Normal"/>
    <w:rsid w:val="00860EE4"/>
    <w:pPr>
      <w:numPr>
        <w:numId w:val="4"/>
      </w:numPr>
      <w:spacing w:after="120"/>
    </w:pPr>
    <w:rPr>
      <w:rFonts w:ascii="Calibri" w:hAnsi="Calibri"/>
      <w:color w:val="3465A4"/>
    </w:rPr>
  </w:style>
  <w:style w:type="paragraph" w:customStyle="1" w:styleId="Author">
    <w:name w:val="Author"/>
    <w:basedOn w:val="Normal"/>
    <w:qFormat/>
    <w:rsid w:val="003654FD"/>
    <w:pPr>
      <w:spacing w:before="360"/>
      <w:jc w:val="center"/>
    </w:pPr>
    <w:rPr>
      <w:rFonts w:asciiTheme="majorHAnsi" w:hAnsiTheme="majorHAnsi" w:cs="Courier"/>
      <w:caps/>
    </w:rPr>
  </w:style>
  <w:style w:type="paragraph" w:customStyle="1" w:styleId="TipText">
    <w:name w:val="Tip Text"/>
    <w:basedOn w:val="Normal"/>
    <w:rsid w:val="00CF4684"/>
    <w:rPr>
      <w:rFonts w:ascii="Calibri" w:hAnsi="Calibri"/>
      <w:color w:val="3465A4"/>
    </w:rPr>
  </w:style>
  <w:style w:type="paragraph" w:customStyle="1" w:styleId="FadeInActionSceneSetting">
    <w:name w:val="Fade In/Action/Scene Setting"/>
    <w:basedOn w:val="Normal"/>
    <w:qFormat/>
    <w:rsid w:val="00CB61D9"/>
    <w:pPr>
      <w:spacing w:line="276" w:lineRule="auto"/>
    </w:pPr>
    <w:rPr>
      <w:caps/>
    </w:rPr>
  </w:style>
  <w:style w:type="paragraph" w:customStyle="1" w:styleId="CompanyInformation">
    <w:name w:val="Company Information"/>
    <w:basedOn w:val="Normal"/>
    <w:rsid w:val="00860EE4"/>
    <w:pPr>
      <w:spacing w:line="240" w:lineRule="auto"/>
    </w:pPr>
    <w:rPr>
      <w:rFonts w:cs="Courier"/>
    </w:rPr>
  </w:style>
  <w:style w:type="paragraph" w:customStyle="1" w:styleId="CharacterName">
    <w:name w:val="Character Name"/>
    <w:basedOn w:val="Heading1"/>
    <w:qFormat/>
    <w:rsid w:val="00100F98"/>
    <w:pPr>
      <w:spacing w:before="120" w:line="252" w:lineRule="auto"/>
      <w:ind w:left="2880" w:firstLine="0"/>
      <w:jc w:val="left"/>
    </w:pPr>
    <w:rPr>
      <w:rFonts w:asciiTheme="minorHAnsi" w:hAnsiTheme="minorHAnsi"/>
      <w:b w:val="0"/>
      <w:caps/>
      <w:color w:val="000000"/>
    </w:rPr>
  </w:style>
  <w:style w:type="paragraph" w:customStyle="1" w:styleId="Dialogue">
    <w:name w:val="Dialogue"/>
    <w:basedOn w:val="Normal"/>
    <w:qFormat/>
    <w:rsid w:val="00123AF9"/>
    <w:pPr>
      <w:ind w:left="1440" w:right="2880"/>
    </w:pPr>
    <w:rPr>
      <w:rFonts w:cs="Courier"/>
      <w:color w:val="000000"/>
    </w:rPr>
  </w:style>
  <w:style w:type="paragraph" w:customStyle="1" w:styleId="CharacterIntro">
    <w:name w:val="Character Intro"/>
    <w:basedOn w:val="Normal"/>
    <w:qFormat/>
    <w:rsid w:val="008A198B"/>
    <w:rPr>
      <w:rFonts w:cs="Courier"/>
    </w:rPr>
  </w:style>
  <w:style w:type="paragraph" w:customStyle="1" w:styleId="Transition">
    <w:name w:val="Transition"/>
    <w:basedOn w:val="Normal"/>
    <w:qFormat/>
    <w:rsid w:val="008A198B"/>
    <w:pPr>
      <w:jc w:val="right"/>
    </w:pPr>
    <w:rPr>
      <w:rFonts w:cs="Courier"/>
      <w:color w:val="000000"/>
    </w:rPr>
  </w:style>
  <w:style w:type="character" w:styleId="BookTitle">
    <w:name w:val="Book Title"/>
    <w:basedOn w:val="DefaultParagraphFont"/>
    <w:semiHidden/>
    <w:qFormat/>
    <w:rPr>
      <w:b/>
      <w:bCs/>
      <w:i/>
      <w:iCs/>
      <w:spacing w:val="5"/>
    </w:rPr>
  </w:style>
  <w:style w:type="character" w:styleId="SubtleReference">
    <w:name w:val="Subtle Reference"/>
    <w:basedOn w:val="DefaultParagraphFont"/>
    <w:semiHidden/>
    <w:qFormat/>
    <w:rPr>
      <w:smallCaps/>
      <w:color w:val="5A5A5A"/>
    </w:rPr>
  </w:style>
  <w:style w:type="character" w:styleId="Strong">
    <w:name w:val="Strong"/>
    <w:basedOn w:val="DefaultParagraphFont"/>
    <w:semiHidden/>
    <w:qFormat/>
    <w:rPr>
      <w:b/>
      <w:bCs/>
    </w:rPr>
  </w:style>
  <w:style w:type="paragraph" w:customStyle="1" w:styleId="MORE">
    <w:name w:val="MORE"/>
    <w:basedOn w:val="Normal"/>
    <w:qFormat/>
    <w:rsid w:val="00100F98"/>
    <w:pPr>
      <w:jc w:val="center"/>
    </w:pPr>
    <w:rPr>
      <w:caps/>
    </w:rPr>
  </w:style>
  <w:style w:type="paragraph" w:customStyle="1" w:styleId="FadeOut">
    <w:name w:val="Fade Out"/>
    <w:basedOn w:val="Normal"/>
    <w:qFormat/>
    <w:rsid w:val="00100F98"/>
    <w:pPr>
      <w:jc w:val="right"/>
    </w:pPr>
    <w:rPr>
      <w:rFonts w:ascii="Courier" w:hAnsi="Courier" w:cs="Courier"/>
      <w:caps/>
    </w:rPr>
  </w:style>
  <w:style w:type="paragraph" w:customStyle="1" w:styleId="TheEnd">
    <w:name w:val="The End"/>
    <w:basedOn w:val="SceneBreak"/>
    <w:qFormat/>
    <w:rsid w:val="00C267AC"/>
    <w:pPr>
      <w:spacing w:before="1200" w:after="0" w:line="240" w:lineRule="auto"/>
    </w:pPr>
    <w:rPr>
      <w:rFonts w:asciiTheme="minorHAnsi" w:hAnsiTheme="minorHAnsi" w:cs="Courier"/>
      <w:caps/>
      <w:u w:val="single"/>
    </w:rPr>
  </w:style>
  <w:style w:type="paragraph" w:customStyle="1" w:styleId="TipTextBullet2">
    <w:name w:val="Tip Text Bullet 2"/>
    <w:basedOn w:val="TipTextBullet"/>
    <w:rsid w:val="00CC177D"/>
    <w:pPr>
      <w:numPr>
        <w:ilvl w:val="1"/>
      </w:numPr>
    </w:pPr>
  </w:style>
  <w:style w:type="character" w:customStyle="1" w:styleId="AddressingInformation">
    <w:name w:val="Addressing Information"/>
    <w:basedOn w:val="DefaultParagraphFont"/>
    <w:semiHidden/>
    <w:rPr>
      <w:rFonts w:ascii="Times New Roman" w:hAnsi="Times New Roman" w:cs="Times New Roman"/>
      <w:sz w:val="24"/>
    </w:rPr>
  </w:style>
  <w:style w:type="character" w:styleId="LineNumber">
    <w:name w:val="line number"/>
    <w:semiHidden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semiHidden/>
    <w:pPr>
      <w:spacing w:after="140" w:line="276" w:lineRule="auto"/>
    </w:pPr>
  </w:style>
  <w:style w:type="paragraph" w:styleId="List">
    <w:name w:val="List"/>
    <w:basedOn w:val="BodyText"/>
    <w:semiHidden/>
    <w:rPr>
      <w:rFonts w:cs="Arial Unicode MS"/>
    </w:rPr>
  </w:style>
  <w:style w:type="paragraph" w:styleId="Caption">
    <w:name w:val="caption"/>
    <w:basedOn w:val="Normal"/>
    <w:semiHidden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semiHidden/>
    <w:pPr>
      <w:suppressLineNumbers/>
    </w:pPr>
    <w:rPr>
      <w:rFonts w:cs="Arial Unicode MS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SceneBreak">
    <w:name w:val="Scene Break"/>
    <w:basedOn w:val="Normal"/>
    <w:semiHidden/>
    <w:pPr>
      <w:spacing w:line="480" w:lineRule="auto"/>
      <w:jc w:val="center"/>
    </w:pPr>
    <w:rPr>
      <w:rFonts w:ascii="Times New Roman" w:hAnsi="Times New Roman"/>
    </w:rPr>
  </w:style>
  <w:style w:type="paragraph" w:customStyle="1" w:styleId="NovelText">
    <w:name w:val="Novel Text"/>
    <w:basedOn w:val="Normal"/>
    <w:semiHidden/>
    <w:pPr>
      <w:spacing w:line="480" w:lineRule="auto"/>
      <w:ind w:firstLine="720"/>
    </w:pPr>
    <w:rPr>
      <w:rFonts w:ascii="Times New Roman" w:hAnsi="Times New Roman"/>
    </w:rPr>
  </w:style>
  <w:style w:type="paragraph" w:styleId="Subtitle">
    <w:name w:val="Subtitle"/>
    <w:basedOn w:val="Normal"/>
    <w:next w:val="Normal"/>
    <w:qFormat/>
    <w:rsid w:val="00CB61D9"/>
    <w:pPr>
      <w:spacing w:before="480"/>
      <w:jc w:val="center"/>
    </w:pPr>
    <w:rPr>
      <w:rFonts w:asciiTheme="majorHAnsi" w:hAnsiTheme="majorHAnsi" w:cs="Courier"/>
      <w:b/>
    </w:rPr>
  </w:style>
  <w:style w:type="paragraph" w:customStyle="1" w:styleId="HorizontalLine">
    <w:name w:val="Horizontal Line"/>
    <w:basedOn w:val="Normal"/>
    <w:next w:val="BodyText"/>
    <w:semiHidden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3E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EE2"/>
    <w:rPr>
      <w:rFonts w:ascii="Segoe UI" w:eastAsia="Calibr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PlaceholderText">
    <w:name w:val="Placeholder Text"/>
    <w:basedOn w:val="DefaultParagraphFont"/>
    <w:rsid w:val="00564BA4"/>
    <w:rPr>
      <w:color w:val="808080"/>
    </w:rPr>
  </w:style>
  <w:style w:type="paragraph" w:customStyle="1" w:styleId="xmsonormal">
    <w:name w:val="x_msonormal"/>
    <w:basedOn w:val="Normal"/>
    <w:rsid w:val="00AA6274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customStyle="1" w:styleId="markj7kwhzutd">
    <w:name w:val="markj7kwhzutd"/>
    <w:basedOn w:val="DefaultParagraphFont"/>
    <w:rsid w:val="00AA6274"/>
  </w:style>
  <w:style w:type="paragraph" w:styleId="NormalWeb">
    <w:name w:val="Normal (Web)"/>
    <w:basedOn w:val="Normal"/>
    <w:uiPriority w:val="99"/>
    <w:semiHidden/>
    <w:unhideWhenUsed/>
    <w:rsid w:val="00AA4866"/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365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ltj\AppData\Local\Packages\Microsoft.Office.Desktop_8wekyb3d8bbwe\LocalCache\Roaming\Microsoft\Templates\Write%20a%20screenplay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Screenplay">
      <a:majorFont>
        <a:latin typeface="Courier New"/>
        <a:ea typeface=""/>
        <a:cs typeface=""/>
      </a:majorFont>
      <a:minorFont>
        <a:latin typeface="Courier N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B0AF3B4-4A29-4671-A3FB-D7C7F859B6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0B909D-9885-4455-A12D-2E100423F8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1744EC-CE08-42A8-82F4-5D9AD2A733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F0764C-D8A9-4445-81EB-F12FF183070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Write a screenplay</Template>
  <TotalTime>0</TotalTime>
  <Pages>96</Pages>
  <Words>10887</Words>
  <Characters>48014</Characters>
  <Application>Microsoft Office Word</Application>
  <DocSecurity>0</DocSecurity>
  <Lines>3000</Lines>
  <Paragraphs>2677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2023-04-14T22:18:00Z</dcterms:created>
  <dcterms:modified xsi:type="dcterms:W3CDTF">2026-07-23T17:37:00Z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