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AC7F" w14:textId="77777777" w:rsidR="00B86A45" w:rsidRDefault="00722F5E">
      <w:pPr>
        <w:pStyle w:val="BodyText"/>
        <w:rPr>
          <w:rFonts w:ascii="Times New Roman" w:hAnsi="Times New Roman"/>
        </w:rPr>
      </w:pP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p>
    <w:p w14:paraId="071A4075" w14:textId="77777777" w:rsidR="00F07154" w:rsidRDefault="00F07154">
      <w:pPr>
        <w:pStyle w:val="BodyText"/>
        <w:rPr>
          <w:rFonts w:ascii="Times New Roman" w:hAnsi="Times New Roman"/>
        </w:rPr>
      </w:pPr>
    </w:p>
    <w:p w14:paraId="15278473" w14:textId="77777777" w:rsidR="00F07154" w:rsidRDefault="00F07154">
      <w:pPr>
        <w:pStyle w:val="BodyText"/>
        <w:rPr>
          <w:rFonts w:ascii="Times New Roman" w:hAnsi="Times New Roman"/>
        </w:rPr>
      </w:pPr>
    </w:p>
    <w:p w14:paraId="2810EF3E" w14:textId="77777777" w:rsidR="00F07154" w:rsidRDefault="00F07154">
      <w:pPr>
        <w:pStyle w:val="BodyText"/>
        <w:rPr>
          <w:rFonts w:ascii="Times New Roman" w:hAnsi="Times New Roman"/>
        </w:rPr>
      </w:pPr>
    </w:p>
    <w:p w14:paraId="2CB6F198" w14:textId="65B968F9" w:rsidR="00B86A45" w:rsidRPr="00CF4684" w:rsidRDefault="007F1659" w:rsidP="00806542">
      <w:pPr>
        <w:spacing w:before="2160"/>
        <w:jc w:val="center"/>
      </w:pPr>
      <w:r>
        <w:t>The Kid Detective</w:t>
      </w:r>
    </w:p>
    <w:p w14:paraId="015F266B" w14:textId="6E05B61E" w:rsidR="00B86A45" w:rsidRPr="003654FD" w:rsidRDefault="007F1659" w:rsidP="003654FD">
      <w:pPr>
        <w:pStyle w:val="Subtitle"/>
      </w:pPr>
      <w:r>
        <w:t>Transcribed By</w:t>
      </w:r>
    </w:p>
    <w:p w14:paraId="3A519450" w14:textId="3117E327" w:rsidR="00B86A45" w:rsidRPr="00806542" w:rsidRDefault="00806542" w:rsidP="003654FD">
      <w:pPr>
        <w:pStyle w:val="Author"/>
      </w:pPr>
      <w:r>
        <w:t>Nolan McDermott</w:t>
      </w:r>
    </w:p>
    <w:p w14:paraId="66B398CD" w14:textId="77777777" w:rsidR="00B86A45" w:rsidRDefault="00B86A45" w:rsidP="002A74C3">
      <w:pPr>
        <w:pStyle w:val="TipText"/>
      </w:pPr>
    </w:p>
    <w:p w14:paraId="12F9F0AE" w14:textId="77777777" w:rsidR="00806542" w:rsidRDefault="00564BA4" w:rsidP="00806542">
      <w:pPr>
        <w:pStyle w:val="CompanyInformation"/>
      </w:pPr>
      <w:r>
        <w:fldChar w:fldCharType="begin"/>
      </w:r>
      <w:r>
        <w:instrText xml:space="preserve"> ADVANCE  \d </w:instrText>
      </w:r>
      <w:r w:rsidR="002A74C3">
        <w:instrText>20</w:instrText>
      </w:r>
      <w:r>
        <w:instrText xml:space="preserve">0 </w:instrText>
      </w:r>
      <w:r>
        <w:fldChar w:fldCharType="end"/>
      </w:r>
      <w:r w:rsidR="00BE3218">
        <w:t>The US. Film Department</w:t>
      </w:r>
      <w:r w:rsidR="00806542" w:rsidRPr="00806542">
        <w:t xml:space="preserve"> </w:t>
      </w:r>
    </w:p>
    <w:p w14:paraId="1992EE86" w14:textId="77777777" w:rsidR="00806542" w:rsidRDefault="00806542" w:rsidP="00806542">
      <w:pPr>
        <w:pStyle w:val="CompanyInformation"/>
      </w:pPr>
      <w:r>
        <w:t>1111 SW 1</w:t>
      </w:r>
      <w:r w:rsidRPr="00F90384">
        <w:rPr>
          <w:vertAlign w:val="superscript"/>
        </w:rPr>
        <w:t>st</w:t>
      </w:r>
      <w:r>
        <w:t xml:space="preserve"> Brickell Ave</w:t>
      </w:r>
    </w:p>
    <w:p w14:paraId="34D53DB5" w14:textId="77777777" w:rsidR="00806542" w:rsidRDefault="00806542" w:rsidP="00806542">
      <w:pPr>
        <w:pStyle w:val="CompanyInformation"/>
      </w:pPr>
      <w:r>
        <w:t>(516) 554-7741</w:t>
      </w:r>
    </w:p>
    <w:p w14:paraId="73AD16FA" w14:textId="77777777" w:rsidR="00806542" w:rsidRDefault="00806542" w:rsidP="00806542">
      <w:pPr>
        <w:pStyle w:val="CompanyInformation"/>
      </w:pPr>
      <w:r>
        <w:t>Njm108@miami.edu</w:t>
      </w:r>
    </w:p>
    <w:p w14:paraId="525766EF" w14:textId="0D369509" w:rsidR="00B86A45" w:rsidRDefault="00801596" w:rsidP="000414F5">
      <w:pPr>
        <w:pStyle w:val="FadeInActionSceneSetting"/>
        <w:rPr>
          <w:rStyle w:val="Strong"/>
          <w:rFonts w:ascii="Courier" w:hAnsi="Courier"/>
          <w:b w:val="0"/>
          <w:bCs w:val="0"/>
        </w:rPr>
      </w:pPr>
      <w:r>
        <w:rPr>
          <w:rStyle w:val="Strong"/>
          <w:rFonts w:ascii="Courier" w:hAnsi="Courier"/>
          <w:b w:val="0"/>
          <w:bCs w:val="0"/>
        </w:rPr>
        <w:br w:type="page"/>
      </w:r>
      <w:r w:rsidR="000414F5">
        <w:rPr>
          <w:rStyle w:val="Strong"/>
          <w:rFonts w:ascii="Courier" w:hAnsi="Courier"/>
          <w:b w:val="0"/>
          <w:bCs w:val="0"/>
        </w:rPr>
        <w:lastRenderedPageBreak/>
        <w:t>Fade in:</w:t>
      </w:r>
    </w:p>
    <w:p w14:paraId="6DF5E9C2" w14:textId="1A03CFD9" w:rsidR="00DD531D" w:rsidRDefault="00581F23" w:rsidP="00DD531D">
      <w:pPr>
        <w:rPr>
          <w:rStyle w:val="Strong"/>
          <w:rFonts w:ascii="Courier" w:hAnsi="Courier"/>
          <w:b w:val="0"/>
          <w:bCs w:val="0"/>
        </w:rPr>
      </w:pPr>
      <w:r>
        <w:rPr>
          <w:rStyle w:val="Strong"/>
          <w:rFonts w:ascii="Courier" w:hAnsi="Courier"/>
          <w:b w:val="0"/>
          <w:bCs w:val="0"/>
        </w:rPr>
        <w:t>A</w:t>
      </w:r>
      <w:r w:rsidR="00DD531D">
        <w:rPr>
          <w:rStyle w:val="Strong"/>
          <w:rFonts w:ascii="Courier" w:hAnsi="Courier"/>
          <w:b w:val="0"/>
          <w:bCs w:val="0"/>
        </w:rPr>
        <w:t>n empty suburban street.</w:t>
      </w:r>
    </w:p>
    <w:p w14:paraId="53C56473" w14:textId="7B14E4DA" w:rsidR="00DD531D" w:rsidRDefault="00581F23" w:rsidP="00DD531D">
      <w:pPr>
        <w:rPr>
          <w:rStyle w:val="Strong"/>
          <w:rFonts w:ascii="Courier" w:hAnsi="Courier"/>
          <w:b w:val="0"/>
          <w:bCs w:val="0"/>
        </w:rPr>
      </w:pPr>
      <w:r>
        <w:rPr>
          <w:rStyle w:val="Strong"/>
          <w:rFonts w:ascii="Courier" w:hAnsi="Courier"/>
          <w:b w:val="0"/>
          <w:bCs w:val="0"/>
        </w:rPr>
        <w:t xml:space="preserve">We </w:t>
      </w:r>
      <w:r w:rsidR="00DD531D" w:rsidRPr="00DD531D">
        <w:rPr>
          <w:rStyle w:val="Strong"/>
          <w:rFonts w:ascii="Courier" w:hAnsi="Courier"/>
          <w:b w:val="0"/>
          <w:bCs w:val="0"/>
        </w:rPr>
        <w:t xml:space="preserve">pass </w:t>
      </w:r>
      <w:r>
        <w:rPr>
          <w:rStyle w:val="Strong"/>
          <w:rFonts w:ascii="Courier" w:hAnsi="Courier"/>
          <w:b w:val="0"/>
          <w:bCs w:val="0"/>
        </w:rPr>
        <w:t>by</w:t>
      </w:r>
      <w:r w:rsidR="00DD531D" w:rsidRPr="00DD531D">
        <w:rPr>
          <w:rStyle w:val="Strong"/>
          <w:rFonts w:ascii="Courier" w:hAnsi="Courier"/>
          <w:b w:val="0"/>
          <w:bCs w:val="0"/>
        </w:rPr>
        <w:t xml:space="preserve"> </w:t>
      </w:r>
      <w:r w:rsidRPr="00DD531D">
        <w:rPr>
          <w:rStyle w:val="Strong"/>
          <w:rFonts w:ascii="Courier" w:hAnsi="Courier"/>
          <w:b w:val="0"/>
          <w:bCs w:val="0"/>
        </w:rPr>
        <w:t>the</w:t>
      </w:r>
      <w:r w:rsidR="00DD531D" w:rsidRPr="00DD531D">
        <w:rPr>
          <w:rStyle w:val="Strong"/>
          <w:rFonts w:ascii="Courier" w:hAnsi="Courier"/>
          <w:b w:val="0"/>
          <w:bCs w:val="0"/>
        </w:rPr>
        <w:t xml:space="preserve"> houses on the street</w:t>
      </w:r>
      <w:r w:rsidR="00DD531D">
        <w:rPr>
          <w:rStyle w:val="Strong"/>
          <w:rFonts w:ascii="Courier" w:hAnsi="Courier"/>
          <w:b w:val="0"/>
          <w:bCs w:val="0"/>
        </w:rPr>
        <w:t>.</w:t>
      </w:r>
    </w:p>
    <w:p w14:paraId="6E09E11D" w14:textId="5A4E3854" w:rsidR="00DD531D" w:rsidRDefault="00581F23" w:rsidP="00DD531D">
      <w:pPr>
        <w:rPr>
          <w:rStyle w:val="Strong"/>
          <w:rFonts w:ascii="Courier" w:hAnsi="Courier"/>
          <w:b w:val="0"/>
          <w:bCs w:val="0"/>
        </w:rPr>
      </w:pPr>
      <w:r>
        <w:rPr>
          <w:rStyle w:val="Strong"/>
          <w:rFonts w:ascii="Courier" w:hAnsi="Courier"/>
          <w:b w:val="0"/>
          <w:bCs w:val="0"/>
        </w:rPr>
        <w:t>A</w:t>
      </w:r>
      <w:r w:rsidR="00DD531D" w:rsidRPr="00DD531D">
        <w:rPr>
          <w:rStyle w:val="Strong"/>
          <w:rFonts w:ascii="Courier" w:hAnsi="Courier"/>
          <w:b w:val="0"/>
          <w:bCs w:val="0"/>
        </w:rPr>
        <w:t xml:space="preserve"> pair of black heels walking on the sidewalk</w:t>
      </w:r>
      <w:r w:rsidR="00DD531D">
        <w:rPr>
          <w:rStyle w:val="Strong"/>
          <w:rFonts w:ascii="Courier" w:hAnsi="Courier"/>
          <w:b w:val="0"/>
          <w:bCs w:val="0"/>
        </w:rPr>
        <w:t>.</w:t>
      </w:r>
    </w:p>
    <w:p w14:paraId="4428D0B7" w14:textId="0D5799F7" w:rsidR="00DD531D" w:rsidRDefault="00DD531D" w:rsidP="00DD531D">
      <w:pPr>
        <w:rPr>
          <w:rStyle w:val="Strong"/>
          <w:rFonts w:ascii="Courier" w:hAnsi="Courier"/>
          <w:b w:val="0"/>
          <w:bCs w:val="0"/>
        </w:rPr>
      </w:pPr>
      <w:r w:rsidRPr="00DD531D">
        <w:rPr>
          <w:rStyle w:val="Strong"/>
          <w:rFonts w:ascii="Courier" w:hAnsi="Courier"/>
          <w:b w:val="0"/>
          <w:bCs w:val="0"/>
        </w:rPr>
        <w:t>The camera pans up revealing G</w:t>
      </w:r>
      <w:r>
        <w:rPr>
          <w:rStyle w:val="Strong"/>
          <w:rFonts w:ascii="Courier" w:hAnsi="Courier"/>
          <w:b w:val="0"/>
          <w:bCs w:val="0"/>
        </w:rPr>
        <w:t>RACIE.</w:t>
      </w:r>
      <w:r w:rsidRPr="00DD531D">
        <w:rPr>
          <w:rStyle w:val="Strong"/>
          <w:rFonts w:ascii="Courier" w:hAnsi="Courier"/>
          <w:b w:val="0"/>
          <w:bCs w:val="0"/>
        </w:rPr>
        <w:t xml:space="preserve"> </w:t>
      </w:r>
      <w:r>
        <w:rPr>
          <w:rStyle w:val="Strong"/>
          <w:rFonts w:ascii="Courier" w:hAnsi="Courier"/>
          <w:b w:val="0"/>
          <w:bCs w:val="0"/>
        </w:rPr>
        <w:t>W</w:t>
      </w:r>
      <w:r w:rsidRPr="00DD531D">
        <w:rPr>
          <w:rStyle w:val="Strong"/>
          <w:rFonts w:ascii="Courier" w:hAnsi="Courier"/>
          <w:b w:val="0"/>
          <w:bCs w:val="0"/>
        </w:rPr>
        <w:t>alking along with her cute outfit and pink backpack</w:t>
      </w:r>
      <w:r>
        <w:rPr>
          <w:rStyle w:val="Strong"/>
          <w:rFonts w:ascii="Courier" w:hAnsi="Courier"/>
          <w:b w:val="0"/>
          <w:bCs w:val="0"/>
        </w:rPr>
        <w:t>.</w:t>
      </w:r>
    </w:p>
    <w:p w14:paraId="2A8E98FA" w14:textId="2A24FCEC" w:rsidR="00DD531D" w:rsidRDefault="00581F23" w:rsidP="00DD531D">
      <w:pPr>
        <w:rPr>
          <w:rStyle w:val="Strong"/>
          <w:rFonts w:ascii="Courier" w:hAnsi="Courier"/>
          <w:b w:val="0"/>
          <w:bCs w:val="0"/>
        </w:rPr>
      </w:pPr>
      <w:r>
        <w:rPr>
          <w:rStyle w:val="Strong"/>
          <w:rFonts w:ascii="Courier" w:hAnsi="Courier"/>
          <w:b w:val="0"/>
          <w:bCs w:val="0"/>
        </w:rPr>
        <w:t>A</w:t>
      </w:r>
      <w:r w:rsidR="00DD531D" w:rsidRPr="00DD531D">
        <w:rPr>
          <w:rStyle w:val="Strong"/>
          <w:rFonts w:ascii="Courier" w:hAnsi="Courier"/>
          <w:b w:val="0"/>
          <w:bCs w:val="0"/>
        </w:rPr>
        <w:t xml:space="preserve"> car </w:t>
      </w:r>
      <w:r>
        <w:rPr>
          <w:rStyle w:val="Strong"/>
          <w:rFonts w:ascii="Courier" w:hAnsi="Courier"/>
          <w:b w:val="0"/>
          <w:bCs w:val="0"/>
        </w:rPr>
        <w:t xml:space="preserve">is </w:t>
      </w:r>
      <w:r w:rsidR="00DD531D" w:rsidRPr="00DD531D">
        <w:rPr>
          <w:rStyle w:val="Strong"/>
          <w:rFonts w:ascii="Courier" w:hAnsi="Courier"/>
          <w:b w:val="0"/>
          <w:bCs w:val="0"/>
        </w:rPr>
        <w:t xml:space="preserve">creeping up alongside Gracie and </w:t>
      </w:r>
      <w:r w:rsidR="008C0C13" w:rsidRPr="00DD531D">
        <w:rPr>
          <w:rStyle w:val="Strong"/>
          <w:rFonts w:ascii="Courier" w:hAnsi="Courier"/>
          <w:b w:val="0"/>
          <w:bCs w:val="0"/>
        </w:rPr>
        <w:t>stopping</w:t>
      </w:r>
      <w:r w:rsidR="00DD531D" w:rsidRPr="00DD531D">
        <w:rPr>
          <w:rStyle w:val="Strong"/>
          <w:rFonts w:ascii="Courier" w:hAnsi="Courier"/>
          <w:b w:val="0"/>
          <w:bCs w:val="0"/>
        </w:rPr>
        <w:t xml:space="preserve"> under the shady oak trees</w:t>
      </w:r>
      <w:r w:rsidR="00DD531D">
        <w:rPr>
          <w:rStyle w:val="Strong"/>
          <w:rFonts w:ascii="Courier" w:hAnsi="Courier"/>
          <w:b w:val="0"/>
          <w:bCs w:val="0"/>
        </w:rPr>
        <w:t>.</w:t>
      </w:r>
      <w:r w:rsidR="00DD531D" w:rsidRPr="00DD531D">
        <w:rPr>
          <w:rStyle w:val="Strong"/>
          <w:rFonts w:ascii="Courier" w:hAnsi="Courier"/>
          <w:b w:val="0"/>
          <w:bCs w:val="0"/>
        </w:rPr>
        <w:t xml:space="preserve"> </w:t>
      </w:r>
      <w:r w:rsidR="00DD531D">
        <w:rPr>
          <w:rStyle w:val="Strong"/>
          <w:rFonts w:ascii="Courier" w:hAnsi="Courier"/>
          <w:b w:val="0"/>
          <w:bCs w:val="0"/>
        </w:rPr>
        <w:t>The</w:t>
      </w:r>
      <w:r w:rsidR="00DD531D" w:rsidRPr="00DD531D">
        <w:rPr>
          <w:rStyle w:val="Strong"/>
          <w:rFonts w:ascii="Courier" w:hAnsi="Courier"/>
          <w:b w:val="0"/>
          <w:bCs w:val="0"/>
        </w:rPr>
        <w:t xml:space="preserve"> breaks </w:t>
      </w:r>
      <w:r w:rsidR="00DD531D">
        <w:rPr>
          <w:rStyle w:val="Strong"/>
          <w:rFonts w:ascii="Courier" w:hAnsi="Courier"/>
          <w:b w:val="0"/>
          <w:bCs w:val="0"/>
        </w:rPr>
        <w:t>squeak.</w:t>
      </w:r>
    </w:p>
    <w:p w14:paraId="6AC8DB9C" w14:textId="4E935ED5" w:rsidR="00DD531D" w:rsidRDefault="00DD531D" w:rsidP="00DD531D">
      <w:pPr>
        <w:rPr>
          <w:rStyle w:val="Strong"/>
          <w:rFonts w:ascii="Courier" w:hAnsi="Courier"/>
          <w:b w:val="0"/>
          <w:bCs w:val="0"/>
        </w:rPr>
      </w:pPr>
      <w:r w:rsidRPr="00DD531D">
        <w:rPr>
          <w:rStyle w:val="Strong"/>
          <w:rFonts w:ascii="Courier" w:hAnsi="Courier"/>
          <w:b w:val="0"/>
          <w:bCs w:val="0"/>
        </w:rPr>
        <w:t>Gracie waves curiously at the driver as she looks in their direction</w:t>
      </w:r>
      <w:r>
        <w:rPr>
          <w:rStyle w:val="Strong"/>
          <w:rFonts w:ascii="Courier" w:hAnsi="Courier"/>
          <w:b w:val="0"/>
          <w:bCs w:val="0"/>
        </w:rPr>
        <w:t>.</w:t>
      </w:r>
    </w:p>
    <w:p w14:paraId="404FADE7" w14:textId="4A6A3D2E" w:rsidR="00DD531D" w:rsidRDefault="00DD531D" w:rsidP="00DD531D">
      <w:pPr>
        <w:rPr>
          <w:rStyle w:val="Strong"/>
          <w:rFonts w:ascii="Courier" w:hAnsi="Courier"/>
          <w:b w:val="0"/>
          <w:bCs w:val="0"/>
        </w:rPr>
      </w:pPr>
      <w:r w:rsidRPr="00DD531D">
        <w:rPr>
          <w:rStyle w:val="Strong"/>
          <w:rFonts w:ascii="Courier" w:hAnsi="Courier"/>
          <w:b w:val="0"/>
          <w:bCs w:val="0"/>
        </w:rPr>
        <w:t>She walks off the left side of the screen and towards the car</w:t>
      </w:r>
      <w:r>
        <w:rPr>
          <w:rStyle w:val="Strong"/>
          <w:rFonts w:ascii="Courier" w:hAnsi="Courier"/>
          <w:b w:val="0"/>
          <w:bCs w:val="0"/>
        </w:rPr>
        <w:t>.</w:t>
      </w:r>
    </w:p>
    <w:p w14:paraId="4119E532" w14:textId="2979431B" w:rsidR="00DD531D" w:rsidRDefault="00DD531D" w:rsidP="00DD531D">
      <w:pPr>
        <w:pStyle w:val="Subtitle"/>
        <w:rPr>
          <w:rStyle w:val="Strong"/>
          <w:rFonts w:ascii="Courier" w:hAnsi="Courier"/>
          <w:b/>
          <w:bCs w:val="0"/>
        </w:rPr>
      </w:pPr>
      <w:r>
        <w:rPr>
          <w:rStyle w:val="Strong"/>
          <w:rFonts w:ascii="Courier" w:hAnsi="Courier"/>
          <w:b/>
          <w:bCs w:val="0"/>
        </w:rPr>
        <w:t>Title Card: The Kid Detective</w:t>
      </w:r>
    </w:p>
    <w:p w14:paraId="07CDAACB" w14:textId="2A7A330E" w:rsidR="00581F23" w:rsidRPr="00581F23" w:rsidRDefault="00581F23" w:rsidP="00581F23">
      <w:pPr>
        <w:pStyle w:val="Transition"/>
      </w:pPr>
      <w:r>
        <w:t>Cut to:</w:t>
      </w:r>
    </w:p>
    <w:p w14:paraId="045E3037" w14:textId="21E201A5" w:rsidR="00DD531D" w:rsidRPr="002B2815" w:rsidRDefault="00DD531D" w:rsidP="00DD531D">
      <w:pPr>
        <w:pStyle w:val="FadeInActionSceneSetting"/>
        <w:rPr>
          <w:b/>
          <w:bCs/>
        </w:rPr>
      </w:pPr>
      <w:r w:rsidRPr="002B2815">
        <w:rPr>
          <w:b/>
          <w:bCs/>
        </w:rPr>
        <w:t>Int</w:t>
      </w:r>
      <w:r w:rsidR="002B2815" w:rsidRPr="002B2815">
        <w:rPr>
          <w:b/>
          <w:bCs/>
        </w:rPr>
        <w:t>.</w:t>
      </w:r>
      <w:r w:rsidRPr="002B2815">
        <w:rPr>
          <w:b/>
          <w:bCs/>
        </w:rPr>
        <w:t xml:space="preserve"> Bedroom – day</w:t>
      </w:r>
    </w:p>
    <w:p w14:paraId="07A3CBDE" w14:textId="18558F34" w:rsidR="00DD531D" w:rsidRDefault="00DD531D" w:rsidP="00DD531D">
      <w:r>
        <w:t>Abe is awoken by a phone call.</w:t>
      </w:r>
    </w:p>
    <w:p w14:paraId="742EC73D" w14:textId="5842554F" w:rsidR="00DD531D" w:rsidRDefault="00DD531D" w:rsidP="00DD531D">
      <w:r>
        <w:t>He picks it up.</w:t>
      </w:r>
    </w:p>
    <w:p w14:paraId="4E961B37" w14:textId="29EBA9CC" w:rsidR="00DD531D" w:rsidRDefault="00DD531D" w:rsidP="00DD531D">
      <w:pPr>
        <w:pStyle w:val="CharacterName"/>
      </w:pPr>
      <w:r>
        <w:t>Abe</w:t>
      </w:r>
    </w:p>
    <w:p w14:paraId="66B1A273" w14:textId="1CB580B0" w:rsidR="00DD531D" w:rsidRDefault="00DD531D" w:rsidP="00DD531D">
      <w:pPr>
        <w:pStyle w:val="Dialogue"/>
      </w:pPr>
      <w:r>
        <w:t>Hello?</w:t>
      </w:r>
    </w:p>
    <w:p w14:paraId="52CB3105" w14:textId="0E62D31E" w:rsidR="00DD531D" w:rsidRDefault="00A41F7F" w:rsidP="00DD531D">
      <w:pPr>
        <w:pStyle w:val="CharacterName"/>
      </w:pPr>
      <w:r>
        <w:t>mom</w:t>
      </w:r>
    </w:p>
    <w:p w14:paraId="4D9C2605" w14:textId="5B5FB2E6" w:rsidR="00DD531D" w:rsidRDefault="00DD531D" w:rsidP="00DD531D">
      <w:pPr>
        <w:pStyle w:val="Dialogue"/>
      </w:pPr>
      <w:r>
        <w:t>Are you still in bed?</w:t>
      </w:r>
    </w:p>
    <w:p w14:paraId="36D0417B" w14:textId="528E2D65" w:rsidR="00DD531D" w:rsidRDefault="00DD531D" w:rsidP="00DD531D">
      <w:pPr>
        <w:pStyle w:val="CharacterName"/>
      </w:pPr>
      <w:r>
        <w:t>Abe</w:t>
      </w:r>
    </w:p>
    <w:p w14:paraId="75F8C64F" w14:textId="1AC362EB" w:rsidR="00DD531D" w:rsidRDefault="00DD531D" w:rsidP="00DD531D">
      <w:pPr>
        <w:pStyle w:val="Dialogue"/>
      </w:pPr>
      <w:r>
        <w:t>(Lying)</w:t>
      </w:r>
    </w:p>
    <w:p w14:paraId="7A1E9E79" w14:textId="291A182C" w:rsidR="00DD531D" w:rsidRDefault="00DD531D" w:rsidP="00DD531D">
      <w:pPr>
        <w:pStyle w:val="Dialogue"/>
      </w:pPr>
      <w:r>
        <w:t>No, I’ve been up for a while.</w:t>
      </w:r>
    </w:p>
    <w:p w14:paraId="4196DF19" w14:textId="459DABED" w:rsidR="00DD531D" w:rsidRPr="002B2815" w:rsidRDefault="00DD531D" w:rsidP="00DD531D">
      <w:pPr>
        <w:pStyle w:val="FadeInActionSceneSetting"/>
        <w:rPr>
          <w:b/>
          <w:bCs/>
        </w:rPr>
      </w:pPr>
      <w:r w:rsidRPr="002B2815">
        <w:rPr>
          <w:b/>
          <w:bCs/>
        </w:rPr>
        <w:t>int</w:t>
      </w:r>
      <w:r w:rsidR="002B2815" w:rsidRPr="002B2815">
        <w:rPr>
          <w:b/>
          <w:bCs/>
        </w:rPr>
        <w:t>.</w:t>
      </w:r>
      <w:r w:rsidRPr="002B2815">
        <w:rPr>
          <w:b/>
          <w:bCs/>
        </w:rPr>
        <w:t xml:space="preserve"> Bathroom – day</w:t>
      </w:r>
    </w:p>
    <w:p w14:paraId="7B47A834" w14:textId="0B513832" w:rsidR="00DD531D" w:rsidRDefault="00581F23" w:rsidP="00DD531D">
      <w:r>
        <w:t>Abe pisses.</w:t>
      </w:r>
    </w:p>
    <w:p w14:paraId="3F822733" w14:textId="5C460A31" w:rsidR="00DD531D" w:rsidRDefault="00DD531D" w:rsidP="00DD531D">
      <w:r w:rsidRPr="00DD531D">
        <w:t>He takes a deep breath and realizes his p</w:t>
      </w:r>
      <w:r>
        <w:t>ee stinks.</w:t>
      </w:r>
    </w:p>
    <w:p w14:paraId="12D88172" w14:textId="401AA82C" w:rsidR="00DD531D" w:rsidRDefault="00DD531D" w:rsidP="00DD531D">
      <w:r>
        <w:t>He sniffs it</w:t>
      </w:r>
      <w:r w:rsidR="0005088B">
        <w:t>.</w:t>
      </w:r>
    </w:p>
    <w:p w14:paraId="0561BF0A" w14:textId="5A4FD1DA" w:rsidR="00DD531D" w:rsidRPr="002B2815" w:rsidRDefault="00DD531D" w:rsidP="00DD531D">
      <w:pPr>
        <w:pStyle w:val="FadeInActionSceneSetting"/>
        <w:rPr>
          <w:b/>
          <w:bCs/>
        </w:rPr>
      </w:pPr>
      <w:r w:rsidRPr="002B2815">
        <w:rPr>
          <w:b/>
          <w:bCs/>
        </w:rPr>
        <w:t>Int</w:t>
      </w:r>
      <w:r w:rsidR="002B2815" w:rsidRPr="002B2815">
        <w:rPr>
          <w:b/>
          <w:bCs/>
        </w:rPr>
        <w:t>.</w:t>
      </w:r>
      <w:r w:rsidRPr="002B2815">
        <w:rPr>
          <w:b/>
          <w:bCs/>
        </w:rPr>
        <w:t xml:space="preserve"> Hallway – Day</w:t>
      </w:r>
    </w:p>
    <w:p w14:paraId="6F419D3F" w14:textId="17D02859" w:rsidR="00DD531D" w:rsidRDefault="00DD531D" w:rsidP="00DD531D">
      <w:r w:rsidRPr="00DD531D">
        <w:t>A</w:t>
      </w:r>
      <w:r>
        <w:t>be</w:t>
      </w:r>
      <w:r w:rsidRPr="00DD531D">
        <w:t xml:space="preserve"> opens the door while Corey waits outside to use the bathroom</w:t>
      </w:r>
      <w:r>
        <w:t>.</w:t>
      </w:r>
    </w:p>
    <w:p w14:paraId="752B7C8B" w14:textId="15361064" w:rsidR="00126093" w:rsidRDefault="00126093" w:rsidP="00126093">
      <w:pPr>
        <w:pStyle w:val="CharacterName"/>
      </w:pPr>
      <w:r>
        <w:lastRenderedPageBreak/>
        <w:t>Abe</w:t>
      </w:r>
    </w:p>
    <w:p w14:paraId="1190B259" w14:textId="4EB8265A" w:rsidR="00126093" w:rsidRDefault="00126093" w:rsidP="00126093">
      <w:pPr>
        <w:pStyle w:val="Dialogue"/>
      </w:pPr>
      <w:r>
        <w:t>Hey man.</w:t>
      </w:r>
    </w:p>
    <w:p w14:paraId="7C6A6749" w14:textId="30393A84" w:rsidR="00126093" w:rsidRDefault="00126093" w:rsidP="00126093">
      <w:r>
        <w:t>Corey acknowledges him and enters the bathroom closing the door behind him.</w:t>
      </w:r>
    </w:p>
    <w:p w14:paraId="1367F889" w14:textId="78741CA2" w:rsidR="00581F23" w:rsidRPr="002B2815" w:rsidRDefault="00581F23" w:rsidP="00581F23">
      <w:pPr>
        <w:pStyle w:val="FadeInActionSceneSetting"/>
        <w:rPr>
          <w:b/>
          <w:bCs/>
        </w:rPr>
      </w:pPr>
      <w:r w:rsidRPr="002B2815">
        <w:rPr>
          <w:b/>
          <w:bCs/>
        </w:rPr>
        <w:t>Int</w:t>
      </w:r>
      <w:r w:rsidR="002B2815" w:rsidRPr="002B2815">
        <w:rPr>
          <w:b/>
          <w:bCs/>
        </w:rPr>
        <w:t>.</w:t>
      </w:r>
      <w:r w:rsidRPr="002B2815">
        <w:rPr>
          <w:b/>
          <w:bCs/>
        </w:rPr>
        <w:t xml:space="preserve"> bedroom - day</w:t>
      </w:r>
    </w:p>
    <w:p w14:paraId="2FB50F8B" w14:textId="1A863DA1" w:rsidR="00126093" w:rsidRDefault="00581F23" w:rsidP="00126093">
      <w:r>
        <w:t>An</w:t>
      </w:r>
      <w:r w:rsidR="00126093">
        <w:t xml:space="preserve"> Ibuprofen </w:t>
      </w:r>
      <w:r>
        <w:t>bottle.</w:t>
      </w:r>
      <w:r w:rsidR="00126093">
        <w:t xml:space="preserve"> </w:t>
      </w:r>
    </w:p>
    <w:p w14:paraId="2BD54BBE" w14:textId="77777777" w:rsidR="00126093" w:rsidRDefault="00126093" w:rsidP="00126093">
      <w:r>
        <w:t>Abe picks it up and flips it spilling the last 3 capsules into his hand.</w:t>
      </w:r>
    </w:p>
    <w:p w14:paraId="770890BA" w14:textId="2AF71B3D" w:rsidR="00126093" w:rsidRDefault="00126093" w:rsidP="00126093">
      <w:r>
        <w:t>He chucks the meds down his throat.</w:t>
      </w:r>
    </w:p>
    <w:p w14:paraId="73038A21" w14:textId="41896FBC" w:rsidR="00126093" w:rsidRDefault="00126093" w:rsidP="00D40BA5">
      <w:pPr>
        <w:pStyle w:val="Transition"/>
      </w:pPr>
      <w:r>
        <w:t xml:space="preserve">Knocking… </w:t>
      </w:r>
    </w:p>
    <w:p w14:paraId="6697F9F3" w14:textId="1B697441" w:rsidR="00126093" w:rsidRPr="002B2815" w:rsidRDefault="00126093" w:rsidP="00126093">
      <w:pPr>
        <w:pStyle w:val="FadeInActionSceneSetting"/>
        <w:rPr>
          <w:b/>
          <w:bCs/>
        </w:rPr>
      </w:pPr>
      <w:r w:rsidRPr="002B2815">
        <w:rPr>
          <w:b/>
          <w:bCs/>
        </w:rPr>
        <w:t>Int</w:t>
      </w:r>
      <w:r w:rsidR="002B2815" w:rsidRPr="002B2815">
        <w:rPr>
          <w:b/>
          <w:bCs/>
        </w:rPr>
        <w:t>.</w:t>
      </w:r>
      <w:r w:rsidRPr="002B2815">
        <w:rPr>
          <w:b/>
          <w:bCs/>
        </w:rPr>
        <w:t xml:space="preserve"> abe’s apartment – day</w:t>
      </w:r>
    </w:p>
    <w:p w14:paraId="797B8E55" w14:textId="34421B75" w:rsidR="00126093" w:rsidRDefault="00FA1497" w:rsidP="00126093">
      <w:r>
        <w:t xml:space="preserve">Abe opens the door wearing </w:t>
      </w:r>
      <w:r w:rsidR="002B2815">
        <w:t>a white T</w:t>
      </w:r>
      <w:r>
        <w:t>-shirt and sweats.</w:t>
      </w:r>
    </w:p>
    <w:p w14:paraId="50D355B7" w14:textId="2323271B" w:rsidR="00FA1497" w:rsidRDefault="00FA1497" w:rsidP="00126093">
      <w:r>
        <w:t>His parents enter.</w:t>
      </w:r>
    </w:p>
    <w:p w14:paraId="13E83649" w14:textId="18B0753B" w:rsidR="00FA1497" w:rsidRDefault="00FA1497" w:rsidP="00FA1497">
      <w:pPr>
        <w:pStyle w:val="CharacterName"/>
      </w:pPr>
      <w:r>
        <w:t>Mom</w:t>
      </w:r>
    </w:p>
    <w:p w14:paraId="177D260E" w14:textId="1E749C5F" w:rsidR="00FA1497" w:rsidRDefault="00FA1497" w:rsidP="00FA1497">
      <w:pPr>
        <w:pStyle w:val="Dialogue"/>
      </w:pPr>
      <w:r>
        <w:t>We brought you groceries.</w:t>
      </w:r>
    </w:p>
    <w:p w14:paraId="5B468704" w14:textId="0E9F1F96" w:rsidR="00FA1497" w:rsidRDefault="00FA1497" w:rsidP="00FA1497">
      <w:pPr>
        <w:pStyle w:val="CharacterName"/>
      </w:pPr>
      <w:r>
        <w:t>Dad</w:t>
      </w:r>
    </w:p>
    <w:p w14:paraId="43BEFFAF" w14:textId="2A45C67D" w:rsidR="00FA1497" w:rsidRDefault="00FA1497" w:rsidP="00FA1497">
      <w:pPr>
        <w:pStyle w:val="Dialogue"/>
      </w:pPr>
      <w:r>
        <w:t>(Disgusted by the messy kitchen)</w:t>
      </w:r>
    </w:p>
    <w:p w14:paraId="11709946" w14:textId="12C0497E" w:rsidR="00FA1497" w:rsidRDefault="00FA1497" w:rsidP="00FA1497">
      <w:pPr>
        <w:pStyle w:val="Dialogue"/>
      </w:pPr>
      <w:r>
        <w:t>Jesus…</w:t>
      </w:r>
    </w:p>
    <w:p w14:paraId="4F90EC9F" w14:textId="3AD503F8" w:rsidR="00FA1497" w:rsidRDefault="00FA1497" w:rsidP="00FA1497">
      <w:pPr>
        <w:pStyle w:val="CharacterName"/>
      </w:pPr>
      <w:r>
        <w:t>Abe</w:t>
      </w:r>
    </w:p>
    <w:p w14:paraId="1ACB2E6C" w14:textId="18A331AB" w:rsidR="00FA1497" w:rsidRDefault="00FA1497" w:rsidP="00FA1497">
      <w:pPr>
        <w:pStyle w:val="Dialogue"/>
      </w:pPr>
      <w:r>
        <w:t>I know, it’s not me.</w:t>
      </w:r>
    </w:p>
    <w:p w14:paraId="0B097B40" w14:textId="62D2558A" w:rsidR="00FA1497" w:rsidRDefault="00FA1497" w:rsidP="00FA1497">
      <w:r>
        <w:t>The parents sit on the couch and look at Abe and around the room.</w:t>
      </w:r>
    </w:p>
    <w:p w14:paraId="3F1B7E6B" w14:textId="6B42376C" w:rsidR="00FA1497" w:rsidRDefault="00FA1497" w:rsidP="00FA1497">
      <w:pPr>
        <w:pStyle w:val="CharacterName"/>
      </w:pPr>
      <w:r>
        <w:t>Abe</w:t>
      </w:r>
    </w:p>
    <w:p w14:paraId="69EB57A5" w14:textId="005459E7" w:rsidR="00FA1497" w:rsidRDefault="00FA1497" w:rsidP="00FA1497">
      <w:pPr>
        <w:pStyle w:val="Dialogue"/>
      </w:pPr>
      <w:r>
        <w:t>So what’s new?</w:t>
      </w:r>
    </w:p>
    <w:p w14:paraId="6E333A07" w14:textId="623060C6" w:rsidR="00FA1497" w:rsidRDefault="00FA1497" w:rsidP="00FA1497">
      <w:pPr>
        <w:pStyle w:val="CharacterName"/>
      </w:pPr>
      <w:r>
        <w:t>Dad</w:t>
      </w:r>
    </w:p>
    <w:p w14:paraId="3B102764" w14:textId="6D845B63" w:rsidR="00FA1497" w:rsidRDefault="00FA1497" w:rsidP="00FA1497">
      <w:pPr>
        <w:pStyle w:val="Dialogue"/>
      </w:pPr>
      <w:r>
        <w:t>Your mom’s biopsy came back benign.</w:t>
      </w:r>
    </w:p>
    <w:p w14:paraId="2DACE434" w14:textId="33C69A6F" w:rsidR="00FA1497" w:rsidRDefault="00FA1497" w:rsidP="00FA1497">
      <w:pPr>
        <w:pStyle w:val="CharacterName"/>
      </w:pPr>
      <w:r>
        <w:t>Abe</w:t>
      </w:r>
    </w:p>
    <w:p w14:paraId="7D5FC624" w14:textId="6543362A" w:rsidR="00FA1497" w:rsidRDefault="00FA1497" w:rsidP="00FA1497">
      <w:pPr>
        <w:pStyle w:val="Dialogue"/>
      </w:pPr>
      <w:r>
        <w:t>Really, cool.</w:t>
      </w:r>
    </w:p>
    <w:p w14:paraId="1A9FDC30" w14:textId="330FF578" w:rsidR="00D40BA5" w:rsidRDefault="00D40BA5" w:rsidP="00D40BA5">
      <w:pPr>
        <w:pStyle w:val="MORE"/>
      </w:pPr>
      <w:r>
        <w:t>[CONT.]</w:t>
      </w:r>
    </w:p>
    <w:p w14:paraId="36C9BDDA" w14:textId="0E1D97F7" w:rsidR="00FA1497" w:rsidRDefault="00FA1497" w:rsidP="00FA1497">
      <w:pPr>
        <w:pStyle w:val="CharacterName"/>
      </w:pPr>
      <w:r>
        <w:lastRenderedPageBreak/>
        <w:t>Dad</w:t>
      </w:r>
    </w:p>
    <w:p w14:paraId="75B9B944" w14:textId="0CA4C67D" w:rsidR="00FA1497" w:rsidRDefault="00FA1497" w:rsidP="00FA1497">
      <w:pPr>
        <w:pStyle w:val="Dialogue"/>
      </w:pPr>
      <w:r>
        <w:t>You should go, get your moles checked out too.</w:t>
      </w:r>
    </w:p>
    <w:p w14:paraId="705B2107" w14:textId="1B90F47D" w:rsidR="00FA1497" w:rsidRDefault="00FA1497" w:rsidP="00FA1497">
      <w:pPr>
        <w:pStyle w:val="CharacterName"/>
      </w:pPr>
      <w:r>
        <w:t>Abe</w:t>
      </w:r>
    </w:p>
    <w:p w14:paraId="55B61691" w14:textId="563B8DC4" w:rsidR="00FA1497" w:rsidRDefault="00FA1497" w:rsidP="00FA1497">
      <w:pPr>
        <w:pStyle w:val="Dialogue"/>
      </w:pPr>
      <w:r>
        <w:t xml:space="preserve">Ya. </w:t>
      </w:r>
      <w:r w:rsidR="00E24992">
        <w:t>Y</w:t>
      </w:r>
      <w:r>
        <w:t>a</w:t>
      </w:r>
      <w:r w:rsidR="00E24992">
        <w:t xml:space="preserve"> for sure.</w:t>
      </w:r>
    </w:p>
    <w:p w14:paraId="66FD0E09" w14:textId="40600B02" w:rsidR="00E24992" w:rsidRDefault="00E24992" w:rsidP="00E24992">
      <w:r>
        <w:t>Beat.</w:t>
      </w:r>
    </w:p>
    <w:p w14:paraId="3AF2F20D" w14:textId="0FE8E56E" w:rsidR="00E24992" w:rsidRDefault="00E24992" w:rsidP="00E24992">
      <w:pPr>
        <w:pStyle w:val="CharacterName"/>
      </w:pPr>
      <w:r>
        <w:t>Dad</w:t>
      </w:r>
    </w:p>
    <w:p w14:paraId="170E12CA" w14:textId="23B78240" w:rsidR="00E24992" w:rsidRDefault="00E24992" w:rsidP="00E24992">
      <w:pPr>
        <w:pStyle w:val="Dialogue"/>
      </w:pPr>
      <w:r>
        <w:t>How are your finances?</w:t>
      </w:r>
    </w:p>
    <w:p w14:paraId="1E98CBF2" w14:textId="5B434294" w:rsidR="00E24992" w:rsidRDefault="00E24992" w:rsidP="00E24992">
      <w:pPr>
        <w:pStyle w:val="CharacterName"/>
      </w:pPr>
      <w:r>
        <w:t>Abe</w:t>
      </w:r>
    </w:p>
    <w:p w14:paraId="3A140198" w14:textId="73E96BAF" w:rsidR="00E24992" w:rsidRDefault="00E24992" w:rsidP="00E24992">
      <w:pPr>
        <w:pStyle w:val="Dialogue"/>
      </w:pPr>
      <w:r>
        <w:t>They’re okay.</w:t>
      </w:r>
    </w:p>
    <w:p w14:paraId="73CB9724" w14:textId="3F70F7EE" w:rsidR="00E24992" w:rsidRDefault="00E24992" w:rsidP="00E24992">
      <w:pPr>
        <w:pStyle w:val="CharacterName"/>
      </w:pPr>
      <w:r>
        <w:t>Dad</w:t>
      </w:r>
    </w:p>
    <w:p w14:paraId="2B410278" w14:textId="3B238C67" w:rsidR="00E24992" w:rsidRDefault="00E24992" w:rsidP="00E24992">
      <w:pPr>
        <w:pStyle w:val="Dialogue"/>
      </w:pPr>
      <w:r>
        <w:t>Credit Card?</w:t>
      </w:r>
    </w:p>
    <w:p w14:paraId="4706C74E" w14:textId="77954840" w:rsidR="00E24992" w:rsidRDefault="00E24992" w:rsidP="00E24992">
      <w:pPr>
        <w:pStyle w:val="CharacterName"/>
      </w:pPr>
      <w:r>
        <w:t>Abe</w:t>
      </w:r>
    </w:p>
    <w:p w14:paraId="2056C8AA" w14:textId="0C46BFBD" w:rsidR="00E24992" w:rsidRDefault="00E24992" w:rsidP="00E24992">
      <w:pPr>
        <w:pStyle w:val="Dialogue"/>
      </w:pPr>
      <w:r>
        <w:t>Could be worse.</w:t>
      </w:r>
    </w:p>
    <w:p w14:paraId="6EBFBD25" w14:textId="0DE5C8AF" w:rsidR="00E24992" w:rsidRDefault="00E24992" w:rsidP="00E24992">
      <w:pPr>
        <w:pStyle w:val="CharacterName"/>
      </w:pPr>
      <w:r>
        <w:t>Dad</w:t>
      </w:r>
    </w:p>
    <w:p w14:paraId="04257466" w14:textId="01FA41F5" w:rsidR="00E24992" w:rsidRDefault="00E24992" w:rsidP="00E24992">
      <w:pPr>
        <w:pStyle w:val="Dialogue"/>
      </w:pPr>
      <w:r>
        <w:t>Cause you know were not bailing you out again.</w:t>
      </w:r>
    </w:p>
    <w:p w14:paraId="720D4B80" w14:textId="06921928" w:rsidR="005D1793" w:rsidRDefault="005D1793" w:rsidP="005D1793">
      <w:pPr>
        <w:pStyle w:val="CharacterName"/>
      </w:pPr>
      <w:r>
        <w:t>Abe</w:t>
      </w:r>
    </w:p>
    <w:p w14:paraId="610FF02E" w14:textId="329262A2" w:rsidR="005D1793" w:rsidRDefault="005D1793" w:rsidP="005D1793">
      <w:pPr>
        <w:pStyle w:val="Dialogue"/>
      </w:pPr>
      <w:r>
        <w:t>I had a big case last week.</w:t>
      </w:r>
    </w:p>
    <w:p w14:paraId="5F8D4B65" w14:textId="10C0DC27" w:rsidR="005D1793" w:rsidRDefault="005D1793" w:rsidP="005D1793">
      <w:pPr>
        <w:pStyle w:val="CharacterName"/>
      </w:pPr>
      <w:r>
        <w:t>Mom</w:t>
      </w:r>
    </w:p>
    <w:p w14:paraId="62A420D9" w14:textId="0E94F4FD" w:rsidR="005D1793" w:rsidRDefault="005D1793" w:rsidP="005D1793">
      <w:pPr>
        <w:pStyle w:val="Dialogue"/>
      </w:pPr>
      <w:r>
        <w:t>Really? What was it?</w:t>
      </w:r>
    </w:p>
    <w:p w14:paraId="794B68F5" w14:textId="2AE58E69" w:rsidR="005D1793" w:rsidRDefault="005D1793" w:rsidP="005D1793">
      <w:pPr>
        <w:pStyle w:val="CharacterName"/>
      </w:pPr>
      <w:r>
        <w:t>Abe</w:t>
      </w:r>
    </w:p>
    <w:p w14:paraId="55055AD6" w14:textId="2EB743DC" w:rsidR="005D1793" w:rsidRDefault="005D1793" w:rsidP="005D1793">
      <w:pPr>
        <w:pStyle w:val="Dialogue"/>
      </w:pPr>
      <w:r>
        <w:t>I’m not supposed to talk about that stuff.</w:t>
      </w:r>
    </w:p>
    <w:p w14:paraId="3B63FE39" w14:textId="1590C119" w:rsidR="005D1793" w:rsidRDefault="005D1793" w:rsidP="005D1793">
      <w:r>
        <w:t>Beat.</w:t>
      </w:r>
    </w:p>
    <w:p w14:paraId="304B4EAB" w14:textId="469E6FEA" w:rsidR="005D1793" w:rsidRDefault="005D1793" w:rsidP="005D1793">
      <w:pPr>
        <w:pStyle w:val="CharacterName"/>
      </w:pPr>
      <w:r>
        <w:t>Abe</w:t>
      </w:r>
    </w:p>
    <w:p w14:paraId="53254574" w14:textId="6E09BD67" w:rsidR="005D1793" w:rsidRDefault="005D1793" w:rsidP="005D1793">
      <w:pPr>
        <w:pStyle w:val="Dialogue"/>
      </w:pPr>
      <w:r>
        <w:t>(Resigned to tell them)</w:t>
      </w:r>
    </w:p>
    <w:p w14:paraId="4657FB20" w14:textId="7DB286CD" w:rsidR="005D1793" w:rsidRDefault="005D1793" w:rsidP="005D1793">
      <w:pPr>
        <w:pStyle w:val="Dialogue"/>
      </w:pPr>
      <w:r>
        <w:t>This gay guy wanted me to find out if this other guy was gay.</w:t>
      </w:r>
    </w:p>
    <w:p w14:paraId="6CCB6B1D" w14:textId="19694CC0" w:rsidR="005D1793" w:rsidRDefault="005D1793" w:rsidP="005D1793">
      <w:pPr>
        <w:pStyle w:val="CharacterName"/>
      </w:pPr>
      <w:r>
        <w:lastRenderedPageBreak/>
        <w:t>Mom</w:t>
      </w:r>
    </w:p>
    <w:p w14:paraId="0A20D2FD" w14:textId="793D08DB" w:rsidR="005D1793" w:rsidRDefault="005D1793" w:rsidP="005D1793">
      <w:pPr>
        <w:pStyle w:val="Dialogue"/>
      </w:pPr>
      <w:r>
        <w:t>Was he?</w:t>
      </w:r>
    </w:p>
    <w:p w14:paraId="7CB72177" w14:textId="2FC672E2" w:rsidR="005D1793" w:rsidRDefault="005D1793" w:rsidP="005D1793">
      <w:pPr>
        <w:pStyle w:val="CharacterName"/>
      </w:pPr>
      <w:r>
        <w:t>Abe</w:t>
      </w:r>
    </w:p>
    <w:p w14:paraId="78E61EEA" w14:textId="4898F62A" w:rsidR="005D1793" w:rsidRDefault="005D1793" w:rsidP="005D1793">
      <w:pPr>
        <w:pStyle w:val="Dialogue"/>
      </w:pPr>
      <w:r>
        <w:t>Yea, a little bit.</w:t>
      </w:r>
    </w:p>
    <w:p w14:paraId="3FF24AFD" w14:textId="552BACAC" w:rsidR="005D1793" w:rsidRDefault="005D1793" w:rsidP="005D1793">
      <w:pPr>
        <w:pStyle w:val="CharacterName"/>
      </w:pPr>
      <w:r>
        <w:t>Mom</w:t>
      </w:r>
    </w:p>
    <w:p w14:paraId="25134EBB" w14:textId="2E8C6B6B" w:rsidR="005D1793" w:rsidRDefault="005D1793" w:rsidP="005D1793">
      <w:pPr>
        <w:pStyle w:val="Dialogue"/>
      </w:pPr>
      <w:r>
        <w:t>Oh. That’s nice.</w:t>
      </w:r>
    </w:p>
    <w:p w14:paraId="498B3F23" w14:textId="24C9F936" w:rsidR="005D1793" w:rsidRDefault="005D1793" w:rsidP="005D1793">
      <w:pPr>
        <w:pStyle w:val="Transition"/>
      </w:pPr>
      <w:r>
        <w:t>Cut to:</w:t>
      </w:r>
    </w:p>
    <w:p w14:paraId="53A46B47" w14:textId="2FD588C8" w:rsidR="005D1793" w:rsidRPr="002B2815" w:rsidRDefault="005D1793" w:rsidP="005D1793">
      <w:pPr>
        <w:pStyle w:val="FadeInActionSceneSetting"/>
        <w:rPr>
          <w:b/>
          <w:bCs/>
        </w:rPr>
      </w:pPr>
      <w:r w:rsidRPr="002B2815">
        <w:rPr>
          <w:b/>
          <w:bCs/>
        </w:rPr>
        <w:t>Int</w:t>
      </w:r>
      <w:r w:rsidR="002B2815" w:rsidRPr="002B2815">
        <w:rPr>
          <w:b/>
          <w:bCs/>
        </w:rPr>
        <w:t>.</w:t>
      </w:r>
      <w:r w:rsidRPr="002B2815">
        <w:rPr>
          <w:b/>
          <w:bCs/>
        </w:rPr>
        <w:t xml:space="preserve"> Bar – Night</w:t>
      </w:r>
    </w:p>
    <w:p w14:paraId="0ACB8EAE" w14:textId="75F2B9EC" w:rsidR="005D1793" w:rsidRDefault="005D1793" w:rsidP="005D1793">
      <w:r>
        <w:t>Abe sits alone at the bar. The bartender looks at him.</w:t>
      </w:r>
    </w:p>
    <w:p w14:paraId="7AD07FF0" w14:textId="48C2250F" w:rsidR="005D1793" w:rsidRDefault="005D1793" w:rsidP="005D1793">
      <w:pPr>
        <w:pStyle w:val="CharacterName"/>
      </w:pPr>
      <w:r>
        <w:t>Bartender</w:t>
      </w:r>
    </w:p>
    <w:p w14:paraId="4100E86A" w14:textId="19ABA1A3" w:rsidR="005D1793" w:rsidRDefault="005D1793" w:rsidP="005D1793">
      <w:pPr>
        <w:pStyle w:val="Dialogue"/>
      </w:pPr>
      <w:r>
        <w:t>What’s on your mind dude?</w:t>
      </w:r>
    </w:p>
    <w:p w14:paraId="790D896F" w14:textId="7F89555B" w:rsidR="005D1793" w:rsidRDefault="005D1793" w:rsidP="005D1793">
      <w:pPr>
        <w:pStyle w:val="CharacterName"/>
      </w:pPr>
      <w:r>
        <w:t>Abe</w:t>
      </w:r>
    </w:p>
    <w:p w14:paraId="595CD228" w14:textId="25073FB6" w:rsidR="005D1793" w:rsidRDefault="005D1793" w:rsidP="005D1793">
      <w:pPr>
        <w:pStyle w:val="Dialogue"/>
      </w:pPr>
      <w:r>
        <w:t>Should I be worried if my pee smells like fish?</w:t>
      </w:r>
    </w:p>
    <w:p w14:paraId="58E5F5F2" w14:textId="020D6765" w:rsidR="005D1793" w:rsidRDefault="005D1793" w:rsidP="005D1793">
      <w:pPr>
        <w:pStyle w:val="CharacterName"/>
      </w:pPr>
      <w:r>
        <w:t>Bartender</w:t>
      </w:r>
    </w:p>
    <w:p w14:paraId="59A49D7A" w14:textId="73907D46" w:rsidR="001F6210" w:rsidRDefault="001F6210" w:rsidP="001F6210">
      <w:pPr>
        <w:pStyle w:val="Dialogue"/>
      </w:pPr>
      <w:r>
        <w:t>Yea, maybe.</w:t>
      </w:r>
    </w:p>
    <w:p w14:paraId="1AFC6658" w14:textId="6243342D" w:rsidR="001F6210" w:rsidRDefault="001F6210" w:rsidP="001F6210">
      <w:r>
        <w:t>A waitress walks up and talks in Abe’s ear</w:t>
      </w:r>
      <w:r w:rsidR="00C6704A">
        <w:t>.</w:t>
      </w:r>
    </w:p>
    <w:p w14:paraId="621C7E9B" w14:textId="36DB1652" w:rsidR="001F6210" w:rsidRDefault="001F6210" w:rsidP="001F6210">
      <w:pPr>
        <w:pStyle w:val="CharacterName"/>
      </w:pPr>
      <w:r>
        <w:t>Waitress</w:t>
      </w:r>
    </w:p>
    <w:p w14:paraId="6B13DFA4" w14:textId="4465EB46" w:rsidR="001F6210" w:rsidRDefault="001F6210" w:rsidP="001F6210">
      <w:pPr>
        <w:pStyle w:val="Dialogue"/>
      </w:pPr>
      <w:r>
        <w:t>You know Rory Beans is in the back, right?</w:t>
      </w:r>
    </w:p>
    <w:p w14:paraId="2FAFF5DF" w14:textId="55CCA8BA" w:rsidR="001F6210" w:rsidRDefault="001F6210" w:rsidP="001F6210">
      <w:pPr>
        <w:pStyle w:val="CharacterName"/>
      </w:pPr>
      <w:r>
        <w:t>Abe</w:t>
      </w:r>
    </w:p>
    <w:p w14:paraId="51E4CD04" w14:textId="410E6D39" w:rsidR="001F6210" w:rsidRDefault="001F6210" w:rsidP="001F6210">
      <w:pPr>
        <w:pStyle w:val="Dialogue"/>
      </w:pPr>
      <w:r>
        <w:t>(Loudly)</w:t>
      </w:r>
    </w:p>
    <w:p w14:paraId="2EA53D59" w14:textId="59794DAC" w:rsidR="001F6210" w:rsidRDefault="001F6210" w:rsidP="001F6210">
      <w:pPr>
        <w:pStyle w:val="Dialogue"/>
      </w:pPr>
      <w:r>
        <w:t>So what?</w:t>
      </w:r>
    </w:p>
    <w:p w14:paraId="7972DA39" w14:textId="22F3E7BB" w:rsidR="001F6210" w:rsidRDefault="001F6210" w:rsidP="001F6210">
      <w:pPr>
        <w:pStyle w:val="CharacterName"/>
      </w:pPr>
      <w:r>
        <w:t>Bartender</w:t>
      </w:r>
    </w:p>
    <w:p w14:paraId="62FE4412" w14:textId="763FE97B" w:rsidR="001F6210" w:rsidRDefault="001F6210" w:rsidP="001F6210">
      <w:pPr>
        <w:pStyle w:val="Dialogue"/>
      </w:pPr>
      <w:r>
        <w:t xml:space="preserve">Just leave man. </w:t>
      </w:r>
      <w:r w:rsidR="008768A0">
        <w:t>We’re</w:t>
      </w:r>
      <w:r>
        <w:t xml:space="preserve"> not gonna judge you.</w:t>
      </w:r>
    </w:p>
    <w:p w14:paraId="328E097A" w14:textId="4837EFDD" w:rsidR="001F6210" w:rsidRDefault="001F6210" w:rsidP="001F6210">
      <w:r>
        <w:t xml:space="preserve">Abe sips his </w:t>
      </w:r>
      <w:r w:rsidR="004543D1">
        <w:t>beer.</w:t>
      </w:r>
    </w:p>
    <w:p w14:paraId="20622BB3" w14:textId="24F6CBEF" w:rsidR="004543D1" w:rsidRDefault="004543D1" w:rsidP="001F6210">
      <w:r>
        <w:t>The bartender nods in disappointment and walks away.</w:t>
      </w:r>
    </w:p>
    <w:p w14:paraId="6019B9F1" w14:textId="668289B8" w:rsidR="004543D1" w:rsidRDefault="004543D1" w:rsidP="004543D1">
      <w:pPr>
        <w:pStyle w:val="Transition"/>
      </w:pPr>
      <w:r>
        <w:t>Cut to:</w:t>
      </w:r>
    </w:p>
    <w:p w14:paraId="091D2207" w14:textId="77777777" w:rsidR="006A7EA9" w:rsidRDefault="006A7EA9" w:rsidP="004543D1">
      <w:pPr>
        <w:pStyle w:val="Transition"/>
      </w:pPr>
    </w:p>
    <w:p w14:paraId="0F550C26" w14:textId="662DE77E" w:rsidR="004543D1" w:rsidRPr="002B2815" w:rsidRDefault="004543D1" w:rsidP="004543D1">
      <w:pPr>
        <w:pStyle w:val="FadeInActionSceneSetting"/>
        <w:rPr>
          <w:b/>
          <w:bCs/>
        </w:rPr>
      </w:pPr>
      <w:r w:rsidRPr="002B2815">
        <w:rPr>
          <w:b/>
          <w:bCs/>
        </w:rPr>
        <w:lastRenderedPageBreak/>
        <w:t>Ext</w:t>
      </w:r>
      <w:r w:rsidR="002B2815" w:rsidRPr="002B2815">
        <w:rPr>
          <w:b/>
          <w:bCs/>
        </w:rPr>
        <w:t>.</w:t>
      </w:r>
      <w:r w:rsidRPr="002B2815">
        <w:rPr>
          <w:b/>
          <w:bCs/>
        </w:rPr>
        <w:t xml:space="preserve"> bar – night</w:t>
      </w:r>
    </w:p>
    <w:p w14:paraId="38E8AA27" w14:textId="26E61CB6" w:rsidR="001F6210" w:rsidRDefault="004543D1" w:rsidP="004543D1">
      <w:r>
        <w:t>RORY punches Abe in the face as his friends stand around and watch.</w:t>
      </w:r>
    </w:p>
    <w:p w14:paraId="3AB775B7" w14:textId="1795713F" w:rsidR="004543D1" w:rsidRDefault="004543D1" w:rsidP="004543D1">
      <w:pPr>
        <w:pStyle w:val="CharacterName"/>
      </w:pPr>
      <w:r>
        <w:t>Abe (V.O.)</w:t>
      </w:r>
    </w:p>
    <w:p w14:paraId="6600CEC5" w14:textId="638EEE2A" w:rsidR="004543D1" w:rsidRDefault="004543D1" w:rsidP="004543D1">
      <w:pPr>
        <w:pStyle w:val="Dialogue"/>
      </w:pPr>
      <w:r>
        <w:t xml:space="preserve">I used to be loved… I used to be a kid detective. When I was </w:t>
      </w:r>
      <w:r w:rsidR="009E1E6B">
        <w:t>13,</w:t>
      </w:r>
      <w:r>
        <w:t xml:space="preserve"> I solved the case of the missing fundraiser money. It was Rory Beans, the neighborhood knucklehead.</w:t>
      </w:r>
    </w:p>
    <w:p w14:paraId="60FDC074" w14:textId="31DB3EDB" w:rsidR="004543D1" w:rsidRDefault="004543D1" w:rsidP="004543D1">
      <w:r>
        <w:t>Rory continues beating up Abe as he fights back ineffectively.</w:t>
      </w:r>
    </w:p>
    <w:p w14:paraId="035025D3" w14:textId="01487D98" w:rsidR="00FF3D27" w:rsidRDefault="00FF3D27" w:rsidP="00FF3D27">
      <w:pPr>
        <w:pStyle w:val="Transition"/>
      </w:pPr>
      <w:r>
        <w:t>Cut to:</w:t>
      </w:r>
    </w:p>
    <w:p w14:paraId="3FA04F6F" w14:textId="56D82ACD" w:rsidR="00FE5C51" w:rsidRPr="002B2815" w:rsidRDefault="00FE5C51" w:rsidP="00FE5C51">
      <w:pPr>
        <w:pStyle w:val="FadeInActionSceneSetting"/>
        <w:rPr>
          <w:b/>
          <w:bCs/>
        </w:rPr>
      </w:pPr>
      <w:r w:rsidRPr="002B2815">
        <w:rPr>
          <w:b/>
          <w:bCs/>
        </w:rPr>
        <w:t>Ext</w:t>
      </w:r>
      <w:r w:rsidR="002B2815" w:rsidRPr="002B2815">
        <w:rPr>
          <w:b/>
          <w:bCs/>
        </w:rPr>
        <w:t>.</w:t>
      </w:r>
      <w:r w:rsidRPr="002B2815">
        <w:rPr>
          <w:b/>
          <w:bCs/>
        </w:rPr>
        <w:t xml:space="preserve"> treehouse – day</w:t>
      </w:r>
    </w:p>
    <w:p w14:paraId="041424AD" w14:textId="77777777" w:rsidR="00FE5C51" w:rsidRDefault="00FE5C51" w:rsidP="00FE5C51">
      <w:pPr>
        <w:pStyle w:val="CharacterName"/>
      </w:pPr>
      <w:r>
        <w:t>Abe (VO)</w:t>
      </w:r>
    </w:p>
    <w:p w14:paraId="13CFC20A" w14:textId="77777777" w:rsidR="00FE5C51" w:rsidRDefault="00FE5C51" w:rsidP="008768A0">
      <w:pPr>
        <w:pStyle w:val="Dialogue"/>
      </w:pPr>
      <w:r>
        <w:t>In the beginning I ran my trade out of a tree house</w:t>
      </w:r>
    </w:p>
    <w:p w14:paraId="2453AE29" w14:textId="77777777" w:rsidR="00FE5C51" w:rsidRDefault="00FE5C51" w:rsidP="007B72EA">
      <w:pPr>
        <w:pStyle w:val="CharacterName"/>
      </w:pPr>
      <w:r>
        <w:t>Boy (OS)</w:t>
      </w:r>
    </w:p>
    <w:p w14:paraId="394D1B09" w14:textId="77777777" w:rsidR="00FE5C51" w:rsidRDefault="00FE5C51" w:rsidP="008768A0">
      <w:pPr>
        <w:pStyle w:val="Dialogue"/>
      </w:pPr>
      <w:r>
        <w:t>Somebody stole the basketball magazines from my desk.</w:t>
      </w:r>
    </w:p>
    <w:p w14:paraId="5E12EE53" w14:textId="05C7C410" w:rsidR="00FE5C51" w:rsidRPr="002B2815" w:rsidRDefault="00FE5C51" w:rsidP="007F1869">
      <w:pPr>
        <w:pStyle w:val="FadeInActionSceneSetting"/>
        <w:rPr>
          <w:b/>
          <w:bCs/>
        </w:rPr>
      </w:pPr>
      <w:r w:rsidRPr="002B2815">
        <w:rPr>
          <w:b/>
          <w:bCs/>
        </w:rPr>
        <w:t>Int</w:t>
      </w:r>
      <w:r w:rsidR="002B2815" w:rsidRPr="002B2815">
        <w:rPr>
          <w:b/>
          <w:bCs/>
        </w:rPr>
        <w:t>.</w:t>
      </w:r>
      <w:r w:rsidRPr="002B2815">
        <w:rPr>
          <w:b/>
          <w:bCs/>
        </w:rPr>
        <w:t xml:space="preserve"> Treehouse – Day</w:t>
      </w:r>
    </w:p>
    <w:p w14:paraId="174DDFFD" w14:textId="77777777" w:rsidR="00FE5C51" w:rsidRDefault="00FE5C51" w:rsidP="008768A0">
      <w:r>
        <w:t>A young Abe sits behind a desk in his tree house, wearing a full suit and tie and taking notes.</w:t>
      </w:r>
    </w:p>
    <w:p w14:paraId="2196ADBA" w14:textId="77777777" w:rsidR="00FE5C51" w:rsidRDefault="00FE5C51" w:rsidP="007B72EA">
      <w:pPr>
        <w:pStyle w:val="CharacterName"/>
      </w:pPr>
      <w:r>
        <w:t>Young Abe</w:t>
      </w:r>
    </w:p>
    <w:p w14:paraId="2C93709E" w14:textId="77777777" w:rsidR="00FE5C51" w:rsidRDefault="00FE5C51" w:rsidP="008768A0">
      <w:pPr>
        <w:pStyle w:val="Dialogue"/>
      </w:pPr>
      <w:r>
        <w:t>Can you remember what else was in the cubby?</w:t>
      </w:r>
    </w:p>
    <w:p w14:paraId="2F543225" w14:textId="77777777" w:rsidR="00FE5C51" w:rsidRDefault="00FE5C51" w:rsidP="007B72EA">
      <w:pPr>
        <w:pStyle w:val="CharacterName"/>
      </w:pPr>
      <w:r>
        <w:t>Boy</w:t>
      </w:r>
    </w:p>
    <w:p w14:paraId="4C1479A0" w14:textId="77777777" w:rsidR="00FE5C51" w:rsidRDefault="00FE5C51" w:rsidP="007B72EA">
      <w:pPr>
        <w:pStyle w:val="Dialogue"/>
      </w:pPr>
      <w:r>
        <w:t>My pencils, erasers, some peanut butter cups, a photo of my bird.</w:t>
      </w:r>
    </w:p>
    <w:p w14:paraId="488AD434" w14:textId="77777777" w:rsidR="00FE5C51" w:rsidRDefault="00FE5C51" w:rsidP="007B72EA">
      <w:pPr>
        <w:pStyle w:val="CharacterName"/>
      </w:pPr>
      <w:r>
        <w:t>Young Abe</w:t>
      </w:r>
    </w:p>
    <w:p w14:paraId="10FBAA02" w14:textId="636CB210" w:rsidR="00FE5C51" w:rsidRDefault="008768A0" w:rsidP="007B72EA">
      <w:pPr>
        <w:pStyle w:val="Dialogue"/>
      </w:pPr>
      <w:r>
        <w:t>But...</w:t>
      </w:r>
      <w:r w:rsidR="00FE5C51">
        <w:t xml:space="preserve"> nothing else was taken?</w:t>
      </w:r>
    </w:p>
    <w:p w14:paraId="21B5BD69" w14:textId="7E757D62" w:rsidR="00FE5C51" w:rsidRDefault="00FE5C51" w:rsidP="008768A0">
      <w:r>
        <w:t xml:space="preserve">The boy shakes his </w:t>
      </w:r>
      <w:r w:rsidR="008768A0">
        <w:t>head.</w:t>
      </w:r>
    </w:p>
    <w:p w14:paraId="7F9EFFCD" w14:textId="1FC44BB9" w:rsidR="00682808" w:rsidRDefault="00682808" w:rsidP="008768A0">
      <w:r>
        <w:t>Abe looks up.</w:t>
      </w:r>
    </w:p>
    <w:p w14:paraId="4C339509" w14:textId="57933B54" w:rsidR="00682808" w:rsidRDefault="00682808" w:rsidP="00682808">
      <w:pPr>
        <w:pStyle w:val="MORE"/>
      </w:pPr>
      <w:r>
        <w:t>[Cont.]</w:t>
      </w:r>
    </w:p>
    <w:p w14:paraId="54301ED7" w14:textId="77777777" w:rsidR="00FE5C51" w:rsidRDefault="00FE5C51" w:rsidP="007B72EA">
      <w:pPr>
        <w:pStyle w:val="CharacterName"/>
      </w:pPr>
      <w:r>
        <w:lastRenderedPageBreak/>
        <w:t>Young Abe</w:t>
      </w:r>
    </w:p>
    <w:p w14:paraId="551BF2B3" w14:textId="77777777" w:rsidR="00FE5C51" w:rsidRDefault="00FE5C51" w:rsidP="007F1869">
      <w:pPr>
        <w:pStyle w:val="Dialogue"/>
      </w:pPr>
      <w:r>
        <w:t>(Smugly)</w:t>
      </w:r>
    </w:p>
    <w:p w14:paraId="2C3A99A4" w14:textId="77777777" w:rsidR="00FE5C51" w:rsidRDefault="00FE5C51" w:rsidP="007F1869">
      <w:pPr>
        <w:pStyle w:val="Dialogue"/>
      </w:pPr>
      <w:r>
        <w:t>It was Clive Cunningham</w:t>
      </w:r>
    </w:p>
    <w:p w14:paraId="5F24EF89" w14:textId="77777777" w:rsidR="00FE5C51" w:rsidRDefault="00FE5C51" w:rsidP="007F1869">
      <w:pPr>
        <w:pStyle w:val="CharacterName"/>
      </w:pPr>
      <w:r>
        <w:t>Boy</w:t>
      </w:r>
    </w:p>
    <w:p w14:paraId="27063523" w14:textId="77777777" w:rsidR="00FE5C51" w:rsidRDefault="00FE5C51" w:rsidP="007F1869">
      <w:pPr>
        <w:pStyle w:val="Dialogue"/>
      </w:pPr>
      <w:r>
        <w:t>How do you know?</w:t>
      </w:r>
    </w:p>
    <w:p w14:paraId="34313571" w14:textId="77777777" w:rsidR="00FE5C51" w:rsidRDefault="00FE5C51" w:rsidP="007F1869">
      <w:pPr>
        <w:pStyle w:val="CharacterName"/>
      </w:pPr>
      <w:r>
        <w:t>Young Abe</w:t>
      </w:r>
    </w:p>
    <w:p w14:paraId="5EDBEC97" w14:textId="77777777" w:rsidR="00FE5C51" w:rsidRDefault="00FE5C51" w:rsidP="007F1869">
      <w:pPr>
        <w:pStyle w:val="Dialogue"/>
      </w:pPr>
      <w:r>
        <w:t>He’s the only one allergic to peanuts.</w:t>
      </w:r>
    </w:p>
    <w:p w14:paraId="36105411" w14:textId="77777777" w:rsidR="00FE5C51" w:rsidRDefault="00FE5C51" w:rsidP="007F1869">
      <w:pPr>
        <w:pStyle w:val="CharacterName"/>
      </w:pPr>
      <w:r>
        <w:t>Boy</w:t>
      </w:r>
    </w:p>
    <w:p w14:paraId="2B75E9A4" w14:textId="77777777" w:rsidR="00FE5C51" w:rsidRDefault="00FE5C51" w:rsidP="007F1869">
      <w:pPr>
        <w:pStyle w:val="Dialogue"/>
      </w:pPr>
      <w:r>
        <w:t>Wow… Thanks Abe!</w:t>
      </w:r>
    </w:p>
    <w:p w14:paraId="65910DC5" w14:textId="65C6CECF" w:rsidR="00FE5C51" w:rsidRPr="002B2815" w:rsidRDefault="00FE5C51" w:rsidP="007F1869">
      <w:pPr>
        <w:pStyle w:val="FadeInActionSceneSetting"/>
        <w:rPr>
          <w:b/>
          <w:bCs/>
        </w:rPr>
      </w:pPr>
      <w:r w:rsidRPr="002B2815">
        <w:rPr>
          <w:b/>
          <w:bCs/>
        </w:rPr>
        <w:t>Int</w:t>
      </w:r>
      <w:r w:rsidR="002B2815" w:rsidRPr="002B2815">
        <w:rPr>
          <w:b/>
          <w:bCs/>
        </w:rPr>
        <w:t>.</w:t>
      </w:r>
      <w:r w:rsidRPr="002B2815">
        <w:rPr>
          <w:b/>
          <w:bCs/>
        </w:rPr>
        <w:t xml:space="preserve"> The Applebaum House – Night</w:t>
      </w:r>
    </w:p>
    <w:p w14:paraId="08CA2C91" w14:textId="7F5467CB" w:rsidR="00FE5C51" w:rsidRDefault="007F1869" w:rsidP="007F1869">
      <w:r>
        <w:t>Abe’s</w:t>
      </w:r>
      <w:r w:rsidR="00FE5C51">
        <w:t xml:space="preserve"> parents sit on the couch as he sits on the floor all watching a black and white movie</w:t>
      </w:r>
      <w:r>
        <w:t>.</w:t>
      </w:r>
    </w:p>
    <w:p w14:paraId="41DE541C" w14:textId="77777777" w:rsidR="007F1869" w:rsidRDefault="00FE5C51" w:rsidP="007F1869">
      <w:pPr>
        <w:pStyle w:val="CharacterName"/>
      </w:pPr>
      <w:r w:rsidRPr="007F1869">
        <w:t>Abe (VO)</w:t>
      </w:r>
    </w:p>
    <w:p w14:paraId="4F1C5CAA" w14:textId="7E6C9F9A" w:rsidR="00FE5C51" w:rsidRPr="007F1869" w:rsidRDefault="00FE5C51" w:rsidP="007F1869">
      <w:pPr>
        <w:pStyle w:val="Dialogue"/>
        <w:rPr>
          <w:bCs/>
          <w:caps/>
        </w:rPr>
      </w:pPr>
      <w:r>
        <w:t>Whenever we watched movies as a family, I was always spot</w:t>
      </w:r>
      <w:r w:rsidR="00E17BEA">
        <w:t>ting</w:t>
      </w:r>
      <w:r>
        <w:t xml:space="preserve"> the bad guy.</w:t>
      </w:r>
    </w:p>
    <w:p w14:paraId="0E1BC31F" w14:textId="77777777" w:rsidR="00FE5C51" w:rsidRDefault="00FE5C51" w:rsidP="007F1869">
      <w:pPr>
        <w:pStyle w:val="CharacterName"/>
      </w:pPr>
      <w:r>
        <w:t>Young Abe</w:t>
      </w:r>
    </w:p>
    <w:p w14:paraId="5A193C2D" w14:textId="77777777" w:rsidR="00FE5C51" w:rsidRDefault="00FE5C51" w:rsidP="007F1869">
      <w:pPr>
        <w:pStyle w:val="Dialogue"/>
      </w:pPr>
      <w:r>
        <w:t>It was the bald man!</w:t>
      </w:r>
    </w:p>
    <w:p w14:paraId="152661DE" w14:textId="619CDC9A" w:rsidR="00FE5C51" w:rsidRDefault="00FE5C51" w:rsidP="00F900F9">
      <w:r>
        <w:t xml:space="preserve">The TV shows the bald man committing a </w:t>
      </w:r>
      <w:r w:rsidR="007F1869">
        <w:t>murder</w:t>
      </w:r>
      <w:r>
        <w:t xml:space="preserve"> in the movie</w:t>
      </w:r>
      <w:r w:rsidR="007F1869">
        <w:t>.</w:t>
      </w:r>
    </w:p>
    <w:p w14:paraId="7C853B1D" w14:textId="49AE4AD7" w:rsidR="00FE5C51" w:rsidRDefault="00FE5C51" w:rsidP="00F900F9">
      <w:r>
        <w:t xml:space="preserve">Abe’s parents look at each other </w:t>
      </w:r>
      <w:r w:rsidR="00F900F9">
        <w:t>impressed.</w:t>
      </w:r>
    </w:p>
    <w:p w14:paraId="1E39D3F4" w14:textId="35F87245" w:rsidR="00FE5C51" w:rsidRDefault="00FE5C51" w:rsidP="00F900F9">
      <w:r>
        <w:t xml:space="preserve">Young Abe wears the same smug </w:t>
      </w:r>
      <w:r w:rsidR="00F900F9">
        <w:t>look.</w:t>
      </w:r>
    </w:p>
    <w:p w14:paraId="2B84FA67" w14:textId="723AB69A" w:rsidR="00FE5C51" w:rsidRPr="002B2815" w:rsidRDefault="00FE5C51" w:rsidP="00F900F9">
      <w:pPr>
        <w:pStyle w:val="FadeInActionSceneSetting"/>
        <w:rPr>
          <w:b/>
          <w:bCs/>
        </w:rPr>
      </w:pPr>
      <w:r w:rsidRPr="002B2815">
        <w:rPr>
          <w:b/>
          <w:bCs/>
        </w:rPr>
        <w:t>Int</w:t>
      </w:r>
      <w:r w:rsidR="002B2815" w:rsidRPr="002B2815">
        <w:rPr>
          <w:b/>
          <w:bCs/>
        </w:rPr>
        <w:t>.</w:t>
      </w:r>
      <w:r w:rsidRPr="002B2815">
        <w:rPr>
          <w:b/>
          <w:bCs/>
        </w:rPr>
        <w:t xml:space="preserve"> The Applebaum House – Night</w:t>
      </w:r>
    </w:p>
    <w:p w14:paraId="27871531" w14:textId="25250E63" w:rsidR="00FE5C51" w:rsidRDefault="00FE5C51" w:rsidP="00F900F9">
      <w:r>
        <w:t xml:space="preserve">The family is watching another movie on another </w:t>
      </w:r>
      <w:r w:rsidR="00C05883">
        <w:t>night.</w:t>
      </w:r>
    </w:p>
    <w:p w14:paraId="0444AF21" w14:textId="77777777" w:rsidR="00FE5C51" w:rsidRDefault="00FE5C51" w:rsidP="00F900F9">
      <w:pPr>
        <w:pStyle w:val="CharacterName"/>
      </w:pPr>
      <w:r>
        <w:t>Abe (VO)</w:t>
      </w:r>
    </w:p>
    <w:p w14:paraId="59FF2C8D" w14:textId="06AF7DB7" w:rsidR="00FE5C51" w:rsidRDefault="00FE5C51" w:rsidP="00F900F9">
      <w:pPr>
        <w:pStyle w:val="Dialogue"/>
      </w:pPr>
      <w:r>
        <w:t>And guess the ending in the second act</w:t>
      </w:r>
      <w:r w:rsidR="00F900F9">
        <w:t>…</w:t>
      </w:r>
    </w:p>
    <w:p w14:paraId="2D5CF377" w14:textId="77777777" w:rsidR="00FE5C51" w:rsidRDefault="00FE5C51" w:rsidP="00F900F9">
      <w:pPr>
        <w:pStyle w:val="CharacterName"/>
      </w:pPr>
      <w:r>
        <w:t>Young Abe</w:t>
      </w:r>
    </w:p>
    <w:p w14:paraId="61F4F8B1" w14:textId="77777777" w:rsidR="00FE5C51" w:rsidRDefault="00FE5C51" w:rsidP="00F900F9">
      <w:pPr>
        <w:pStyle w:val="Dialogue"/>
      </w:pPr>
      <w:r>
        <w:t>She poisoned his drink!</w:t>
      </w:r>
    </w:p>
    <w:p w14:paraId="3767D1F8" w14:textId="254BE1BB" w:rsidR="00682808" w:rsidRDefault="00FE5C51" w:rsidP="00F900F9">
      <w:r>
        <w:t>Abe’s parents take a deep breath a little annoyed now that Abe guessed the ending again.</w:t>
      </w:r>
    </w:p>
    <w:p w14:paraId="1DE3852F" w14:textId="4D4A4409" w:rsidR="00FE5C51" w:rsidRPr="002B2815" w:rsidRDefault="00FE5C51" w:rsidP="00F900F9">
      <w:pPr>
        <w:pStyle w:val="FadeInActionSceneSetting"/>
        <w:rPr>
          <w:b/>
          <w:bCs/>
        </w:rPr>
      </w:pPr>
      <w:r w:rsidRPr="002B2815">
        <w:rPr>
          <w:b/>
          <w:bCs/>
        </w:rPr>
        <w:lastRenderedPageBreak/>
        <w:t>Int</w:t>
      </w:r>
      <w:r w:rsidR="002B2815" w:rsidRPr="002B2815">
        <w:rPr>
          <w:b/>
          <w:bCs/>
        </w:rPr>
        <w:t>.</w:t>
      </w:r>
      <w:r w:rsidRPr="002B2815">
        <w:rPr>
          <w:b/>
          <w:bCs/>
        </w:rPr>
        <w:t xml:space="preserve"> Treehouse – Day</w:t>
      </w:r>
    </w:p>
    <w:p w14:paraId="3C79110D" w14:textId="6E5D7F91" w:rsidR="00FE5C51" w:rsidRDefault="00FE5C51" w:rsidP="00F900F9">
      <w:r>
        <w:t xml:space="preserve">We scan the walls of young Abe’s treehouse, maps and </w:t>
      </w:r>
      <w:r w:rsidR="00F900F9">
        <w:t>notes</w:t>
      </w:r>
      <w:r>
        <w:t xml:space="preserve"> drawn with </w:t>
      </w:r>
      <w:proofErr w:type="gramStart"/>
      <w:r>
        <w:t>crayon are</w:t>
      </w:r>
      <w:proofErr w:type="gramEnd"/>
      <w:r>
        <w:t xml:space="preserve"> all over the wall.</w:t>
      </w:r>
    </w:p>
    <w:p w14:paraId="0B8FE350" w14:textId="77777777" w:rsidR="00FE5C51" w:rsidRDefault="00FE5C51" w:rsidP="00F900F9">
      <w:pPr>
        <w:pStyle w:val="CharacterName"/>
      </w:pPr>
      <w:r>
        <w:t>Girl</w:t>
      </w:r>
    </w:p>
    <w:p w14:paraId="2A102165" w14:textId="77777777" w:rsidR="00FE5C51" w:rsidRDefault="00FE5C51" w:rsidP="00F900F9">
      <w:pPr>
        <w:pStyle w:val="Dialogue"/>
      </w:pPr>
      <w:r>
        <w:t>Seth Berry used to be nice, but now he’s mean! I need you to find out what happened.</w:t>
      </w:r>
    </w:p>
    <w:p w14:paraId="47DDF569" w14:textId="6CB07412" w:rsidR="00FE5C51" w:rsidRDefault="00FE5C51" w:rsidP="00F900F9">
      <w:r>
        <w:t xml:space="preserve">The girl drops 2 quarters </w:t>
      </w:r>
      <w:r w:rsidR="00F900F9">
        <w:t>into</w:t>
      </w:r>
      <w:r>
        <w:t xml:space="preserve"> Abe’s jar</w:t>
      </w:r>
      <w:r w:rsidR="00F900F9">
        <w:t>.</w:t>
      </w:r>
    </w:p>
    <w:p w14:paraId="4D6D6C34" w14:textId="4B3AC774" w:rsidR="00682808" w:rsidRPr="002B2815" w:rsidRDefault="00682808" w:rsidP="00682808">
      <w:pPr>
        <w:pStyle w:val="FadeInActionSceneSetting"/>
        <w:rPr>
          <w:b/>
          <w:bCs/>
        </w:rPr>
      </w:pPr>
      <w:r w:rsidRPr="002B2815">
        <w:rPr>
          <w:b/>
          <w:bCs/>
        </w:rPr>
        <w:t>Int</w:t>
      </w:r>
      <w:r w:rsidR="002B2815" w:rsidRPr="002B2815">
        <w:rPr>
          <w:b/>
          <w:bCs/>
        </w:rPr>
        <w:t>.</w:t>
      </w:r>
      <w:r w:rsidRPr="002B2815">
        <w:rPr>
          <w:b/>
          <w:bCs/>
        </w:rPr>
        <w:t xml:space="preserve"> Treehouse – Day</w:t>
      </w:r>
    </w:p>
    <w:p w14:paraId="291C8F31" w14:textId="77777777" w:rsidR="00FE5C51" w:rsidRDefault="00FE5C51" w:rsidP="00F900F9">
      <w:pPr>
        <w:pStyle w:val="CharacterName"/>
      </w:pPr>
      <w:r>
        <w:t>Girl #2</w:t>
      </w:r>
    </w:p>
    <w:p w14:paraId="47AE20AB" w14:textId="77777777" w:rsidR="00FE5C51" w:rsidRDefault="00FE5C51" w:rsidP="00F900F9">
      <w:pPr>
        <w:pStyle w:val="Dialogue"/>
      </w:pPr>
      <w:r>
        <w:t>Somebody keeps borrowing my bicycle without asking permission!</w:t>
      </w:r>
    </w:p>
    <w:p w14:paraId="7E28201A" w14:textId="0BC8825F" w:rsidR="00FE5C51" w:rsidRDefault="00FE5C51" w:rsidP="00523EE8">
      <w:r>
        <w:t xml:space="preserve">She drops 2 quarters </w:t>
      </w:r>
      <w:r w:rsidR="00523EE8">
        <w:t>into</w:t>
      </w:r>
      <w:r>
        <w:t xml:space="preserve"> Abe’s jar</w:t>
      </w:r>
      <w:r w:rsidR="00F900F9">
        <w:t>.</w:t>
      </w:r>
    </w:p>
    <w:p w14:paraId="1028BD17" w14:textId="205C39DF" w:rsidR="0003448D" w:rsidRPr="002B2815" w:rsidRDefault="0003448D" w:rsidP="0003448D">
      <w:pPr>
        <w:pStyle w:val="FadeInActionSceneSetting"/>
        <w:rPr>
          <w:b/>
          <w:bCs/>
        </w:rPr>
      </w:pPr>
      <w:r w:rsidRPr="002B2815">
        <w:rPr>
          <w:b/>
          <w:bCs/>
        </w:rPr>
        <w:t>Int</w:t>
      </w:r>
      <w:r w:rsidR="002B2815" w:rsidRPr="002B2815">
        <w:rPr>
          <w:b/>
          <w:bCs/>
        </w:rPr>
        <w:t>.</w:t>
      </w:r>
      <w:r w:rsidRPr="002B2815">
        <w:rPr>
          <w:b/>
          <w:bCs/>
        </w:rPr>
        <w:t xml:space="preserve"> Treehouse – Day</w:t>
      </w:r>
    </w:p>
    <w:p w14:paraId="6464796F" w14:textId="77777777" w:rsidR="00FE5C51" w:rsidRDefault="00FE5C51" w:rsidP="00523EE8">
      <w:pPr>
        <w:pStyle w:val="CharacterName"/>
      </w:pPr>
      <w:r>
        <w:t>Boy #2</w:t>
      </w:r>
    </w:p>
    <w:p w14:paraId="7D93780E" w14:textId="77777777" w:rsidR="00FE5C51" w:rsidRDefault="00FE5C51" w:rsidP="00523EE8">
      <w:pPr>
        <w:pStyle w:val="Dialogue"/>
      </w:pPr>
      <w:r>
        <w:t>I found this in the park.</w:t>
      </w:r>
    </w:p>
    <w:p w14:paraId="1D719E09" w14:textId="6A8C7ECF" w:rsidR="00FE5C51" w:rsidRDefault="00FE5C51" w:rsidP="00523EE8">
      <w:r>
        <w:t>He puts a metal spinning contraption on Abe’s desk</w:t>
      </w:r>
      <w:r w:rsidR="00F900F9">
        <w:t>.</w:t>
      </w:r>
    </w:p>
    <w:p w14:paraId="2AC876F1" w14:textId="77777777" w:rsidR="00FE5C51" w:rsidRDefault="00FE5C51" w:rsidP="00523EE8">
      <w:pPr>
        <w:pStyle w:val="CharacterName"/>
      </w:pPr>
      <w:r>
        <w:t>Boy #2</w:t>
      </w:r>
    </w:p>
    <w:p w14:paraId="6787D3D0" w14:textId="77777777" w:rsidR="00FE5C51" w:rsidRDefault="00FE5C51" w:rsidP="00523EE8">
      <w:pPr>
        <w:pStyle w:val="Dialogue"/>
      </w:pPr>
      <w:r>
        <w:t>I NEED to know what it is.</w:t>
      </w:r>
    </w:p>
    <w:p w14:paraId="60D5D1B7" w14:textId="391A2960" w:rsidR="00FE5C51" w:rsidRDefault="00FE5C51" w:rsidP="00523EE8">
      <w:r>
        <w:t>He puts 2 quarters in</w:t>
      </w:r>
      <w:r w:rsidR="00523EE8">
        <w:t>to</w:t>
      </w:r>
      <w:r>
        <w:t xml:space="preserve"> Abe’s jar</w:t>
      </w:r>
      <w:r w:rsidR="00F900F9">
        <w:t>.</w:t>
      </w:r>
    </w:p>
    <w:p w14:paraId="340FB8F4" w14:textId="6F737C95" w:rsidR="0003448D" w:rsidRPr="002B2815" w:rsidRDefault="0003448D" w:rsidP="0003448D">
      <w:pPr>
        <w:pStyle w:val="FadeInActionSceneSetting"/>
        <w:rPr>
          <w:b/>
          <w:bCs/>
        </w:rPr>
      </w:pPr>
      <w:r w:rsidRPr="002B2815">
        <w:rPr>
          <w:b/>
          <w:bCs/>
        </w:rPr>
        <w:t>Int</w:t>
      </w:r>
      <w:r w:rsidR="002B2815" w:rsidRPr="002B2815">
        <w:rPr>
          <w:b/>
          <w:bCs/>
        </w:rPr>
        <w:t>.</w:t>
      </w:r>
      <w:r w:rsidRPr="002B2815">
        <w:rPr>
          <w:b/>
          <w:bCs/>
        </w:rPr>
        <w:t xml:space="preserve"> Treehouse – Day</w:t>
      </w:r>
    </w:p>
    <w:p w14:paraId="05DB3CB0" w14:textId="77777777" w:rsidR="00FE5C51" w:rsidRDefault="00FE5C51" w:rsidP="00523EE8">
      <w:pPr>
        <w:pStyle w:val="CharacterName"/>
      </w:pPr>
      <w:r>
        <w:t>Boy #3</w:t>
      </w:r>
    </w:p>
    <w:p w14:paraId="46B3F24C" w14:textId="2EEB35B8" w:rsidR="00FE5C51" w:rsidRDefault="00FE5C51" w:rsidP="00523EE8">
      <w:pPr>
        <w:pStyle w:val="Dialogue"/>
      </w:pPr>
      <w:r>
        <w:t xml:space="preserve">I noticed some blood on my </w:t>
      </w:r>
      <w:r w:rsidR="00F900F9">
        <w:t>dad’s</w:t>
      </w:r>
      <w:r>
        <w:t xml:space="preserve"> car. I want YOU to find out what happened.</w:t>
      </w:r>
    </w:p>
    <w:p w14:paraId="00631698" w14:textId="77777777" w:rsidR="00FE5C51" w:rsidRDefault="00FE5C51" w:rsidP="00523EE8">
      <w:pPr>
        <w:pStyle w:val="CharacterName"/>
      </w:pPr>
      <w:r>
        <w:t>Young Abe</w:t>
      </w:r>
    </w:p>
    <w:p w14:paraId="7466758B" w14:textId="77777777" w:rsidR="00FE5C51" w:rsidRDefault="00FE5C51" w:rsidP="00523EE8">
      <w:pPr>
        <w:pStyle w:val="Dialogue"/>
      </w:pPr>
      <w:r>
        <w:t>Are you sure?</w:t>
      </w:r>
    </w:p>
    <w:p w14:paraId="19B85BC6" w14:textId="24C2EB25" w:rsidR="00FE5C51" w:rsidRDefault="00FE5C51" w:rsidP="00523EE8">
      <w:r>
        <w:t xml:space="preserve">He puts 2 quarters in Abe’s </w:t>
      </w:r>
      <w:r w:rsidR="00F900F9">
        <w:t>jar.</w:t>
      </w:r>
    </w:p>
    <w:p w14:paraId="41BF6805" w14:textId="471D6F02" w:rsidR="0003448D" w:rsidRDefault="0003448D" w:rsidP="0003448D">
      <w:pPr>
        <w:pStyle w:val="Transition"/>
      </w:pPr>
      <w:r>
        <w:t>Cut to:</w:t>
      </w:r>
    </w:p>
    <w:p w14:paraId="50A5699C" w14:textId="64740B60" w:rsidR="00FE5C51" w:rsidRPr="002B2815" w:rsidRDefault="00FE5C51" w:rsidP="00523EE8">
      <w:pPr>
        <w:pStyle w:val="FadeInActionSceneSetting"/>
        <w:rPr>
          <w:b/>
          <w:bCs/>
        </w:rPr>
      </w:pPr>
      <w:r w:rsidRPr="002B2815">
        <w:rPr>
          <w:b/>
          <w:bCs/>
        </w:rPr>
        <w:t>Ext</w:t>
      </w:r>
      <w:r w:rsidR="002B2815" w:rsidRPr="002B2815">
        <w:rPr>
          <w:b/>
          <w:bCs/>
        </w:rPr>
        <w:t>.</w:t>
      </w:r>
      <w:r w:rsidRPr="002B2815">
        <w:rPr>
          <w:b/>
          <w:bCs/>
        </w:rPr>
        <w:t xml:space="preserve"> Boy #3’s house – day</w:t>
      </w:r>
    </w:p>
    <w:p w14:paraId="74D165BA" w14:textId="7D64AE9A" w:rsidR="00FE5C51" w:rsidRDefault="00FE5C51" w:rsidP="00523EE8">
      <w:r>
        <w:t xml:space="preserve">Police are arresting his </w:t>
      </w:r>
      <w:r w:rsidR="00F900F9">
        <w:t>father,</w:t>
      </w:r>
      <w:r>
        <w:t xml:space="preserve"> bringing him down the driveway in handcuffs.</w:t>
      </w:r>
    </w:p>
    <w:p w14:paraId="20388B88" w14:textId="57F1AF81" w:rsidR="00FE5C51" w:rsidRDefault="00FE5C51" w:rsidP="00523EE8">
      <w:r>
        <w:lastRenderedPageBreak/>
        <w:t xml:space="preserve">Boy #3 looks out the window </w:t>
      </w:r>
      <w:r w:rsidR="00F900F9">
        <w:t>dejected.</w:t>
      </w:r>
    </w:p>
    <w:p w14:paraId="344D96BB" w14:textId="5A8D8F22" w:rsidR="00FE5C51" w:rsidRPr="002B2815" w:rsidRDefault="00FE5C51" w:rsidP="00523EE8">
      <w:pPr>
        <w:pStyle w:val="FadeInActionSceneSetting"/>
        <w:rPr>
          <w:b/>
          <w:bCs/>
        </w:rPr>
      </w:pPr>
      <w:r w:rsidRPr="002B2815">
        <w:rPr>
          <w:b/>
          <w:bCs/>
        </w:rPr>
        <w:t>Int</w:t>
      </w:r>
      <w:r w:rsidR="002B2815" w:rsidRPr="002B2815">
        <w:rPr>
          <w:b/>
          <w:bCs/>
        </w:rPr>
        <w:t>.</w:t>
      </w:r>
      <w:r w:rsidRPr="002B2815">
        <w:rPr>
          <w:b/>
          <w:bCs/>
        </w:rPr>
        <w:t xml:space="preserve"> Applebaum House – Night</w:t>
      </w:r>
    </w:p>
    <w:p w14:paraId="1F9C51DC" w14:textId="77777777" w:rsidR="00FE5C51" w:rsidRDefault="00FE5C51" w:rsidP="00523EE8">
      <w:pPr>
        <w:pStyle w:val="CharacterName"/>
      </w:pPr>
      <w:r>
        <w:t>Mom</w:t>
      </w:r>
    </w:p>
    <w:p w14:paraId="4AFD3B2A" w14:textId="77777777" w:rsidR="00FE5C51" w:rsidRDefault="00FE5C51" w:rsidP="00523EE8">
      <w:pPr>
        <w:pStyle w:val="Dialogue"/>
      </w:pPr>
      <w:r>
        <w:t>I saw that Constable Clearly was in the yard again.</w:t>
      </w:r>
    </w:p>
    <w:p w14:paraId="6FD396B7" w14:textId="77777777" w:rsidR="00FE5C51" w:rsidRDefault="00FE5C51" w:rsidP="00523EE8">
      <w:pPr>
        <w:pStyle w:val="CharacterName"/>
      </w:pPr>
      <w:r>
        <w:t>Young Abe</w:t>
      </w:r>
    </w:p>
    <w:p w14:paraId="2349F03B" w14:textId="77777777" w:rsidR="00FE5C51" w:rsidRDefault="00FE5C51" w:rsidP="00523EE8">
      <w:pPr>
        <w:pStyle w:val="Dialogue"/>
      </w:pPr>
      <w:r>
        <w:t>He wanted to catch me up on some of the latest cases.</w:t>
      </w:r>
    </w:p>
    <w:p w14:paraId="6691C3C0" w14:textId="77777777" w:rsidR="00FE5C51" w:rsidRDefault="00FE5C51" w:rsidP="00523EE8">
      <w:pPr>
        <w:pStyle w:val="CharacterName"/>
      </w:pPr>
      <w:r>
        <w:t>Mom</w:t>
      </w:r>
    </w:p>
    <w:p w14:paraId="010F7F0F" w14:textId="0650875B" w:rsidR="00FE5C51" w:rsidRDefault="00FE5C51" w:rsidP="00523EE8">
      <w:pPr>
        <w:pStyle w:val="Dialogue"/>
      </w:pPr>
      <w:r>
        <w:t xml:space="preserve">Oh that’s so </w:t>
      </w:r>
      <w:r w:rsidR="00F900F9">
        <w:t>cute.</w:t>
      </w:r>
    </w:p>
    <w:p w14:paraId="4A8A21EA" w14:textId="77777777" w:rsidR="00FE5C51" w:rsidRDefault="00FE5C51" w:rsidP="00523EE8">
      <w:pPr>
        <w:pStyle w:val="CharacterName"/>
      </w:pPr>
      <w:r>
        <w:t>Dad</w:t>
      </w:r>
    </w:p>
    <w:p w14:paraId="3043E214" w14:textId="595AD6CE" w:rsidR="00FE5C51" w:rsidRDefault="00F900F9" w:rsidP="00523EE8">
      <w:pPr>
        <w:pStyle w:val="Dialogue"/>
      </w:pPr>
      <w:r>
        <w:t>Son,</w:t>
      </w:r>
      <w:r w:rsidR="00FE5C51">
        <w:t xml:space="preserve"> we want you to know how impressed we are. I had never seen a young person take such initiative for the sake of their </w:t>
      </w:r>
      <w:r>
        <w:t>community.</w:t>
      </w:r>
    </w:p>
    <w:p w14:paraId="3744F6ED" w14:textId="4F388CBF" w:rsidR="00FE5C51" w:rsidRDefault="00FE5C51" w:rsidP="00A37EB2">
      <w:pPr>
        <w:pStyle w:val="Transition"/>
      </w:pPr>
      <w:r>
        <w:t>Cut to</w:t>
      </w:r>
      <w:r w:rsidR="0003448D">
        <w:t>:</w:t>
      </w:r>
    </w:p>
    <w:p w14:paraId="6BC1BDE2" w14:textId="223D4F1D" w:rsidR="00FE5C51" w:rsidRPr="002B2815" w:rsidRDefault="00FE5C51" w:rsidP="00A37EB2">
      <w:pPr>
        <w:pStyle w:val="FadeInActionSceneSetting"/>
        <w:rPr>
          <w:b/>
          <w:bCs/>
        </w:rPr>
      </w:pPr>
      <w:r w:rsidRPr="002B2815">
        <w:rPr>
          <w:b/>
          <w:bCs/>
        </w:rPr>
        <w:t>Ext</w:t>
      </w:r>
      <w:r w:rsidR="002B2815" w:rsidRPr="002B2815">
        <w:rPr>
          <w:b/>
          <w:bCs/>
        </w:rPr>
        <w:t>.</w:t>
      </w:r>
      <w:r w:rsidRPr="002B2815">
        <w:rPr>
          <w:b/>
          <w:bCs/>
        </w:rPr>
        <w:t xml:space="preserve"> Treehouse – night</w:t>
      </w:r>
    </w:p>
    <w:p w14:paraId="029E7480" w14:textId="7C2F5236" w:rsidR="00FE5C51" w:rsidRDefault="00FE5C51" w:rsidP="00A37EB2">
      <w:r>
        <w:t xml:space="preserve">A man is taking an axe to the </w:t>
      </w:r>
      <w:r w:rsidR="00F900F9">
        <w:t>tree.</w:t>
      </w:r>
    </w:p>
    <w:p w14:paraId="13E80D79" w14:textId="77777777" w:rsidR="00FE5C51" w:rsidRDefault="00FE5C51" w:rsidP="00A37EB2">
      <w:pPr>
        <w:pStyle w:val="CharacterName"/>
      </w:pPr>
      <w:r>
        <w:t>Abe (VO)</w:t>
      </w:r>
    </w:p>
    <w:p w14:paraId="48598C90" w14:textId="3600BDA8" w:rsidR="00FE5C51" w:rsidRDefault="00FE5C51" w:rsidP="00A37EB2">
      <w:pPr>
        <w:pStyle w:val="Dialogue"/>
      </w:pPr>
      <w:r>
        <w:t xml:space="preserve">I was 12 when someone finally chopped down my </w:t>
      </w:r>
      <w:r w:rsidR="00F900F9">
        <w:t>treehouse.</w:t>
      </w:r>
    </w:p>
    <w:p w14:paraId="2E72443C" w14:textId="3BC99103" w:rsidR="00FE5C51" w:rsidRPr="002B2815" w:rsidRDefault="00FE5C51" w:rsidP="00A37EB2">
      <w:pPr>
        <w:pStyle w:val="FadeInActionSceneSetting"/>
        <w:rPr>
          <w:b/>
          <w:bCs/>
        </w:rPr>
      </w:pPr>
      <w:r w:rsidRPr="002B2815">
        <w:rPr>
          <w:b/>
          <w:bCs/>
        </w:rPr>
        <w:t>Ext</w:t>
      </w:r>
      <w:r w:rsidR="002B2815" w:rsidRPr="002B2815">
        <w:rPr>
          <w:b/>
          <w:bCs/>
        </w:rPr>
        <w:t>.</w:t>
      </w:r>
      <w:r w:rsidRPr="002B2815">
        <w:rPr>
          <w:b/>
          <w:bCs/>
        </w:rPr>
        <w:t xml:space="preserve"> main street – day</w:t>
      </w:r>
    </w:p>
    <w:p w14:paraId="70B0760E" w14:textId="2132718F" w:rsidR="00FE5C51" w:rsidRDefault="00FE5C51" w:rsidP="00A37EB2">
      <w:r>
        <w:t xml:space="preserve">The town of </w:t>
      </w:r>
      <w:r w:rsidR="00F900F9">
        <w:t>Willowbrook</w:t>
      </w:r>
      <w:r>
        <w:t xml:space="preserve"> Est. 1727</w:t>
      </w:r>
    </w:p>
    <w:p w14:paraId="3CADE322" w14:textId="77777777" w:rsidR="00FE5C51" w:rsidRDefault="00FE5C51" w:rsidP="00A37EB2">
      <w:pPr>
        <w:pStyle w:val="CharacterName"/>
      </w:pPr>
      <w:r>
        <w:t>Abe (VO)</w:t>
      </w:r>
    </w:p>
    <w:p w14:paraId="75EF667D" w14:textId="44327025" w:rsidR="00FE5C51" w:rsidRDefault="00FE5C51" w:rsidP="00A37EB2">
      <w:pPr>
        <w:pStyle w:val="Dialogue"/>
      </w:pPr>
      <w:r>
        <w:t xml:space="preserve">The town raised enough money to set me up with a real office, in the middle of </w:t>
      </w:r>
      <w:r w:rsidR="00F900F9">
        <w:t>the main</w:t>
      </w:r>
      <w:r>
        <w:t xml:space="preserve"> street.</w:t>
      </w:r>
    </w:p>
    <w:p w14:paraId="7C3BD320" w14:textId="21F98499" w:rsidR="00FE5C51" w:rsidRPr="002B2815" w:rsidRDefault="00FE5C51" w:rsidP="00A37EB2">
      <w:pPr>
        <w:pStyle w:val="FadeInActionSceneSetting"/>
        <w:rPr>
          <w:b/>
          <w:bCs/>
        </w:rPr>
      </w:pPr>
      <w:r w:rsidRPr="002B2815">
        <w:rPr>
          <w:b/>
          <w:bCs/>
        </w:rPr>
        <w:t>Int</w:t>
      </w:r>
      <w:r w:rsidR="002B2815" w:rsidRPr="002B2815">
        <w:rPr>
          <w:b/>
          <w:bCs/>
        </w:rPr>
        <w:t>.</w:t>
      </w:r>
      <w:r w:rsidRPr="002B2815">
        <w:rPr>
          <w:b/>
          <w:bCs/>
        </w:rPr>
        <w:t xml:space="preserve"> Abe’s office – day</w:t>
      </w:r>
    </w:p>
    <w:p w14:paraId="1E1F6D6F" w14:textId="1A9AAFB9" w:rsidR="00FE5C51" w:rsidRDefault="00FE5C51" w:rsidP="00A37EB2">
      <w:r>
        <w:t xml:space="preserve">A pair of </w:t>
      </w:r>
      <w:r w:rsidR="00F900F9">
        <w:t>twin’s</w:t>
      </w:r>
      <w:r>
        <w:t xml:space="preserve"> chat in the waiting room outside Abe’s office, we pan over to the secretary sipping Soda pop at the desk. Her desk is covered with colored pens, hula girl</w:t>
      </w:r>
      <w:r w:rsidR="00A41F7F">
        <w:t>s,</w:t>
      </w:r>
      <w:r>
        <w:t xml:space="preserve"> and paper flowers.</w:t>
      </w:r>
    </w:p>
    <w:p w14:paraId="36B60A13" w14:textId="08212CDA" w:rsidR="00FE5C51" w:rsidRDefault="00FE5C51" w:rsidP="00A37EB2">
      <w:pPr>
        <w:pStyle w:val="CharacterName"/>
      </w:pPr>
      <w:r>
        <w:lastRenderedPageBreak/>
        <w:t>Abe (VO) (</w:t>
      </w:r>
      <w:r w:rsidR="00F900F9">
        <w:t>cont.</w:t>
      </w:r>
      <w:r>
        <w:t>)</w:t>
      </w:r>
    </w:p>
    <w:p w14:paraId="00AD5113" w14:textId="77777777" w:rsidR="00FE5C51" w:rsidRDefault="00FE5C51" w:rsidP="00A37EB2">
      <w:pPr>
        <w:pStyle w:val="Dialogue"/>
      </w:pPr>
      <w:r>
        <w:t>The mayor’s daughter, Gracie, was my secretary. I used to pay her in soda pop.</w:t>
      </w:r>
    </w:p>
    <w:p w14:paraId="140BF509" w14:textId="5FA2E631" w:rsidR="00FE5C51" w:rsidRDefault="00FE5C51" w:rsidP="00A37EB2">
      <w:r>
        <w:t xml:space="preserve">The phone </w:t>
      </w:r>
      <w:r w:rsidR="00F900F9">
        <w:t>rings.</w:t>
      </w:r>
    </w:p>
    <w:p w14:paraId="29C4176A" w14:textId="77777777" w:rsidR="00FE5C51" w:rsidRDefault="00FE5C51" w:rsidP="00572209">
      <w:pPr>
        <w:pStyle w:val="CharacterName"/>
      </w:pPr>
      <w:r>
        <w:t>Gracie</w:t>
      </w:r>
    </w:p>
    <w:p w14:paraId="62C304E0" w14:textId="77777777" w:rsidR="00FE5C51" w:rsidRDefault="00FE5C51" w:rsidP="00572209">
      <w:pPr>
        <w:pStyle w:val="Dialogue"/>
      </w:pPr>
      <w:r>
        <w:t>Abe Applebaum’s office. Oh hi Daddy! He’s in with Principal Erwin, want me to take a message?</w:t>
      </w:r>
    </w:p>
    <w:p w14:paraId="6E9EF2E1" w14:textId="5482390E" w:rsidR="00FE5C51" w:rsidRPr="002B2815" w:rsidRDefault="00FE5C51" w:rsidP="00572209">
      <w:pPr>
        <w:pStyle w:val="FadeInActionSceneSetting"/>
        <w:rPr>
          <w:b/>
          <w:bCs/>
        </w:rPr>
      </w:pPr>
      <w:r w:rsidRPr="002B2815">
        <w:rPr>
          <w:b/>
          <w:bCs/>
        </w:rPr>
        <w:t>Int</w:t>
      </w:r>
      <w:r w:rsidR="002B2815" w:rsidRPr="002B2815">
        <w:rPr>
          <w:b/>
          <w:bCs/>
        </w:rPr>
        <w:t>.</w:t>
      </w:r>
      <w:r w:rsidRPr="002B2815">
        <w:rPr>
          <w:b/>
          <w:bCs/>
        </w:rPr>
        <w:t xml:space="preserve"> Abe’s office – day</w:t>
      </w:r>
    </w:p>
    <w:p w14:paraId="62D8A0AA" w14:textId="77777777" w:rsidR="00FE5C51" w:rsidRDefault="00FE5C51" w:rsidP="00572209">
      <w:pPr>
        <w:pStyle w:val="CharacterName"/>
      </w:pPr>
      <w:r>
        <w:t>Principal Erwin</w:t>
      </w:r>
    </w:p>
    <w:p w14:paraId="2B988E93" w14:textId="2F1A3103" w:rsidR="00FE5C51" w:rsidRDefault="00FE5C51" w:rsidP="00572209">
      <w:pPr>
        <w:pStyle w:val="Dialogue"/>
      </w:pPr>
      <w:r>
        <w:t xml:space="preserve">Somebody stole the cashbox from the school </w:t>
      </w:r>
      <w:r w:rsidR="00F900F9">
        <w:t>fundraiser.</w:t>
      </w:r>
    </w:p>
    <w:p w14:paraId="16A257B3" w14:textId="77777777" w:rsidR="00FE5C51" w:rsidRDefault="00FE5C51" w:rsidP="00572209">
      <w:pPr>
        <w:pStyle w:val="CharacterName"/>
      </w:pPr>
      <w:r>
        <w:t>Young Abe</w:t>
      </w:r>
    </w:p>
    <w:p w14:paraId="6D0B2DA4" w14:textId="77777777" w:rsidR="00FE5C51" w:rsidRDefault="00FE5C51" w:rsidP="00572209">
      <w:pPr>
        <w:pStyle w:val="Dialogue"/>
      </w:pPr>
      <w:r>
        <w:t>What was it for?</w:t>
      </w:r>
    </w:p>
    <w:p w14:paraId="60E2CE95" w14:textId="77777777" w:rsidR="00FE5C51" w:rsidRDefault="00FE5C51" w:rsidP="00572209">
      <w:pPr>
        <w:pStyle w:val="CharacterName"/>
      </w:pPr>
      <w:r>
        <w:t>Erwin</w:t>
      </w:r>
    </w:p>
    <w:p w14:paraId="781C1A71" w14:textId="77777777" w:rsidR="00FE5C51" w:rsidRDefault="00FE5C51" w:rsidP="00572209">
      <w:pPr>
        <w:pStyle w:val="Dialogue"/>
      </w:pPr>
      <w:r>
        <w:t>Animal rescue</w:t>
      </w:r>
    </w:p>
    <w:p w14:paraId="692F6BF7" w14:textId="77777777" w:rsidR="00FE5C51" w:rsidRDefault="00FE5C51" w:rsidP="00572209">
      <w:pPr>
        <w:pStyle w:val="CharacterName"/>
      </w:pPr>
      <w:r>
        <w:t>Young Abe</w:t>
      </w:r>
    </w:p>
    <w:p w14:paraId="5B4DD9F1" w14:textId="29034709" w:rsidR="00FE5C51" w:rsidRDefault="00FE5C51" w:rsidP="00572209">
      <w:pPr>
        <w:pStyle w:val="Dialogue"/>
      </w:pPr>
      <w:r>
        <w:t xml:space="preserve">Rory Beans was </w:t>
      </w:r>
      <w:r w:rsidR="00F900F9">
        <w:t>bitten</w:t>
      </w:r>
      <w:r>
        <w:t xml:space="preserve"> by a dog last </w:t>
      </w:r>
      <w:r w:rsidR="00F900F9">
        <w:t>summer.</w:t>
      </w:r>
    </w:p>
    <w:p w14:paraId="54AECC04" w14:textId="4F8D3AD3" w:rsidR="00FE5C51" w:rsidRPr="002B2815" w:rsidRDefault="00FE5C51" w:rsidP="00572209">
      <w:pPr>
        <w:pStyle w:val="FadeInActionSceneSetting"/>
        <w:rPr>
          <w:b/>
          <w:bCs/>
        </w:rPr>
      </w:pPr>
      <w:r w:rsidRPr="002B2815">
        <w:rPr>
          <w:b/>
          <w:bCs/>
        </w:rPr>
        <w:t>Int</w:t>
      </w:r>
      <w:r w:rsidR="002B2815" w:rsidRPr="002B2815">
        <w:rPr>
          <w:b/>
          <w:bCs/>
        </w:rPr>
        <w:t>.</w:t>
      </w:r>
      <w:r w:rsidRPr="002B2815">
        <w:rPr>
          <w:b/>
          <w:bCs/>
        </w:rPr>
        <w:t xml:space="preserve"> Abe’s office – day</w:t>
      </w:r>
    </w:p>
    <w:p w14:paraId="50D58AA5" w14:textId="77777777" w:rsidR="00FE5C51" w:rsidRDefault="00FE5C51" w:rsidP="00572209">
      <w:pPr>
        <w:pStyle w:val="CharacterName"/>
      </w:pPr>
      <w:r>
        <w:t>Constable Clearly</w:t>
      </w:r>
    </w:p>
    <w:p w14:paraId="2B34C9F0" w14:textId="3515EDC7" w:rsidR="00FE5C51" w:rsidRDefault="00FE5C51" w:rsidP="00572209">
      <w:pPr>
        <w:pStyle w:val="Dialogue"/>
      </w:pPr>
      <w:r>
        <w:t xml:space="preserve">Someone has been sneaking up the clock tower, changing the </w:t>
      </w:r>
      <w:r w:rsidR="00F900F9">
        <w:t>time.</w:t>
      </w:r>
    </w:p>
    <w:p w14:paraId="2333C88B" w14:textId="77777777" w:rsidR="00FE5C51" w:rsidRDefault="00FE5C51" w:rsidP="00572209">
      <w:pPr>
        <w:pStyle w:val="CharacterName"/>
      </w:pPr>
      <w:r>
        <w:t>Young Abe</w:t>
      </w:r>
    </w:p>
    <w:p w14:paraId="14A1337F" w14:textId="1DF858E8" w:rsidR="00FE5C51" w:rsidRDefault="00FE5C51" w:rsidP="00572209">
      <w:pPr>
        <w:pStyle w:val="Dialogue"/>
      </w:pPr>
      <w:r>
        <w:t>Sounds like the red sho</w:t>
      </w:r>
      <w:r w:rsidR="00A41F7F">
        <w:t>e</w:t>
      </w:r>
      <w:r>
        <w:t xml:space="preserve"> </w:t>
      </w:r>
      <w:r w:rsidR="00F900F9">
        <w:t>gang.</w:t>
      </w:r>
    </w:p>
    <w:p w14:paraId="07414F0E" w14:textId="77777777" w:rsidR="00FE5C51" w:rsidRDefault="00FE5C51" w:rsidP="00572209">
      <w:pPr>
        <w:pStyle w:val="CharacterName"/>
      </w:pPr>
      <w:r>
        <w:t>Clearly</w:t>
      </w:r>
    </w:p>
    <w:p w14:paraId="6F827D3C" w14:textId="77777777" w:rsidR="00FE5C51" w:rsidRDefault="00FE5C51" w:rsidP="00572209">
      <w:pPr>
        <w:pStyle w:val="Dialogue"/>
      </w:pPr>
      <w:r>
        <w:t>Don’t you have a boy on the inside?</w:t>
      </w:r>
    </w:p>
    <w:p w14:paraId="7C0B6CFD" w14:textId="77777777" w:rsidR="00FE5C51" w:rsidRDefault="00FE5C51" w:rsidP="00572209">
      <w:pPr>
        <w:pStyle w:val="CharacterName"/>
      </w:pPr>
      <w:r>
        <w:t>Young Abe</w:t>
      </w:r>
    </w:p>
    <w:p w14:paraId="5D613266" w14:textId="77777777" w:rsidR="00FE5C51" w:rsidRDefault="00FE5C51" w:rsidP="00574157">
      <w:pPr>
        <w:pStyle w:val="Dialogue"/>
      </w:pPr>
      <w:r>
        <w:t>Not anymore. He kept getting grounded.</w:t>
      </w:r>
    </w:p>
    <w:p w14:paraId="74D76312" w14:textId="722EEE34" w:rsidR="00FE5C51" w:rsidRPr="002B2815" w:rsidRDefault="00FE5C51" w:rsidP="00574157">
      <w:pPr>
        <w:pStyle w:val="FadeInActionSceneSetting"/>
        <w:rPr>
          <w:b/>
          <w:bCs/>
        </w:rPr>
      </w:pPr>
      <w:r w:rsidRPr="002B2815">
        <w:rPr>
          <w:b/>
          <w:bCs/>
        </w:rPr>
        <w:lastRenderedPageBreak/>
        <w:t>Int</w:t>
      </w:r>
      <w:r w:rsidR="002B2815" w:rsidRPr="002B2815">
        <w:rPr>
          <w:b/>
          <w:bCs/>
        </w:rPr>
        <w:t>.</w:t>
      </w:r>
      <w:r w:rsidRPr="002B2815">
        <w:rPr>
          <w:b/>
          <w:bCs/>
        </w:rPr>
        <w:t xml:space="preserve"> Abe’s office – day</w:t>
      </w:r>
    </w:p>
    <w:p w14:paraId="06009896" w14:textId="4C141757" w:rsidR="00FE5C51" w:rsidRDefault="00FE5C51" w:rsidP="00574157">
      <w:r>
        <w:t xml:space="preserve">Abe hangs </w:t>
      </w:r>
      <w:r w:rsidR="00574157">
        <w:t>a</w:t>
      </w:r>
      <w:r>
        <w:t xml:space="preserve"> framed photo of a headline from “The Willow Weekly” of him stopping the red shoe </w:t>
      </w:r>
      <w:r w:rsidR="0003448D">
        <w:t>gang.</w:t>
      </w:r>
    </w:p>
    <w:p w14:paraId="5FEA6D76" w14:textId="77777777" w:rsidR="00FE5C51" w:rsidRDefault="00FE5C51" w:rsidP="00574157">
      <w:r>
        <w:t>He admires the wall of framed headlines in his office.</w:t>
      </w:r>
    </w:p>
    <w:p w14:paraId="3F761FD5" w14:textId="4495424E" w:rsidR="00FE5C51" w:rsidRPr="002B2815" w:rsidRDefault="00FE5C51" w:rsidP="00574157">
      <w:pPr>
        <w:pStyle w:val="FadeInActionSceneSetting"/>
        <w:rPr>
          <w:b/>
          <w:bCs/>
        </w:rPr>
      </w:pPr>
      <w:r w:rsidRPr="002B2815">
        <w:rPr>
          <w:b/>
          <w:bCs/>
        </w:rPr>
        <w:t>Int</w:t>
      </w:r>
      <w:r w:rsidR="002B2815" w:rsidRPr="002B2815">
        <w:rPr>
          <w:b/>
          <w:bCs/>
        </w:rPr>
        <w:t>.</w:t>
      </w:r>
      <w:r w:rsidRPr="002B2815">
        <w:rPr>
          <w:b/>
          <w:bCs/>
        </w:rPr>
        <w:t xml:space="preserve"> house – day</w:t>
      </w:r>
    </w:p>
    <w:p w14:paraId="31B011A9" w14:textId="77777777" w:rsidR="00FE5C51" w:rsidRDefault="00FE5C51" w:rsidP="00574157">
      <w:r>
        <w:t>Abe uses a paperclip to pick the lock on a small box.</w:t>
      </w:r>
    </w:p>
    <w:p w14:paraId="4AA24DB8" w14:textId="77777777" w:rsidR="00FE5C51" w:rsidRDefault="00FE5C51" w:rsidP="00574157">
      <w:pPr>
        <w:pStyle w:val="CharacterName"/>
      </w:pPr>
      <w:r>
        <w:t>Abe (VO)</w:t>
      </w:r>
    </w:p>
    <w:p w14:paraId="4F8C7711" w14:textId="77777777" w:rsidR="00FE5C51" w:rsidRDefault="00FE5C51" w:rsidP="00574157">
      <w:pPr>
        <w:pStyle w:val="Dialogue"/>
      </w:pPr>
      <w:r>
        <w:t>I was often in one of the situations where you are looking for evidence in a house, and then you hear the owner come home so you have to hide.</w:t>
      </w:r>
    </w:p>
    <w:p w14:paraId="5AC09E3E" w14:textId="4FFCFD2A" w:rsidR="00FE5C51" w:rsidRDefault="00FE5C51" w:rsidP="00574157">
      <w:r>
        <w:t xml:space="preserve">Young Abe hears the noise and shuts the box and runs over to the </w:t>
      </w:r>
      <w:r w:rsidR="00F900F9">
        <w:t>closet.</w:t>
      </w:r>
    </w:p>
    <w:p w14:paraId="2A838CE9" w14:textId="77777777" w:rsidR="00FE5C51" w:rsidRDefault="00FE5C51" w:rsidP="00574157">
      <w:pPr>
        <w:pStyle w:val="CharacterName"/>
      </w:pPr>
      <w:r>
        <w:t>Abe (VO)</w:t>
      </w:r>
    </w:p>
    <w:p w14:paraId="13C19F10" w14:textId="77777777" w:rsidR="00FE5C51" w:rsidRDefault="00FE5C51" w:rsidP="00574157">
      <w:pPr>
        <w:pStyle w:val="Dialogue"/>
      </w:pPr>
      <w:r>
        <w:t>And they keep seeming like they are going to open the closet, but then they don’t…</w:t>
      </w:r>
    </w:p>
    <w:p w14:paraId="05FFE92E" w14:textId="77777777" w:rsidR="00FE5C51" w:rsidRDefault="00FE5C51" w:rsidP="00574157">
      <w:pPr>
        <w:pStyle w:val="Dialogue"/>
      </w:pPr>
      <w:r>
        <w:t>And then you sneeze and give yourself away</w:t>
      </w:r>
    </w:p>
    <w:p w14:paraId="45A13E50" w14:textId="0FEDEA2A" w:rsidR="00FE5C51" w:rsidRDefault="00FE5C51" w:rsidP="00574157">
      <w:r>
        <w:t>Young Abe sneezes</w:t>
      </w:r>
      <w:r w:rsidR="00574157">
        <w:t>.</w:t>
      </w:r>
    </w:p>
    <w:p w14:paraId="55E04A2B" w14:textId="6BC8C301" w:rsidR="00FE5C51" w:rsidRDefault="00FE5C51" w:rsidP="00574157">
      <w:r>
        <w:t>The closet door open and an old woman looks at Young Abe</w:t>
      </w:r>
      <w:r w:rsidR="00574157">
        <w:t>.</w:t>
      </w:r>
    </w:p>
    <w:p w14:paraId="188A3BED" w14:textId="77777777" w:rsidR="00FE5C51" w:rsidRDefault="00FE5C51" w:rsidP="00574157">
      <w:pPr>
        <w:pStyle w:val="CharacterName"/>
      </w:pPr>
      <w:r>
        <w:t>Old Woman</w:t>
      </w:r>
    </w:p>
    <w:p w14:paraId="0A29A095" w14:textId="77777777" w:rsidR="00FE5C51" w:rsidRDefault="00FE5C51" w:rsidP="00574157">
      <w:pPr>
        <w:pStyle w:val="Dialogue"/>
      </w:pPr>
      <w:r>
        <w:t>Oh my god that’s adorable, Bill come and look at this.</w:t>
      </w:r>
    </w:p>
    <w:p w14:paraId="7A02316B" w14:textId="6A19B97A" w:rsidR="00FE5C51" w:rsidRPr="002B2815" w:rsidRDefault="00FE5C51" w:rsidP="00574157">
      <w:pPr>
        <w:pStyle w:val="FadeInActionSceneSetting"/>
        <w:rPr>
          <w:b/>
          <w:bCs/>
        </w:rPr>
      </w:pPr>
      <w:r w:rsidRPr="002B2815">
        <w:rPr>
          <w:b/>
          <w:bCs/>
        </w:rPr>
        <w:t>Int</w:t>
      </w:r>
      <w:r w:rsidR="002B2815" w:rsidRPr="002B2815">
        <w:rPr>
          <w:b/>
          <w:bCs/>
        </w:rPr>
        <w:t>.</w:t>
      </w:r>
      <w:r w:rsidRPr="002B2815">
        <w:rPr>
          <w:b/>
          <w:bCs/>
        </w:rPr>
        <w:t xml:space="preserve"> </w:t>
      </w:r>
      <w:r w:rsidR="00F900F9" w:rsidRPr="002B2815">
        <w:rPr>
          <w:b/>
          <w:bCs/>
        </w:rPr>
        <w:t>Hepburn’s</w:t>
      </w:r>
      <w:r w:rsidRPr="002B2815">
        <w:rPr>
          <w:b/>
          <w:bCs/>
        </w:rPr>
        <w:t xml:space="preserve"> Candy shop – day</w:t>
      </w:r>
    </w:p>
    <w:p w14:paraId="412EC60A" w14:textId="77777777" w:rsidR="00FE5C51" w:rsidRDefault="00FE5C51" w:rsidP="00574157">
      <w:pPr>
        <w:pStyle w:val="CharacterName"/>
      </w:pPr>
      <w:r>
        <w:t>Abe (VO)</w:t>
      </w:r>
    </w:p>
    <w:p w14:paraId="3A704453" w14:textId="1431DEF3" w:rsidR="00FE5C51" w:rsidRDefault="00FE5C51" w:rsidP="00574157">
      <w:pPr>
        <w:pStyle w:val="Dialogue"/>
      </w:pPr>
      <w:r>
        <w:t xml:space="preserve">One day while taking a stroll it suddenly occurred to </w:t>
      </w:r>
      <w:r w:rsidR="00F900F9">
        <w:t>me</w:t>
      </w:r>
      <w:r>
        <w:t xml:space="preserve"> who had robbed Mr. Hepburn’s candy store</w:t>
      </w:r>
      <w:r w:rsidR="0003448D">
        <w:t>.</w:t>
      </w:r>
      <w:r>
        <w:t xml:space="preserve"> I was awarded free ice cream for life.</w:t>
      </w:r>
    </w:p>
    <w:p w14:paraId="7FFA040F" w14:textId="77777777" w:rsidR="00FE5C51" w:rsidRDefault="00FE5C51" w:rsidP="00574157">
      <w:pPr>
        <w:pStyle w:val="CharacterName"/>
      </w:pPr>
      <w:r>
        <w:t>Mr. Hepburn</w:t>
      </w:r>
    </w:p>
    <w:p w14:paraId="357AA079" w14:textId="6573AE79" w:rsidR="00FE5C51" w:rsidRDefault="00FE5C51" w:rsidP="00574157">
      <w:pPr>
        <w:pStyle w:val="Dialogue"/>
      </w:pPr>
      <w:r>
        <w:t xml:space="preserve">Here you </w:t>
      </w:r>
      <w:r w:rsidR="00F900F9">
        <w:t>go,</w:t>
      </w:r>
      <w:r>
        <w:t xml:space="preserve"> </w:t>
      </w:r>
      <w:r w:rsidR="00F900F9">
        <w:t>Abe.</w:t>
      </w:r>
    </w:p>
    <w:p w14:paraId="3C6B0086" w14:textId="41DECF63" w:rsidR="00FE5C51" w:rsidRDefault="00FE5C51" w:rsidP="00574157">
      <w:r>
        <w:lastRenderedPageBreak/>
        <w:t xml:space="preserve">He hands him a </w:t>
      </w:r>
      <w:r w:rsidR="00F900F9">
        <w:t>cone.</w:t>
      </w:r>
    </w:p>
    <w:p w14:paraId="6FFFE1DA" w14:textId="77777777" w:rsidR="00FE5C51" w:rsidRDefault="00FE5C51" w:rsidP="00574157">
      <w:pPr>
        <w:pStyle w:val="CharacterName"/>
      </w:pPr>
      <w:r>
        <w:t>Young Abe</w:t>
      </w:r>
    </w:p>
    <w:p w14:paraId="46886BD8" w14:textId="5842D19D" w:rsidR="00FE5C51" w:rsidRDefault="00FE5C51" w:rsidP="00574157">
      <w:pPr>
        <w:pStyle w:val="Dialogue"/>
      </w:pPr>
      <w:r>
        <w:t>Thanks Mr. H</w:t>
      </w:r>
      <w:r w:rsidR="0003448D">
        <w:t>!</w:t>
      </w:r>
    </w:p>
    <w:p w14:paraId="7A9E1CD9" w14:textId="49A85982" w:rsidR="00FE5C51" w:rsidRPr="002B2815" w:rsidRDefault="00FE5C51" w:rsidP="00574157">
      <w:pPr>
        <w:pStyle w:val="FadeInActionSceneSetting"/>
        <w:rPr>
          <w:b/>
          <w:bCs/>
        </w:rPr>
      </w:pPr>
      <w:r w:rsidRPr="002B2815">
        <w:rPr>
          <w:b/>
          <w:bCs/>
        </w:rPr>
        <w:t>Ext</w:t>
      </w:r>
      <w:r w:rsidR="002B2815" w:rsidRPr="002B2815">
        <w:rPr>
          <w:b/>
          <w:bCs/>
        </w:rPr>
        <w:t>.</w:t>
      </w:r>
      <w:r w:rsidRPr="002B2815">
        <w:rPr>
          <w:b/>
          <w:bCs/>
        </w:rPr>
        <w:t xml:space="preserve"> Main Street – day</w:t>
      </w:r>
    </w:p>
    <w:p w14:paraId="1EC5B9CE" w14:textId="77777777" w:rsidR="00FE5C51" w:rsidRDefault="00FE5C51" w:rsidP="00F900F9">
      <w:r>
        <w:t>Young Abe walks down the street eating his Ice Cream</w:t>
      </w:r>
    </w:p>
    <w:p w14:paraId="2275C8D0" w14:textId="77777777" w:rsidR="00FE5C51" w:rsidRDefault="00FE5C51" w:rsidP="00F900F9">
      <w:pPr>
        <w:pStyle w:val="CharacterName"/>
      </w:pPr>
      <w:r>
        <w:t>Man</w:t>
      </w:r>
    </w:p>
    <w:p w14:paraId="1BA59726" w14:textId="16705CDD" w:rsidR="00FE5C51" w:rsidRDefault="00FE5C51" w:rsidP="00F900F9">
      <w:pPr>
        <w:pStyle w:val="Dialogue"/>
      </w:pPr>
      <w:r>
        <w:t>Morning Abe</w:t>
      </w:r>
      <w:r w:rsidR="0003448D">
        <w:t>!</w:t>
      </w:r>
    </w:p>
    <w:p w14:paraId="3AA46080" w14:textId="77777777" w:rsidR="00FE5C51" w:rsidRDefault="00FE5C51" w:rsidP="00F900F9">
      <w:pPr>
        <w:pStyle w:val="CharacterName"/>
      </w:pPr>
      <w:r>
        <w:t>Woman</w:t>
      </w:r>
    </w:p>
    <w:p w14:paraId="4F16E438" w14:textId="6FA7422E" w:rsidR="00FE5C51" w:rsidRDefault="00FE5C51" w:rsidP="00F900F9">
      <w:pPr>
        <w:pStyle w:val="Dialogue"/>
      </w:pPr>
      <w:r>
        <w:t>Hey Abe</w:t>
      </w:r>
      <w:r w:rsidR="0003448D">
        <w:t>!</w:t>
      </w:r>
    </w:p>
    <w:p w14:paraId="3C3E0A64" w14:textId="7E82E5CE" w:rsidR="00FE5C51" w:rsidRPr="002B2815" w:rsidRDefault="00FE5C51" w:rsidP="00F900F9">
      <w:pPr>
        <w:pStyle w:val="FadeInActionSceneSetting"/>
        <w:rPr>
          <w:b/>
          <w:bCs/>
        </w:rPr>
      </w:pPr>
      <w:r w:rsidRPr="002B2815">
        <w:rPr>
          <w:b/>
          <w:bCs/>
        </w:rPr>
        <w:t>Ext</w:t>
      </w:r>
      <w:r w:rsidR="002B2815" w:rsidRPr="002B2815">
        <w:rPr>
          <w:b/>
          <w:bCs/>
        </w:rPr>
        <w:t>.</w:t>
      </w:r>
      <w:r w:rsidRPr="002B2815">
        <w:rPr>
          <w:b/>
          <w:bCs/>
        </w:rPr>
        <w:t xml:space="preserve"> Concert – day</w:t>
      </w:r>
    </w:p>
    <w:p w14:paraId="33217432" w14:textId="77777777" w:rsidR="00FE5C51" w:rsidRDefault="00FE5C51" w:rsidP="00F900F9">
      <w:pPr>
        <w:pStyle w:val="CharacterName"/>
      </w:pPr>
      <w:r>
        <w:t>Abe (VO)</w:t>
      </w:r>
    </w:p>
    <w:p w14:paraId="25738226" w14:textId="51365F4E" w:rsidR="00FE5C51" w:rsidRDefault="00FE5C51" w:rsidP="00F900F9">
      <w:pPr>
        <w:pStyle w:val="Dialogue"/>
      </w:pPr>
      <w:r>
        <w:t>As a reward for all my hard work I was invited to play drums for Sharp</w:t>
      </w:r>
      <w:r w:rsidR="00F900F9">
        <w:t xml:space="preserve"> W</w:t>
      </w:r>
      <w:r>
        <w:t>ater at the annual fall BBQ</w:t>
      </w:r>
    </w:p>
    <w:p w14:paraId="5B54B96E" w14:textId="4A44C44E" w:rsidR="00FE5C51" w:rsidRDefault="00FE5C51" w:rsidP="00F900F9">
      <w:r>
        <w:t xml:space="preserve">Young Abe plays the </w:t>
      </w:r>
      <w:r w:rsidR="00F900F9">
        <w:t>drums.</w:t>
      </w:r>
    </w:p>
    <w:p w14:paraId="5C5A91B1" w14:textId="25891086" w:rsidR="00FE5C51" w:rsidRPr="002B2815" w:rsidRDefault="00FE5C51" w:rsidP="00F900F9">
      <w:pPr>
        <w:pStyle w:val="FadeInActionSceneSetting"/>
        <w:rPr>
          <w:b/>
          <w:bCs/>
        </w:rPr>
      </w:pPr>
      <w:r w:rsidRPr="002B2815">
        <w:rPr>
          <w:b/>
          <w:bCs/>
        </w:rPr>
        <w:t>Int</w:t>
      </w:r>
      <w:r w:rsidR="002B2815" w:rsidRPr="002B2815">
        <w:rPr>
          <w:b/>
          <w:bCs/>
        </w:rPr>
        <w:t>.</w:t>
      </w:r>
      <w:r w:rsidRPr="002B2815">
        <w:rPr>
          <w:b/>
          <w:bCs/>
        </w:rPr>
        <w:t xml:space="preserve"> bedroom – Night</w:t>
      </w:r>
    </w:p>
    <w:p w14:paraId="19942040" w14:textId="3CCDA1A3" w:rsidR="00FE5C51" w:rsidRDefault="00FE5C51" w:rsidP="00F900F9">
      <w:r>
        <w:t xml:space="preserve">Young Abe stares up at the glowing star stickers on his </w:t>
      </w:r>
      <w:r w:rsidR="00F900F9">
        <w:t>ceiling.</w:t>
      </w:r>
    </w:p>
    <w:p w14:paraId="62A5EEC5" w14:textId="77777777" w:rsidR="00FE5C51" w:rsidRDefault="00FE5C51" w:rsidP="00F900F9">
      <w:pPr>
        <w:pStyle w:val="CharacterName"/>
      </w:pPr>
      <w:r>
        <w:t>Abe (VO)</w:t>
      </w:r>
    </w:p>
    <w:p w14:paraId="12C5EC43" w14:textId="7FB3B5ED" w:rsidR="00FE5C51" w:rsidRDefault="00FE5C51" w:rsidP="00F900F9">
      <w:pPr>
        <w:pStyle w:val="Dialogue"/>
      </w:pPr>
      <w:r>
        <w:t xml:space="preserve">Sometimes I would lay awake all </w:t>
      </w:r>
      <w:r w:rsidR="00F900F9">
        <w:t>night and</w:t>
      </w:r>
      <w:r>
        <w:t xml:space="preserve"> wonder if I was the smartest person in the world.</w:t>
      </w:r>
    </w:p>
    <w:p w14:paraId="02401A76" w14:textId="09A5B04F" w:rsidR="001D68EE" w:rsidRPr="002B2815" w:rsidRDefault="001D68EE" w:rsidP="001D68EE">
      <w:pPr>
        <w:pStyle w:val="FadeInActionSceneSetting"/>
        <w:rPr>
          <w:b/>
          <w:bCs/>
        </w:rPr>
      </w:pPr>
      <w:r w:rsidRPr="002B2815">
        <w:rPr>
          <w:b/>
          <w:bCs/>
        </w:rPr>
        <w:t>Ext</w:t>
      </w:r>
      <w:r w:rsidR="002B2815" w:rsidRPr="002B2815">
        <w:rPr>
          <w:b/>
          <w:bCs/>
        </w:rPr>
        <w:t>.</w:t>
      </w:r>
      <w:r w:rsidRPr="002B2815">
        <w:rPr>
          <w:b/>
          <w:bCs/>
        </w:rPr>
        <w:t xml:space="preserve"> Street – day</w:t>
      </w:r>
    </w:p>
    <w:p w14:paraId="7043DC48" w14:textId="77777777" w:rsidR="001D68EE" w:rsidRDefault="001D68EE" w:rsidP="001D68EE">
      <w:r>
        <w:t>Gracie and her friend walk. Her friend pushes a bicycle.</w:t>
      </w:r>
    </w:p>
    <w:p w14:paraId="7666B7EE" w14:textId="5DC3210F" w:rsidR="001D68EE" w:rsidRDefault="001D68EE" w:rsidP="001D68EE">
      <w:r>
        <w:t>A car is slowly following them.</w:t>
      </w:r>
    </w:p>
    <w:p w14:paraId="5DAB2D74" w14:textId="77777777" w:rsidR="001D68EE" w:rsidRDefault="001D68EE" w:rsidP="001D68EE">
      <w:pPr>
        <w:pStyle w:val="CharacterName"/>
      </w:pPr>
      <w:r>
        <w:t>Gracie</w:t>
      </w:r>
    </w:p>
    <w:p w14:paraId="0AFBAF0F" w14:textId="77777777" w:rsidR="001D68EE" w:rsidRDefault="001D68EE" w:rsidP="001D68EE">
      <w:pPr>
        <w:pStyle w:val="Dialogue"/>
      </w:pPr>
      <w:r>
        <w:t>Oh my god I met this super cute boy at the record store last weekend.</w:t>
      </w:r>
    </w:p>
    <w:p w14:paraId="747785D9" w14:textId="77777777" w:rsidR="001D68EE" w:rsidRDefault="001D68EE" w:rsidP="001D68EE">
      <w:pPr>
        <w:pStyle w:val="CharacterName"/>
      </w:pPr>
      <w:r>
        <w:t>Gracie’s friend</w:t>
      </w:r>
    </w:p>
    <w:p w14:paraId="2856C6E7" w14:textId="77777777" w:rsidR="001D68EE" w:rsidRDefault="001D68EE" w:rsidP="001D68EE">
      <w:pPr>
        <w:pStyle w:val="Dialogue"/>
      </w:pPr>
      <w:r>
        <w:t>You’re always meeting cute boys. It’s driving me up the wall.</w:t>
      </w:r>
    </w:p>
    <w:p w14:paraId="24194324" w14:textId="537CA752" w:rsidR="001D68EE" w:rsidRDefault="0003448D" w:rsidP="0003448D">
      <w:r>
        <w:lastRenderedPageBreak/>
        <w:t>An overcast and e</w:t>
      </w:r>
      <w:r w:rsidR="001D68EE">
        <w:t>mpty sky.</w:t>
      </w:r>
    </w:p>
    <w:p w14:paraId="783190E5" w14:textId="192A7E41" w:rsidR="001D68EE" w:rsidRDefault="001D68EE" w:rsidP="0003448D">
      <w:r>
        <w:t>Tree leaves</w:t>
      </w:r>
      <w:r w:rsidR="0003448D">
        <w:t xml:space="preserve"> blow in the wind.</w:t>
      </w:r>
    </w:p>
    <w:p w14:paraId="209092B6" w14:textId="77777777" w:rsidR="001D68EE" w:rsidRDefault="001D68EE" w:rsidP="001D68EE">
      <w:pPr>
        <w:pStyle w:val="CharacterName"/>
      </w:pPr>
      <w:r>
        <w:t>Gracie’s friend</w:t>
      </w:r>
    </w:p>
    <w:p w14:paraId="65590AC9" w14:textId="77777777" w:rsidR="001D68EE" w:rsidRDefault="001D68EE" w:rsidP="001D68EE">
      <w:pPr>
        <w:pStyle w:val="Dialogue"/>
      </w:pPr>
      <w:r>
        <w:t>See you later.</w:t>
      </w:r>
    </w:p>
    <w:p w14:paraId="23FFA37A" w14:textId="77777777" w:rsidR="001D68EE" w:rsidRDefault="001D68EE" w:rsidP="001D68EE">
      <w:pPr>
        <w:pStyle w:val="CharacterName"/>
      </w:pPr>
      <w:r>
        <w:t>Gracie</w:t>
      </w:r>
    </w:p>
    <w:p w14:paraId="212F4CB9" w14:textId="77777777" w:rsidR="001D68EE" w:rsidRDefault="001D68EE" w:rsidP="001D68EE">
      <w:pPr>
        <w:pStyle w:val="Dialogue"/>
      </w:pPr>
      <w:r>
        <w:t>See you later.</w:t>
      </w:r>
    </w:p>
    <w:p w14:paraId="2E9F2109" w14:textId="77777777" w:rsidR="001D68EE" w:rsidRDefault="001D68EE" w:rsidP="001D68EE">
      <w:r>
        <w:t>Gracie walks alone.</w:t>
      </w:r>
    </w:p>
    <w:p w14:paraId="29C32938" w14:textId="77777777" w:rsidR="001D68EE" w:rsidRDefault="001D68EE" w:rsidP="001D68EE">
      <w:pPr>
        <w:pStyle w:val="Transition"/>
      </w:pPr>
      <w:r>
        <w:t>Cut to:</w:t>
      </w:r>
    </w:p>
    <w:p w14:paraId="3F10FFBE" w14:textId="4D1C8E03" w:rsidR="001D68EE" w:rsidRPr="002B2815" w:rsidRDefault="001D68EE" w:rsidP="001D68EE">
      <w:pPr>
        <w:pStyle w:val="FadeInActionSceneSetting"/>
        <w:rPr>
          <w:b/>
          <w:bCs/>
        </w:rPr>
      </w:pPr>
      <w:r w:rsidRPr="002B2815">
        <w:rPr>
          <w:b/>
          <w:bCs/>
        </w:rPr>
        <w:t>Int</w:t>
      </w:r>
      <w:r w:rsidR="002B2815" w:rsidRPr="002B2815">
        <w:rPr>
          <w:b/>
          <w:bCs/>
        </w:rPr>
        <w:t>.</w:t>
      </w:r>
      <w:r w:rsidRPr="002B2815">
        <w:rPr>
          <w:b/>
          <w:bCs/>
        </w:rPr>
        <w:t xml:space="preserve"> Applebaum house – night</w:t>
      </w:r>
    </w:p>
    <w:p w14:paraId="0A2FF0EC" w14:textId="2833D427" w:rsidR="001D68EE" w:rsidRDefault="001D68EE" w:rsidP="001D68EE">
      <w:r>
        <w:t>Gracie’s picture is shown on a new</w:t>
      </w:r>
      <w:r w:rsidR="00E17BEA">
        <w:t>s</w:t>
      </w:r>
      <w:r>
        <w:t xml:space="preserve"> bulletin on the TV.</w:t>
      </w:r>
    </w:p>
    <w:p w14:paraId="6C3A397D" w14:textId="77777777" w:rsidR="001D68EE" w:rsidRDefault="001D68EE" w:rsidP="001D68EE">
      <w:pPr>
        <w:pStyle w:val="CharacterName"/>
      </w:pPr>
      <w:r>
        <w:t>News Anchor</w:t>
      </w:r>
    </w:p>
    <w:p w14:paraId="10BC739D" w14:textId="77777777" w:rsidR="001D68EE" w:rsidRDefault="001D68EE" w:rsidP="001D68EE">
      <w:pPr>
        <w:pStyle w:val="Dialogue"/>
      </w:pPr>
      <w:r>
        <w:t>It’s been nearly two weeks since the abduction of 14 year old, Gracie Gulliver and the local anxiety continues to mount.</w:t>
      </w:r>
    </w:p>
    <w:p w14:paraId="28AC039C" w14:textId="77777777" w:rsidR="001D68EE" w:rsidRDefault="001D68EE" w:rsidP="001D68EE">
      <w:r>
        <w:t>Abe and his parents watch the TV in nervous silence.</w:t>
      </w:r>
    </w:p>
    <w:p w14:paraId="6A134CA3" w14:textId="77777777" w:rsidR="001D68EE" w:rsidRDefault="001D68EE" w:rsidP="001D68EE">
      <w:r>
        <w:t>The news interviews Mr. Hepburn</w:t>
      </w:r>
    </w:p>
    <w:p w14:paraId="017008AC" w14:textId="2A73CED3" w:rsidR="001D68EE" w:rsidRDefault="001D68EE" w:rsidP="001D68EE">
      <w:pPr>
        <w:pStyle w:val="CharacterName"/>
      </w:pPr>
      <w:r>
        <w:t>Mr. Hepburn</w:t>
      </w:r>
    </w:p>
    <w:p w14:paraId="420960D6" w14:textId="1B15B22D" w:rsidR="001D68EE" w:rsidRDefault="001D68EE" w:rsidP="001D68EE">
      <w:pPr>
        <w:pStyle w:val="Dialogue"/>
      </w:pPr>
      <w:r>
        <w:t xml:space="preserve">I can’t believe </w:t>
      </w:r>
      <w:proofErr w:type="gramStart"/>
      <w:r>
        <w:t>it</w:t>
      </w:r>
      <w:r w:rsidR="00E336C6">
        <w:t>,</w:t>
      </w:r>
      <w:proofErr w:type="gramEnd"/>
      <w:r>
        <w:t xml:space="preserve"> she comes </w:t>
      </w:r>
      <w:proofErr w:type="gramStart"/>
      <w:r>
        <w:t>in</w:t>
      </w:r>
      <w:proofErr w:type="gramEnd"/>
      <w:r>
        <w:t xml:space="preserve"> my store all the time. Things like this aren’t supposed to happen here. </w:t>
      </w:r>
    </w:p>
    <w:p w14:paraId="7CD4CDFA" w14:textId="77777777" w:rsidR="001D68EE" w:rsidRDefault="001D68EE" w:rsidP="001D68EE">
      <w:pPr>
        <w:pStyle w:val="CharacterName"/>
      </w:pPr>
      <w:r>
        <w:t>News Anchor</w:t>
      </w:r>
    </w:p>
    <w:p w14:paraId="0AEEEC21" w14:textId="77777777" w:rsidR="001D68EE" w:rsidRDefault="001D68EE" w:rsidP="001D68EE">
      <w:pPr>
        <w:pStyle w:val="Dialogue"/>
      </w:pPr>
      <w:r>
        <w:t>The mayor and his wife released this emotional statement on Tuesday.</w:t>
      </w:r>
    </w:p>
    <w:p w14:paraId="0AE56EA8" w14:textId="77777777" w:rsidR="001D68EE" w:rsidRDefault="001D68EE" w:rsidP="001D68EE">
      <w:r>
        <w:t>Young Abe stares at the TV in horror.</w:t>
      </w:r>
    </w:p>
    <w:p w14:paraId="1ED2CD25" w14:textId="77777777" w:rsidR="001D68EE" w:rsidRDefault="001D68EE" w:rsidP="001D68EE">
      <w:r>
        <w:t>The phone rings.</w:t>
      </w:r>
    </w:p>
    <w:p w14:paraId="1814BB11" w14:textId="37D246B3" w:rsidR="001D68EE" w:rsidRDefault="001D68EE" w:rsidP="001D68EE">
      <w:pPr>
        <w:pStyle w:val="Transition"/>
      </w:pPr>
      <w:r>
        <w:t>Cut to:</w:t>
      </w:r>
    </w:p>
    <w:p w14:paraId="6E593E9C" w14:textId="77777777" w:rsidR="001D68EE" w:rsidRDefault="001D68EE" w:rsidP="001D68EE">
      <w:r>
        <w:t>Abe answering.</w:t>
      </w:r>
    </w:p>
    <w:p w14:paraId="70C3D2CA" w14:textId="77777777" w:rsidR="001D68EE" w:rsidRDefault="001D68EE" w:rsidP="001D68EE">
      <w:pPr>
        <w:pStyle w:val="CharacterName"/>
      </w:pPr>
      <w:r>
        <w:t>Young Abe</w:t>
      </w:r>
    </w:p>
    <w:p w14:paraId="237A93C8" w14:textId="77777777" w:rsidR="001D68EE" w:rsidRDefault="001D68EE" w:rsidP="001D68EE">
      <w:pPr>
        <w:pStyle w:val="Dialogue"/>
      </w:pPr>
      <w:r>
        <w:t>Hello?</w:t>
      </w:r>
    </w:p>
    <w:p w14:paraId="308437FF" w14:textId="77777777" w:rsidR="001D68EE" w:rsidRDefault="001D68EE" w:rsidP="001D68EE">
      <w:pPr>
        <w:pStyle w:val="CharacterName"/>
      </w:pPr>
      <w:r>
        <w:lastRenderedPageBreak/>
        <w:t>Mindy</w:t>
      </w:r>
    </w:p>
    <w:p w14:paraId="5B651165" w14:textId="77777777" w:rsidR="001D68EE" w:rsidRDefault="001D68EE" w:rsidP="001D68EE">
      <w:pPr>
        <w:pStyle w:val="Dialogue"/>
      </w:pPr>
      <w:r>
        <w:t xml:space="preserve">Hey, Abe. It’s Mindy </w:t>
      </w:r>
      <w:proofErr w:type="spellStart"/>
      <w:r>
        <w:t>Martingrove</w:t>
      </w:r>
      <w:proofErr w:type="spellEnd"/>
      <w:r>
        <w:t>.</w:t>
      </w:r>
    </w:p>
    <w:p w14:paraId="4F592EC6" w14:textId="77777777" w:rsidR="001D68EE" w:rsidRDefault="001D68EE" w:rsidP="001D68EE">
      <w:pPr>
        <w:pStyle w:val="CharacterName"/>
      </w:pPr>
      <w:r>
        <w:t>Young Abe</w:t>
      </w:r>
    </w:p>
    <w:p w14:paraId="2B644F07" w14:textId="77777777" w:rsidR="001D68EE" w:rsidRDefault="001D68EE" w:rsidP="001D68EE">
      <w:pPr>
        <w:pStyle w:val="Dialogue"/>
      </w:pPr>
      <w:r>
        <w:t>Oh, hi.</w:t>
      </w:r>
    </w:p>
    <w:p w14:paraId="42388500" w14:textId="77777777" w:rsidR="001D68EE" w:rsidRDefault="001D68EE" w:rsidP="001D68EE">
      <w:pPr>
        <w:pStyle w:val="CharacterName"/>
      </w:pPr>
      <w:r>
        <w:t>Mindy</w:t>
      </w:r>
    </w:p>
    <w:p w14:paraId="0D533974" w14:textId="77777777" w:rsidR="001D68EE" w:rsidRDefault="001D68EE" w:rsidP="001D68EE">
      <w:pPr>
        <w:pStyle w:val="Dialogue"/>
      </w:pPr>
      <w:r>
        <w:t>I was just wondering, how much longer do you think it’ll take you to find Gracie?</w:t>
      </w:r>
    </w:p>
    <w:p w14:paraId="4CCFD28F" w14:textId="77777777" w:rsidR="001D68EE" w:rsidRDefault="001D68EE" w:rsidP="001D68EE">
      <w:pPr>
        <w:pStyle w:val="CharacterName"/>
      </w:pPr>
      <w:r>
        <w:t>Young Abe</w:t>
      </w:r>
    </w:p>
    <w:p w14:paraId="5BCD935C" w14:textId="77777777" w:rsidR="001D68EE" w:rsidRDefault="001D68EE" w:rsidP="001D68EE">
      <w:pPr>
        <w:pStyle w:val="Dialogue"/>
      </w:pPr>
      <w:proofErr w:type="spellStart"/>
      <w:r>
        <w:t>Mmm</w:t>
      </w:r>
      <w:proofErr w:type="spellEnd"/>
      <w:r>
        <w:t>… I’m not sure.</w:t>
      </w:r>
    </w:p>
    <w:p w14:paraId="789B2156" w14:textId="77777777" w:rsidR="001D68EE" w:rsidRDefault="001D68EE" w:rsidP="001D68EE">
      <w:pPr>
        <w:pStyle w:val="CharacterName"/>
      </w:pPr>
      <w:r>
        <w:t>Mindy</w:t>
      </w:r>
    </w:p>
    <w:p w14:paraId="725AD62D" w14:textId="77777777" w:rsidR="001D68EE" w:rsidRDefault="001D68EE" w:rsidP="001D68EE">
      <w:pPr>
        <w:pStyle w:val="Dialogue"/>
      </w:pPr>
      <w:r>
        <w:t>My Mom told me not to tell you this, but we’re all really counting on you. I know you can do it.</w:t>
      </w:r>
    </w:p>
    <w:p w14:paraId="21D778F5" w14:textId="77777777" w:rsidR="001D68EE" w:rsidRDefault="001D68EE" w:rsidP="001D68EE">
      <w:pPr>
        <w:pStyle w:val="Transition"/>
      </w:pPr>
      <w:r>
        <w:t>Cut to:</w:t>
      </w:r>
    </w:p>
    <w:p w14:paraId="6248052D" w14:textId="2B9C28C2" w:rsidR="001D68EE" w:rsidRPr="002B2815" w:rsidRDefault="001D68EE" w:rsidP="001D68EE">
      <w:pPr>
        <w:pStyle w:val="FadeInActionSceneSetting"/>
        <w:rPr>
          <w:b/>
          <w:bCs/>
        </w:rPr>
      </w:pPr>
      <w:r w:rsidRPr="002B2815">
        <w:rPr>
          <w:b/>
          <w:bCs/>
        </w:rPr>
        <w:t>Int</w:t>
      </w:r>
      <w:r w:rsidR="002B2815" w:rsidRPr="002B2815">
        <w:rPr>
          <w:b/>
          <w:bCs/>
        </w:rPr>
        <w:t>.</w:t>
      </w:r>
      <w:r w:rsidRPr="002B2815">
        <w:rPr>
          <w:b/>
          <w:bCs/>
        </w:rPr>
        <w:t xml:space="preserve"> Abe’s Office – Day</w:t>
      </w:r>
    </w:p>
    <w:p w14:paraId="7FFB75B2" w14:textId="7C569383" w:rsidR="001D68EE" w:rsidRDefault="001D68EE" w:rsidP="001D68EE">
      <w:r>
        <w:t xml:space="preserve">Gracie’s desk </w:t>
      </w:r>
      <w:proofErr w:type="gramStart"/>
      <w:r>
        <w:t>sits</w:t>
      </w:r>
      <w:proofErr w:type="gramEnd"/>
      <w:r>
        <w:t xml:space="preserve"> empty.</w:t>
      </w:r>
    </w:p>
    <w:p w14:paraId="6CDF3282" w14:textId="175A0392" w:rsidR="001D68EE" w:rsidRDefault="001D68EE" w:rsidP="001D68EE">
      <w:r>
        <w:t xml:space="preserve">A picture pinned to Abe’s wall of a crude </w:t>
      </w:r>
      <w:r w:rsidR="00E336C6">
        <w:t xml:space="preserve">crayon </w:t>
      </w:r>
      <w:r>
        <w:t>drawing of an old man listed as “Dave Durrell.”</w:t>
      </w:r>
    </w:p>
    <w:p w14:paraId="49A1A760" w14:textId="77777777" w:rsidR="001D68EE" w:rsidRDefault="001D68EE" w:rsidP="001D68EE">
      <w:r>
        <w:t>Another one of “Pizza Bruno.”</w:t>
      </w:r>
    </w:p>
    <w:p w14:paraId="599EFB58" w14:textId="238281FA" w:rsidR="001D68EE" w:rsidRDefault="001D68EE" w:rsidP="001D68EE">
      <w:r>
        <w:t>Young Abe pours over the paper</w:t>
      </w:r>
      <w:r w:rsidR="00E336C6">
        <w:t>s</w:t>
      </w:r>
      <w:r>
        <w:t xml:space="preserve"> on his desk.</w:t>
      </w:r>
    </w:p>
    <w:p w14:paraId="431D4745" w14:textId="4F3A7ED1" w:rsidR="001D68EE" w:rsidRDefault="001D68EE" w:rsidP="001D68EE">
      <w:r>
        <w:t>A yellow piece of construction paper with triangle creases sits at the bottom</w:t>
      </w:r>
      <w:r w:rsidR="00A41F7F">
        <w:t xml:space="preserve"> of his stack</w:t>
      </w:r>
      <w:r>
        <w:t>.</w:t>
      </w:r>
    </w:p>
    <w:p w14:paraId="5543F5E9" w14:textId="77777777" w:rsidR="001D68EE" w:rsidRDefault="001D68EE" w:rsidP="001D68EE">
      <w:r>
        <w:t>Abe stares longingly.</w:t>
      </w:r>
    </w:p>
    <w:p w14:paraId="2B3DCF4D" w14:textId="77777777" w:rsidR="001D68EE" w:rsidRDefault="001D68EE" w:rsidP="001D68EE">
      <w:pPr>
        <w:pStyle w:val="Transition"/>
      </w:pPr>
      <w:r>
        <w:t>Cut to:</w:t>
      </w:r>
    </w:p>
    <w:p w14:paraId="7D4686C6" w14:textId="4E3E0148" w:rsidR="001D68EE" w:rsidRPr="002B2815" w:rsidRDefault="001D68EE" w:rsidP="001D68EE">
      <w:pPr>
        <w:pStyle w:val="FadeInActionSceneSetting"/>
        <w:rPr>
          <w:b/>
          <w:bCs/>
        </w:rPr>
      </w:pPr>
      <w:r w:rsidRPr="002B2815">
        <w:rPr>
          <w:b/>
          <w:bCs/>
        </w:rPr>
        <w:t>Int</w:t>
      </w:r>
      <w:r w:rsidR="002B2815" w:rsidRPr="002B2815">
        <w:rPr>
          <w:b/>
          <w:bCs/>
        </w:rPr>
        <w:t>.</w:t>
      </w:r>
      <w:r w:rsidRPr="002B2815">
        <w:rPr>
          <w:b/>
          <w:bCs/>
        </w:rPr>
        <w:t xml:space="preserve"> Abe’s room – night</w:t>
      </w:r>
    </w:p>
    <w:p w14:paraId="15AD56EA" w14:textId="77777777" w:rsidR="001D68EE" w:rsidRDefault="001D68EE" w:rsidP="001D68EE">
      <w:r>
        <w:t>Abe’s mom tucks him into bed.</w:t>
      </w:r>
    </w:p>
    <w:p w14:paraId="35EC0196" w14:textId="77777777" w:rsidR="001D68EE" w:rsidRDefault="001D68EE" w:rsidP="001D68EE">
      <w:pPr>
        <w:pStyle w:val="CharacterName"/>
      </w:pPr>
      <w:r>
        <w:t>Young Abe</w:t>
      </w:r>
    </w:p>
    <w:p w14:paraId="3A05A245" w14:textId="77777777" w:rsidR="001D68EE" w:rsidRDefault="001D68EE" w:rsidP="001D68EE">
      <w:pPr>
        <w:pStyle w:val="Dialogue"/>
      </w:pPr>
      <w:r>
        <w:t>Constable Cleary still hasn’t called me back.</w:t>
      </w:r>
    </w:p>
    <w:p w14:paraId="10554A64" w14:textId="1E8DDDA3" w:rsidR="00A15EBE" w:rsidRDefault="00A15EBE" w:rsidP="00A15EBE">
      <w:pPr>
        <w:pStyle w:val="MORE"/>
      </w:pPr>
      <w:r>
        <w:t>[cont.]</w:t>
      </w:r>
    </w:p>
    <w:p w14:paraId="052F158D" w14:textId="77777777" w:rsidR="001D68EE" w:rsidRDefault="001D68EE" w:rsidP="001D68EE">
      <w:pPr>
        <w:pStyle w:val="CharacterName"/>
      </w:pPr>
      <w:r>
        <w:lastRenderedPageBreak/>
        <w:t>Mom</w:t>
      </w:r>
    </w:p>
    <w:p w14:paraId="7A5A6596" w14:textId="77777777" w:rsidR="001D68EE" w:rsidRDefault="001D68EE" w:rsidP="001D68EE">
      <w:pPr>
        <w:pStyle w:val="Dialogue"/>
      </w:pPr>
      <w:r>
        <w:t>Try and get some sleep sweetheart. You have to stop torturing yourself. She knows you’re thinking about her.</w:t>
      </w:r>
    </w:p>
    <w:p w14:paraId="78F82180" w14:textId="77777777" w:rsidR="001D68EE" w:rsidRDefault="001D68EE" w:rsidP="001D68EE">
      <w:r>
        <w:t>Mom shuts out the light.</w:t>
      </w:r>
    </w:p>
    <w:p w14:paraId="622A2EFF" w14:textId="77777777" w:rsidR="001D68EE" w:rsidRDefault="001D68EE" w:rsidP="001D68EE">
      <w:r>
        <w:t xml:space="preserve">The picture of Abe and Gracie opening his office with big ceremonial scissors is consumed by the darkness. </w:t>
      </w:r>
    </w:p>
    <w:p w14:paraId="0759E473" w14:textId="77777777" w:rsidR="001D68EE" w:rsidRDefault="001D68EE" w:rsidP="001D68EE">
      <w:r>
        <w:t>Abe stares at the glow in the dark stars on his ceiling.</w:t>
      </w:r>
    </w:p>
    <w:p w14:paraId="180A7B16" w14:textId="0AC12F5C" w:rsidR="00345C5A" w:rsidRDefault="00345C5A" w:rsidP="001D68EE">
      <w:r>
        <w:t>He can’t sleep.</w:t>
      </w:r>
    </w:p>
    <w:p w14:paraId="1E9DD444" w14:textId="77777777" w:rsidR="001D68EE" w:rsidRDefault="001D68EE" w:rsidP="001D68EE">
      <w:pPr>
        <w:pStyle w:val="Transition"/>
      </w:pPr>
      <w:r>
        <w:t>Fade to:</w:t>
      </w:r>
    </w:p>
    <w:p w14:paraId="27E4E8EE" w14:textId="5C60E619" w:rsidR="001D68EE" w:rsidRPr="002B2815" w:rsidRDefault="001D68EE" w:rsidP="001D68EE">
      <w:pPr>
        <w:pStyle w:val="FadeInActionSceneSetting"/>
        <w:rPr>
          <w:b/>
          <w:bCs/>
        </w:rPr>
      </w:pPr>
      <w:r w:rsidRPr="002B2815">
        <w:rPr>
          <w:b/>
          <w:bCs/>
        </w:rPr>
        <w:t>Int</w:t>
      </w:r>
      <w:r w:rsidR="002B2815" w:rsidRPr="002B2815">
        <w:rPr>
          <w:b/>
          <w:bCs/>
        </w:rPr>
        <w:t>.</w:t>
      </w:r>
      <w:r w:rsidRPr="002B2815">
        <w:rPr>
          <w:b/>
          <w:bCs/>
        </w:rPr>
        <w:t xml:space="preserve"> Adult Abe’s room – day</w:t>
      </w:r>
    </w:p>
    <w:p w14:paraId="13C8BD18" w14:textId="77777777" w:rsidR="001D68EE" w:rsidRDefault="001D68EE" w:rsidP="001D68EE">
      <w:r>
        <w:t>Abe’s phone buzzes</w:t>
      </w:r>
    </w:p>
    <w:p w14:paraId="170AF1E7" w14:textId="77777777" w:rsidR="001D68EE" w:rsidRDefault="001D68EE" w:rsidP="001D68EE">
      <w:r>
        <w:t>Abe groans.</w:t>
      </w:r>
    </w:p>
    <w:p w14:paraId="19EED687" w14:textId="77777777" w:rsidR="001D68EE" w:rsidRDefault="001D68EE" w:rsidP="001D68EE">
      <w:r>
        <w:t>He picks up.</w:t>
      </w:r>
    </w:p>
    <w:p w14:paraId="7AA8C7F0" w14:textId="77777777" w:rsidR="001D68EE" w:rsidRDefault="001D68EE" w:rsidP="001D68EE">
      <w:pPr>
        <w:pStyle w:val="CharacterName"/>
      </w:pPr>
      <w:r>
        <w:t>Abe</w:t>
      </w:r>
    </w:p>
    <w:p w14:paraId="380B4CA8" w14:textId="77777777" w:rsidR="001D68EE" w:rsidRDefault="001D68EE" w:rsidP="001D68EE">
      <w:pPr>
        <w:pStyle w:val="Dialogue"/>
      </w:pPr>
      <w:r>
        <w:t>Hello?</w:t>
      </w:r>
    </w:p>
    <w:p w14:paraId="24889649" w14:textId="77777777" w:rsidR="001D68EE" w:rsidRDefault="001D68EE" w:rsidP="001D68EE">
      <w:pPr>
        <w:pStyle w:val="CharacterName"/>
      </w:pPr>
      <w:r>
        <w:t>Women</w:t>
      </w:r>
    </w:p>
    <w:p w14:paraId="26FA2C6A" w14:textId="77777777" w:rsidR="001D68EE" w:rsidRDefault="001D68EE" w:rsidP="001D68EE">
      <w:pPr>
        <w:pStyle w:val="Dialogue"/>
      </w:pPr>
      <w:r>
        <w:t>Where the hell are you?</w:t>
      </w:r>
    </w:p>
    <w:p w14:paraId="66869355" w14:textId="77777777" w:rsidR="001D68EE" w:rsidRDefault="001D68EE" w:rsidP="001D68EE">
      <w:pPr>
        <w:pStyle w:val="CharacterName"/>
      </w:pPr>
      <w:r>
        <w:t>Abe</w:t>
      </w:r>
    </w:p>
    <w:p w14:paraId="53CEFFE4" w14:textId="77777777" w:rsidR="001D68EE" w:rsidRDefault="001D68EE" w:rsidP="001D68EE">
      <w:pPr>
        <w:pStyle w:val="Dialogue"/>
      </w:pPr>
      <w:r>
        <w:t>It’s Sunday.</w:t>
      </w:r>
    </w:p>
    <w:p w14:paraId="473BA9C4" w14:textId="77777777" w:rsidR="001D68EE" w:rsidRDefault="001D68EE" w:rsidP="001D68EE">
      <w:pPr>
        <w:pStyle w:val="CharacterName"/>
      </w:pPr>
      <w:r>
        <w:t>Woman</w:t>
      </w:r>
    </w:p>
    <w:p w14:paraId="56EC992C" w14:textId="77777777" w:rsidR="001D68EE" w:rsidRDefault="001D68EE" w:rsidP="001D68EE">
      <w:pPr>
        <w:pStyle w:val="Dialogue"/>
      </w:pPr>
      <w:r>
        <w:t>No. It’s not.</w:t>
      </w:r>
    </w:p>
    <w:p w14:paraId="4DBD0613" w14:textId="77777777" w:rsidR="001D68EE" w:rsidRDefault="001D68EE" w:rsidP="001D68EE">
      <w:pPr>
        <w:pStyle w:val="Transition"/>
      </w:pPr>
      <w:r>
        <w:t>Cut to:</w:t>
      </w:r>
    </w:p>
    <w:p w14:paraId="679EDF9E" w14:textId="26ABA555" w:rsidR="001D68EE" w:rsidRPr="00F37919" w:rsidRDefault="001D68EE" w:rsidP="001D68EE">
      <w:pPr>
        <w:pStyle w:val="FadeInActionSceneSetting"/>
        <w:rPr>
          <w:b/>
          <w:bCs/>
        </w:rPr>
      </w:pPr>
      <w:r w:rsidRPr="00F37919">
        <w:rPr>
          <w:b/>
          <w:bCs/>
        </w:rPr>
        <w:t>Int</w:t>
      </w:r>
      <w:r w:rsidR="00F37919" w:rsidRPr="00F37919">
        <w:rPr>
          <w:b/>
          <w:bCs/>
        </w:rPr>
        <w:t>.</w:t>
      </w:r>
      <w:r w:rsidRPr="00F37919">
        <w:rPr>
          <w:b/>
          <w:bCs/>
        </w:rPr>
        <w:t xml:space="preserve"> Abe’s Bathroom – Day</w:t>
      </w:r>
    </w:p>
    <w:p w14:paraId="54F58CA2" w14:textId="77777777" w:rsidR="001D68EE" w:rsidRDefault="001D68EE" w:rsidP="001D68EE">
      <w:r>
        <w:t>Abe pees and looks at his black eye in the mirror.</w:t>
      </w:r>
    </w:p>
    <w:p w14:paraId="6B2113B1" w14:textId="72CE6742" w:rsidR="001D68EE" w:rsidRDefault="001D68EE" w:rsidP="001D68EE">
      <w:r>
        <w:t>The seat falls while he’s peeing.</w:t>
      </w:r>
    </w:p>
    <w:p w14:paraId="6EFD5C44" w14:textId="77777777" w:rsidR="001D68EE" w:rsidRDefault="001D68EE" w:rsidP="001D68EE">
      <w:pPr>
        <w:pStyle w:val="CharacterName"/>
      </w:pPr>
      <w:r>
        <w:t>Abe</w:t>
      </w:r>
    </w:p>
    <w:p w14:paraId="08C99D5C" w14:textId="77777777" w:rsidR="001D68EE" w:rsidRDefault="001D68EE" w:rsidP="001D68EE">
      <w:pPr>
        <w:pStyle w:val="Dialogue"/>
      </w:pPr>
      <w:r>
        <w:t>Fuck!</w:t>
      </w:r>
    </w:p>
    <w:p w14:paraId="39A68141" w14:textId="77777777" w:rsidR="001D68EE" w:rsidRDefault="001D68EE" w:rsidP="001D68EE">
      <w:pPr>
        <w:pStyle w:val="Transition"/>
      </w:pPr>
      <w:r>
        <w:t>Cut to:</w:t>
      </w:r>
    </w:p>
    <w:p w14:paraId="43B9623F" w14:textId="77777777" w:rsidR="001D68EE" w:rsidRDefault="001D68EE" w:rsidP="001D68EE">
      <w:r>
        <w:t>The ibuprofen bottle, he opens it.</w:t>
      </w:r>
    </w:p>
    <w:p w14:paraId="39FAD73D" w14:textId="77777777" w:rsidR="001D68EE" w:rsidRDefault="001D68EE" w:rsidP="001D68EE">
      <w:r>
        <w:lastRenderedPageBreak/>
        <w:t>Empty.</w:t>
      </w:r>
    </w:p>
    <w:p w14:paraId="67201C85" w14:textId="77777777" w:rsidR="001D68EE" w:rsidRDefault="001D68EE" w:rsidP="001D68EE">
      <w:pPr>
        <w:pStyle w:val="Transition"/>
      </w:pPr>
      <w:r>
        <w:t>Cut to:</w:t>
      </w:r>
    </w:p>
    <w:p w14:paraId="55F30098" w14:textId="6C88A67E" w:rsidR="001D68EE" w:rsidRPr="00F37919" w:rsidRDefault="001D68EE" w:rsidP="001D68EE">
      <w:pPr>
        <w:pStyle w:val="FadeInActionSceneSetting"/>
        <w:rPr>
          <w:b/>
          <w:bCs/>
        </w:rPr>
      </w:pPr>
      <w:r w:rsidRPr="00F37919">
        <w:rPr>
          <w:b/>
          <w:bCs/>
        </w:rPr>
        <w:t>Ext</w:t>
      </w:r>
      <w:r w:rsidR="00F37919" w:rsidRPr="00F37919">
        <w:rPr>
          <w:b/>
          <w:bCs/>
        </w:rPr>
        <w:t>.</w:t>
      </w:r>
      <w:r w:rsidRPr="00F37919">
        <w:rPr>
          <w:b/>
          <w:bCs/>
        </w:rPr>
        <w:t xml:space="preserve"> street – day</w:t>
      </w:r>
    </w:p>
    <w:p w14:paraId="666A9EBC" w14:textId="77777777" w:rsidR="001D68EE" w:rsidRDefault="001D68EE" w:rsidP="001D68EE">
      <w:r>
        <w:t>Abe walks to work.</w:t>
      </w:r>
    </w:p>
    <w:p w14:paraId="23587222" w14:textId="77777777" w:rsidR="001D68EE" w:rsidRDefault="001D68EE" w:rsidP="001D68EE">
      <w:r>
        <w:t>The once lively streets of Willowbrook are not the same.</w:t>
      </w:r>
    </w:p>
    <w:p w14:paraId="131F420B" w14:textId="77777777" w:rsidR="001D68EE" w:rsidRDefault="001D68EE" w:rsidP="001D68EE">
      <w:r>
        <w:t>A car alarm echoes in the distance, people yell, graffiti covers the windows on main street.</w:t>
      </w:r>
    </w:p>
    <w:p w14:paraId="3135629C" w14:textId="77777777" w:rsidR="001D68EE" w:rsidRDefault="001D68EE" w:rsidP="001D68EE">
      <w:r>
        <w:t>Abe passes a barbershop, the owner sweeping outside.</w:t>
      </w:r>
    </w:p>
    <w:p w14:paraId="6814C081" w14:textId="77777777" w:rsidR="001D68EE" w:rsidRDefault="001D68EE" w:rsidP="001D68EE">
      <w:pPr>
        <w:pStyle w:val="CharacterName"/>
      </w:pPr>
      <w:r>
        <w:t>Abe</w:t>
      </w:r>
    </w:p>
    <w:p w14:paraId="7F29F9CA" w14:textId="77777777" w:rsidR="001D68EE" w:rsidRDefault="001D68EE" w:rsidP="001D68EE">
      <w:pPr>
        <w:pStyle w:val="Dialogue"/>
      </w:pPr>
      <w:r>
        <w:t>Morning, Mr. Ackerman</w:t>
      </w:r>
    </w:p>
    <w:p w14:paraId="0860ADED" w14:textId="0E2C20BC" w:rsidR="001D68EE" w:rsidRDefault="001D68EE" w:rsidP="001D68EE">
      <w:r>
        <w:t>No reply</w:t>
      </w:r>
      <w:r w:rsidR="00C42D93">
        <w:t>.</w:t>
      </w:r>
    </w:p>
    <w:p w14:paraId="7FFD142B" w14:textId="77777777" w:rsidR="001D68EE" w:rsidRDefault="001D68EE" w:rsidP="001D68EE">
      <w:r>
        <w:t>Abe enters his building.</w:t>
      </w:r>
    </w:p>
    <w:p w14:paraId="2AFBA2DE" w14:textId="7716EFD8" w:rsidR="001D68EE" w:rsidRPr="00F37919" w:rsidRDefault="001D68EE" w:rsidP="001D68EE">
      <w:pPr>
        <w:pStyle w:val="FadeInActionSceneSetting"/>
        <w:rPr>
          <w:b/>
          <w:bCs/>
        </w:rPr>
      </w:pPr>
      <w:r w:rsidRPr="00F37919">
        <w:rPr>
          <w:b/>
          <w:bCs/>
        </w:rPr>
        <w:t>Int</w:t>
      </w:r>
      <w:r w:rsidR="00F37919" w:rsidRPr="00F37919">
        <w:rPr>
          <w:b/>
          <w:bCs/>
        </w:rPr>
        <w:t>.</w:t>
      </w:r>
      <w:r w:rsidRPr="00F37919">
        <w:rPr>
          <w:b/>
          <w:bCs/>
        </w:rPr>
        <w:t xml:space="preserve"> Abe’s office – day</w:t>
      </w:r>
    </w:p>
    <w:p w14:paraId="12A3F232" w14:textId="40F34E42" w:rsidR="001D68EE" w:rsidRDefault="001D68EE" w:rsidP="001D68EE">
      <w:r>
        <w:t>Abe enters.</w:t>
      </w:r>
    </w:p>
    <w:p w14:paraId="368F2FF2" w14:textId="77777777" w:rsidR="001D68EE" w:rsidRDefault="001D68EE" w:rsidP="001D68EE">
      <w:pPr>
        <w:pStyle w:val="CharacterName"/>
      </w:pPr>
      <w:r>
        <w:t>Abe</w:t>
      </w:r>
    </w:p>
    <w:p w14:paraId="2E2F3134" w14:textId="77777777" w:rsidR="001D68EE" w:rsidRDefault="001D68EE" w:rsidP="001D68EE">
      <w:pPr>
        <w:pStyle w:val="Dialogue"/>
      </w:pPr>
      <w:r>
        <w:t>Hey, sorry I’m late.</w:t>
      </w:r>
    </w:p>
    <w:p w14:paraId="328DD119" w14:textId="77777777" w:rsidR="00C42D93" w:rsidRDefault="001D68EE" w:rsidP="001D68EE">
      <w:r>
        <w:t>Abe’s new secretary</w:t>
      </w:r>
      <w:r w:rsidR="00C42D93">
        <w:t xml:space="preserve"> LUCY sits at the desk.</w:t>
      </w:r>
      <w:r>
        <w:t xml:space="preserve"> </w:t>
      </w:r>
    </w:p>
    <w:p w14:paraId="637F6D02" w14:textId="2C6B06BA" w:rsidR="001D68EE" w:rsidRDefault="00C42D93" w:rsidP="001D68EE">
      <w:r>
        <w:t>A</w:t>
      </w:r>
      <w:r w:rsidR="001D68EE">
        <w:t xml:space="preserve"> goth girl wearing all black, including </w:t>
      </w:r>
      <w:r>
        <w:t>lipstick.</w:t>
      </w:r>
    </w:p>
    <w:p w14:paraId="2A85CCC1" w14:textId="77777777" w:rsidR="001D68EE" w:rsidRDefault="001D68EE" w:rsidP="001D68EE">
      <w:r>
        <w:t>She sees his black eye.</w:t>
      </w:r>
    </w:p>
    <w:p w14:paraId="6A0CD896" w14:textId="77777777" w:rsidR="001D68EE" w:rsidRDefault="001D68EE" w:rsidP="001D68EE">
      <w:pPr>
        <w:pStyle w:val="CharacterName"/>
      </w:pPr>
      <w:r>
        <w:t>Lucy</w:t>
      </w:r>
    </w:p>
    <w:p w14:paraId="09DDCF7B" w14:textId="77777777" w:rsidR="001D68EE" w:rsidRDefault="001D68EE" w:rsidP="001D68EE">
      <w:pPr>
        <w:pStyle w:val="Dialogue"/>
      </w:pPr>
      <w:r>
        <w:t>Who did that?</w:t>
      </w:r>
    </w:p>
    <w:p w14:paraId="1D6D651F" w14:textId="77777777" w:rsidR="001D68EE" w:rsidRDefault="001D68EE" w:rsidP="001D68EE">
      <w:pPr>
        <w:pStyle w:val="CharacterName"/>
      </w:pPr>
      <w:r>
        <w:t>Abe</w:t>
      </w:r>
    </w:p>
    <w:p w14:paraId="08CD1C06" w14:textId="4CA1E70B" w:rsidR="001D68EE" w:rsidRDefault="001D68EE" w:rsidP="001D68EE">
      <w:pPr>
        <w:pStyle w:val="Dialogue"/>
      </w:pPr>
      <w:r>
        <w:t>Some idiots I got suspended 20 years ago. He stole the fundraiser money from the principal’s office.</w:t>
      </w:r>
    </w:p>
    <w:p w14:paraId="3FB8C9C7" w14:textId="77777777" w:rsidR="001D68EE" w:rsidRDefault="001D68EE" w:rsidP="001D68EE">
      <w:pPr>
        <w:pStyle w:val="CharacterName"/>
      </w:pPr>
      <w:r>
        <w:t>Lucy</w:t>
      </w:r>
    </w:p>
    <w:p w14:paraId="2F21A897" w14:textId="77777777" w:rsidR="001D68EE" w:rsidRDefault="001D68EE" w:rsidP="001D68EE">
      <w:pPr>
        <w:pStyle w:val="Dialogue"/>
      </w:pPr>
      <w:r>
        <w:t>And he’s still pissed?</w:t>
      </w:r>
    </w:p>
    <w:p w14:paraId="394D85C4" w14:textId="77777777" w:rsidR="001D68EE" w:rsidRDefault="001D68EE" w:rsidP="001D68EE">
      <w:pPr>
        <w:pStyle w:val="CharacterName"/>
      </w:pPr>
      <w:r>
        <w:t>Abe</w:t>
      </w:r>
    </w:p>
    <w:p w14:paraId="6E119308" w14:textId="77777777" w:rsidR="001D68EE" w:rsidRDefault="001D68EE" w:rsidP="001D68EE">
      <w:pPr>
        <w:pStyle w:val="Dialogue"/>
      </w:pPr>
      <w:r>
        <w:t>His parents were about to buy him a hunting kit.</w:t>
      </w:r>
    </w:p>
    <w:p w14:paraId="33428A26" w14:textId="77777777" w:rsidR="001D68EE" w:rsidRDefault="001D68EE" w:rsidP="001D68EE">
      <w:pPr>
        <w:pStyle w:val="CharacterName"/>
      </w:pPr>
      <w:r>
        <w:lastRenderedPageBreak/>
        <w:t>Lucy</w:t>
      </w:r>
    </w:p>
    <w:p w14:paraId="1ABAB18B" w14:textId="77777777" w:rsidR="001D68EE" w:rsidRDefault="001D68EE" w:rsidP="001D68EE">
      <w:pPr>
        <w:pStyle w:val="Dialogue"/>
      </w:pPr>
      <w:r>
        <w:t>The widow Gulliver was here but she got tired of waiting.</w:t>
      </w:r>
    </w:p>
    <w:p w14:paraId="0739DDE4" w14:textId="77777777" w:rsidR="001D68EE" w:rsidRDefault="001D68EE" w:rsidP="001D68EE">
      <w:pPr>
        <w:pStyle w:val="CharacterName"/>
      </w:pPr>
      <w:r>
        <w:t>Abe</w:t>
      </w:r>
    </w:p>
    <w:p w14:paraId="520236BD" w14:textId="77777777" w:rsidR="001D68EE" w:rsidRDefault="001D68EE" w:rsidP="001D68EE">
      <w:pPr>
        <w:pStyle w:val="Dialogue"/>
      </w:pPr>
      <w:r>
        <w:t>She coming back?</w:t>
      </w:r>
    </w:p>
    <w:p w14:paraId="39FAD25E" w14:textId="77777777" w:rsidR="001D68EE" w:rsidRDefault="001D68EE" w:rsidP="001D68EE">
      <w:r>
        <w:t>Lucy shrugs.</w:t>
      </w:r>
    </w:p>
    <w:p w14:paraId="66653497" w14:textId="77777777" w:rsidR="001D68EE" w:rsidRDefault="001D68EE" w:rsidP="001D68EE">
      <w:r>
        <w:t>Abe sighs enters his office.</w:t>
      </w:r>
    </w:p>
    <w:p w14:paraId="539F79E5" w14:textId="0298E8D3" w:rsidR="001D68EE" w:rsidRPr="00F37919" w:rsidRDefault="001D68EE" w:rsidP="001D68EE">
      <w:pPr>
        <w:pStyle w:val="FadeInActionSceneSetting"/>
        <w:rPr>
          <w:b/>
          <w:bCs/>
        </w:rPr>
      </w:pPr>
      <w:r w:rsidRPr="00F37919">
        <w:rPr>
          <w:b/>
          <w:bCs/>
        </w:rPr>
        <w:t>Int</w:t>
      </w:r>
      <w:r w:rsidR="00F37919" w:rsidRPr="00F37919">
        <w:rPr>
          <w:b/>
          <w:bCs/>
        </w:rPr>
        <w:t>.</w:t>
      </w:r>
      <w:r w:rsidRPr="00F37919">
        <w:rPr>
          <w:b/>
          <w:bCs/>
        </w:rPr>
        <w:t xml:space="preserve"> Abe’s office – day</w:t>
      </w:r>
    </w:p>
    <w:p w14:paraId="28141564" w14:textId="7A296F2D" w:rsidR="001D68EE" w:rsidRDefault="001D68EE" w:rsidP="001D68EE">
      <w:r>
        <w:t>Abe pours himself a drink.</w:t>
      </w:r>
    </w:p>
    <w:p w14:paraId="258576F2" w14:textId="77777777" w:rsidR="001D68EE" w:rsidRDefault="001D68EE" w:rsidP="001D68EE">
      <w:r>
        <w:t>His newspaper headlines still line the walls.</w:t>
      </w:r>
    </w:p>
    <w:p w14:paraId="0C30DEAF" w14:textId="229B1DEA" w:rsidR="001D68EE" w:rsidRDefault="001D68EE" w:rsidP="001D68EE">
      <w:pPr>
        <w:pStyle w:val="Transition"/>
      </w:pPr>
      <w:r>
        <w:t>Cut to:</w:t>
      </w:r>
    </w:p>
    <w:p w14:paraId="49DB9EF7" w14:textId="3D995AF0" w:rsidR="001D68EE" w:rsidRDefault="001D68EE" w:rsidP="001D68EE">
      <w:r>
        <w:t>He looks at a picture of a black cat.</w:t>
      </w:r>
    </w:p>
    <w:p w14:paraId="096E36D6" w14:textId="77777777" w:rsidR="001D68EE" w:rsidRDefault="001D68EE" w:rsidP="001D68EE">
      <w:pPr>
        <w:pStyle w:val="CharacterName"/>
      </w:pPr>
      <w:r>
        <w:t>Abe</w:t>
      </w:r>
    </w:p>
    <w:p w14:paraId="643A5FB2" w14:textId="77777777" w:rsidR="001D68EE" w:rsidRDefault="001D68EE" w:rsidP="001D68EE">
      <w:pPr>
        <w:pStyle w:val="Dialogue"/>
      </w:pPr>
      <w:r>
        <w:t>Didn’t I just find him?</w:t>
      </w:r>
    </w:p>
    <w:p w14:paraId="2E761318" w14:textId="77777777" w:rsidR="001D68EE" w:rsidRDefault="001D68EE" w:rsidP="001D68EE">
      <w:pPr>
        <w:pStyle w:val="CharacterName"/>
      </w:pPr>
      <w:r>
        <w:t>Widow Gulliver</w:t>
      </w:r>
    </w:p>
    <w:p w14:paraId="02C75AFC" w14:textId="77777777" w:rsidR="001D68EE" w:rsidRDefault="001D68EE" w:rsidP="001D68EE">
      <w:pPr>
        <w:pStyle w:val="Dialogue"/>
      </w:pPr>
      <w:r>
        <w:t>That was a year ago.</w:t>
      </w:r>
    </w:p>
    <w:p w14:paraId="34FA322A" w14:textId="77777777" w:rsidR="001D68EE" w:rsidRDefault="001D68EE" w:rsidP="001D68EE">
      <w:pPr>
        <w:pStyle w:val="CharacterName"/>
      </w:pPr>
      <w:r>
        <w:t>Abe</w:t>
      </w:r>
    </w:p>
    <w:p w14:paraId="7D634D13" w14:textId="77777777" w:rsidR="001D68EE" w:rsidRDefault="001D68EE" w:rsidP="001D68EE">
      <w:pPr>
        <w:pStyle w:val="Dialogue"/>
      </w:pPr>
      <w:r>
        <w:t>So, you’re worried he’s been hit by a car or something?</w:t>
      </w:r>
    </w:p>
    <w:p w14:paraId="6590BE3F" w14:textId="77777777" w:rsidR="001D68EE" w:rsidRDefault="001D68EE" w:rsidP="001D68EE">
      <w:pPr>
        <w:pStyle w:val="CharacterName"/>
      </w:pPr>
      <w:r>
        <w:t>Widow Gulliver</w:t>
      </w:r>
    </w:p>
    <w:p w14:paraId="7CDF69E6" w14:textId="77777777" w:rsidR="001D68EE" w:rsidRDefault="001D68EE" w:rsidP="001D68EE">
      <w:pPr>
        <w:pStyle w:val="Dialogue"/>
      </w:pPr>
      <w:r>
        <w:t>If it was just a simple accident someone would have called, wouldn’t they? He’s wearing his tags.</w:t>
      </w:r>
    </w:p>
    <w:p w14:paraId="21EE95CA" w14:textId="77777777" w:rsidR="001D68EE" w:rsidRDefault="001D68EE" w:rsidP="001D68EE">
      <w:pPr>
        <w:pStyle w:val="CharacterName"/>
      </w:pPr>
      <w:r>
        <w:t>Abe</w:t>
      </w:r>
    </w:p>
    <w:p w14:paraId="58F53C53" w14:textId="77777777" w:rsidR="001D68EE" w:rsidRDefault="001D68EE" w:rsidP="001D68EE">
      <w:pPr>
        <w:pStyle w:val="Dialogue"/>
      </w:pPr>
      <w:r>
        <w:t xml:space="preserve">Well were coming up on Halloween. It’s possible he was used in some kind of satanic ritual. </w:t>
      </w:r>
    </w:p>
    <w:p w14:paraId="5318231A" w14:textId="77777777" w:rsidR="001D68EE" w:rsidRDefault="001D68EE" w:rsidP="001D68EE">
      <w:pPr>
        <w:pStyle w:val="CharacterName"/>
      </w:pPr>
      <w:r>
        <w:t>Widow Gulliver</w:t>
      </w:r>
    </w:p>
    <w:p w14:paraId="60078C50" w14:textId="77777777" w:rsidR="001D68EE" w:rsidRDefault="001D68EE" w:rsidP="001D68EE">
      <w:pPr>
        <w:pStyle w:val="Dialogue"/>
      </w:pPr>
      <w:r>
        <w:t>(meekly)</w:t>
      </w:r>
    </w:p>
    <w:p w14:paraId="1C9EBA2C" w14:textId="77777777" w:rsidR="001D68EE" w:rsidRDefault="001D68EE" w:rsidP="001D68EE">
      <w:pPr>
        <w:pStyle w:val="Dialogue"/>
      </w:pPr>
      <w:r>
        <w:t>What?</w:t>
      </w:r>
    </w:p>
    <w:p w14:paraId="1058ED0C" w14:textId="77777777" w:rsidR="001D68EE" w:rsidRDefault="001D68EE" w:rsidP="001D68EE">
      <w:pPr>
        <w:pStyle w:val="CharacterName"/>
      </w:pPr>
      <w:r>
        <w:lastRenderedPageBreak/>
        <w:t>Abe</w:t>
      </w:r>
    </w:p>
    <w:p w14:paraId="3E8AAEA4" w14:textId="77777777" w:rsidR="001D68EE" w:rsidRDefault="001D68EE" w:rsidP="001D68EE">
      <w:pPr>
        <w:pStyle w:val="Dialogue"/>
      </w:pPr>
      <w:r>
        <w:t>This is Willowbrook. And you know what kids are like these days.</w:t>
      </w:r>
    </w:p>
    <w:p w14:paraId="695A95C7" w14:textId="3F427278" w:rsidR="001D68EE" w:rsidRDefault="001D68EE" w:rsidP="001D68EE">
      <w:pPr>
        <w:pStyle w:val="Transition"/>
      </w:pPr>
      <w:r>
        <w:t>Cut to:</w:t>
      </w:r>
    </w:p>
    <w:p w14:paraId="5330E914" w14:textId="77777777" w:rsidR="001D68EE" w:rsidRDefault="001D68EE" w:rsidP="001D68EE">
      <w:r>
        <w:t>Another kid sits in Abe’s office.</w:t>
      </w:r>
    </w:p>
    <w:p w14:paraId="166A92CA" w14:textId="77777777" w:rsidR="001D68EE" w:rsidRDefault="001D68EE" w:rsidP="001D68EE">
      <w:pPr>
        <w:pStyle w:val="CharacterName"/>
      </w:pPr>
      <w:r>
        <w:t>Kid</w:t>
      </w:r>
    </w:p>
    <w:p w14:paraId="118DFFCA" w14:textId="45637E3A" w:rsidR="001D68EE" w:rsidRDefault="001D68EE" w:rsidP="001D68EE">
      <w:pPr>
        <w:pStyle w:val="Dialogue"/>
      </w:pPr>
      <w:r>
        <w:t>This guy in my homeroom, Henry Hooper claims he was in New York over the summer and practiced with the Mets. I need to find out if he’s lying.</w:t>
      </w:r>
    </w:p>
    <w:p w14:paraId="0F9AA8E6" w14:textId="77777777" w:rsidR="001D68EE" w:rsidRDefault="001D68EE" w:rsidP="001D68EE">
      <w:pPr>
        <w:pStyle w:val="CharacterName"/>
      </w:pPr>
      <w:r>
        <w:t>Abe</w:t>
      </w:r>
    </w:p>
    <w:p w14:paraId="3B4E4217" w14:textId="77777777" w:rsidR="001D68EE" w:rsidRDefault="001D68EE" w:rsidP="001D68EE">
      <w:pPr>
        <w:pStyle w:val="Dialogue"/>
      </w:pPr>
      <w:r>
        <w:t>He’s lying.</w:t>
      </w:r>
    </w:p>
    <w:p w14:paraId="444A5195" w14:textId="77777777" w:rsidR="001D68EE" w:rsidRDefault="001D68EE" w:rsidP="001D68EE">
      <w:pPr>
        <w:pStyle w:val="CharacterName"/>
      </w:pPr>
      <w:r>
        <w:t>Kid</w:t>
      </w:r>
    </w:p>
    <w:p w14:paraId="7228AA2D" w14:textId="77777777" w:rsidR="001D68EE" w:rsidRDefault="001D68EE" w:rsidP="001D68EE">
      <w:pPr>
        <w:pStyle w:val="Dialogue"/>
      </w:pPr>
      <w:r>
        <w:t>I have a 50-dollar bill.</w:t>
      </w:r>
    </w:p>
    <w:p w14:paraId="1D157384" w14:textId="77777777" w:rsidR="001D68EE" w:rsidRDefault="001D68EE" w:rsidP="001D68EE">
      <w:pPr>
        <w:pStyle w:val="CharacterName"/>
      </w:pPr>
      <w:r>
        <w:t>Abe</w:t>
      </w:r>
    </w:p>
    <w:p w14:paraId="5AFD4979" w14:textId="77777777" w:rsidR="001D68EE" w:rsidRDefault="001D68EE" w:rsidP="001D68EE">
      <w:pPr>
        <w:pStyle w:val="Dialogue"/>
      </w:pPr>
      <w:r>
        <w:t>Let me see it.</w:t>
      </w:r>
    </w:p>
    <w:p w14:paraId="41F87B7A" w14:textId="77777777" w:rsidR="001D68EE" w:rsidRDefault="001D68EE" w:rsidP="001D68EE">
      <w:pPr>
        <w:pStyle w:val="Transition"/>
      </w:pPr>
      <w:r>
        <w:t>Cut to:</w:t>
      </w:r>
    </w:p>
    <w:p w14:paraId="74A5CCF6" w14:textId="35E86FE7" w:rsidR="001D68EE" w:rsidRPr="00F37919" w:rsidRDefault="001D68EE" w:rsidP="001D68EE">
      <w:pPr>
        <w:pStyle w:val="FadeInActionSceneSetting"/>
        <w:rPr>
          <w:b/>
          <w:bCs/>
        </w:rPr>
      </w:pPr>
      <w:r w:rsidRPr="00F37919">
        <w:rPr>
          <w:b/>
          <w:bCs/>
        </w:rPr>
        <w:t>Int</w:t>
      </w:r>
      <w:r w:rsidR="00F37919" w:rsidRPr="00F37919">
        <w:rPr>
          <w:b/>
          <w:bCs/>
        </w:rPr>
        <w:t>.</w:t>
      </w:r>
      <w:r w:rsidRPr="00F37919">
        <w:rPr>
          <w:b/>
          <w:bCs/>
        </w:rPr>
        <w:t xml:space="preserve"> Hepburn’s candy shop – day</w:t>
      </w:r>
    </w:p>
    <w:p w14:paraId="17B4EAD0" w14:textId="77777777" w:rsidR="001D68EE" w:rsidRDefault="001D68EE" w:rsidP="001D68EE">
      <w:r>
        <w:t>Mr. Hepburn smiles as he serves a cone to a customer.</w:t>
      </w:r>
    </w:p>
    <w:p w14:paraId="364EA002" w14:textId="36985331" w:rsidR="00C42D93" w:rsidRDefault="00C42D93" w:rsidP="001D68EE">
      <w:r>
        <w:t>His smile vanishes.</w:t>
      </w:r>
    </w:p>
    <w:p w14:paraId="12A0E157" w14:textId="039F6892" w:rsidR="001D68EE" w:rsidRDefault="001D68EE" w:rsidP="001D68EE">
      <w:r>
        <w:t>Abe approaches the counter</w:t>
      </w:r>
      <w:r w:rsidR="00C42D93">
        <w:t>.</w:t>
      </w:r>
    </w:p>
    <w:p w14:paraId="40F18DCA" w14:textId="77777777" w:rsidR="001D68EE" w:rsidRDefault="001D68EE" w:rsidP="001D68EE">
      <w:pPr>
        <w:pStyle w:val="CharacterName"/>
      </w:pPr>
      <w:r>
        <w:t>Abe</w:t>
      </w:r>
    </w:p>
    <w:p w14:paraId="0DD9474B" w14:textId="77777777" w:rsidR="001D68EE" w:rsidRDefault="001D68EE" w:rsidP="001D68EE">
      <w:pPr>
        <w:pStyle w:val="Dialogue"/>
      </w:pPr>
      <w:r>
        <w:t>Butter pecan, please.</w:t>
      </w:r>
    </w:p>
    <w:p w14:paraId="6390B19B" w14:textId="1D55BCFE" w:rsidR="001D68EE" w:rsidRDefault="001D68EE" w:rsidP="001D68EE">
      <w:r>
        <w:t>Mr. Hepburn reluctantly gives him the cone.</w:t>
      </w:r>
    </w:p>
    <w:p w14:paraId="40FA6B57" w14:textId="77777777" w:rsidR="001D68EE" w:rsidRDefault="001D68EE" w:rsidP="001D68EE">
      <w:pPr>
        <w:pStyle w:val="CharacterName"/>
      </w:pPr>
      <w:r>
        <w:t>Abe</w:t>
      </w:r>
    </w:p>
    <w:p w14:paraId="61F4AEE3" w14:textId="77777777" w:rsidR="001D68EE" w:rsidRDefault="001D68EE" w:rsidP="001D68EE">
      <w:pPr>
        <w:pStyle w:val="Dialogue"/>
      </w:pPr>
      <w:r>
        <w:t>Thank you.</w:t>
      </w:r>
    </w:p>
    <w:p w14:paraId="02E622D8" w14:textId="1C043F03" w:rsidR="001D68EE" w:rsidRPr="00F37919" w:rsidRDefault="001D68EE" w:rsidP="001D68EE">
      <w:pPr>
        <w:pStyle w:val="FadeInActionSceneSetting"/>
        <w:rPr>
          <w:b/>
          <w:bCs/>
        </w:rPr>
      </w:pPr>
      <w:r w:rsidRPr="00F37919">
        <w:rPr>
          <w:b/>
          <w:bCs/>
        </w:rPr>
        <w:t>Ext</w:t>
      </w:r>
      <w:r w:rsidR="00F37919" w:rsidRPr="00F37919">
        <w:rPr>
          <w:b/>
          <w:bCs/>
        </w:rPr>
        <w:t>.</w:t>
      </w:r>
      <w:r w:rsidRPr="00F37919">
        <w:rPr>
          <w:b/>
          <w:bCs/>
        </w:rPr>
        <w:t xml:space="preserve"> street – night</w:t>
      </w:r>
    </w:p>
    <w:p w14:paraId="51D36CEB" w14:textId="212CC1F2" w:rsidR="001D68EE" w:rsidRDefault="001D68EE" w:rsidP="001D68EE">
      <w:r>
        <w:t>Abe eats his ice cream and walks home.</w:t>
      </w:r>
    </w:p>
    <w:p w14:paraId="370652E8" w14:textId="4D19227A" w:rsidR="001D68EE" w:rsidRDefault="001D68EE" w:rsidP="001D68EE">
      <w:r>
        <w:t>Thunder rumbles.</w:t>
      </w:r>
    </w:p>
    <w:p w14:paraId="08A76F78" w14:textId="5A0FA7AC" w:rsidR="001D68EE" w:rsidRDefault="001D68EE" w:rsidP="001D68EE">
      <w:r>
        <w:lastRenderedPageBreak/>
        <w:t>He comes across a couple of people on a pedestrian bridge overlooking a river.</w:t>
      </w:r>
    </w:p>
    <w:p w14:paraId="1A6BF243" w14:textId="25A059B6" w:rsidR="001D68EE" w:rsidRDefault="001D68EE" w:rsidP="001D68EE">
      <w:r>
        <w:t>Police sirens wail.</w:t>
      </w:r>
    </w:p>
    <w:p w14:paraId="3A39B980" w14:textId="77777777" w:rsidR="001D68EE" w:rsidRDefault="001D68EE" w:rsidP="001D68EE">
      <w:r>
        <w:t>They are looking at the police searching through the river.</w:t>
      </w:r>
    </w:p>
    <w:p w14:paraId="538E3013" w14:textId="77777777" w:rsidR="001D68EE" w:rsidRDefault="001D68EE" w:rsidP="001D68EE">
      <w:pPr>
        <w:pStyle w:val="CharacterName"/>
      </w:pPr>
      <w:r>
        <w:t>Abe</w:t>
      </w:r>
    </w:p>
    <w:p w14:paraId="10D73B2C" w14:textId="77777777" w:rsidR="001D68EE" w:rsidRDefault="001D68EE" w:rsidP="001D68EE">
      <w:pPr>
        <w:pStyle w:val="Dialogue"/>
      </w:pPr>
      <w:r>
        <w:t>What’s going on?</w:t>
      </w:r>
    </w:p>
    <w:p w14:paraId="2C05BA89" w14:textId="139E67FF" w:rsidR="001D68EE" w:rsidRDefault="001D68EE" w:rsidP="001D68EE">
      <w:r>
        <w:t>Abe finishes his ice cream.</w:t>
      </w:r>
    </w:p>
    <w:p w14:paraId="55169987" w14:textId="6592B84E" w:rsidR="003C4EE5" w:rsidRDefault="003C4EE5" w:rsidP="003C4EE5">
      <w:pPr>
        <w:pStyle w:val="Transition"/>
      </w:pPr>
      <w:r>
        <w:t>Cut to:</w:t>
      </w:r>
    </w:p>
    <w:p w14:paraId="72D1F268" w14:textId="7CFC5CBB" w:rsidR="001D68EE" w:rsidRPr="00F37919" w:rsidRDefault="001D68EE" w:rsidP="001D68EE">
      <w:pPr>
        <w:pStyle w:val="FadeInActionSceneSetting"/>
        <w:rPr>
          <w:b/>
          <w:bCs/>
        </w:rPr>
      </w:pPr>
      <w:r w:rsidRPr="00F37919">
        <w:rPr>
          <w:b/>
          <w:bCs/>
        </w:rPr>
        <w:t>Int</w:t>
      </w:r>
      <w:r w:rsidR="00F37919" w:rsidRPr="00F37919">
        <w:rPr>
          <w:b/>
          <w:bCs/>
        </w:rPr>
        <w:t>.</w:t>
      </w:r>
      <w:r w:rsidRPr="00F37919">
        <w:rPr>
          <w:b/>
          <w:bCs/>
        </w:rPr>
        <w:t xml:space="preserve"> Abe’s apartment – </w:t>
      </w:r>
      <w:r w:rsidR="003C4EE5" w:rsidRPr="00F37919">
        <w:rPr>
          <w:b/>
          <w:bCs/>
        </w:rPr>
        <w:t>night</w:t>
      </w:r>
    </w:p>
    <w:p w14:paraId="7B4D7B69" w14:textId="77777777" w:rsidR="001D68EE" w:rsidRDefault="001D68EE" w:rsidP="001D68EE">
      <w:r>
        <w:t>Abe plays the drums.</w:t>
      </w:r>
    </w:p>
    <w:p w14:paraId="66846041" w14:textId="77777777" w:rsidR="001D68EE" w:rsidRDefault="001D68EE" w:rsidP="001D68EE">
      <w:r>
        <w:t>He finishes playing, sips his beer.</w:t>
      </w:r>
    </w:p>
    <w:p w14:paraId="7F6D9A37" w14:textId="77777777" w:rsidR="001D68EE" w:rsidRDefault="001D68EE" w:rsidP="001D68EE">
      <w:r>
        <w:t>His roommate enters, carrying toilet paper.</w:t>
      </w:r>
    </w:p>
    <w:p w14:paraId="2AC232CF" w14:textId="77777777" w:rsidR="001D68EE" w:rsidRDefault="001D68EE" w:rsidP="001D68EE">
      <w:pPr>
        <w:pStyle w:val="CharacterName"/>
      </w:pPr>
      <w:r>
        <w:t>Abe</w:t>
      </w:r>
    </w:p>
    <w:p w14:paraId="7723E85E" w14:textId="024B7B75" w:rsidR="001D68EE" w:rsidRDefault="001D68EE" w:rsidP="001D68EE">
      <w:pPr>
        <w:pStyle w:val="Dialogue"/>
      </w:pPr>
      <w:r>
        <w:t>Oh good you got m</w:t>
      </w:r>
      <w:r w:rsidR="00A96411">
        <w:t>y</w:t>
      </w:r>
      <w:r>
        <w:t xml:space="preserve"> text.</w:t>
      </w:r>
    </w:p>
    <w:p w14:paraId="37964EB1" w14:textId="77777777" w:rsidR="001D68EE" w:rsidRDefault="001D68EE" w:rsidP="001D68EE">
      <w:pPr>
        <w:pStyle w:val="CharacterName"/>
      </w:pPr>
      <w:r>
        <w:t>Corey</w:t>
      </w:r>
    </w:p>
    <w:p w14:paraId="1C55AF8C" w14:textId="77777777" w:rsidR="001D68EE" w:rsidRDefault="001D68EE" w:rsidP="001D68EE">
      <w:pPr>
        <w:pStyle w:val="Dialogue"/>
      </w:pPr>
      <w:r>
        <w:t>Nothing worse than walking home with just toilet paper. Everybody knows you need to take a shit.</w:t>
      </w:r>
    </w:p>
    <w:p w14:paraId="1E3C6022" w14:textId="77777777" w:rsidR="001D68EE" w:rsidRDefault="001D68EE" w:rsidP="001D68EE">
      <w:pPr>
        <w:pStyle w:val="CharacterName"/>
      </w:pPr>
      <w:r>
        <w:t>Abe</w:t>
      </w:r>
    </w:p>
    <w:p w14:paraId="0D40BCC4" w14:textId="77777777" w:rsidR="001D68EE" w:rsidRDefault="001D68EE" w:rsidP="001D68EE">
      <w:pPr>
        <w:pStyle w:val="Dialogue"/>
      </w:pPr>
      <w:r>
        <w:t>I’ll get it next time.</w:t>
      </w:r>
    </w:p>
    <w:p w14:paraId="07965877" w14:textId="77777777" w:rsidR="001D68EE" w:rsidRDefault="001D68EE" w:rsidP="001D68EE">
      <w:pPr>
        <w:pStyle w:val="CharacterName"/>
      </w:pPr>
      <w:r>
        <w:t>Corey</w:t>
      </w:r>
    </w:p>
    <w:p w14:paraId="2DCC759E" w14:textId="24CBE98F" w:rsidR="001D68EE" w:rsidRDefault="001D68EE" w:rsidP="001D68EE">
      <w:pPr>
        <w:pStyle w:val="Dialogue"/>
      </w:pPr>
      <w:r>
        <w:t>Yea, sure.</w:t>
      </w:r>
    </w:p>
    <w:p w14:paraId="76C56D7E" w14:textId="7A72503D" w:rsidR="003C4EE5" w:rsidRDefault="003C4EE5" w:rsidP="003C4EE5">
      <w:pPr>
        <w:pStyle w:val="Transition"/>
      </w:pPr>
      <w:r>
        <w:t>Cut to:</w:t>
      </w:r>
    </w:p>
    <w:p w14:paraId="72C1F760" w14:textId="750DCC55" w:rsidR="003C4EE5" w:rsidRPr="00F37919" w:rsidRDefault="003C4EE5" w:rsidP="003C4EE5">
      <w:pPr>
        <w:pStyle w:val="FadeInActionSceneSetting"/>
        <w:rPr>
          <w:b/>
          <w:bCs/>
        </w:rPr>
      </w:pPr>
      <w:r w:rsidRPr="00F37919">
        <w:rPr>
          <w:b/>
          <w:bCs/>
        </w:rPr>
        <w:t>Int</w:t>
      </w:r>
      <w:r w:rsidR="00F37919" w:rsidRPr="00F37919">
        <w:rPr>
          <w:b/>
          <w:bCs/>
        </w:rPr>
        <w:t>.</w:t>
      </w:r>
      <w:r w:rsidRPr="00F37919">
        <w:rPr>
          <w:b/>
          <w:bCs/>
        </w:rPr>
        <w:t xml:space="preserve"> bedroom – night</w:t>
      </w:r>
    </w:p>
    <w:p w14:paraId="17C90492" w14:textId="77777777" w:rsidR="001D68EE" w:rsidRDefault="001D68EE" w:rsidP="001D68EE">
      <w:r>
        <w:t>Abe sips his beer and makes a call.</w:t>
      </w:r>
    </w:p>
    <w:p w14:paraId="15C1042C" w14:textId="77777777" w:rsidR="001D68EE" w:rsidRDefault="001D68EE" w:rsidP="001D68EE">
      <w:pPr>
        <w:pStyle w:val="CharacterName"/>
      </w:pPr>
      <w:r>
        <w:t>Abe</w:t>
      </w:r>
    </w:p>
    <w:p w14:paraId="5CF40038" w14:textId="17B93B6A" w:rsidR="000A568E" w:rsidRDefault="001D68EE" w:rsidP="000A568E">
      <w:pPr>
        <w:pStyle w:val="Dialogue"/>
      </w:pPr>
      <w:r>
        <w:t>Hi, is this Mrs. Hooper? This is going to sound strange but did your son play baseball with the Mets last summer? He didn’t. Okay. Thank you very much.</w:t>
      </w:r>
    </w:p>
    <w:p w14:paraId="1AEB2D1F" w14:textId="77777777" w:rsidR="00E66EDF" w:rsidRDefault="00E66EDF" w:rsidP="000A568E">
      <w:pPr>
        <w:pStyle w:val="Dialogue"/>
      </w:pPr>
    </w:p>
    <w:p w14:paraId="198D7B4D" w14:textId="77B5E94E" w:rsidR="000A568E" w:rsidRPr="00F37919" w:rsidRDefault="000A568E" w:rsidP="000A568E">
      <w:pPr>
        <w:pStyle w:val="FadeInActionSceneSetting"/>
        <w:rPr>
          <w:b/>
          <w:bCs/>
        </w:rPr>
      </w:pPr>
      <w:r w:rsidRPr="00F37919">
        <w:rPr>
          <w:b/>
          <w:bCs/>
        </w:rPr>
        <w:lastRenderedPageBreak/>
        <w:t>Ext</w:t>
      </w:r>
      <w:r w:rsidR="00F37919" w:rsidRPr="00F37919">
        <w:rPr>
          <w:b/>
          <w:bCs/>
        </w:rPr>
        <w:t>.</w:t>
      </w:r>
      <w:r w:rsidRPr="00F37919">
        <w:rPr>
          <w:b/>
          <w:bCs/>
        </w:rPr>
        <w:t xml:space="preserve"> Willowbrook – day</w:t>
      </w:r>
    </w:p>
    <w:p w14:paraId="15985ADD" w14:textId="6F80394B" w:rsidR="000A568E" w:rsidRDefault="00E17BEA" w:rsidP="000A568E">
      <w:r>
        <w:t xml:space="preserve">Some establishing shots of the town of Willowbrook. </w:t>
      </w:r>
      <w:r w:rsidR="000A568E">
        <w:t>An abounded house.</w:t>
      </w:r>
      <w:r>
        <w:t xml:space="preserve"> </w:t>
      </w:r>
      <w:r w:rsidR="000A568E">
        <w:t>A seagull and a concrete divider.</w:t>
      </w:r>
      <w:r>
        <w:t xml:space="preserve"> The </w:t>
      </w:r>
      <w:r w:rsidR="000A568E">
        <w:t>Window Gulliver’s cat walks the empty streets.</w:t>
      </w:r>
      <w:r>
        <w:t xml:space="preserve"> </w:t>
      </w:r>
      <w:r w:rsidR="000A568E">
        <w:t>An old lady pushes her shopping cart full of clothing.</w:t>
      </w:r>
      <w:r>
        <w:t xml:space="preserve"> </w:t>
      </w:r>
      <w:r w:rsidR="000A568E">
        <w:t>An out of business nail salon.</w:t>
      </w:r>
      <w:r>
        <w:t xml:space="preserve"> </w:t>
      </w:r>
      <w:r w:rsidR="000A568E">
        <w:t>An empty lot with a no parking sign.</w:t>
      </w:r>
    </w:p>
    <w:p w14:paraId="10E29DB0" w14:textId="77777777" w:rsidR="000A568E" w:rsidRDefault="000A568E" w:rsidP="000A568E">
      <w:r>
        <w:t>Abe walks to work again.</w:t>
      </w:r>
    </w:p>
    <w:p w14:paraId="60C834C3" w14:textId="64F1FCCE" w:rsidR="000A568E" w:rsidRPr="00F37919" w:rsidRDefault="000A568E" w:rsidP="000A568E">
      <w:pPr>
        <w:pStyle w:val="FadeInActionSceneSetting"/>
        <w:rPr>
          <w:b/>
          <w:bCs/>
        </w:rPr>
      </w:pPr>
      <w:r w:rsidRPr="00F37919">
        <w:rPr>
          <w:b/>
          <w:bCs/>
        </w:rPr>
        <w:t>Int</w:t>
      </w:r>
      <w:r w:rsidR="00F37919" w:rsidRPr="00F37919">
        <w:rPr>
          <w:b/>
          <w:bCs/>
        </w:rPr>
        <w:t>.</w:t>
      </w:r>
      <w:r w:rsidRPr="00F37919">
        <w:rPr>
          <w:b/>
          <w:bCs/>
        </w:rPr>
        <w:t xml:space="preserve"> Abe’s Office – Day</w:t>
      </w:r>
    </w:p>
    <w:p w14:paraId="7B9D1625" w14:textId="5B8AF5CC" w:rsidR="000A568E" w:rsidRDefault="000A568E" w:rsidP="000A568E">
      <w:r>
        <w:t>Abe enters.</w:t>
      </w:r>
    </w:p>
    <w:p w14:paraId="54678C91" w14:textId="77777777" w:rsidR="000A568E" w:rsidRDefault="000A568E" w:rsidP="000A568E">
      <w:pPr>
        <w:pStyle w:val="CharacterName"/>
      </w:pPr>
      <w:r>
        <w:t>Lucy</w:t>
      </w:r>
    </w:p>
    <w:p w14:paraId="23886BB9" w14:textId="77777777" w:rsidR="000A568E" w:rsidRDefault="000A568E" w:rsidP="000A568E">
      <w:pPr>
        <w:pStyle w:val="Dialogue"/>
      </w:pPr>
      <w:r>
        <w:t>There’s a girl in your office.</w:t>
      </w:r>
    </w:p>
    <w:p w14:paraId="439951E7" w14:textId="77777777" w:rsidR="000A568E" w:rsidRDefault="000A568E" w:rsidP="000A568E">
      <w:pPr>
        <w:pStyle w:val="CharacterName"/>
      </w:pPr>
      <w:r>
        <w:t>Abe</w:t>
      </w:r>
    </w:p>
    <w:p w14:paraId="6BE7DF82" w14:textId="77777777" w:rsidR="000A568E" w:rsidRDefault="000A568E" w:rsidP="000A568E">
      <w:pPr>
        <w:pStyle w:val="Dialogue"/>
      </w:pPr>
      <w:r>
        <w:t>What? Who is she?</w:t>
      </w:r>
    </w:p>
    <w:p w14:paraId="39768134" w14:textId="77777777" w:rsidR="000A568E" w:rsidRDefault="000A568E" w:rsidP="000A568E">
      <w:pPr>
        <w:pStyle w:val="CharacterName"/>
      </w:pPr>
      <w:r>
        <w:t>Lucy</w:t>
      </w:r>
    </w:p>
    <w:p w14:paraId="12476EDA" w14:textId="77777777" w:rsidR="000A568E" w:rsidRDefault="000A568E" w:rsidP="000A568E">
      <w:pPr>
        <w:pStyle w:val="Dialogue"/>
      </w:pPr>
      <w:r>
        <w:t>I don’t know.</w:t>
      </w:r>
    </w:p>
    <w:p w14:paraId="59745532" w14:textId="3B56E9E1" w:rsidR="000A568E" w:rsidRDefault="000A568E" w:rsidP="000A568E">
      <w:r>
        <w:t>Abe sighs, he is about to enter his office but stops.</w:t>
      </w:r>
    </w:p>
    <w:p w14:paraId="5EF53B40" w14:textId="77777777" w:rsidR="000A568E" w:rsidRDefault="000A568E" w:rsidP="000A568E">
      <w:pPr>
        <w:pStyle w:val="CharacterName"/>
      </w:pPr>
      <w:r>
        <w:t>Lucy</w:t>
      </w:r>
    </w:p>
    <w:p w14:paraId="00EEE929" w14:textId="4F02C663" w:rsidR="000A568E" w:rsidRDefault="000A568E" w:rsidP="000A568E">
      <w:pPr>
        <w:pStyle w:val="Dialogue"/>
      </w:pPr>
      <w:r>
        <w:t>What’s the matter?</w:t>
      </w:r>
    </w:p>
    <w:p w14:paraId="68737460" w14:textId="77777777" w:rsidR="000A568E" w:rsidRDefault="000A568E" w:rsidP="000A568E">
      <w:pPr>
        <w:pStyle w:val="CharacterName"/>
      </w:pPr>
      <w:r>
        <w:t>Abe</w:t>
      </w:r>
    </w:p>
    <w:p w14:paraId="304486B5" w14:textId="77777777" w:rsidR="000A568E" w:rsidRDefault="000A568E" w:rsidP="000A568E">
      <w:pPr>
        <w:pStyle w:val="Dialogue"/>
      </w:pPr>
      <w:r>
        <w:t>Forgot to brush my teeth today.</w:t>
      </w:r>
    </w:p>
    <w:p w14:paraId="4FF0880C" w14:textId="77777777" w:rsidR="000A568E" w:rsidRDefault="000A568E" w:rsidP="000A568E">
      <w:r>
        <w:t>He enters and shuts the door.</w:t>
      </w:r>
    </w:p>
    <w:p w14:paraId="59A01A56" w14:textId="44164447" w:rsidR="000A568E" w:rsidRPr="00F37919" w:rsidRDefault="000A568E" w:rsidP="000A568E">
      <w:pPr>
        <w:pStyle w:val="FadeInActionSceneSetting"/>
        <w:rPr>
          <w:b/>
          <w:bCs/>
        </w:rPr>
      </w:pPr>
      <w:r w:rsidRPr="00F37919">
        <w:rPr>
          <w:b/>
          <w:bCs/>
        </w:rPr>
        <w:t>Int</w:t>
      </w:r>
      <w:r w:rsidR="00F37919" w:rsidRPr="00F37919">
        <w:rPr>
          <w:b/>
          <w:bCs/>
        </w:rPr>
        <w:t>.</w:t>
      </w:r>
      <w:r w:rsidRPr="00F37919">
        <w:rPr>
          <w:b/>
          <w:bCs/>
        </w:rPr>
        <w:t xml:space="preserve"> Abe’s office – day</w:t>
      </w:r>
    </w:p>
    <w:p w14:paraId="6E1F373F" w14:textId="77777777" w:rsidR="000A568E" w:rsidRDefault="000A568E" w:rsidP="000A568E">
      <w:r>
        <w:t>Abe walks around the outside of the room, the girl peers back at him and then quickly fixes her gaze back at the desk.</w:t>
      </w:r>
    </w:p>
    <w:p w14:paraId="3E975C34" w14:textId="77777777" w:rsidR="000A568E" w:rsidRDefault="000A568E" w:rsidP="000A568E">
      <w:pPr>
        <w:pStyle w:val="CharacterName"/>
      </w:pPr>
      <w:r>
        <w:t>Abe</w:t>
      </w:r>
    </w:p>
    <w:p w14:paraId="044ACC27" w14:textId="5EF2C6C2" w:rsidR="00405028" w:rsidRDefault="000A568E" w:rsidP="00E17BEA">
      <w:pPr>
        <w:pStyle w:val="Dialogue"/>
      </w:pPr>
      <w:r>
        <w:t>Sorry to keep you waiting. I was out on a case.</w:t>
      </w:r>
    </w:p>
    <w:p w14:paraId="0B6194FC" w14:textId="77777777" w:rsidR="000A568E" w:rsidRDefault="000A568E" w:rsidP="000A568E">
      <w:pPr>
        <w:pStyle w:val="CharacterName"/>
      </w:pPr>
      <w:r>
        <w:t>Caroline</w:t>
      </w:r>
    </w:p>
    <w:p w14:paraId="399D4EF4" w14:textId="77777777" w:rsidR="000A568E" w:rsidRDefault="000A568E" w:rsidP="000A568E">
      <w:pPr>
        <w:pStyle w:val="Dialogue"/>
      </w:pPr>
      <w:r>
        <w:t>It’s okay, I stole a magazine from reception.</w:t>
      </w:r>
    </w:p>
    <w:p w14:paraId="62EAC473" w14:textId="77777777" w:rsidR="000A568E" w:rsidRDefault="000A568E" w:rsidP="000A568E">
      <w:r>
        <w:t>She puts the “Boys Club” magazine down on the desk.</w:t>
      </w:r>
    </w:p>
    <w:p w14:paraId="637F5980" w14:textId="77777777" w:rsidR="000A568E" w:rsidRDefault="000A568E" w:rsidP="000A568E">
      <w:pPr>
        <w:pStyle w:val="CharacterName"/>
      </w:pPr>
      <w:r>
        <w:lastRenderedPageBreak/>
        <w:t>Abe</w:t>
      </w:r>
    </w:p>
    <w:p w14:paraId="279968A8" w14:textId="77777777" w:rsidR="000A568E" w:rsidRDefault="000A568E" w:rsidP="000A568E">
      <w:pPr>
        <w:pStyle w:val="Dialogue"/>
      </w:pPr>
      <w:r>
        <w:t>Some cool stories in there.</w:t>
      </w:r>
    </w:p>
    <w:p w14:paraId="4350B0C0" w14:textId="77777777" w:rsidR="000A568E" w:rsidRDefault="000A568E" w:rsidP="000A568E">
      <w:r>
        <w:t>Abe sits down.</w:t>
      </w:r>
    </w:p>
    <w:p w14:paraId="099986AD" w14:textId="77777777" w:rsidR="000A568E" w:rsidRDefault="000A568E" w:rsidP="000A568E">
      <w:pPr>
        <w:pStyle w:val="CharacterName"/>
      </w:pPr>
      <w:r>
        <w:t>Abe</w:t>
      </w:r>
    </w:p>
    <w:p w14:paraId="61D054EA" w14:textId="77777777" w:rsidR="000A568E" w:rsidRDefault="000A568E" w:rsidP="000A568E">
      <w:pPr>
        <w:pStyle w:val="Dialogue"/>
      </w:pPr>
      <w:r>
        <w:t>Lucy forgot to get your name.</w:t>
      </w:r>
    </w:p>
    <w:p w14:paraId="10568C72" w14:textId="77777777" w:rsidR="000A568E" w:rsidRDefault="000A568E" w:rsidP="000A568E">
      <w:pPr>
        <w:pStyle w:val="CharacterName"/>
      </w:pPr>
      <w:r>
        <w:t>Caroline</w:t>
      </w:r>
    </w:p>
    <w:p w14:paraId="6356B96B" w14:textId="77777777" w:rsidR="000A568E" w:rsidRDefault="000A568E" w:rsidP="000A568E">
      <w:pPr>
        <w:pStyle w:val="Dialogue"/>
      </w:pPr>
      <w:r>
        <w:t>Caroline</w:t>
      </w:r>
    </w:p>
    <w:p w14:paraId="11142D11" w14:textId="77777777" w:rsidR="000A568E" w:rsidRDefault="000A568E" w:rsidP="000A568E">
      <w:pPr>
        <w:pStyle w:val="CharacterName"/>
      </w:pPr>
      <w:r>
        <w:t>Abe</w:t>
      </w:r>
    </w:p>
    <w:p w14:paraId="4E11ADEE" w14:textId="77777777" w:rsidR="000A568E" w:rsidRDefault="000A568E" w:rsidP="000A568E">
      <w:pPr>
        <w:pStyle w:val="Dialogue"/>
      </w:pPr>
      <w:r>
        <w:t>Can I fix you a drink.</w:t>
      </w:r>
    </w:p>
    <w:p w14:paraId="174A6B9D" w14:textId="77777777" w:rsidR="000A568E" w:rsidRDefault="000A568E" w:rsidP="000A568E">
      <w:pPr>
        <w:pStyle w:val="CharacterName"/>
      </w:pPr>
      <w:r>
        <w:t>Caroline</w:t>
      </w:r>
    </w:p>
    <w:p w14:paraId="1D0F2BF2" w14:textId="77777777" w:rsidR="000A568E" w:rsidRDefault="000A568E" w:rsidP="000A568E">
      <w:pPr>
        <w:pStyle w:val="Dialogue"/>
      </w:pPr>
      <w:r>
        <w:t>Um, no thank you.</w:t>
      </w:r>
    </w:p>
    <w:p w14:paraId="6A15A872" w14:textId="77777777" w:rsidR="000A568E" w:rsidRDefault="000A568E" w:rsidP="000A568E">
      <w:pPr>
        <w:pStyle w:val="CharacterName"/>
      </w:pPr>
      <w:r>
        <w:t>Abe</w:t>
      </w:r>
    </w:p>
    <w:p w14:paraId="5BEC0CD5" w14:textId="77777777" w:rsidR="000A568E" w:rsidRDefault="000A568E" w:rsidP="000A568E">
      <w:pPr>
        <w:pStyle w:val="Dialogue"/>
      </w:pPr>
      <w:r>
        <w:t>How about some water, it gets pretty hot in here.</w:t>
      </w:r>
    </w:p>
    <w:p w14:paraId="09B5250B" w14:textId="77777777" w:rsidR="000A568E" w:rsidRDefault="000A568E" w:rsidP="000A568E">
      <w:pPr>
        <w:pStyle w:val="CharacterName"/>
      </w:pPr>
      <w:r>
        <w:t>Caroline</w:t>
      </w:r>
    </w:p>
    <w:p w14:paraId="055ACC6D" w14:textId="77777777" w:rsidR="000A568E" w:rsidRDefault="000A568E" w:rsidP="000A568E">
      <w:pPr>
        <w:pStyle w:val="Dialogue"/>
      </w:pPr>
      <w:r>
        <w:t>Sure.</w:t>
      </w:r>
    </w:p>
    <w:p w14:paraId="07611245" w14:textId="77777777" w:rsidR="000A568E" w:rsidRDefault="000A568E" w:rsidP="000A568E">
      <w:r>
        <w:t>Abe presses the intercom button.</w:t>
      </w:r>
    </w:p>
    <w:p w14:paraId="32069C09" w14:textId="77777777" w:rsidR="000A568E" w:rsidRDefault="000A568E" w:rsidP="000A568E">
      <w:pPr>
        <w:pStyle w:val="CharacterName"/>
      </w:pPr>
      <w:r>
        <w:t>Lucy</w:t>
      </w:r>
    </w:p>
    <w:p w14:paraId="429CDD3C" w14:textId="77777777" w:rsidR="000A568E" w:rsidRDefault="000A568E" w:rsidP="00E17BEA">
      <w:pPr>
        <w:pStyle w:val="Dialogue"/>
        <w:ind w:left="2232" w:firstLine="144"/>
      </w:pPr>
      <w:r>
        <w:t>(Over intercom)</w:t>
      </w:r>
    </w:p>
    <w:p w14:paraId="16E02A14" w14:textId="77777777" w:rsidR="000A568E" w:rsidRDefault="000A568E" w:rsidP="000A568E">
      <w:pPr>
        <w:pStyle w:val="Dialogue"/>
      </w:pPr>
      <w:r>
        <w:t>Yeah?</w:t>
      </w:r>
    </w:p>
    <w:p w14:paraId="30BB0E98" w14:textId="77777777" w:rsidR="000A568E" w:rsidRDefault="000A568E" w:rsidP="000A568E">
      <w:pPr>
        <w:pStyle w:val="CharacterName"/>
      </w:pPr>
      <w:r>
        <w:t>Abe</w:t>
      </w:r>
    </w:p>
    <w:p w14:paraId="132BA215" w14:textId="77777777" w:rsidR="000A568E" w:rsidRDefault="000A568E" w:rsidP="000A568E">
      <w:pPr>
        <w:pStyle w:val="Dialogue"/>
      </w:pPr>
      <w:r>
        <w:t>Can you get Caroline a bottle of water?</w:t>
      </w:r>
    </w:p>
    <w:p w14:paraId="0BF5B056" w14:textId="77777777" w:rsidR="000A568E" w:rsidRDefault="000A568E" w:rsidP="000A568E">
      <w:pPr>
        <w:pStyle w:val="CharacterName"/>
      </w:pPr>
      <w:r>
        <w:t>Lucy</w:t>
      </w:r>
    </w:p>
    <w:p w14:paraId="6B7A8943" w14:textId="77777777" w:rsidR="000A568E" w:rsidRDefault="000A568E" w:rsidP="000A568E">
      <w:pPr>
        <w:pStyle w:val="Dialogue"/>
      </w:pPr>
      <w:r>
        <w:t>From where?</w:t>
      </w:r>
    </w:p>
    <w:p w14:paraId="56F0CE1E" w14:textId="77777777" w:rsidR="000A568E" w:rsidRDefault="000A568E" w:rsidP="000A568E">
      <w:pPr>
        <w:pStyle w:val="CharacterName"/>
      </w:pPr>
      <w:r>
        <w:t>Abe</w:t>
      </w:r>
    </w:p>
    <w:p w14:paraId="6F203B9F" w14:textId="77777777" w:rsidR="000A568E" w:rsidRDefault="000A568E" w:rsidP="000A568E">
      <w:pPr>
        <w:pStyle w:val="Dialogue"/>
      </w:pPr>
      <w:r>
        <w:t>The store.</w:t>
      </w:r>
    </w:p>
    <w:p w14:paraId="429C4417" w14:textId="77777777" w:rsidR="000A568E" w:rsidRDefault="000A568E" w:rsidP="000A568E">
      <w:pPr>
        <w:pStyle w:val="CharacterName"/>
      </w:pPr>
      <w:r>
        <w:t>Lucy</w:t>
      </w:r>
    </w:p>
    <w:p w14:paraId="7FECED9C" w14:textId="77777777" w:rsidR="000A568E" w:rsidRDefault="000A568E" w:rsidP="000A568E">
      <w:pPr>
        <w:pStyle w:val="Dialogue"/>
      </w:pPr>
      <w:r>
        <w:t>Are you serious?</w:t>
      </w:r>
    </w:p>
    <w:p w14:paraId="3F646FE9" w14:textId="77777777" w:rsidR="000A568E" w:rsidRDefault="000A568E" w:rsidP="000A568E">
      <w:pPr>
        <w:pStyle w:val="CharacterName"/>
      </w:pPr>
      <w:r>
        <w:lastRenderedPageBreak/>
        <w:t>Caroline</w:t>
      </w:r>
    </w:p>
    <w:p w14:paraId="0B260967" w14:textId="77777777" w:rsidR="000A568E" w:rsidRDefault="000A568E" w:rsidP="000A568E">
      <w:pPr>
        <w:pStyle w:val="Dialogue"/>
      </w:pPr>
      <w:r>
        <w:t>It’s okay really.</w:t>
      </w:r>
    </w:p>
    <w:p w14:paraId="4D435A08" w14:textId="77777777" w:rsidR="000A568E" w:rsidRDefault="000A568E" w:rsidP="000A568E">
      <w:pPr>
        <w:pStyle w:val="CharacterName"/>
      </w:pPr>
      <w:r>
        <w:t>Abe</w:t>
      </w:r>
    </w:p>
    <w:p w14:paraId="2BE1C5CA" w14:textId="77777777" w:rsidR="000A568E" w:rsidRDefault="000A568E" w:rsidP="000A568E">
      <w:pPr>
        <w:pStyle w:val="Dialogue"/>
      </w:pPr>
      <w:r>
        <w:t>No trouble at all.</w:t>
      </w:r>
    </w:p>
    <w:p w14:paraId="0F6DAAE8" w14:textId="77777777" w:rsidR="000A568E" w:rsidRDefault="000A568E" w:rsidP="000A568E">
      <w:r>
        <w:t>Caroline looks around at the newspaper clippings.</w:t>
      </w:r>
    </w:p>
    <w:p w14:paraId="7D42358F" w14:textId="77777777" w:rsidR="000A568E" w:rsidRDefault="000A568E" w:rsidP="000A568E">
      <w:r>
        <w:t>Abe adjusts himself in his chair.</w:t>
      </w:r>
    </w:p>
    <w:p w14:paraId="700DA063" w14:textId="77777777" w:rsidR="000A568E" w:rsidRDefault="000A568E" w:rsidP="000A568E">
      <w:pPr>
        <w:pStyle w:val="CharacterName"/>
      </w:pPr>
      <w:r>
        <w:t>Caroline</w:t>
      </w:r>
    </w:p>
    <w:p w14:paraId="55CEF677" w14:textId="77777777" w:rsidR="000A568E" w:rsidRDefault="000A568E" w:rsidP="000A568E">
      <w:pPr>
        <w:pStyle w:val="Dialogue"/>
      </w:pPr>
      <w:r>
        <w:t>So, when’s the last time you solved a case?</w:t>
      </w:r>
    </w:p>
    <w:p w14:paraId="7FD220D9" w14:textId="77777777" w:rsidR="000A568E" w:rsidRDefault="000A568E" w:rsidP="000A568E">
      <w:pPr>
        <w:pStyle w:val="CharacterName"/>
      </w:pPr>
      <w:r>
        <w:t>Abe</w:t>
      </w:r>
    </w:p>
    <w:p w14:paraId="3B431B12" w14:textId="77777777" w:rsidR="000A568E" w:rsidRDefault="000A568E" w:rsidP="000A568E">
      <w:pPr>
        <w:pStyle w:val="Dialogue"/>
      </w:pPr>
      <w:r>
        <w:t xml:space="preserve">Solve </w:t>
      </w:r>
      <w:proofErr w:type="spellStart"/>
      <w:r>
        <w:t>em</w:t>
      </w:r>
      <w:proofErr w:type="spellEnd"/>
      <w:r>
        <w:t xml:space="preserve"> all the time. They just stopped putting my picture </w:t>
      </w:r>
      <w:proofErr w:type="gramStart"/>
      <w:r>
        <w:t>in</w:t>
      </w:r>
      <w:proofErr w:type="gramEnd"/>
      <w:r>
        <w:t xml:space="preserve"> the paper.</w:t>
      </w:r>
    </w:p>
    <w:p w14:paraId="18724D4B" w14:textId="77777777" w:rsidR="000A568E" w:rsidRDefault="000A568E" w:rsidP="000A568E">
      <w:r>
        <w:t>Caroline looks at a picture on the desk.</w:t>
      </w:r>
    </w:p>
    <w:p w14:paraId="740C0238" w14:textId="77777777" w:rsidR="000A568E" w:rsidRDefault="000A568E" w:rsidP="000A568E">
      <w:pPr>
        <w:pStyle w:val="CharacterName"/>
      </w:pPr>
      <w:r>
        <w:t>Caroline</w:t>
      </w:r>
    </w:p>
    <w:p w14:paraId="0BBE2598" w14:textId="77777777" w:rsidR="000A568E" w:rsidRDefault="000A568E" w:rsidP="000A568E">
      <w:pPr>
        <w:pStyle w:val="Dialogue"/>
      </w:pPr>
      <w:r>
        <w:t>Who’s that?</w:t>
      </w:r>
    </w:p>
    <w:p w14:paraId="18B4E674" w14:textId="77777777" w:rsidR="000A568E" w:rsidRDefault="000A568E" w:rsidP="000A568E">
      <w:pPr>
        <w:pStyle w:val="CharacterName"/>
      </w:pPr>
      <w:r>
        <w:t>Abe</w:t>
      </w:r>
    </w:p>
    <w:p w14:paraId="6EF9A663" w14:textId="77777777" w:rsidR="000A568E" w:rsidRDefault="000A568E" w:rsidP="000A568E">
      <w:pPr>
        <w:pStyle w:val="Dialogue"/>
      </w:pPr>
      <w:r>
        <w:t>That’s me and Mayor Gulliver.</w:t>
      </w:r>
    </w:p>
    <w:p w14:paraId="7A711148" w14:textId="77777777" w:rsidR="000A568E" w:rsidRDefault="000A568E" w:rsidP="000A568E">
      <w:pPr>
        <w:pStyle w:val="CharacterName"/>
      </w:pPr>
      <w:r>
        <w:t>Caroline</w:t>
      </w:r>
    </w:p>
    <w:p w14:paraId="5EB0F7F5" w14:textId="77777777" w:rsidR="000A568E" w:rsidRDefault="000A568E" w:rsidP="000A568E">
      <w:pPr>
        <w:pStyle w:val="Dialogue"/>
      </w:pPr>
      <w:r>
        <w:t>Isn’t he the one who hung himself.</w:t>
      </w:r>
    </w:p>
    <w:p w14:paraId="46255522" w14:textId="77777777" w:rsidR="000A568E" w:rsidRDefault="000A568E" w:rsidP="000A568E">
      <w:pPr>
        <w:pStyle w:val="CharacterName"/>
      </w:pPr>
      <w:r>
        <w:t>Abe</w:t>
      </w:r>
    </w:p>
    <w:p w14:paraId="213FDF1B" w14:textId="77777777" w:rsidR="000A568E" w:rsidRDefault="000A568E" w:rsidP="000A568E">
      <w:pPr>
        <w:pStyle w:val="Dialogue"/>
      </w:pPr>
      <w:r>
        <w:t>He also founded the potato festival.</w:t>
      </w:r>
    </w:p>
    <w:p w14:paraId="2A5EDBE9" w14:textId="2E3BD378" w:rsidR="000A568E" w:rsidRDefault="000A568E" w:rsidP="000A568E">
      <w:r>
        <w:t>Beat</w:t>
      </w:r>
      <w:r w:rsidR="00513735">
        <w:t>.</w:t>
      </w:r>
    </w:p>
    <w:p w14:paraId="14274FF7" w14:textId="77777777" w:rsidR="000A568E" w:rsidRDefault="000A568E" w:rsidP="000A568E">
      <w:pPr>
        <w:pStyle w:val="CharacterName"/>
      </w:pPr>
      <w:r>
        <w:t>Caroline</w:t>
      </w:r>
    </w:p>
    <w:p w14:paraId="433373CC" w14:textId="77777777" w:rsidR="000A568E" w:rsidRDefault="000A568E" w:rsidP="000A568E">
      <w:pPr>
        <w:pStyle w:val="Dialogue"/>
      </w:pPr>
      <w:r>
        <w:t>I’ve actually been here before.</w:t>
      </w:r>
    </w:p>
    <w:p w14:paraId="27EE3460" w14:textId="77777777" w:rsidR="000A568E" w:rsidRDefault="000A568E" w:rsidP="000A568E">
      <w:pPr>
        <w:pStyle w:val="CharacterName"/>
      </w:pPr>
      <w:r>
        <w:t>Abe</w:t>
      </w:r>
    </w:p>
    <w:p w14:paraId="785C037D" w14:textId="77777777" w:rsidR="000A568E" w:rsidRDefault="000A568E" w:rsidP="000A568E">
      <w:pPr>
        <w:pStyle w:val="Dialogue"/>
      </w:pPr>
      <w:r>
        <w:t>Oh yea.</w:t>
      </w:r>
    </w:p>
    <w:p w14:paraId="6E4F4E1D" w14:textId="77777777" w:rsidR="001B1BBC" w:rsidRDefault="001B1BBC" w:rsidP="000A568E">
      <w:pPr>
        <w:pStyle w:val="Dialogue"/>
      </w:pPr>
    </w:p>
    <w:p w14:paraId="5E2C9CBC" w14:textId="7602CB3E" w:rsidR="001B1BBC" w:rsidRDefault="001B1BBC" w:rsidP="001B1BBC">
      <w:pPr>
        <w:pStyle w:val="MORE"/>
      </w:pPr>
      <w:r>
        <w:t>[cont.]</w:t>
      </w:r>
    </w:p>
    <w:p w14:paraId="7CFED096" w14:textId="77777777" w:rsidR="000A568E" w:rsidRDefault="000A568E" w:rsidP="000A568E">
      <w:pPr>
        <w:pStyle w:val="CharacterName"/>
      </w:pPr>
      <w:r>
        <w:lastRenderedPageBreak/>
        <w:t>Caroline</w:t>
      </w:r>
    </w:p>
    <w:p w14:paraId="56950633" w14:textId="77777777" w:rsidR="000A568E" w:rsidRDefault="000A568E" w:rsidP="000A568E">
      <w:pPr>
        <w:pStyle w:val="Dialogue"/>
      </w:pPr>
      <w:r>
        <w:t>About 5 years ago. Someone stole a silver broach at my 11</w:t>
      </w:r>
      <w:r>
        <w:rPr>
          <w:vertAlign w:val="superscript"/>
        </w:rPr>
        <w:t>th</w:t>
      </w:r>
      <w:r>
        <w:t xml:space="preserve"> birthday party. You solved it in under an hour.</w:t>
      </w:r>
    </w:p>
    <w:p w14:paraId="2E1BA82C" w14:textId="77777777" w:rsidR="000A568E" w:rsidRDefault="000A568E" w:rsidP="000A568E">
      <w:pPr>
        <w:pStyle w:val="CharacterName"/>
      </w:pPr>
      <w:r>
        <w:t>Abe</w:t>
      </w:r>
    </w:p>
    <w:p w14:paraId="760F6B0F" w14:textId="77777777" w:rsidR="000A568E" w:rsidRDefault="000A568E" w:rsidP="000A568E">
      <w:pPr>
        <w:pStyle w:val="Dialogue"/>
      </w:pPr>
      <w:r>
        <w:t>That’s probably why I don’t remember.</w:t>
      </w:r>
    </w:p>
    <w:p w14:paraId="488B1ECD" w14:textId="77777777" w:rsidR="000A568E" w:rsidRDefault="000A568E" w:rsidP="000A568E">
      <w:pPr>
        <w:pStyle w:val="CharacterName"/>
      </w:pPr>
      <w:r>
        <w:t>Caroline</w:t>
      </w:r>
    </w:p>
    <w:p w14:paraId="1C297E29" w14:textId="77777777" w:rsidR="000A568E" w:rsidRDefault="000A568E" w:rsidP="000A568E">
      <w:pPr>
        <w:pStyle w:val="Dialogue"/>
      </w:pPr>
      <w:r>
        <w:t>You asked which of my friends had the most cake.</w:t>
      </w:r>
    </w:p>
    <w:p w14:paraId="7ED99CA5" w14:textId="77777777" w:rsidR="000A568E" w:rsidRDefault="000A568E" w:rsidP="000A568E">
      <w:pPr>
        <w:pStyle w:val="CharacterName"/>
      </w:pPr>
      <w:r>
        <w:t>Abe</w:t>
      </w:r>
    </w:p>
    <w:p w14:paraId="7D5B5728" w14:textId="77777777" w:rsidR="000A568E" w:rsidRDefault="000A568E" w:rsidP="000A568E">
      <w:pPr>
        <w:pStyle w:val="Dialogue"/>
      </w:pPr>
      <w:r>
        <w:t>It’s an old trick. When you answer a question like that, your memory becomes extremely selective. You are really telling me who you trust the least without even knowing it.</w:t>
      </w:r>
    </w:p>
    <w:p w14:paraId="342B850E" w14:textId="77777777" w:rsidR="000A568E" w:rsidRDefault="000A568E" w:rsidP="000A568E">
      <w:pPr>
        <w:pStyle w:val="CharacterName"/>
      </w:pPr>
      <w:r>
        <w:t>Caroline</w:t>
      </w:r>
    </w:p>
    <w:p w14:paraId="049C36BE" w14:textId="77777777" w:rsidR="000A568E" w:rsidRDefault="000A568E" w:rsidP="000A568E">
      <w:pPr>
        <w:pStyle w:val="Dialogue"/>
      </w:pPr>
      <w:r>
        <w:t>Cool</w:t>
      </w:r>
    </w:p>
    <w:p w14:paraId="77ECC387" w14:textId="77777777" w:rsidR="000A568E" w:rsidRDefault="000A568E" w:rsidP="000A568E">
      <w:pPr>
        <w:pStyle w:val="CharacterName"/>
      </w:pPr>
      <w:r>
        <w:t>Abe</w:t>
      </w:r>
    </w:p>
    <w:p w14:paraId="51160E33" w14:textId="77777777" w:rsidR="000A568E" w:rsidRDefault="000A568E" w:rsidP="000A568E">
      <w:pPr>
        <w:pStyle w:val="Dialogue"/>
      </w:pPr>
      <w:r>
        <w:t>It only fails if you have a really fat friend.</w:t>
      </w:r>
    </w:p>
    <w:p w14:paraId="562B939E" w14:textId="77777777" w:rsidR="000A568E" w:rsidRDefault="000A568E" w:rsidP="000A568E">
      <w:r>
        <w:t>Lucy enters, her black hoodie up.</w:t>
      </w:r>
    </w:p>
    <w:p w14:paraId="60CAED1D" w14:textId="77777777" w:rsidR="000A568E" w:rsidRDefault="000A568E" w:rsidP="000A568E">
      <w:pPr>
        <w:pStyle w:val="CharacterName"/>
      </w:pPr>
      <w:r>
        <w:t>Abe</w:t>
      </w:r>
    </w:p>
    <w:p w14:paraId="63F74DC5" w14:textId="77777777" w:rsidR="000A568E" w:rsidRDefault="000A568E" w:rsidP="000A568E">
      <w:pPr>
        <w:pStyle w:val="Dialogue"/>
      </w:pPr>
      <w:r>
        <w:t>Jesus</w:t>
      </w:r>
    </w:p>
    <w:p w14:paraId="216F6F69" w14:textId="77777777" w:rsidR="000A568E" w:rsidRDefault="000A568E" w:rsidP="000A568E">
      <w:r>
        <w:t>She puts the bottle down on the counter and exits.</w:t>
      </w:r>
    </w:p>
    <w:p w14:paraId="4B11D7C0" w14:textId="77777777" w:rsidR="000A568E" w:rsidRDefault="000A568E" w:rsidP="000A568E">
      <w:pPr>
        <w:pStyle w:val="CharacterName"/>
      </w:pPr>
      <w:r>
        <w:t>Abe</w:t>
      </w:r>
    </w:p>
    <w:p w14:paraId="068EBAF8" w14:textId="77777777" w:rsidR="000A568E" w:rsidRDefault="000A568E" w:rsidP="000A568E">
      <w:pPr>
        <w:pStyle w:val="Dialogue"/>
      </w:pPr>
      <w:r>
        <w:t>So what can I help you with today.</w:t>
      </w:r>
    </w:p>
    <w:p w14:paraId="2CA763E2" w14:textId="77777777" w:rsidR="000A568E" w:rsidRDefault="000A568E" w:rsidP="001B1BBC">
      <w:pPr>
        <w:pStyle w:val="CharacterName"/>
      </w:pPr>
      <w:r>
        <w:t>Caroline</w:t>
      </w:r>
    </w:p>
    <w:p w14:paraId="2CAF99E3" w14:textId="77777777" w:rsidR="000A568E" w:rsidRDefault="000A568E" w:rsidP="000A568E">
      <w:pPr>
        <w:pStyle w:val="Dialogue"/>
      </w:pPr>
      <w:r>
        <w:t>I have another case I was hoping you might consider.</w:t>
      </w:r>
    </w:p>
    <w:p w14:paraId="098E0797" w14:textId="4C6896C8" w:rsidR="001B1BBC" w:rsidRDefault="001B1BBC" w:rsidP="001B1BBC">
      <w:pPr>
        <w:pStyle w:val="MORE"/>
      </w:pPr>
      <w:r>
        <w:t>[cont.]</w:t>
      </w:r>
    </w:p>
    <w:p w14:paraId="67AF6990" w14:textId="77777777" w:rsidR="000A568E" w:rsidRDefault="000A568E" w:rsidP="000A568E">
      <w:pPr>
        <w:pStyle w:val="CharacterName"/>
      </w:pPr>
      <w:r>
        <w:lastRenderedPageBreak/>
        <w:t>Abe</w:t>
      </w:r>
    </w:p>
    <w:p w14:paraId="4F7199D2" w14:textId="77777777" w:rsidR="000A568E" w:rsidRDefault="000A568E" w:rsidP="00513735">
      <w:pPr>
        <w:pStyle w:val="Dialogue"/>
      </w:pPr>
      <w:r>
        <w:t>Of course.</w:t>
      </w:r>
    </w:p>
    <w:p w14:paraId="5426E554" w14:textId="482C64D5" w:rsidR="000A568E" w:rsidRDefault="000A568E" w:rsidP="000A568E">
      <w:r>
        <w:t>Beat</w:t>
      </w:r>
      <w:r w:rsidR="00513735">
        <w:t>.</w:t>
      </w:r>
    </w:p>
    <w:p w14:paraId="7338B1C3" w14:textId="77777777" w:rsidR="000A568E" w:rsidRDefault="000A568E" w:rsidP="000A568E">
      <w:pPr>
        <w:pStyle w:val="CharacterName"/>
      </w:pPr>
      <w:r>
        <w:t>Caroline</w:t>
      </w:r>
    </w:p>
    <w:p w14:paraId="61087568" w14:textId="77777777" w:rsidR="000A568E" w:rsidRDefault="000A568E" w:rsidP="000A568E">
      <w:pPr>
        <w:pStyle w:val="Dialogue"/>
      </w:pPr>
      <w:r>
        <w:t>Somebody murdered my boyfriend.</w:t>
      </w:r>
    </w:p>
    <w:p w14:paraId="1C8D0275" w14:textId="77777777" w:rsidR="000A568E" w:rsidRDefault="000A568E" w:rsidP="000A568E">
      <w:pPr>
        <w:pStyle w:val="CharacterName"/>
      </w:pPr>
      <w:r>
        <w:t>Abe</w:t>
      </w:r>
    </w:p>
    <w:p w14:paraId="68A3F6A7" w14:textId="6A2508BB" w:rsidR="000A568E" w:rsidRDefault="000A568E" w:rsidP="000A568E">
      <w:pPr>
        <w:pStyle w:val="Dialogue"/>
      </w:pPr>
      <w:r>
        <w:t>Seriously</w:t>
      </w:r>
      <w:r w:rsidR="00513735">
        <w:t>?</w:t>
      </w:r>
    </w:p>
    <w:p w14:paraId="753A4EB0" w14:textId="77777777" w:rsidR="000A568E" w:rsidRDefault="000A568E" w:rsidP="000A568E">
      <w:pPr>
        <w:pStyle w:val="CharacterName"/>
      </w:pPr>
      <w:r>
        <w:t>Caroline</w:t>
      </w:r>
    </w:p>
    <w:p w14:paraId="58E9B6F6" w14:textId="068A583E" w:rsidR="000A568E" w:rsidRDefault="000A568E" w:rsidP="000A568E">
      <w:pPr>
        <w:pStyle w:val="Dialogue"/>
      </w:pPr>
      <w:r>
        <w:t>Pretty seriously</w:t>
      </w:r>
      <w:r w:rsidR="00513735">
        <w:t>.</w:t>
      </w:r>
      <w:r>
        <w:t xml:space="preserve"> </w:t>
      </w:r>
      <w:r w:rsidR="00513735">
        <w:t>H</w:t>
      </w:r>
      <w:r>
        <w:t xml:space="preserve">e was stabbed 17 times. </w:t>
      </w:r>
    </w:p>
    <w:p w14:paraId="191CF37B" w14:textId="77777777" w:rsidR="000A568E" w:rsidRDefault="000A568E" w:rsidP="000A568E">
      <w:r>
        <w:t>Abe looks around unsure what to say.</w:t>
      </w:r>
    </w:p>
    <w:p w14:paraId="06B56FAF" w14:textId="03BDCBDE" w:rsidR="000A568E" w:rsidRDefault="000A568E" w:rsidP="000A568E">
      <w:pPr>
        <w:pStyle w:val="Transition"/>
      </w:pPr>
      <w:r>
        <w:t>Cut to:</w:t>
      </w:r>
    </w:p>
    <w:p w14:paraId="798A3050" w14:textId="65B7CED3" w:rsidR="000A568E" w:rsidRPr="00F37919" w:rsidRDefault="000A568E" w:rsidP="000A568E">
      <w:pPr>
        <w:pStyle w:val="FadeInActionSceneSetting"/>
        <w:rPr>
          <w:b/>
          <w:bCs/>
        </w:rPr>
      </w:pPr>
      <w:r w:rsidRPr="00F37919">
        <w:rPr>
          <w:b/>
          <w:bCs/>
        </w:rPr>
        <w:t>Int</w:t>
      </w:r>
      <w:r w:rsidR="00F37919" w:rsidRPr="00F37919">
        <w:rPr>
          <w:b/>
          <w:bCs/>
        </w:rPr>
        <w:t>.</w:t>
      </w:r>
      <w:r w:rsidRPr="00F37919">
        <w:rPr>
          <w:b/>
          <w:bCs/>
        </w:rPr>
        <w:t xml:space="preserve"> Applebaum House – Night</w:t>
      </w:r>
    </w:p>
    <w:p w14:paraId="456C5F8E" w14:textId="055CDD7B" w:rsidR="000A568E" w:rsidRDefault="000A568E" w:rsidP="000A568E">
      <w:r>
        <w:t>Abe enters.</w:t>
      </w:r>
    </w:p>
    <w:p w14:paraId="699A930A" w14:textId="77777777" w:rsidR="000A568E" w:rsidRDefault="000A568E" w:rsidP="000A568E">
      <w:r>
        <w:t>His mom and dad, another couple and their 2 kids sit at the table eating dinner.</w:t>
      </w:r>
    </w:p>
    <w:p w14:paraId="6A07D945" w14:textId="77777777" w:rsidR="000A568E" w:rsidRDefault="000A568E" w:rsidP="000A568E">
      <w:pPr>
        <w:pStyle w:val="CharacterName"/>
      </w:pPr>
      <w:r>
        <w:t>Mom</w:t>
      </w:r>
    </w:p>
    <w:p w14:paraId="4A2728D2" w14:textId="45BDFE6E" w:rsidR="000A568E" w:rsidRDefault="000A568E" w:rsidP="000A568E">
      <w:pPr>
        <w:pStyle w:val="Dialogue"/>
      </w:pPr>
      <w:r>
        <w:t>That’s him.</w:t>
      </w:r>
    </w:p>
    <w:p w14:paraId="5B55EAB0" w14:textId="77777777" w:rsidR="000A568E" w:rsidRDefault="000A568E" w:rsidP="000A568E">
      <w:pPr>
        <w:pStyle w:val="CharacterName"/>
      </w:pPr>
      <w:r>
        <w:t>Abe</w:t>
      </w:r>
    </w:p>
    <w:p w14:paraId="0A193915" w14:textId="77777777" w:rsidR="000A568E" w:rsidRDefault="000A568E" w:rsidP="000A568E">
      <w:pPr>
        <w:pStyle w:val="Dialogue"/>
      </w:pPr>
      <w:r>
        <w:t>Hi, sorry I’m late.</w:t>
      </w:r>
    </w:p>
    <w:p w14:paraId="04AF97A0" w14:textId="77777777" w:rsidR="000A568E" w:rsidRDefault="000A568E" w:rsidP="000A568E">
      <w:pPr>
        <w:pStyle w:val="CharacterName"/>
      </w:pPr>
      <w:r>
        <w:t>Mom</w:t>
      </w:r>
    </w:p>
    <w:p w14:paraId="5F58830E" w14:textId="77777777" w:rsidR="000A568E" w:rsidRDefault="000A568E" w:rsidP="000A568E">
      <w:pPr>
        <w:pStyle w:val="Dialogue"/>
      </w:pPr>
      <w:r>
        <w:t>Oh your face looks better.</w:t>
      </w:r>
    </w:p>
    <w:p w14:paraId="61A8972F" w14:textId="77777777" w:rsidR="000A568E" w:rsidRDefault="000A568E" w:rsidP="000A568E">
      <w:pPr>
        <w:pStyle w:val="CharacterName"/>
      </w:pPr>
      <w:r>
        <w:t>Woman</w:t>
      </w:r>
    </w:p>
    <w:p w14:paraId="1BBCE3E2" w14:textId="77777777" w:rsidR="000A568E" w:rsidRDefault="000A568E" w:rsidP="000A568E">
      <w:pPr>
        <w:pStyle w:val="Dialogue"/>
      </w:pPr>
      <w:r>
        <w:t>Why what happened?</w:t>
      </w:r>
    </w:p>
    <w:p w14:paraId="387F079B" w14:textId="77777777" w:rsidR="000A568E" w:rsidRDefault="000A568E" w:rsidP="000A568E">
      <w:r>
        <w:t>Beat</w:t>
      </w:r>
    </w:p>
    <w:p w14:paraId="7C53891E" w14:textId="77777777" w:rsidR="000A568E" w:rsidRDefault="000A568E" w:rsidP="000A568E">
      <w:pPr>
        <w:pStyle w:val="CharacterName"/>
      </w:pPr>
      <w:r>
        <w:t>Dad</w:t>
      </w:r>
    </w:p>
    <w:p w14:paraId="2BC02C80" w14:textId="77777777" w:rsidR="000A568E" w:rsidRDefault="000A568E" w:rsidP="000A568E">
      <w:pPr>
        <w:pStyle w:val="Dialogue"/>
      </w:pPr>
      <w:r>
        <w:t>He was in a bar fight.</w:t>
      </w:r>
    </w:p>
    <w:p w14:paraId="0677F3DC" w14:textId="77777777" w:rsidR="000A568E" w:rsidRDefault="000A568E" w:rsidP="000A568E">
      <w:pPr>
        <w:pStyle w:val="CharacterName"/>
      </w:pPr>
      <w:r>
        <w:t>Abe</w:t>
      </w:r>
    </w:p>
    <w:p w14:paraId="42D2EBBB" w14:textId="77777777" w:rsidR="000A568E" w:rsidRDefault="000A568E" w:rsidP="000A568E">
      <w:pPr>
        <w:pStyle w:val="Dialogue"/>
      </w:pPr>
      <w:r>
        <w:t>It wasn’t like that. Here.</w:t>
      </w:r>
    </w:p>
    <w:p w14:paraId="30AA303D" w14:textId="77777777" w:rsidR="000A568E" w:rsidRDefault="000A568E" w:rsidP="000A568E">
      <w:r>
        <w:lastRenderedPageBreak/>
        <w:t>Abe hands a bottle of wine to his dad.</w:t>
      </w:r>
    </w:p>
    <w:p w14:paraId="0C095CB2" w14:textId="77777777" w:rsidR="000A568E" w:rsidRDefault="000A568E" w:rsidP="000A568E">
      <w:pPr>
        <w:pStyle w:val="CharacterName"/>
      </w:pPr>
      <w:r>
        <w:t>Mom</w:t>
      </w:r>
    </w:p>
    <w:p w14:paraId="5E35C58B" w14:textId="77777777" w:rsidR="000A568E" w:rsidRDefault="000A568E" w:rsidP="000A568E">
      <w:pPr>
        <w:pStyle w:val="Dialogue"/>
      </w:pPr>
      <w:r>
        <w:t>An occupational hazard. When he was in high school, kids used to throw beer bottles at the house.</w:t>
      </w:r>
    </w:p>
    <w:p w14:paraId="4FE85E21" w14:textId="77777777" w:rsidR="000A568E" w:rsidRDefault="000A568E" w:rsidP="000A568E">
      <w:r>
        <w:t>Abe sits.</w:t>
      </w:r>
    </w:p>
    <w:p w14:paraId="207002C3" w14:textId="77777777" w:rsidR="000A568E" w:rsidRDefault="000A568E" w:rsidP="000A568E">
      <w:pPr>
        <w:pStyle w:val="CharacterName"/>
      </w:pPr>
      <w:r>
        <w:t>Woman</w:t>
      </w:r>
    </w:p>
    <w:p w14:paraId="0426C677" w14:textId="77777777" w:rsidR="000A568E" w:rsidRDefault="000A568E" w:rsidP="000A568E">
      <w:pPr>
        <w:pStyle w:val="Dialogue"/>
      </w:pPr>
      <w:r>
        <w:t>Oh, that’s awful.</w:t>
      </w:r>
    </w:p>
    <w:p w14:paraId="5E986B9E" w14:textId="77777777" w:rsidR="000A568E" w:rsidRDefault="000A568E" w:rsidP="000A568E">
      <w:pPr>
        <w:pStyle w:val="CharacterName"/>
      </w:pPr>
      <w:r>
        <w:t>Mom</w:t>
      </w:r>
    </w:p>
    <w:p w14:paraId="18656292" w14:textId="52F4FC60" w:rsidR="000A568E" w:rsidRDefault="000A568E" w:rsidP="000A568E">
      <w:pPr>
        <w:pStyle w:val="Dialogue"/>
      </w:pPr>
      <w:r>
        <w:t>(whispering</w:t>
      </w:r>
      <w:r w:rsidR="00760778">
        <w:t xml:space="preserve"> to Abe</w:t>
      </w:r>
      <w:r>
        <w:t>)</w:t>
      </w:r>
    </w:p>
    <w:p w14:paraId="04832A2C" w14:textId="77777777" w:rsidR="000A568E" w:rsidRDefault="000A568E" w:rsidP="000A568E">
      <w:pPr>
        <w:pStyle w:val="Dialogue"/>
      </w:pPr>
      <w:r>
        <w:t>You reek of alcohol.</w:t>
      </w:r>
    </w:p>
    <w:p w14:paraId="36F59720" w14:textId="2517A3AB" w:rsidR="000A568E" w:rsidRDefault="000A568E" w:rsidP="000A568E">
      <w:r>
        <w:t>The kids sit silently.</w:t>
      </w:r>
    </w:p>
    <w:p w14:paraId="06B388DC" w14:textId="77777777" w:rsidR="000A568E" w:rsidRDefault="000A568E" w:rsidP="000A568E">
      <w:pPr>
        <w:pStyle w:val="CharacterName"/>
      </w:pPr>
      <w:r>
        <w:t>Man</w:t>
      </w:r>
    </w:p>
    <w:p w14:paraId="3096186B" w14:textId="77777777" w:rsidR="000A568E" w:rsidRDefault="000A568E" w:rsidP="000A568E">
      <w:pPr>
        <w:pStyle w:val="Dialogue"/>
      </w:pPr>
      <w:r>
        <w:t>How’s the sleuthing?</w:t>
      </w:r>
    </w:p>
    <w:p w14:paraId="09339911" w14:textId="77777777" w:rsidR="000A568E" w:rsidRDefault="000A568E" w:rsidP="000A568E">
      <w:pPr>
        <w:pStyle w:val="CharacterName"/>
      </w:pPr>
      <w:r>
        <w:t>Abe</w:t>
      </w:r>
    </w:p>
    <w:p w14:paraId="1B83CCA3" w14:textId="77777777" w:rsidR="000A568E" w:rsidRDefault="000A568E" w:rsidP="000A568E">
      <w:pPr>
        <w:pStyle w:val="Dialogue"/>
      </w:pPr>
      <w:r>
        <w:t>Not bad.</w:t>
      </w:r>
    </w:p>
    <w:p w14:paraId="2A4E4A2E" w14:textId="77777777" w:rsidR="000A568E" w:rsidRDefault="000A568E" w:rsidP="000A568E">
      <w:pPr>
        <w:pStyle w:val="CharacterName"/>
      </w:pPr>
      <w:r>
        <w:t>Woman</w:t>
      </w:r>
    </w:p>
    <w:p w14:paraId="6AD0FC07" w14:textId="7D99082A" w:rsidR="00734291" w:rsidRDefault="00734291" w:rsidP="00734291">
      <w:pPr>
        <w:pStyle w:val="Dialogue"/>
      </w:pPr>
      <w:r>
        <w:t>(Inadvertently patronizing)</w:t>
      </w:r>
    </w:p>
    <w:p w14:paraId="16A2552B" w14:textId="5D32E89C" w:rsidR="000A568E" w:rsidRDefault="000A568E" w:rsidP="000A568E">
      <w:pPr>
        <w:pStyle w:val="Dialogue"/>
      </w:pPr>
      <w:r>
        <w:t>You know, we really admire that you’re still doing that, sticking it out. It takes a lot of courage. You always knew what you wanted to do and you’re not giving up.</w:t>
      </w:r>
    </w:p>
    <w:p w14:paraId="6CAA178D" w14:textId="77777777" w:rsidR="000A568E" w:rsidRDefault="000A568E" w:rsidP="000A568E">
      <w:r>
        <w:t>The man and Abe’s dad exchange a glance.</w:t>
      </w:r>
    </w:p>
    <w:p w14:paraId="5456809F" w14:textId="77777777" w:rsidR="000A568E" w:rsidRDefault="000A568E" w:rsidP="000A568E">
      <w:pPr>
        <w:pStyle w:val="CharacterName"/>
      </w:pPr>
      <w:r>
        <w:t>Woman (cont.)</w:t>
      </w:r>
    </w:p>
    <w:p w14:paraId="15912C1B" w14:textId="77777777" w:rsidR="000A568E" w:rsidRDefault="000A568E" w:rsidP="000A568E">
      <w:pPr>
        <w:pStyle w:val="Dialogue"/>
      </w:pPr>
      <w:r>
        <w:t>You’re living your truth.</w:t>
      </w:r>
    </w:p>
    <w:p w14:paraId="7D55C133" w14:textId="77777777" w:rsidR="000A568E" w:rsidRDefault="000A568E" w:rsidP="000A568E">
      <w:pPr>
        <w:pStyle w:val="CharacterName"/>
      </w:pPr>
      <w:r>
        <w:t>Abe</w:t>
      </w:r>
    </w:p>
    <w:p w14:paraId="5DE1C6F9" w14:textId="77777777" w:rsidR="000A568E" w:rsidRDefault="000A568E" w:rsidP="000A568E">
      <w:pPr>
        <w:pStyle w:val="Dialogue"/>
      </w:pPr>
      <w:r>
        <w:t>Thanks.</w:t>
      </w:r>
    </w:p>
    <w:p w14:paraId="399B2BA1" w14:textId="77777777" w:rsidR="000A568E" w:rsidRDefault="000A568E" w:rsidP="000A568E">
      <w:r>
        <w:t>He take a bite of food.</w:t>
      </w:r>
    </w:p>
    <w:p w14:paraId="10E58BEB" w14:textId="77777777" w:rsidR="000A568E" w:rsidRDefault="000A568E" w:rsidP="000A568E">
      <w:pPr>
        <w:pStyle w:val="CharacterName"/>
      </w:pPr>
      <w:r>
        <w:t>Man</w:t>
      </w:r>
    </w:p>
    <w:p w14:paraId="51357456" w14:textId="77777777" w:rsidR="000A568E" w:rsidRDefault="000A568E" w:rsidP="000A568E">
      <w:pPr>
        <w:pStyle w:val="Dialogue"/>
      </w:pPr>
      <w:r>
        <w:t>What are you working on?</w:t>
      </w:r>
    </w:p>
    <w:p w14:paraId="0ABCE967" w14:textId="77777777" w:rsidR="000A568E" w:rsidRDefault="000A568E" w:rsidP="000A568E">
      <w:pPr>
        <w:pStyle w:val="CharacterName"/>
      </w:pPr>
      <w:r>
        <w:lastRenderedPageBreak/>
        <w:t>Dad</w:t>
      </w:r>
    </w:p>
    <w:p w14:paraId="0C52C5F3" w14:textId="77777777" w:rsidR="000A568E" w:rsidRDefault="000A568E" w:rsidP="000A568E">
      <w:pPr>
        <w:pStyle w:val="Dialogue"/>
      </w:pPr>
      <w:r>
        <w:t>He’s not supposed to talk about his cases.</w:t>
      </w:r>
    </w:p>
    <w:p w14:paraId="5E80B139" w14:textId="77777777" w:rsidR="000A568E" w:rsidRDefault="000A568E" w:rsidP="000A568E">
      <w:pPr>
        <w:pStyle w:val="CharacterName"/>
      </w:pPr>
      <w:r>
        <w:t>Abe</w:t>
      </w:r>
    </w:p>
    <w:p w14:paraId="0A1BCF85" w14:textId="77777777" w:rsidR="000A568E" w:rsidRDefault="000A568E" w:rsidP="000A568E">
      <w:pPr>
        <w:pStyle w:val="Dialogue"/>
      </w:pPr>
      <w:r>
        <w:t>Actually, I got a pretty big one today.</w:t>
      </w:r>
    </w:p>
    <w:p w14:paraId="67F4E5CC" w14:textId="77777777" w:rsidR="000A568E" w:rsidRDefault="000A568E" w:rsidP="000A568E">
      <w:pPr>
        <w:pStyle w:val="CharacterName"/>
      </w:pPr>
      <w:r>
        <w:t>Woman</w:t>
      </w:r>
    </w:p>
    <w:p w14:paraId="3920C410" w14:textId="77777777" w:rsidR="000A568E" w:rsidRDefault="000A568E" w:rsidP="000A568E">
      <w:pPr>
        <w:pStyle w:val="Dialogue"/>
      </w:pPr>
      <w:r>
        <w:t>Oh, yeah? What was it?</w:t>
      </w:r>
    </w:p>
    <w:p w14:paraId="390E6471" w14:textId="77777777" w:rsidR="000A568E" w:rsidRDefault="000A568E" w:rsidP="000A568E">
      <w:pPr>
        <w:pStyle w:val="CharacterName"/>
      </w:pPr>
      <w:r>
        <w:t>Abe</w:t>
      </w:r>
    </w:p>
    <w:p w14:paraId="78301997" w14:textId="31C9B167" w:rsidR="000A568E" w:rsidRDefault="000A568E" w:rsidP="000A568E">
      <w:pPr>
        <w:pStyle w:val="Dialogue"/>
      </w:pPr>
      <w:r>
        <w:t>Did you hear about that kid? The one they found in the river a couple weeks ago.</w:t>
      </w:r>
    </w:p>
    <w:p w14:paraId="6852AE30" w14:textId="77777777" w:rsidR="000A568E" w:rsidRDefault="000A568E" w:rsidP="000A568E">
      <w:pPr>
        <w:pStyle w:val="CharacterName"/>
      </w:pPr>
      <w:r>
        <w:t>Mom</w:t>
      </w:r>
    </w:p>
    <w:p w14:paraId="051B51FB" w14:textId="229D14EB" w:rsidR="00760778" w:rsidRDefault="00760778" w:rsidP="00760778">
      <w:pPr>
        <w:pStyle w:val="Dialogue"/>
      </w:pPr>
      <w:r>
        <w:t>(Slightly taken aback)</w:t>
      </w:r>
    </w:p>
    <w:p w14:paraId="46F15CDA" w14:textId="77777777" w:rsidR="000A568E" w:rsidRDefault="000A568E" w:rsidP="000A568E">
      <w:pPr>
        <w:pStyle w:val="Dialogue"/>
      </w:pPr>
      <w:r>
        <w:t>We were telling them earlier.</w:t>
      </w:r>
    </w:p>
    <w:p w14:paraId="3483E2E0" w14:textId="77777777" w:rsidR="000A568E" w:rsidRDefault="000A568E" w:rsidP="000A568E">
      <w:pPr>
        <w:pStyle w:val="CharacterName"/>
      </w:pPr>
      <w:r>
        <w:t>Abe</w:t>
      </w:r>
    </w:p>
    <w:p w14:paraId="42A37062" w14:textId="77777777" w:rsidR="000A568E" w:rsidRDefault="000A568E" w:rsidP="000A568E">
      <w:pPr>
        <w:pStyle w:val="Dialogue"/>
      </w:pPr>
      <w:r>
        <w:t>Seems like the police are getting nowhere with the local youth so his girlfriend hired me to find out what happened.</w:t>
      </w:r>
    </w:p>
    <w:p w14:paraId="131B449C" w14:textId="77777777" w:rsidR="000A568E" w:rsidRDefault="000A568E" w:rsidP="000A568E">
      <w:pPr>
        <w:pStyle w:val="CharacterName"/>
      </w:pPr>
      <w:r>
        <w:t>Dad</w:t>
      </w:r>
    </w:p>
    <w:p w14:paraId="1823C275" w14:textId="77777777" w:rsidR="000A568E" w:rsidRDefault="000A568E" w:rsidP="000A568E">
      <w:pPr>
        <w:pStyle w:val="Dialogue"/>
      </w:pPr>
      <w:r>
        <w:t>Seriously.</w:t>
      </w:r>
    </w:p>
    <w:p w14:paraId="2EE7B54F" w14:textId="77777777" w:rsidR="000A568E" w:rsidRDefault="000A568E" w:rsidP="000A568E">
      <w:pPr>
        <w:pStyle w:val="CharacterName"/>
      </w:pPr>
      <w:r>
        <w:t>Abe</w:t>
      </w:r>
    </w:p>
    <w:p w14:paraId="0A235106" w14:textId="77777777" w:rsidR="000A568E" w:rsidRDefault="000A568E" w:rsidP="000A568E">
      <w:pPr>
        <w:pStyle w:val="Dialogue"/>
      </w:pPr>
      <w:r>
        <w:t xml:space="preserve">Yeah. Did some work for her a few years back. </w:t>
      </w:r>
    </w:p>
    <w:p w14:paraId="07E804F0" w14:textId="77777777" w:rsidR="000A568E" w:rsidRDefault="000A568E" w:rsidP="000A568E">
      <w:pPr>
        <w:pStyle w:val="CharacterName"/>
      </w:pPr>
      <w:r>
        <w:t>Mom</w:t>
      </w:r>
    </w:p>
    <w:p w14:paraId="6B120FAD" w14:textId="77777777" w:rsidR="000A568E" w:rsidRDefault="000A568E" w:rsidP="000A568E">
      <w:pPr>
        <w:pStyle w:val="Dialogue"/>
      </w:pPr>
      <w:r>
        <w:t>What’d you tell her?</w:t>
      </w:r>
    </w:p>
    <w:p w14:paraId="2EF04B4C" w14:textId="77777777" w:rsidR="000A568E" w:rsidRDefault="000A568E" w:rsidP="000A568E">
      <w:pPr>
        <w:pStyle w:val="CharacterName"/>
      </w:pPr>
      <w:r>
        <w:t>Abe</w:t>
      </w:r>
    </w:p>
    <w:p w14:paraId="5385685E" w14:textId="77777777" w:rsidR="000A568E" w:rsidRDefault="000A568E" w:rsidP="000A568E">
      <w:pPr>
        <w:pStyle w:val="Dialogue"/>
      </w:pPr>
      <w:r>
        <w:t>I told her I’d think about it.</w:t>
      </w:r>
    </w:p>
    <w:p w14:paraId="4001BC1C" w14:textId="77777777" w:rsidR="000A568E" w:rsidRDefault="000A568E" w:rsidP="000A568E">
      <w:pPr>
        <w:pStyle w:val="CharacterName"/>
      </w:pPr>
      <w:r>
        <w:t>Dad</w:t>
      </w:r>
    </w:p>
    <w:p w14:paraId="1D9A4F79" w14:textId="77777777" w:rsidR="000A568E" w:rsidRDefault="000A568E" w:rsidP="000A568E">
      <w:pPr>
        <w:pStyle w:val="Dialogue"/>
      </w:pPr>
      <w:r>
        <w:t>You can’t take that case.</w:t>
      </w:r>
    </w:p>
    <w:p w14:paraId="43E78B81" w14:textId="77777777" w:rsidR="000A568E" w:rsidRDefault="000A568E" w:rsidP="000A568E">
      <w:pPr>
        <w:pStyle w:val="CharacterName"/>
      </w:pPr>
      <w:r>
        <w:lastRenderedPageBreak/>
        <w:t>Abe</w:t>
      </w:r>
    </w:p>
    <w:p w14:paraId="24DFB6B2" w14:textId="77777777" w:rsidR="000A568E" w:rsidRDefault="000A568E" w:rsidP="000A568E">
      <w:pPr>
        <w:pStyle w:val="Dialogue"/>
      </w:pPr>
      <w:r>
        <w:t>Why not?</w:t>
      </w:r>
    </w:p>
    <w:p w14:paraId="3570948B" w14:textId="77777777" w:rsidR="000A568E" w:rsidRDefault="000A568E" w:rsidP="000A568E">
      <w:pPr>
        <w:pStyle w:val="CharacterName"/>
      </w:pPr>
      <w:r>
        <w:t>Dad</w:t>
      </w:r>
    </w:p>
    <w:p w14:paraId="3AFF7615" w14:textId="77777777" w:rsidR="000A568E" w:rsidRDefault="000A568E" w:rsidP="000A568E">
      <w:pPr>
        <w:pStyle w:val="Dialogue"/>
      </w:pPr>
      <w:r>
        <w:t>It wouldn’t be fair. You don’t have the experience.</w:t>
      </w:r>
    </w:p>
    <w:p w14:paraId="7561D872" w14:textId="77777777" w:rsidR="000A568E" w:rsidRDefault="000A568E" w:rsidP="000A568E">
      <w:pPr>
        <w:pStyle w:val="CharacterName"/>
      </w:pPr>
      <w:r>
        <w:t>Abe</w:t>
      </w:r>
    </w:p>
    <w:p w14:paraId="45B97EEE" w14:textId="77777777" w:rsidR="000A568E" w:rsidRDefault="000A568E" w:rsidP="000A568E">
      <w:pPr>
        <w:pStyle w:val="Dialogue"/>
      </w:pPr>
      <w:r>
        <w:t>I’ve solved over 200 mysteries.</w:t>
      </w:r>
    </w:p>
    <w:p w14:paraId="7847517D" w14:textId="5545B19D" w:rsidR="000A568E" w:rsidRDefault="000A568E" w:rsidP="000A568E">
      <w:pPr>
        <w:pStyle w:val="CharacterName"/>
      </w:pPr>
      <w:r>
        <w:t>Dad</w:t>
      </w:r>
    </w:p>
    <w:p w14:paraId="630E313A" w14:textId="77777777" w:rsidR="000A568E" w:rsidRDefault="000A568E" w:rsidP="000A568E">
      <w:pPr>
        <w:pStyle w:val="Dialogue"/>
      </w:pPr>
      <w:r>
        <w:t>How many of them have been murders? You’re taking advantage of this young girl’s naïveté.</w:t>
      </w:r>
    </w:p>
    <w:p w14:paraId="328371FC" w14:textId="77777777" w:rsidR="000A568E" w:rsidRDefault="000A568E" w:rsidP="000A568E">
      <w:pPr>
        <w:pStyle w:val="CharacterName"/>
      </w:pPr>
      <w:r>
        <w:t>Abe</w:t>
      </w:r>
    </w:p>
    <w:p w14:paraId="77B8AA4F" w14:textId="77777777" w:rsidR="000A568E" w:rsidRDefault="000A568E" w:rsidP="000A568E">
      <w:pPr>
        <w:pStyle w:val="Dialogue"/>
      </w:pPr>
      <w:r>
        <w:t>She’s not even paying me.</w:t>
      </w:r>
    </w:p>
    <w:p w14:paraId="026A89C5" w14:textId="77777777" w:rsidR="000A568E" w:rsidRDefault="000A568E" w:rsidP="000A568E">
      <w:pPr>
        <w:pStyle w:val="CharacterName"/>
      </w:pPr>
      <w:r>
        <w:t>Dad</w:t>
      </w:r>
    </w:p>
    <w:p w14:paraId="4C3401CA" w14:textId="77777777" w:rsidR="000A568E" w:rsidRDefault="000A568E" w:rsidP="000A568E">
      <w:pPr>
        <w:pStyle w:val="Dialogue"/>
      </w:pPr>
      <w:r>
        <w:t>Then what are you doing it for? Isn’t this your job? Or are you still working for quarters?</w:t>
      </w:r>
    </w:p>
    <w:p w14:paraId="02357735" w14:textId="77777777" w:rsidR="000A568E" w:rsidRDefault="000A568E" w:rsidP="000A568E">
      <w:pPr>
        <w:pStyle w:val="CharacterName"/>
      </w:pPr>
      <w:r>
        <w:t>Abe</w:t>
      </w:r>
    </w:p>
    <w:p w14:paraId="582AE80C" w14:textId="77777777" w:rsidR="000A568E" w:rsidRDefault="000A568E" w:rsidP="000A568E">
      <w:pPr>
        <w:pStyle w:val="Dialogue"/>
      </w:pPr>
      <w:r>
        <w:t>It’s like you’ve forgotten who I am.</w:t>
      </w:r>
    </w:p>
    <w:p w14:paraId="0114EC42" w14:textId="77777777" w:rsidR="000A568E" w:rsidRDefault="000A568E" w:rsidP="000A568E">
      <w:pPr>
        <w:pStyle w:val="CharacterName"/>
      </w:pPr>
      <w:r>
        <w:t>Dad</w:t>
      </w:r>
    </w:p>
    <w:p w14:paraId="1AB84691" w14:textId="77777777" w:rsidR="000A568E" w:rsidRDefault="000A568E" w:rsidP="000A568E">
      <w:pPr>
        <w:pStyle w:val="Dialogue"/>
      </w:pPr>
      <w:r>
        <w:t>Who are you?</w:t>
      </w:r>
    </w:p>
    <w:p w14:paraId="2A77F10F" w14:textId="77777777" w:rsidR="000A568E" w:rsidRDefault="000A568E" w:rsidP="000A568E">
      <w:r>
        <w:t xml:space="preserve">Abe slams the table. </w:t>
      </w:r>
    </w:p>
    <w:p w14:paraId="56679D42" w14:textId="77777777" w:rsidR="000A568E" w:rsidRDefault="000A568E" w:rsidP="000A568E">
      <w:pPr>
        <w:pStyle w:val="CharacterName"/>
      </w:pPr>
      <w:r>
        <w:t>Abe</w:t>
      </w:r>
    </w:p>
    <w:p w14:paraId="6008D623" w14:textId="77777777" w:rsidR="000A568E" w:rsidRDefault="000A568E" w:rsidP="000A568E">
      <w:pPr>
        <w:pStyle w:val="Dialogue"/>
      </w:pPr>
      <w:r w:rsidRPr="000A568E">
        <w:rPr>
          <w:u w:val="single"/>
        </w:rPr>
        <w:t>Abe Applebaum!</w:t>
      </w:r>
      <w:r>
        <w:t xml:space="preserve"> I solved the case of the missing time capsule when I was 12 year old! The mayor gave me the key to the </w:t>
      </w:r>
      <w:r w:rsidRPr="000A568E">
        <w:rPr>
          <w:u w:val="single"/>
        </w:rPr>
        <w:t>fucking</w:t>
      </w:r>
      <w:r>
        <w:t xml:space="preserve"> city!</w:t>
      </w:r>
    </w:p>
    <w:p w14:paraId="4E0BE71D" w14:textId="77777777" w:rsidR="000A568E" w:rsidRDefault="000A568E" w:rsidP="000A568E">
      <w:r>
        <w:t>Abe sighs.</w:t>
      </w:r>
    </w:p>
    <w:p w14:paraId="39AE1AAD" w14:textId="77777777" w:rsidR="000A568E" w:rsidRDefault="000A568E" w:rsidP="000A568E">
      <w:r>
        <w:t>The children smile at each other.</w:t>
      </w:r>
    </w:p>
    <w:p w14:paraId="5AD39786" w14:textId="0268DD9B" w:rsidR="00F37919" w:rsidRDefault="000A568E" w:rsidP="000A568E">
      <w:r>
        <w:t>Beat</w:t>
      </w:r>
      <w:r w:rsidR="00FB26A3">
        <w:t>.</w:t>
      </w:r>
    </w:p>
    <w:p w14:paraId="6A2F3FDC" w14:textId="77777777" w:rsidR="00F37919" w:rsidRDefault="00F37919" w:rsidP="000A568E"/>
    <w:p w14:paraId="73F2992F" w14:textId="77777777" w:rsidR="000A568E" w:rsidRDefault="000A568E" w:rsidP="000A568E">
      <w:pPr>
        <w:pStyle w:val="CharacterName"/>
      </w:pPr>
      <w:r>
        <w:lastRenderedPageBreak/>
        <w:t>Abe (cont.)</w:t>
      </w:r>
    </w:p>
    <w:p w14:paraId="3CEB872D" w14:textId="77777777" w:rsidR="000A568E" w:rsidRDefault="000A568E" w:rsidP="000A568E">
      <w:pPr>
        <w:pStyle w:val="Dialogue"/>
      </w:pPr>
      <w:r>
        <w:t>Finally, after all this time, someone trusts me with a real case. A chance to prove myself. You’re telling me I shouldn’t take it?</w:t>
      </w:r>
    </w:p>
    <w:p w14:paraId="32ADA0CA" w14:textId="77777777" w:rsidR="000A568E" w:rsidRDefault="000A568E" w:rsidP="000A568E">
      <w:pPr>
        <w:pStyle w:val="CharacterName"/>
      </w:pPr>
      <w:r>
        <w:t>Woman</w:t>
      </w:r>
    </w:p>
    <w:p w14:paraId="49FE3E3F" w14:textId="77777777" w:rsidR="000A568E" w:rsidRDefault="000A568E" w:rsidP="000A568E">
      <w:pPr>
        <w:pStyle w:val="Dialogue"/>
      </w:pPr>
      <w:r>
        <w:t>Good for you Abe.</w:t>
      </w:r>
    </w:p>
    <w:p w14:paraId="39A6E110" w14:textId="77777777" w:rsidR="000A568E" w:rsidRDefault="000A568E" w:rsidP="000A568E">
      <w:pPr>
        <w:pStyle w:val="CharacterName"/>
      </w:pPr>
      <w:r>
        <w:t>Abe</w:t>
      </w:r>
    </w:p>
    <w:p w14:paraId="5214E50C" w14:textId="3F7A0B85" w:rsidR="000A568E" w:rsidRDefault="000A568E" w:rsidP="000A568E">
      <w:pPr>
        <w:pStyle w:val="Dialogue"/>
      </w:pPr>
      <w:r>
        <w:t xml:space="preserve">Stop, please. It is inadvertently patronizing. I know you don’t mean it to be, but it is. </w:t>
      </w:r>
    </w:p>
    <w:p w14:paraId="06A3ED15" w14:textId="77777777" w:rsidR="000A568E" w:rsidRDefault="000A568E" w:rsidP="000A568E">
      <w:r>
        <w:t>Mom sighs, the rest of the table sips their wine.</w:t>
      </w:r>
    </w:p>
    <w:p w14:paraId="0B11E6BE" w14:textId="0E4D74D0" w:rsidR="00215FD6" w:rsidRDefault="00215FD6" w:rsidP="00215FD6">
      <w:pPr>
        <w:pStyle w:val="Transition"/>
      </w:pPr>
      <w:r>
        <w:t>A babbling brook:</w:t>
      </w:r>
    </w:p>
    <w:p w14:paraId="719AF32A" w14:textId="082C2089" w:rsidR="00215FD6" w:rsidRPr="00F37919" w:rsidRDefault="00215FD6" w:rsidP="00215FD6">
      <w:pPr>
        <w:pStyle w:val="FadeInActionSceneSetting"/>
        <w:rPr>
          <w:b/>
          <w:bCs/>
        </w:rPr>
      </w:pPr>
      <w:r w:rsidRPr="00F37919">
        <w:rPr>
          <w:b/>
          <w:bCs/>
        </w:rPr>
        <w:t>Int</w:t>
      </w:r>
      <w:r w:rsidR="00F37919" w:rsidRPr="00F37919">
        <w:rPr>
          <w:b/>
          <w:bCs/>
        </w:rPr>
        <w:t>.</w:t>
      </w:r>
      <w:r w:rsidRPr="00F37919">
        <w:rPr>
          <w:b/>
          <w:bCs/>
        </w:rPr>
        <w:t xml:space="preserve"> ABe’s Apartment – day</w:t>
      </w:r>
    </w:p>
    <w:p w14:paraId="259B5EA8" w14:textId="391E7C24" w:rsidR="00215FD6" w:rsidRDefault="00215FD6" w:rsidP="00215FD6">
      <w:r>
        <w:t>Abe showers.</w:t>
      </w:r>
    </w:p>
    <w:p w14:paraId="38651374" w14:textId="18A818F1" w:rsidR="00215FD6" w:rsidRDefault="00215FD6" w:rsidP="00215FD6">
      <w:pPr>
        <w:pStyle w:val="Transition"/>
      </w:pPr>
      <w:r>
        <w:t>Cut to:</w:t>
      </w:r>
    </w:p>
    <w:p w14:paraId="1B14E59A" w14:textId="7CA39608" w:rsidR="00215FD6" w:rsidRPr="00F37919" w:rsidRDefault="00215FD6" w:rsidP="00215FD6">
      <w:pPr>
        <w:pStyle w:val="FadeInActionSceneSetting"/>
        <w:rPr>
          <w:b/>
          <w:bCs/>
        </w:rPr>
      </w:pPr>
      <w:r w:rsidRPr="00F37919">
        <w:rPr>
          <w:b/>
          <w:bCs/>
        </w:rPr>
        <w:t>Int</w:t>
      </w:r>
      <w:r w:rsidR="00F37919" w:rsidRPr="00F37919">
        <w:rPr>
          <w:b/>
          <w:bCs/>
        </w:rPr>
        <w:t>.</w:t>
      </w:r>
      <w:r w:rsidRPr="00F37919">
        <w:rPr>
          <w:b/>
          <w:bCs/>
        </w:rPr>
        <w:t xml:space="preserve"> Abe’s Office – day</w:t>
      </w:r>
    </w:p>
    <w:p w14:paraId="61E43483" w14:textId="0F9A61D5" w:rsidR="00215FD6" w:rsidRDefault="00215FD6" w:rsidP="00215FD6">
      <w:r>
        <w:t>Abe stares out the window.</w:t>
      </w:r>
    </w:p>
    <w:p w14:paraId="32AA323B" w14:textId="534696C6" w:rsidR="00215FD6" w:rsidRDefault="00215FD6" w:rsidP="00215FD6">
      <w:r>
        <w:t>He looks at a picture of Caroline’s boyfriend Patrick.</w:t>
      </w:r>
    </w:p>
    <w:p w14:paraId="1769D522" w14:textId="38CD5605" w:rsidR="00215FD6" w:rsidRDefault="00215FD6" w:rsidP="00215FD6">
      <w:r>
        <w:t>Caroline looks on nervously.</w:t>
      </w:r>
    </w:p>
    <w:p w14:paraId="7028FB39" w14:textId="014A98A9" w:rsidR="00215FD6" w:rsidRDefault="00215FD6" w:rsidP="00215FD6">
      <w:pPr>
        <w:pStyle w:val="CharacterName"/>
      </w:pPr>
      <w:r>
        <w:t>Abe</w:t>
      </w:r>
    </w:p>
    <w:p w14:paraId="187B3BE8" w14:textId="5C50947A" w:rsidR="00215FD6" w:rsidRDefault="00215FD6" w:rsidP="00215FD6">
      <w:pPr>
        <w:pStyle w:val="Dialogue"/>
      </w:pPr>
      <w:r>
        <w:t>You heard of the red shoe gang?</w:t>
      </w:r>
    </w:p>
    <w:p w14:paraId="7A46D56F" w14:textId="334402A1" w:rsidR="00215FD6" w:rsidRDefault="00215FD6" w:rsidP="00215FD6">
      <w:pPr>
        <w:pStyle w:val="CharacterName"/>
      </w:pPr>
      <w:r>
        <w:t>Caroline</w:t>
      </w:r>
    </w:p>
    <w:p w14:paraId="6619C7FE" w14:textId="77C224D4" w:rsidR="00215FD6" w:rsidRDefault="00215FD6" w:rsidP="00215FD6">
      <w:pPr>
        <w:pStyle w:val="Dialogue"/>
      </w:pPr>
      <w:r>
        <w:t>Of course. Everyone knows not to go near the Boiler Room.</w:t>
      </w:r>
    </w:p>
    <w:p w14:paraId="5742CEF8" w14:textId="6A1FAA70" w:rsidR="00215FD6" w:rsidRDefault="00215FD6" w:rsidP="00215FD6">
      <w:pPr>
        <w:pStyle w:val="CharacterName"/>
      </w:pPr>
      <w:r>
        <w:t>Abe</w:t>
      </w:r>
    </w:p>
    <w:p w14:paraId="682C3439" w14:textId="1E60CC78" w:rsidR="00215FD6" w:rsidRDefault="00215FD6" w:rsidP="00215FD6">
      <w:pPr>
        <w:pStyle w:val="Dialogue"/>
      </w:pPr>
      <w:r>
        <w:t>What’s the Boiler Room?</w:t>
      </w:r>
    </w:p>
    <w:p w14:paraId="0C434FBE" w14:textId="5BB60412" w:rsidR="00215FD6" w:rsidRDefault="00215FD6" w:rsidP="00215FD6">
      <w:pPr>
        <w:pStyle w:val="CharacterName"/>
      </w:pPr>
      <w:r>
        <w:t>Caroline</w:t>
      </w:r>
    </w:p>
    <w:p w14:paraId="21CA4859" w14:textId="4B70A703" w:rsidR="00215FD6" w:rsidRDefault="00215FD6" w:rsidP="00215FD6">
      <w:pPr>
        <w:pStyle w:val="Dialogue"/>
      </w:pPr>
      <w:r>
        <w:t>The biker bar where they all hang out.</w:t>
      </w:r>
    </w:p>
    <w:p w14:paraId="46934FB4" w14:textId="77777777" w:rsidR="00F37919" w:rsidRDefault="00F37919" w:rsidP="00215FD6">
      <w:pPr>
        <w:pStyle w:val="Dialogue"/>
      </w:pPr>
    </w:p>
    <w:p w14:paraId="7DB0390B" w14:textId="77777777" w:rsidR="00F37919" w:rsidRDefault="00F37919" w:rsidP="00215FD6">
      <w:pPr>
        <w:pStyle w:val="Dialogue"/>
      </w:pPr>
    </w:p>
    <w:p w14:paraId="6789DCF3" w14:textId="6E94F1ED" w:rsidR="00215FD6" w:rsidRDefault="00215FD6" w:rsidP="00215FD6">
      <w:pPr>
        <w:pStyle w:val="CharacterName"/>
      </w:pPr>
      <w:r>
        <w:t>Abe</w:t>
      </w:r>
      <w:r w:rsidR="00F37919">
        <w:t xml:space="preserve"> (CONT.)</w:t>
      </w:r>
    </w:p>
    <w:p w14:paraId="0F67D78A" w14:textId="5A701C93" w:rsidR="00215FD6" w:rsidRDefault="00215FD6" w:rsidP="00215FD6">
      <w:pPr>
        <w:pStyle w:val="Dialogue"/>
      </w:pPr>
      <w:r>
        <w:t>Oh right. Used to be called The Steamer.</w:t>
      </w:r>
    </w:p>
    <w:p w14:paraId="4FC1CF4E" w14:textId="638D6B3F" w:rsidR="00215FD6" w:rsidRDefault="00215FD6" w:rsidP="00215FD6">
      <w:pPr>
        <w:pStyle w:val="CharacterName"/>
      </w:pPr>
      <w:r>
        <w:t>Caroline</w:t>
      </w:r>
    </w:p>
    <w:p w14:paraId="46308DA2" w14:textId="78B0B853" w:rsidR="00215FD6" w:rsidRDefault="00215FD6" w:rsidP="00215FD6">
      <w:pPr>
        <w:pStyle w:val="Dialogue"/>
      </w:pPr>
      <w:r>
        <w:t>What does this have to do with Patrick?</w:t>
      </w:r>
    </w:p>
    <w:p w14:paraId="6C514190" w14:textId="77777777" w:rsidR="00215FD6" w:rsidRDefault="00215FD6" w:rsidP="00215FD6">
      <w:pPr>
        <w:pStyle w:val="CharacterName"/>
      </w:pPr>
      <w:r>
        <w:t>Abe</w:t>
      </w:r>
    </w:p>
    <w:p w14:paraId="78F9EC8F" w14:textId="141797AD" w:rsidR="00215FD6" w:rsidRDefault="00215FD6" w:rsidP="00215FD6">
      <w:pPr>
        <w:pStyle w:val="Dialogue"/>
      </w:pPr>
      <w:r>
        <w:t>Well he was stabbed 17 times. Usually when that happens it’s because you pissed off the wrong people. Is it possible he was involved in something dangerous?</w:t>
      </w:r>
    </w:p>
    <w:p w14:paraId="5F6681FB" w14:textId="5C6DDF8D" w:rsidR="00215FD6" w:rsidRDefault="00215FD6" w:rsidP="00215FD6">
      <w:pPr>
        <w:pStyle w:val="CharacterName"/>
      </w:pPr>
      <w:r>
        <w:t>Caroline</w:t>
      </w:r>
    </w:p>
    <w:p w14:paraId="1595BAB3" w14:textId="12F2C5CF" w:rsidR="00215FD6" w:rsidRDefault="00215FD6" w:rsidP="00215FD6">
      <w:pPr>
        <w:pStyle w:val="Dialogue"/>
      </w:pPr>
      <w:r>
        <w:t>Such as?</w:t>
      </w:r>
    </w:p>
    <w:p w14:paraId="0FF2F1AD" w14:textId="56942902" w:rsidR="00215FD6" w:rsidRDefault="00215FD6" w:rsidP="00215FD6">
      <w:pPr>
        <w:pStyle w:val="CharacterName"/>
      </w:pPr>
      <w:r>
        <w:t>Abe</w:t>
      </w:r>
    </w:p>
    <w:p w14:paraId="5577333C" w14:textId="76778AEF" w:rsidR="00215FD6" w:rsidRDefault="00215FD6" w:rsidP="00215FD6">
      <w:pPr>
        <w:pStyle w:val="Dialogue"/>
      </w:pPr>
      <w:r>
        <w:t>Drugs?</w:t>
      </w:r>
    </w:p>
    <w:p w14:paraId="744E1391" w14:textId="71E54189" w:rsidR="00215FD6" w:rsidRDefault="00215FD6" w:rsidP="00215FD6">
      <w:pPr>
        <w:pStyle w:val="CharacterName"/>
      </w:pPr>
      <w:r>
        <w:t>Caroline</w:t>
      </w:r>
    </w:p>
    <w:p w14:paraId="1CA97EBE" w14:textId="6C3236FB" w:rsidR="00215FD6" w:rsidRDefault="00215FD6" w:rsidP="00215FD6">
      <w:pPr>
        <w:pStyle w:val="Dialogue"/>
      </w:pPr>
      <w:r>
        <w:t>No he would never do drugs.</w:t>
      </w:r>
    </w:p>
    <w:p w14:paraId="4B73C09D" w14:textId="35B95C2C" w:rsidR="00215FD6" w:rsidRDefault="00215FD6" w:rsidP="00215FD6">
      <w:pPr>
        <w:pStyle w:val="CharacterName"/>
      </w:pPr>
      <w:r>
        <w:t>Abe</w:t>
      </w:r>
    </w:p>
    <w:p w14:paraId="7CFF55C6" w14:textId="12C5234B" w:rsidR="00215FD6" w:rsidRDefault="00215FD6" w:rsidP="00215FD6">
      <w:pPr>
        <w:pStyle w:val="Dialogue"/>
      </w:pPr>
      <w:r>
        <w:t>Gambling?</w:t>
      </w:r>
    </w:p>
    <w:p w14:paraId="68C34BB7" w14:textId="7A224134" w:rsidR="00215FD6" w:rsidRDefault="00215FD6" w:rsidP="00215FD6">
      <w:pPr>
        <w:pStyle w:val="CharacterName"/>
      </w:pPr>
      <w:r>
        <w:t>Caroline</w:t>
      </w:r>
    </w:p>
    <w:p w14:paraId="3252388B" w14:textId="35C29B9E" w:rsidR="00215FD6" w:rsidRDefault="00215FD6" w:rsidP="00215FD6">
      <w:pPr>
        <w:pStyle w:val="Dialogue"/>
      </w:pPr>
      <w:r>
        <w:t>No he would never gamble.</w:t>
      </w:r>
    </w:p>
    <w:p w14:paraId="6B8E4918" w14:textId="68D39520" w:rsidR="00215FD6" w:rsidRDefault="00215FD6" w:rsidP="00215FD6">
      <w:pPr>
        <w:pStyle w:val="CharacterName"/>
      </w:pPr>
      <w:r>
        <w:t>ABe</w:t>
      </w:r>
    </w:p>
    <w:p w14:paraId="3D7CD106" w14:textId="2EE73523" w:rsidR="00215FD6" w:rsidRDefault="00215FD6" w:rsidP="00215FD6">
      <w:pPr>
        <w:pStyle w:val="Dialogue"/>
      </w:pPr>
      <w:r>
        <w:t>Demon worship?</w:t>
      </w:r>
    </w:p>
    <w:p w14:paraId="314A6A1F" w14:textId="7C51C05D" w:rsidR="00215FD6" w:rsidRDefault="00215FD6" w:rsidP="00215FD6">
      <w:pPr>
        <w:pStyle w:val="CharacterName"/>
      </w:pPr>
      <w:r>
        <w:t>Caroline</w:t>
      </w:r>
    </w:p>
    <w:p w14:paraId="2BA46061" w14:textId="53D36FD8" w:rsidR="00215FD6" w:rsidRDefault="00215FD6" w:rsidP="00215FD6">
      <w:pPr>
        <w:pStyle w:val="Dialogue"/>
      </w:pPr>
      <w:r>
        <w:t>No he would never worship a demon.</w:t>
      </w:r>
    </w:p>
    <w:p w14:paraId="6D9CD26B" w14:textId="08B01B4F" w:rsidR="00215FD6" w:rsidRDefault="00215FD6" w:rsidP="00215FD6">
      <w:r>
        <w:t>Abe crosses a line in his notepad.</w:t>
      </w:r>
    </w:p>
    <w:p w14:paraId="72229C5E" w14:textId="49BF2871" w:rsidR="00215FD6" w:rsidRDefault="00215FD6" w:rsidP="00215FD6">
      <w:pPr>
        <w:pStyle w:val="CharacterName"/>
      </w:pPr>
      <w:r>
        <w:t>Abe</w:t>
      </w:r>
    </w:p>
    <w:p w14:paraId="265FF92E" w14:textId="2C939F61" w:rsidR="009131DE" w:rsidRDefault="00215FD6" w:rsidP="00F37919">
      <w:pPr>
        <w:pStyle w:val="Dialogue"/>
      </w:pPr>
      <w:r>
        <w:t>Tell me about his home life.</w:t>
      </w:r>
    </w:p>
    <w:p w14:paraId="47CA8899" w14:textId="363E16FC" w:rsidR="00215FD6" w:rsidRDefault="00215FD6" w:rsidP="00215FD6">
      <w:pPr>
        <w:pStyle w:val="CharacterName"/>
      </w:pPr>
      <w:r>
        <w:lastRenderedPageBreak/>
        <w:t>Caroline</w:t>
      </w:r>
    </w:p>
    <w:p w14:paraId="56F234D3" w14:textId="2F01AEF6" w:rsidR="00215FD6" w:rsidRDefault="00215FD6" w:rsidP="00215FD6">
      <w:pPr>
        <w:pStyle w:val="Dialogue"/>
      </w:pPr>
      <w:r>
        <w:t>His parents were super strict. He had the highest grades in our year.</w:t>
      </w:r>
    </w:p>
    <w:p w14:paraId="50BA8E1A" w14:textId="22DDB295" w:rsidR="00215FD6" w:rsidRDefault="00215FD6" w:rsidP="00215FD6">
      <w:pPr>
        <w:pStyle w:val="CharacterName"/>
      </w:pPr>
      <w:r>
        <w:t>Abe</w:t>
      </w:r>
    </w:p>
    <w:p w14:paraId="04B8951B" w14:textId="341AB382" w:rsidR="00215FD6" w:rsidRDefault="00215FD6" w:rsidP="00215FD6">
      <w:pPr>
        <w:pStyle w:val="Dialogue"/>
      </w:pPr>
      <w:r>
        <w:t>Is it possible the pressure was too much for him?</w:t>
      </w:r>
    </w:p>
    <w:p w14:paraId="6AACF655" w14:textId="07CB7B53" w:rsidR="00215FD6" w:rsidRDefault="00734291" w:rsidP="00734291">
      <w:pPr>
        <w:pStyle w:val="CharacterName"/>
      </w:pPr>
      <w:r>
        <w:t>Caroline</w:t>
      </w:r>
    </w:p>
    <w:p w14:paraId="4C057C6B" w14:textId="5AD219C4" w:rsidR="00734291" w:rsidRDefault="00734291" w:rsidP="00734291">
      <w:pPr>
        <w:pStyle w:val="Dialogue"/>
      </w:pPr>
      <w:r>
        <w:t>He was a good person. He wanted to do well.</w:t>
      </w:r>
    </w:p>
    <w:p w14:paraId="52AA121F" w14:textId="5A50A446" w:rsidR="00734291" w:rsidRDefault="00734291" w:rsidP="00734291">
      <w:pPr>
        <w:pStyle w:val="CharacterName"/>
      </w:pPr>
      <w:r>
        <w:t>Abe</w:t>
      </w:r>
    </w:p>
    <w:p w14:paraId="0C18CED8" w14:textId="463BFE66" w:rsidR="00734291" w:rsidRDefault="00734291" w:rsidP="00734291">
      <w:pPr>
        <w:pStyle w:val="Dialogue"/>
      </w:pPr>
      <w:r>
        <w:t>(Being pretentious)</w:t>
      </w:r>
    </w:p>
    <w:p w14:paraId="552BC280" w14:textId="700C1D13" w:rsidR="00734291" w:rsidRDefault="00734291" w:rsidP="00734291">
      <w:pPr>
        <w:pStyle w:val="Dialogue"/>
      </w:pPr>
      <w:r>
        <w:t>In this line of work you learn one thing quickly: everyone has secrets. No matter how simple a case may seem, it’s always shocking what you find. I just want you to be prepared.</w:t>
      </w:r>
    </w:p>
    <w:p w14:paraId="5B750884" w14:textId="170E524D" w:rsidR="00734291" w:rsidRDefault="00734291" w:rsidP="00734291">
      <w:r>
        <w:t>Caroline nods.</w:t>
      </w:r>
    </w:p>
    <w:p w14:paraId="6897235E" w14:textId="11DE89DD" w:rsidR="00734291" w:rsidRDefault="00734291" w:rsidP="00734291">
      <w:pPr>
        <w:pStyle w:val="Transition"/>
      </w:pPr>
      <w:r>
        <w:t>Cut to:</w:t>
      </w:r>
    </w:p>
    <w:p w14:paraId="541D8CB5" w14:textId="19A7F7BD" w:rsidR="00734291" w:rsidRPr="00F37919" w:rsidRDefault="00734291" w:rsidP="00734291">
      <w:pPr>
        <w:pStyle w:val="FadeInActionSceneSetting"/>
        <w:rPr>
          <w:b/>
          <w:bCs/>
        </w:rPr>
      </w:pPr>
      <w:r w:rsidRPr="00F37919">
        <w:rPr>
          <w:b/>
          <w:bCs/>
        </w:rPr>
        <w:t>Ext</w:t>
      </w:r>
      <w:r w:rsidR="00F37919" w:rsidRPr="00F37919">
        <w:rPr>
          <w:b/>
          <w:bCs/>
        </w:rPr>
        <w:t>.</w:t>
      </w:r>
      <w:r w:rsidRPr="00F37919">
        <w:rPr>
          <w:b/>
          <w:bCs/>
        </w:rPr>
        <w:t xml:space="preserve"> willowbrook – day</w:t>
      </w:r>
    </w:p>
    <w:p w14:paraId="459B47BF" w14:textId="2AD0EFA0" w:rsidR="00734291" w:rsidRDefault="00734291" w:rsidP="00734291">
      <w:r>
        <w:t>Caroline drives Abe in her car.</w:t>
      </w:r>
    </w:p>
    <w:p w14:paraId="1D26F1A1" w14:textId="794FB80B" w:rsidR="00734291" w:rsidRDefault="00734291" w:rsidP="00734291">
      <w:pPr>
        <w:pStyle w:val="CharacterName"/>
      </w:pPr>
      <w:r>
        <w:t>ABe</w:t>
      </w:r>
    </w:p>
    <w:p w14:paraId="7B863E35" w14:textId="5C42EF80" w:rsidR="00734291" w:rsidRDefault="00734291" w:rsidP="00734291">
      <w:pPr>
        <w:pStyle w:val="Dialogue"/>
      </w:pPr>
      <w:r>
        <w:t xml:space="preserve">Where do you </w:t>
      </w:r>
      <w:proofErr w:type="spellStart"/>
      <w:r>
        <w:t>wanna</w:t>
      </w:r>
      <w:proofErr w:type="spellEnd"/>
      <w:r>
        <w:t xml:space="preserve"> start?</w:t>
      </w:r>
    </w:p>
    <w:p w14:paraId="676576CE" w14:textId="75BBFB5E" w:rsidR="00734291" w:rsidRDefault="00734291" w:rsidP="00734291">
      <w:pPr>
        <w:pStyle w:val="CharacterName"/>
      </w:pPr>
      <w:r>
        <w:t>Caroline</w:t>
      </w:r>
    </w:p>
    <w:p w14:paraId="74F47845" w14:textId="3DD098B3" w:rsidR="00734291" w:rsidRDefault="00734291" w:rsidP="00734291">
      <w:pPr>
        <w:pStyle w:val="Dialogue"/>
      </w:pPr>
      <w:r>
        <w:t>Shouldn’t we talk to his parents?</w:t>
      </w:r>
    </w:p>
    <w:p w14:paraId="3C72169C" w14:textId="51FD6E7F" w:rsidR="00734291" w:rsidRDefault="00734291" w:rsidP="00734291">
      <w:pPr>
        <w:pStyle w:val="CharacterName"/>
      </w:pPr>
      <w:r>
        <w:t>ABe</w:t>
      </w:r>
    </w:p>
    <w:p w14:paraId="40BCBCB2" w14:textId="4259090C" w:rsidR="00734291" w:rsidRDefault="00734291" w:rsidP="00734291">
      <w:pPr>
        <w:pStyle w:val="Dialogue"/>
      </w:pPr>
      <w:r>
        <w:t xml:space="preserve">I don’t know that’s a bit </w:t>
      </w:r>
      <w:r w:rsidR="00F37919">
        <w:t>heavy,</w:t>
      </w:r>
      <w:r>
        <w:t xml:space="preserve"> isn’t it? Why don’t we get warmed up first?</w:t>
      </w:r>
    </w:p>
    <w:p w14:paraId="71A81464" w14:textId="32B33F7B" w:rsidR="00734291" w:rsidRDefault="00734291" w:rsidP="00734291">
      <w:pPr>
        <w:pStyle w:val="CharacterName"/>
      </w:pPr>
      <w:r>
        <w:t>Caroline</w:t>
      </w:r>
    </w:p>
    <w:p w14:paraId="3BB61029" w14:textId="0A261F13" w:rsidR="00734291" w:rsidRDefault="00734291" w:rsidP="00734291">
      <w:pPr>
        <w:pStyle w:val="Dialogue"/>
      </w:pPr>
      <w:r>
        <w:t>His friend Billy works a few blocks away.</w:t>
      </w:r>
    </w:p>
    <w:p w14:paraId="07BA22CD" w14:textId="4F34EF33" w:rsidR="00734291" w:rsidRPr="00F37919" w:rsidRDefault="00734291" w:rsidP="00734291">
      <w:pPr>
        <w:pStyle w:val="FadeInActionSceneSetting"/>
        <w:rPr>
          <w:b/>
          <w:bCs/>
        </w:rPr>
      </w:pPr>
      <w:r w:rsidRPr="00F37919">
        <w:rPr>
          <w:b/>
          <w:bCs/>
        </w:rPr>
        <w:lastRenderedPageBreak/>
        <w:t>Ext</w:t>
      </w:r>
      <w:r w:rsidR="00F37919" w:rsidRPr="00F37919">
        <w:rPr>
          <w:b/>
          <w:bCs/>
        </w:rPr>
        <w:t>.</w:t>
      </w:r>
      <w:r w:rsidRPr="00F37919">
        <w:rPr>
          <w:b/>
          <w:bCs/>
        </w:rPr>
        <w:t xml:space="preserve"> Butcher’s shop – day</w:t>
      </w:r>
    </w:p>
    <w:p w14:paraId="6A77BF67" w14:textId="27CD08ED" w:rsidR="00734291" w:rsidRDefault="00734291" w:rsidP="00734291">
      <w:pPr>
        <w:pStyle w:val="CharacterName"/>
      </w:pPr>
      <w:r>
        <w:t>Abe</w:t>
      </w:r>
    </w:p>
    <w:p w14:paraId="3CF8C1F3" w14:textId="0333E29D" w:rsidR="00734291" w:rsidRDefault="00734291" w:rsidP="00734291">
      <w:pPr>
        <w:pStyle w:val="Dialogue"/>
      </w:pPr>
      <w:r>
        <w:t>His family runs the butcher’s shop?</w:t>
      </w:r>
    </w:p>
    <w:p w14:paraId="4867ACA9" w14:textId="0D7EEBF2" w:rsidR="00734291" w:rsidRDefault="00734291" w:rsidP="00734291">
      <w:pPr>
        <w:pStyle w:val="CharacterName"/>
      </w:pPr>
      <w:r>
        <w:t>Caroline</w:t>
      </w:r>
    </w:p>
    <w:p w14:paraId="6189EDF0" w14:textId="7A84A997" w:rsidR="00734291" w:rsidRDefault="00734291" w:rsidP="00734291">
      <w:pPr>
        <w:pStyle w:val="Dialogue"/>
      </w:pPr>
      <w:r>
        <w:t>Yea. Why?</w:t>
      </w:r>
    </w:p>
    <w:p w14:paraId="79E2CA0E" w14:textId="3D0FAEE5" w:rsidR="00734291" w:rsidRDefault="00734291" w:rsidP="00734291">
      <w:pPr>
        <w:pStyle w:val="CharacterName"/>
      </w:pPr>
      <w:r>
        <w:t>Abe</w:t>
      </w:r>
    </w:p>
    <w:p w14:paraId="4F2DA60C" w14:textId="717D52D4" w:rsidR="00734291" w:rsidRDefault="00734291" w:rsidP="00734291">
      <w:pPr>
        <w:pStyle w:val="Dialogue"/>
      </w:pPr>
      <w:r>
        <w:t xml:space="preserve">I was </w:t>
      </w:r>
      <w:proofErr w:type="gramStart"/>
      <w:r>
        <w:t>working</w:t>
      </w:r>
      <w:proofErr w:type="gramEnd"/>
      <w:r>
        <w:t xml:space="preserve"> a case here last week.</w:t>
      </w:r>
    </w:p>
    <w:p w14:paraId="6BE2A768" w14:textId="387E7F48" w:rsidR="00734291" w:rsidRDefault="00734291" w:rsidP="00734291">
      <w:pPr>
        <w:pStyle w:val="CharacterName"/>
      </w:pPr>
      <w:r>
        <w:t>Caroline</w:t>
      </w:r>
    </w:p>
    <w:p w14:paraId="764C2814" w14:textId="5CB37C85" w:rsidR="00734291" w:rsidRDefault="00734291" w:rsidP="00734291">
      <w:pPr>
        <w:pStyle w:val="Dialogue"/>
      </w:pPr>
      <w:r>
        <w:t>Really? What was it?</w:t>
      </w:r>
    </w:p>
    <w:p w14:paraId="25123DF6" w14:textId="0977229B" w:rsidR="00734291" w:rsidRDefault="00734291" w:rsidP="00734291">
      <w:pPr>
        <w:pStyle w:val="CharacterName"/>
      </w:pPr>
      <w:r>
        <w:t>Abe</w:t>
      </w:r>
    </w:p>
    <w:p w14:paraId="0EA1E955" w14:textId="0392003E" w:rsidR="00734291" w:rsidRDefault="00734291" w:rsidP="00734291">
      <w:pPr>
        <w:pStyle w:val="Dialogue"/>
      </w:pPr>
      <w:r>
        <w:t>Nothing that serious. His dad might be a homosexual.</w:t>
      </w:r>
    </w:p>
    <w:p w14:paraId="4BD92942" w14:textId="60C8BA05" w:rsidR="00734291" w:rsidRDefault="00734291" w:rsidP="00734291">
      <w:pPr>
        <w:pStyle w:val="CharacterName"/>
      </w:pPr>
      <w:r>
        <w:t>Caroline</w:t>
      </w:r>
    </w:p>
    <w:p w14:paraId="695F5633" w14:textId="5F8CC1F8" w:rsidR="00734291" w:rsidRDefault="00734291" w:rsidP="00734291">
      <w:pPr>
        <w:pStyle w:val="Dialogue"/>
      </w:pPr>
      <w:r>
        <w:t>Holy smokes.</w:t>
      </w:r>
    </w:p>
    <w:p w14:paraId="346AC4C7" w14:textId="6764B457" w:rsidR="00734291" w:rsidRDefault="00734291" w:rsidP="00734291">
      <w:pPr>
        <w:pStyle w:val="CharacterName"/>
      </w:pPr>
      <w:r>
        <w:t>Abe</w:t>
      </w:r>
    </w:p>
    <w:p w14:paraId="22EC9B62" w14:textId="35FA3145" w:rsidR="00734291" w:rsidRDefault="00734291" w:rsidP="00734291">
      <w:pPr>
        <w:pStyle w:val="Dialogue"/>
      </w:pPr>
      <w:r>
        <w:t>Don’t say anything.</w:t>
      </w:r>
    </w:p>
    <w:p w14:paraId="06D007B2" w14:textId="766A20E7" w:rsidR="00734291" w:rsidRDefault="00734291" w:rsidP="00734291">
      <w:r>
        <w:t>Caroline nods.</w:t>
      </w:r>
    </w:p>
    <w:p w14:paraId="3D833714" w14:textId="0E5DC409" w:rsidR="00734291" w:rsidRDefault="00734291" w:rsidP="00734291">
      <w:r>
        <w:t xml:space="preserve">Billy exits the butcher’s shop and throws some trash in the dumpster. </w:t>
      </w:r>
    </w:p>
    <w:p w14:paraId="456F6DC1" w14:textId="6459E005" w:rsidR="00734291" w:rsidRDefault="00734291" w:rsidP="00734291">
      <w:pPr>
        <w:pStyle w:val="CharacterName"/>
      </w:pPr>
      <w:r>
        <w:t>Caroline</w:t>
      </w:r>
    </w:p>
    <w:p w14:paraId="3BB45190" w14:textId="54AAF8D0" w:rsidR="00734291" w:rsidRDefault="00734291" w:rsidP="00734291">
      <w:pPr>
        <w:pStyle w:val="Dialogue"/>
      </w:pPr>
      <w:r>
        <w:t>Hey Billy.</w:t>
      </w:r>
    </w:p>
    <w:p w14:paraId="3FD636F3" w14:textId="5693AE2A" w:rsidR="00734291" w:rsidRDefault="00734291" w:rsidP="00734291">
      <w:pPr>
        <w:pStyle w:val="CharacterName"/>
      </w:pPr>
      <w:r>
        <w:t>Billy</w:t>
      </w:r>
    </w:p>
    <w:p w14:paraId="1B880448" w14:textId="7CE44791" w:rsidR="00734291" w:rsidRDefault="00734291" w:rsidP="00734291">
      <w:pPr>
        <w:pStyle w:val="Dialogue"/>
      </w:pPr>
      <w:r>
        <w:t>Hi, Caroline. Who’s this guy?</w:t>
      </w:r>
    </w:p>
    <w:p w14:paraId="2B6B8463" w14:textId="60B8F3DD" w:rsidR="00734291" w:rsidRDefault="00734291" w:rsidP="00734291">
      <w:pPr>
        <w:pStyle w:val="CharacterName"/>
      </w:pPr>
      <w:r>
        <w:t>Caroline</w:t>
      </w:r>
    </w:p>
    <w:p w14:paraId="18B9085E" w14:textId="77777777" w:rsidR="00734291" w:rsidRDefault="00734291" w:rsidP="00734291">
      <w:pPr>
        <w:pStyle w:val="Dialogue"/>
      </w:pPr>
      <w:r>
        <w:t xml:space="preserve">Oh he’s a really awesome detective. He’s gonna help me find out who killed Patrick. </w:t>
      </w:r>
    </w:p>
    <w:p w14:paraId="44DA0654" w14:textId="1925B8A9" w:rsidR="00E16553" w:rsidRDefault="00E16553" w:rsidP="00E16553">
      <w:pPr>
        <w:pStyle w:val="MORE"/>
      </w:pPr>
      <w:r>
        <w:t>[cont.]</w:t>
      </w:r>
    </w:p>
    <w:p w14:paraId="2F3B64CE" w14:textId="436ED50E" w:rsidR="00734291" w:rsidRDefault="00734291" w:rsidP="00734291">
      <w:pPr>
        <w:pStyle w:val="CharacterName"/>
      </w:pPr>
      <w:r>
        <w:lastRenderedPageBreak/>
        <w:t>Billy</w:t>
      </w:r>
    </w:p>
    <w:p w14:paraId="5601B197" w14:textId="62EBB25E" w:rsidR="00734291" w:rsidRDefault="00734291" w:rsidP="00734291">
      <w:pPr>
        <w:pStyle w:val="Dialogue"/>
      </w:pPr>
      <w:r>
        <w:t>How many murders have you solved?</w:t>
      </w:r>
    </w:p>
    <w:p w14:paraId="6F58ABCB" w14:textId="6A31B1A4" w:rsidR="00734291" w:rsidRDefault="00734291" w:rsidP="00734291">
      <w:pPr>
        <w:pStyle w:val="CharacterName"/>
      </w:pPr>
      <w:r>
        <w:t>Abe</w:t>
      </w:r>
    </w:p>
    <w:p w14:paraId="28BF0813" w14:textId="78A4B772" w:rsidR="00734291" w:rsidRDefault="00856822" w:rsidP="00734291">
      <w:pPr>
        <w:pStyle w:val="Dialogue"/>
      </w:pPr>
      <w:r>
        <w:t xml:space="preserve">I have to ask you some questions. I need you to be completely honest with me. Now I know what it’s like at that school drugs are more popular than milk. To the best of your knowledge did Patrick have any contact with the kids on the stoop or </w:t>
      </w:r>
      <w:r w:rsidR="001F150E">
        <w:t xml:space="preserve">the </w:t>
      </w:r>
      <w:r>
        <w:t>Wild Geese?</w:t>
      </w:r>
    </w:p>
    <w:p w14:paraId="4D294E7E" w14:textId="56B3AE8F" w:rsidR="00856822" w:rsidRDefault="00856822" w:rsidP="00856822">
      <w:pPr>
        <w:pStyle w:val="CharacterName"/>
      </w:pPr>
      <w:r>
        <w:t>Billy</w:t>
      </w:r>
    </w:p>
    <w:p w14:paraId="1C47A250" w14:textId="19C3647D" w:rsidR="00856822" w:rsidRDefault="00856822" w:rsidP="00856822">
      <w:pPr>
        <w:pStyle w:val="Dialogue"/>
      </w:pPr>
      <w:r>
        <w:t>This guys has no idea what he’s doing.</w:t>
      </w:r>
    </w:p>
    <w:p w14:paraId="75A7BC6A" w14:textId="77777777" w:rsidR="00856822" w:rsidRDefault="00856822" w:rsidP="00734291">
      <w:pPr>
        <w:pStyle w:val="CharacterName"/>
      </w:pPr>
      <w:r>
        <w:t>Abe</w:t>
      </w:r>
    </w:p>
    <w:p w14:paraId="17F317A3" w14:textId="1F7C8AA4" w:rsidR="00734291" w:rsidRDefault="00856822" w:rsidP="00856822">
      <w:pPr>
        <w:pStyle w:val="Dialogue"/>
      </w:pPr>
      <w:r>
        <w:t>Yea w</w:t>
      </w:r>
      <w:r w:rsidR="00760778">
        <w:t>ell</w:t>
      </w:r>
      <w:r>
        <w:t xml:space="preserve"> your dad is gay.</w:t>
      </w:r>
      <w:r w:rsidR="00734291">
        <w:t xml:space="preserve"> </w:t>
      </w:r>
    </w:p>
    <w:p w14:paraId="1FCD8FED" w14:textId="3208452F" w:rsidR="00856822" w:rsidRDefault="00856822" w:rsidP="00856822">
      <w:r>
        <w:t>Billy sighs, walks away.</w:t>
      </w:r>
    </w:p>
    <w:p w14:paraId="3F63F536" w14:textId="3B7EC28F" w:rsidR="00856822" w:rsidRDefault="00856822" w:rsidP="00856822">
      <w:r>
        <w:t>Abe sighs.</w:t>
      </w:r>
    </w:p>
    <w:p w14:paraId="15AFE227" w14:textId="14C91765" w:rsidR="00856822" w:rsidRDefault="00856822" w:rsidP="00856822">
      <w:pPr>
        <w:pStyle w:val="CharacterName"/>
      </w:pPr>
      <w:r>
        <w:t>Abe</w:t>
      </w:r>
    </w:p>
    <w:p w14:paraId="07E04424" w14:textId="1FA8F7FA" w:rsidR="00856822" w:rsidRDefault="00856822" w:rsidP="00856822">
      <w:pPr>
        <w:pStyle w:val="Dialogue"/>
      </w:pPr>
      <w:r>
        <w:t>Who else lives around here?</w:t>
      </w:r>
    </w:p>
    <w:p w14:paraId="521C6013" w14:textId="57C18575" w:rsidR="00856822" w:rsidRDefault="00856822" w:rsidP="00856822">
      <w:pPr>
        <w:pStyle w:val="Transition"/>
      </w:pPr>
      <w:r>
        <w:t>Cut to:</w:t>
      </w:r>
    </w:p>
    <w:p w14:paraId="77A71616" w14:textId="7CC4D64B" w:rsidR="00856822" w:rsidRPr="009E6FF4" w:rsidRDefault="00856822" w:rsidP="00856822">
      <w:pPr>
        <w:pStyle w:val="FadeInActionSceneSetting"/>
        <w:rPr>
          <w:b/>
          <w:bCs/>
        </w:rPr>
      </w:pPr>
      <w:r w:rsidRPr="009E6FF4">
        <w:rPr>
          <w:b/>
          <w:bCs/>
        </w:rPr>
        <w:t>Int</w:t>
      </w:r>
      <w:r w:rsidR="009E6FF4" w:rsidRPr="009E6FF4">
        <w:rPr>
          <w:b/>
          <w:bCs/>
        </w:rPr>
        <w:t>.</w:t>
      </w:r>
      <w:r w:rsidRPr="009E6FF4">
        <w:rPr>
          <w:b/>
          <w:bCs/>
        </w:rPr>
        <w:t xml:space="preserve"> Calvin’s House – day</w:t>
      </w:r>
    </w:p>
    <w:p w14:paraId="2DB941A6" w14:textId="124E8D37" w:rsidR="00856822" w:rsidRDefault="00856822" w:rsidP="00856822">
      <w:pPr>
        <w:pStyle w:val="CharacterName"/>
      </w:pPr>
      <w:r>
        <w:t>Calvin</w:t>
      </w:r>
    </w:p>
    <w:p w14:paraId="1DD2A15A" w14:textId="5D1A11BF" w:rsidR="00856822" w:rsidRDefault="00856822" w:rsidP="00856822">
      <w:pPr>
        <w:pStyle w:val="Dialogue"/>
      </w:pPr>
      <w:r>
        <w:t>Can I offer you something to drink?</w:t>
      </w:r>
    </w:p>
    <w:p w14:paraId="2CC11B76" w14:textId="3FAEF613" w:rsidR="00856822" w:rsidRDefault="00856822" w:rsidP="00856822">
      <w:pPr>
        <w:pStyle w:val="CharacterName"/>
      </w:pPr>
      <w:r>
        <w:t>Abe</w:t>
      </w:r>
    </w:p>
    <w:p w14:paraId="7C48A38B" w14:textId="2A1CF478" w:rsidR="00856822" w:rsidRDefault="00856822" w:rsidP="00856822">
      <w:pPr>
        <w:pStyle w:val="Dialogue"/>
      </w:pPr>
      <w:r>
        <w:t>Are those cupcakes I smell?</w:t>
      </w:r>
    </w:p>
    <w:p w14:paraId="02FCE976" w14:textId="30100710" w:rsidR="00856822" w:rsidRDefault="00856822" w:rsidP="00856822">
      <w:pPr>
        <w:pStyle w:val="CharacterName"/>
      </w:pPr>
      <w:r>
        <w:t>Calvin</w:t>
      </w:r>
    </w:p>
    <w:p w14:paraId="7C8848D2" w14:textId="59FD7E93" w:rsidR="00856822" w:rsidRDefault="00856822" w:rsidP="00856822">
      <w:pPr>
        <w:pStyle w:val="Dialogue"/>
      </w:pPr>
      <w:r>
        <w:t>Sorry, they’re for my sister’s class. My mom counted them.</w:t>
      </w:r>
    </w:p>
    <w:p w14:paraId="769CEB84" w14:textId="0DDAB33B" w:rsidR="00856822" w:rsidRDefault="00856822" w:rsidP="00856822">
      <w:pPr>
        <w:pStyle w:val="CharacterName"/>
      </w:pPr>
      <w:r>
        <w:t>Abe</w:t>
      </w:r>
    </w:p>
    <w:p w14:paraId="070C1874" w14:textId="054EE245" w:rsidR="00856822" w:rsidRDefault="00856822" w:rsidP="00856822">
      <w:pPr>
        <w:pStyle w:val="Dialogue"/>
      </w:pPr>
      <w:r>
        <w:t>Is it her birthday or something?</w:t>
      </w:r>
    </w:p>
    <w:p w14:paraId="61DFF006" w14:textId="2187E9CE" w:rsidR="00856822" w:rsidRDefault="00856822" w:rsidP="00856822">
      <w:pPr>
        <w:pStyle w:val="CharacterName"/>
      </w:pPr>
      <w:r>
        <w:lastRenderedPageBreak/>
        <w:t>Calvin</w:t>
      </w:r>
    </w:p>
    <w:p w14:paraId="77A0B833" w14:textId="0F5E11C7" w:rsidR="00856822" w:rsidRDefault="00856822" w:rsidP="00856822">
      <w:pPr>
        <w:pStyle w:val="Dialogue"/>
      </w:pPr>
      <w:r>
        <w:t>No, she’s just not very popular.</w:t>
      </w:r>
    </w:p>
    <w:p w14:paraId="7DD10991" w14:textId="5B05B61B" w:rsidR="00856822" w:rsidRDefault="00856822" w:rsidP="00856822">
      <w:pPr>
        <w:pStyle w:val="CharacterName"/>
      </w:pPr>
      <w:r>
        <w:t>Calvin’s mom (o.S.)</w:t>
      </w:r>
    </w:p>
    <w:p w14:paraId="20FE3349" w14:textId="6E626EEF" w:rsidR="00856822" w:rsidRDefault="00856822" w:rsidP="00856822">
      <w:pPr>
        <w:pStyle w:val="Dialogue"/>
      </w:pPr>
      <w:r>
        <w:t>Calvin, come upstairs please!</w:t>
      </w:r>
    </w:p>
    <w:p w14:paraId="04691C4B" w14:textId="4C667BC8" w:rsidR="00856822" w:rsidRDefault="00856822" w:rsidP="00856822">
      <w:r>
        <w:t>Calvin sighs.</w:t>
      </w:r>
    </w:p>
    <w:p w14:paraId="212921EB" w14:textId="7DF7A5AA" w:rsidR="00856822" w:rsidRDefault="00856822" w:rsidP="00856822">
      <w:pPr>
        <w:pStyle w:val="CharacterName"/>
      </w:pPr>
      <w:r>
        <w:t>Calvin</w:t>
      </w:r>
    </w:p>
    <w:p w14:paraId="36366CBF" w14:textId="699B89BD" w:rsidR="00734291" w:rsidRDefault="00856822" w:rsidP="00734291">
      <w:pPr>
        <w:pStyle w:val="Dialogue"/>
      </w:pPr>
      <w:r>
        <w:t>Sorry, be right back.</w:t>
      </w:r>
    </w:p>
    <w:p w14:paraId="3703BE12" w14:textId="1D455EBC" w:rsidR="00856822" w:rsidRDefault="00856822" w:rsidP="00856822">
      <w:r>
        <w:t>Calvin walks away.</w:t>
      </w:r>
    </w:p>
    <w:p w14:paraId="5F813D03" w14:textId="21FB0682" w:rsidR="00856822" w:rsidRDefault="00856822" w:rsidP="00856822">
      <w:r>
        <w:t>Caroline looks at a picture of his family. Mom, dad, son daughter.</w:t>
      </w:r>
    </w:p>
    <w:p w14:paraId="3BC72DCF" w14:textId="667A3F87" w:rsidR="00856822" w:rsidRDefault="00856822" w:rsidP="00856822">
      <w:r>
        <w:t>Abe walks over to the window, opens it.</w:t>
      </w:r>
    </w:p>
    <w:p w14:paraId="17F11C08" w14:textId="64B39C39" w:rsidR="00856822" w:rsidRDefault="00856822" w:rsidP="00856822">
      <w:pPr>
        <w:pStyle w:val="CharacterName"/>
      </w:pPr>
      <w:r>
        <w:t>Caroline</w:t>
      </w:r>
    </w:p>
    <w:p w14:paraId="3024032F" w14:textId="05999BEB" w:rsidR="00856822" w:rsidRDefault="00856822" w:rsidP="00856822">
      <w:pPr>
        <w:pStyle w:val="Dialogue"/>
      </w:pPr>
      <w:r>
        <w:t>What are you doing?</w:t>
      </w:r>
    </w:p>
    <w:p w14:paraId="08DF9C94" w14:textId="02369EF0" w:rsidR="00856822" w:rsidRDefault="00856822" w:rsidP="00856822">
      <w:pPr>
        <w:pStyle w:val="CharacterName"/>
      </w:pPr>
      <w:r>
        <w:t>Abe</w:t>
      </w:r>
    </w:p>
    <w:p w14:paraId="05DD503E" w14:textId="77777777" w:rsidR="00856822" w:rsidRDefault="00856822" w:rsidP="00856822">
      <w:pPr>
        <w:pStyle w:val="Dialogue"/>
      </w:pPr>
      <w:r>
        <w:t xml:space="preserve">It’s an old trick. Always open a window wherever you’re invited. </w:t>
      </w:r>
    </w:p>
    <w:p w14:paraId="540D1B21" w14:textId="77777777" w:rsidR="00856822" w:rsidRDefault="00856822" w:rsidP="00856822">
      <w:pPr>
        <w:pStyle w:val="CharacterName"/>
      </w:pPr>
      <w:r>
        <w:t>Caroline</w:t>
      </w:r>
    </w:p>
    <w:p w14:paraId="15D69ECD" w14:textId="3C00D550" w:rsidR="00856822" w:rsidRDefault="00856822" w:rsidP="00856822">
      <w:pPr>
        <w:pStyle w:val="Dialogue"/>
      </w:pPr>
      <w:r>
        <w:t>Why?</w:t>
      </w:r>
    </w:p>
    <w:p w14:paraId="662FD50C" w14:textId="4794970A" w:rsidR="00856822" w:rsidRDefault="00856822" w:rsidP="00856822">
      <w:pPr>
        <w:pStyle w:val="CharacterName"/>
      </w:pPr>
      <w:r>
        <w:t>Abe</w:t>
      </w:r>
    </w:p>
    <w:p w14:paraId="240B98CA" w14:textId="5F234D2F" w:rsidR="00856822" w:rsidRDefault="00856822" w:rsidP="00856822">
      <w:pPr>
        <w:pStyle w:val="Dialogue"/>
      </w:pPr>
      <w:r>
        <w:t xml:space="preserve">In </w:t>
      </w:r>
      <w:r w:rsidR="006A5A7F">
        <w:t>c</w:t>
      </w:r>
      <w:r>
        <w:t>ase you need to sneak back in later.</w:t>
      </w:r>
    </w:p>
    <w:p w14:paraId="28899519" w14:textId="616BBA11" w:rsidR="006A5A7F" w:rsidRPr="009E6FF4" w:rsidRDefault="006A5A7F" w:rsidP="006A5A7F">
      <w:pPr>
        <w:pStyle w:val="FadeInActionSceneSetting"/>
        <w:rPr>
          <w:b/>
          <w:bCs/>
        </w:rPr>
      </w:pPr>
      <w:r w:rsidRPr="009E6FF4">
        <w:rPr>
          <w:b/>
          <w:bCs/>
        </w:rPr>
        <w:t>Int</w:t>
      </w:r>
      <w:r w:rsidR="009E6FF4" w:rsidRPr="009E6FF4">
        <w:rPr>
          <w:b/>
          <w:bCs/>
        </w:rPr>
        <w:t>.</w:t>
      </w:r>
      <w:r w:rsidRPr="009E6FF4">
        <w:rPr>
          <w:b/>
          <w:bCs/>
        </w:rPr>
        <w:t xml:space="preserve"> Calvin’s house – day</w:t>
      </w:r>
    </w:p>
    <w:p w14:paraId="4129B640" w14:textId="77777777" w:rsidR="006A5A7F" w:rsidRDefault="006A5A7F" w:rsidP="006A5A7F">
      <w:r>
        <w:t>Calvin sits on the couch, Abe and Caroline sit across from him in chairs.</w:t>
      </w:r>
    </w:p>
    <w:p w14:paraId="78418ABD" w14:textId="77777777" w:rsidR="006A5A7F" w:rsidRDefault="006A5A7F" w:rsidP="006A5A7F">
      <w:r>
        <w:t>Calvin doesn’t say anything.</w:t>
      </w:r>
    </w:p>
    <w:p w14:paraId="05747E88" w14:textId="77777777" w:rsidR="006A5A7F" w:rsidRDefault="006A5A7F" w:rsidP="006A5A7F">
      <w:pPr>
        <w:pStyle w:val="CharacterName"/>
      </w:pPr>
      <w:r>
        <w:t>Abe</w:t>
      </w:r>
    </w:p>
    <w:p w14:paraId="6126E346" w14:textId="77777777" w:rsidR="006A5A7F" w:rsidRDefault="006A5A7F" w:rsidP="006A5A7F">
      <w:pPr>
        <w:pStyle w:val="Dialogue"/>
      </w:pPr>
      <w:r>
        <w:t>What’s the matter.</w:t>
      </w:r>
    </w:p>
    <w:p w14:paraId="2BE9D34A" w14:textId="77777777" w:rsidR="006A5A7F" w:rsidRDefault="006A5A7F" w:rsidP="006A5A7F">
      <w:r>
        <w:t>Calvin is still hesitant to talk.</w:t>
      </w:r>
    </w:p>
    <w:p w14:paraId="3725FCB5" w14:textId="77777777" w:rsidR="006A5A7F" w:rsidRDefault="006A5A7F" w:rsidP="006A5A7F">
      <w:pPr>
        <w:pStyle w:val="CharacterName"/>
      </w:pPr>
      <w:r>
        <w:t>Abe (cont.)</w:t>
      </w:r>
    </w:p>
    <w:p w14:paraId="445B9613" w14:textId="475C8BF6" w:rsidR="006A5A7F" w:rsidRDefault="006A5A7F" w:rsidP="006A5A7F">
      <w:pPr>
        <w:pStyle w:val="Dialogue"/>
      </w:pPr>
      <w:r>
        <w:t>Would it be easier if she left the room?</w:t>
      </w:r>
    </w:p>
    <w:p w14:paraId="089928BA" w14:textId="77777777" w:rsidR="006A5A7F" w:rsidRDefault="006A5A7F" w:rsidP="006A5A7F">
      <w:pPr>
        <w:pStyle w:val="CharacterName"/>
      </w:pPr>
      <w:r>
        <w:lastRenderedPageBreak/>
        <w:t>Calvin</w:t>
      </w:r>
    </w:p>
    <w:p w14:paraId="76BC2888" w14:textId="77777777" w:rsidR="006A5A7F" w:rsidRDefault="006A5A7F" w:rsidP="006A5A7F">
      <w:pPr>
        <w:pStyle w:val="Dialogue"/>
      </w:pPr>
      <w:r>
        <w:t>No, it’s okay.</w:t>
      </w:r>
    </w:p>
    <w:p w14:paraId="2B6BD5C1" w14:textId="77777777" w:rsidR="006A5A7F" w:rsidRDefault="006A5A7F" w:rsidP="006A5A7F">
      <w:r>
        <w:t>Calvin sighs</w:t>
      </w:r>
    </w:p>
    <w:p w14:paraId="62F419C3" w14:textId="77777777" w:rsidR="006A5A7F" w:rsidRDefault="006A5A7F" w:rsidP="006A5A7F">
      <w:pPr>
        <w:pStyle w:val="CharacterName"/>
      </w:pPr>
      <w:r>
        <w:t>Calvin (cont.)</w:t>
      </w:r>
    </w:p>
    <w:p w14:paraId="498D4713" w14:textId="77777777" w:rsidR="006A5A7F" w:rsidRDefault="006A5A7F" w:rsidP="006A5A7F">
      <w:pPr>
        <w:pStyle w:val="Dialogue"/>
      </w:pPr>
      <w:r>
        <w:t>Caroline, I know you think Patrick was this perfect boyfriend, but he was a lot more complicated than he allowed you to believe.</w:t>
      </w:r>
    </w:p>
    <w:p w14:paraId="4BEC79B2" w14:textId="77777777" w:rsidR="006A5A7F" w:rsidRDefault="006A5A7F" w:rsidP="006A5A7F">
      <w:pPr>
        <w:pStyle w:val="CharacterName"/>
      </w:pPr>
      <w:r>
        <w:t>Caroline</w:t>
      </w:r>
    </w:p>
    <w:p w14:paraId="4A057AAE" w14:textId="77777777" w:rsidR="006A5A7F" w:rsidRDefault="006A5A7F" w:rsidP="006A5A7F">
      <w:pPr>
        <w:pStyle w:val="Dialogue"/>
      </w:pPr>
      <w:r>
        <w:t>What do you mean?</w:t>
      </w:r>
    </w:p>
    <w:p w14:paraId="4F4036F5" w14:textId="77777777" w:rsidR="006A5A7F" w:rsidRDefault="006A5A7F" w:rsidP="006A5A7F">
      <w:pPr>
        <w:pStyle w:val="CharacterName"/>
      </w:pPr>
      <w:r>
        <w:t>Abe</w:t>
      </w:r>
    </w:p>
    <w:p w14:paraId="6D89355C" w14:textId="77777777" w:rsidR="006A5A7F" w:rsidRDefault="006A5A7F" w:rsidP="006A5A7F">
      <w:pPr>
        <w:pStyle w:val="Dialogue"/>
      </w:pPr>
      <w:r>
        <w:t>Give us an example.</w:t>
      </w:r>
    </w:p>
    <w:p w14:paraId="43D0FAE4" w14:textId="77777777" w:rsidR="006A5A7F" w:rsidRDefault="006A5A7F" w:rsidP="006A5A7F">
      <w:pPr>
        <w:pStyle w:val="CharacterName"/>
      </w:pPr>
      <w:r>
        <w:t>Calvin</w:t>
      </w:r>
    </w:p>
    <w:p w14:paraId="4335C908" w14:textId="77777777" w:rsidR="006A5A7F" w:rsidRDefault="006A5A7F" w:rsidP="006A5A7F">
      <w:pPr>
        <w:pStyle w:val="Dialogue"/>
      </w:pPr>
      <w:r>
        <w:t>He used to collect bottle caps.</w:t>
      </w:r>
    </w:p>
    <w:p w14:paraId="016E0756" w14:textId="77777777" w:rsidR="006A5A7F" w:rsidRDefault="006A5A7F" w:rsidP="006A5A7F">
      <w:pPr>
        <w:pStyle w:val="CharacterName"/>
      </w:pPr>
      <w:r>
        <w:t>Caroline</w:t>
      </w:r>
    </w:p>
    <w:p w14:paraId="751C1008" w14:textId="77777777" w:rsidR="006A5A7F" w:rsidRDefault="006A5A7F" w:rsidP="006A5A7F">
      <w:pPr>
        <w:pStyle w:val="Dialogue"/>
      </w:pPr>
      <w:r>
        <w:t>So?</w:t>
      </w:r>
    </w:p>
    <w:p w14:paraId="50A00009" w14:textId="77777777" w:rsidR="006A5A7F" w:rsidRDefault="006A5A7F" w:rsidP="006A5A7F">
      <w:pPr>
        <w:pStyle w:val="CharacterName"/>
      </w:pPr>
      <w:r>
        <w:t>Calvin</w:t>
      </w:r>
    </w:p>
    <w:p w14:paraId="252E4BB0" w14:textId="77777777" w:rsidR="006A5A7F" w:rsidRDefault="006A5A7F" w:rsidP="006A5A7F">
      <w:pPr>
        <w:pStyle w:val="Dialogue"/>
      </w:pPr>
      <w:r>
        <w:t>He had thousands. It was compulsive.</w:t>
      </w:r>
    </w:p>
    <w:p w14:paraId="7C1A606C" w14:textId="77777777" w:rsidR="006A5A7F" w:rsidRDefault="006A5A7F" w:rsidP="006A5A7F">
      <w:pPr>
        <w:pStyle w:val="CharacterName"/>
      </w:pPr>
      <w:r>
        <w:t>Abe</w:t>
      </w:r>
    </w:p>
    <w:p w14:paraId="1AF20600" w14:textId="77777777" w:rsidR="006A5A7F" w:rsidRDefault="006A5A7F" w:rsidP="006A5A7F">
      <w:pPr>
        <w:pStyle w:val="Dialogue"/>
      </w:pPr>
      <w:r>
        <w:t>Anything else?</w:t>
      </w:r>
    </w:p>
    <w:p w14:paraId="51DCDDBB" w14:textId="77777777" w:rsidR="006A5A7F" w:rsidRDefault="006A5A7F" w:rsidP="006A5A7F">
      <w:pPr>
        <w:pStyle w:val="CharacterName"/>
      </w:pPr>
      <w:r>
        <w:t>Calvin</w:t>
      </w:r>
    </w:p>
    <w:p w14:paraId="21331D76" w14:textId="77777777" w:rsidR="006A5A7F" w:rsidRDefault="006A5A7F" w:rsidP="006A5A7F">
      <w:pPr>
        <w:pStyle w:val="Dialogue"/>
      </w:pPr>
      <w:r>
        <w:t>Yea. He lied… about movies he hadn’t actually seen or books he hadn’t actually read.</w:t>
      </w:r>
    </w:p>
    <w:p w14:paraId="40FDF921" w14:textId="77777777" w:rsidR="006A5A7F" w:rsidRDefault="006A5A7F" w:rsidP="006A5A7F">
      <w:pPr>
        <w:pStyle w:val="CharacterName"/>
      </w:pPr>
      <w:r>
        <w:t>Caroline</w:t>
      </w:r>
    </w:p>
    <w:p w14:paraId="6A4B48D8" w14:textId="77777777" w:rsidR="006A5A7F" w:rsidRDefault="006A5A7F" w:rsidP="006A5A7F">
      <w:pPr>
        <w:pStyle w:val="Dialogue"/>
      </w:pPr>
      <w:r>
        <w:t>Everyone does that.</w:t>
      </w:r>
    </w:p>
    <w:p w14:paraId="653668D9" w14:textId="77777777" w:rsidR="006A5A7F" w:rsidRDefault="006A5A7F" w:rsidP="006A5A7F">
      <w:pPr>
        <w:pStyle w:val="CharacterName"/>
      </w:pPr>
      <w:r>
        <w:t>Calvin</w:t>
      </w:r>
    </w:p>
    <w:p w14:paraId="736139A0" w14:textId="77777777" w:rsidR="006A5A7F" w:rsidRDefault="006A5A7F" w:rsidP="006A5A7F">
      <w:pPr>
        <w:pStyle w:val="Dialogue"/>
      </w:pPr>
      <w:r>
        <w:t>He was very impatient with handicapped people.</w:t>
      </w:r>
    </w:p>
    <w:p w14:paraId="1C6CC2ED" w14:textId="6AB32EAD" w:rsidR="00E923F7" w:rsidRDefault="006A5A7F" w:rsidP="00C33149">
      <w:r>
        <w:t>Abe is fed up with this nonsense.</w:t>
      </w:r>
    </w:p>
    <w:p w14:paraId="58938C55" w14:textId="77777777" w:rsidR="006A5A7F" w:rsidRDefault="006A5A7F" w:rsidP="006A5A7F">
      <w:pPr>
        <w:pStyle w:val="CharacterName"/>
      </w:pPr>
      <w:r>
        <w:lastRenderedPageBreak/>
        <w:t>Abe</w:t>
      </w:r>
    </w:p>
    <w:p w14:paraId="2F7B8035" w14:textId="77777777" w:rsidR="006A5A7F" w:rsidRDefault="006A5A7F" w:rsidP="006A5A7F">
      <w:pPr>
        <w:pStyle w:val="Dialogue"/>
      </w:pPr>
      <w:r>
        <w:t>Was he cheating on her or something?</w:t>
      </w:r>
    </w:p>
    <w:p w14:paraId="2FF2373D" w14:textId="77777777" w:rsidR="006A5A7F" w:rsidRDefault="006A5A7F" w:rsidP="006A5A7F">
      <w:pPr>
        <w:pStyle w:val="CharacterName"/>
      </w:pPr>
      <w:r>
        <w:t>Calvin</w:t>
      </w:r>
    </w:p>
    <w:p w14:paraId="73FC3748" w14:textId="7C4D1734" w:rsidR="0011192D" w:rsidRDefault="0011192D" w:rsidP="000F638B">
      <w:pPr>
        <w:pStyle w:val="Dialogue"/>
      </w:pPr>
      <w:r>
        <w:t>(Defensive)</w:t>
      </w:r>
    </w:p>
    <w:p w14:paraId="7A3DEBA9" w14:textId="77777777" w:rsidR="006A5A7F" w:rsidRDefault="006A5A7F" w:rsidP="006A5A7F">
      <w:pPr>
        <w:pStyle w:val="Dialogue"/>
      </w:pPr>
      <w:r>
        <w:t>Why?</w:t>
      </w:r>
    </w:p>
    <w:p w14:paraId="34869DB1" w14:textId="77777777" w:rsidR="006A5A7F" w:rsidRDefault="006A5A7F" w:rsidP="006A5A7F">
      <w:pPr>
        <w:pStyle w:val="CharacterName"/>
      </w:pPr>
      <w:r>
        <w:t>Abe</w:t>
      </w:r>
    </w:p>
    <w:p w14:paraId="2B5C6D56" w14:textId="77777777" w:rsidR="006A5A7F" w:rsidRDefault="006A5A7F" w:rsidP="006A5A7F">
      <w:pPr>
        <w:pStyle w:val="Dialogue"/>
      </w:pPr>
      <w:r>
        <w:t>You seem pretty determined to shit on his grave.</w:t>
      </w:r>
    </w:p>
    <w:p w14:paraId="13DB5483" w14:textId="4550EC43" w:rsidR="006A5A7F" w:rsidRDefault="006A5A7F" w:rsidP="006A5A7F">
      <w:r>
        <w:t>Calvin sighs again</w:t>
      </w:r>
      <w:r w:rsidR="00452C9A">
        <w:t>.</w:t>
      </w:r>
    </w:p>
    <w:p w14:paraId="6045D804" w14:textId="77777777" w:rsidR="006A5A7F" w:rsidRDefault="006A5A7F" w:rsidP="006A5A7F">
      <w:pPr>
        <w:pStyle w:val="CharacterName"/>
      </w:pPr>
      <w:r>
        <w:t>Calvin</w:t>
      </w:r>
    </w:p>
    <w:p w14:paraId="727CF4A8" w14:textId="77777777" w:rsidR="006A5A7F" w:rsidRDefault="006A5A7F" w:rsidP="006A5A7F">
      <w:pPr>
        <w:pStyle w:val="Dialogue"/>
      </w:pPr>
      <w:r>
        <w:t>I’m sorry Caroline. You shouldn’t have found out this way.</w:t>
      </w:r>
    </w:p>
    <w:p w14:paraId="3EC2BDC1" w14:textId="77777777" w:rsidR="006A5A7F" w:rsidRDefault="006A5A7F" w:rsidP="006A5A7F">
      <w:pPr>
        <w:pStyle w:val="CharacterName"/>
      </w:pPr>
      <w:r>
        <w:t>Caroline</w:t>
      </w:r>
    </w:p>
    <w:p w14:paraId="4FF65E2B" w14:textId="77777777" w:rsidR="006A5A7F" w:rsidRDefault="006A5A7F" w:rsidP="006A5A7F">
      <w:pPr>
        <w:pStyle w:val="Dialogue"/>
      </w:pPr>
      <w:r>
        <w:t>What are you talking about?</w:t>
      </w:r>
    </w:p>
    <w:p w14:paraId="39877548" w14:textId="77777777" w:rsidR="006A5A7F" w:rsidRDefault="006A5A7F" w:rsidP="006A5A7F">
      <w:pPr>
        <w:pStyle w:val="CharacterName"/>
      </w:pPr>
      <w:r>
        <w:t>Calvin</w:t>
      </w:r>
    </w:p>
    <w:p w14:paraId="1CAB26F2" w14:textId="77777777" w:rsidR="006A5A7F" w:rsidRDefault="006A5A7F" w:rsidP="006A5A7F">
      <w:pPr>
        <w:pStyle w:val="Dialogue"/>
      </w:pPr>
      <w:r>
        <w:t>He had a concubine.</w:t>
      </w:r>
    </w:p>
    <w:p w14:paraId="6D01D8F2" w14:textId="77777777" w:rsidR="006A5A7F" w:rsidRDefault="006A5A7F" w:rsidP="006A5A7F">
      <w:pPr>
        <w:pStyle w:val="CharacterName"/>
      </w:pPr>
      <w:r>
        <w:t>Caroline</w:t>
      </w:r>
    </w:p>
    <w:p w14:paraId="7AEC9D3E" w14:textId="77777777" w:rsidR="006A5A7F" w:rsidRDefault="006A5A7F" w:rsidP="006A5A7F">
      <w:pPr>
        <w:pStyle w:val="Dialogue"/>
      </w:pPr>
      <w:r>
        <w:t>What’s that?</w:t>
      </w:r>
    </w:p>
    <w:p w14:paraId="625951ED" w14:textId="77777777" w:rsidR="006A5A7F" w:rsidRDefault="006A5A7F" w:rsidP="006A5A7F">
      <w:pPr>
        <w:pStyle w:val="CharacterName"/>
      </w:pPr>
      <w:r>
        <w:t>Calvin</w:t>
      </w:r>
    </w:p>
    <w:p w14:paraId="17A8DB6C" w14:textId="77777777" w:rsidR="006A5A7F" w:rsidRDefault="006A5A7F" w:rsidP="006A5A7F">
      <w:pPr>
        <w:pStyle w:val="Dialogue"/>
      </w:pPr>
      <w:r>
        <w:t>Sort of like a second girlfriend.</w:t>
      </w:r>
    </w:p>
    <w:p w14:paraId="43F68E68" w14:textId="77777777" w:rsidR="006A5A7F" w:rsidRDefault="006A5A7F" w:rsidP="006A5A7F">
      <w:pPr>
        <w:pStyle w:val="CharacterName"/>
      </w:pPr>
      <w:r>
        <w:t>Caroline</w:t>
      </w:r>
    </w:p>
    <w:p w14:paraId="64C21341" w14:textId="77777777" w:rsidR="006A5A7F" w:rsidRDefault="006A5A7F" w:rsidP="006A5A7F">
      <w:pPr>
        <w:pStyle w:val="Dialogue"/>
      </w:pPr>
      <w:r>
        <w:t>Who?</w:t>
      </w:r>
    </w:p>
    <w:p w14:paraId="04699EE6" w14:textId="77777777" w:rsidR="006A5A7F" w:rsidRDefault="006A5A7F" w:rsidP="006A5A7F">
      <w:pPr>
        <w:pStyle w:val="CharacterName"/>
      </w:pPr>
      <w:r>
        <w:t>Calvin</w:t>
      </w:r>
    </w:p>
    <w:p w14:paraId="6301A1D0" w14:textId="77777777" w:rsidR="006A5A7F" w:rsidRDefault="006A5A7F" w:rsidP="006A5A7F">
      <w:pPr>
        <w:pStyle w:val="Dialogue"/>
      </w:pPr>
      <w:r>
        <w:t>I don’t know, but she sounded kind of wild.</w:t>
      </w:r>
    </w:p>
    <w:p w14:paraId="50A9949C" w14:textId="77777777" w:rsidR="006A5A7F" w:rsidRDefault="006A5A7F" w:rsidP="006A5A7F">
      <w:pPr>
        <w:pStyle w:val="CharacterName"/>
      </w:pPr>
      <w:r>
        <w:t>Abe</w:t>
      </w:r>
    </w:p>
    <w:p w14:paraId="14B6FBAB" w14:textId="77777777" w:rsidR="006A5A7F" w:rsidRDefault="006A5A7F" w:rsidP="006A5A7F">
      <w:pPr>
        <w:pStyle w:val="Dialogue"/>
      </w:pPr>
      <w:r>
        <w:t>What the hell does that mean?</w:t>
      </w:r>
    </w:p>
    <w:p w14:paraId="04527FC1" w14:textId="77777777" w:rsidR="0011192D" w:rsidRDefault="0011192D" w:rsidP="0011192D">
      <w:pPr>
        <w:pStyle w:val="MORE"/>
      </w:pPr>
      <w:r>
        <w:t>[cont.]</w:t>
      </w:r>
    </w:p>
    <w:p w14:paraId="31964CDC" w14:textId="77777777" w:rsidR="0011192D" w:rsidRDefault="0011192D" w:rsidP="0011192D">
      <w:pPr>
        <w:pStyle w:val="MORE"/>
      </w:pPr>
    </w:p>
    <w:p w14:paraId="4AE17E2D" w14:textId="6BFBAFDB" w:rsidR="006A5A7F" w:rsidRDefault="006A5A7F" w:rsidP="0011192D">
      <w:pPr>
        <w:pStyle w:val="CharacterName"/>
      </w:pPr>
      <w:r>
        <w:lastRenderedPageBreak/>
        <w:t>Calvin</w:t>
      </w:r>
    </w:p>
    <w:p w14:paraId="47B260E2" w14:textId="77777777" w:rsidR="006A5A7F" w:rsidRDefault="006A5A7F" w:rsidP="006A5A7F">
      <w:pPr>
        <w:pStyle w:val="Dialogue"/>
      </w:pPr>
      <w:r>
        <w:t>He would brag about the stuff she did.</w:t>
      </w:r>
    </w:p>
    <w:p w14:paraId="213BA475" w14:textId="77777777" w:rsidR="006A5A7F" w:rsidRDefault="006A5A7F" w:rsidP="006A5A7F">
      <w:pPr>
        <w:pStyle w:val="CharacterName"/>
      </w:pPr>
      <w:r>
        <w:t>Abe</w:t>
      </w:r>
    </w:p>
    <w:p w14:paraId="0820D4A1" w14:textId="77777777" w:rsidR="006A5A7F" w:rsidRDefault="006A5A7F" w:rsidP="006A5A7F">
      <w:pPr>
        <w:pStyle w:val="Dialogue"/>
      </w:pPr>
      <w:r>
        <w:t>Such as?</w:t>
      </w:r>
    </w:p>
    <w:p w14:paraId="6E89D9D6" w14:textId="77777777" w:rsidR="006A5A7F" w:rsidRDefault="006A5A7F" w:rsidP="006A5A7F">
      <w:r>
        <w:t>Calvin gestures to Abe to lean in so he can whisper it to him without Caroline hearing.</w:t>
      </w:r>
    </w:p>
    <w:p w14:paraId="3976CD2B" w14:textId="77777777" w:rsidR="006A5A7F" w:rsidRDefault="006A5A7F" w:rsidP="006A5A7F">
      <w:pPr>
        <w:pStyle w:val="CharacterName"/>
      </w:pPr>
      <w:r>
        <w:t>Calvin</w:t>
      </w:r>
    </w:p>
    <w:p w14:paraId="1DA9D027" w14:textId="77777777" w:rsidR="006A5A7F" w:rsidRDefault="006A5A7F" w:rsidP="006A5A7F">
      <w:pPr>
        <w:pStyle w:val="Dialogue"/>
      </w:pPr>
      <w:r>
        <w:t>(whispering)</w:t>
      </w:r>
    </w:p>
    <w:p w14:paraId="16A3205E" w14:textId="77777777" w:rsidR="006A5A7F" w:rsidRDefault="006A5A7F" w:rsidP="006A5A7F">
      <w:pPr>
        <w:pStyle w:val="Dialogue"/>
      </w:pPr>
      <w:r>
        <w:t>Uh, put her hands on his penis.</w:t>
      </w:r>
    </w:p>
    <w:p w14:paraId="0B1D7278" w14:textId="77777777" w:rsidR="006A5A7F" w:rsidRDefault="006A5A7F" w:rsidP="006A5A7F">
      <w:pPr>
        <w:pStyle w:val="CharacterName"/>
      </w:pPr>
      <w:r>
        <w:t>Abe</w:t>
      </w:r>
    </w:p>
    <w:p w14:paraId="03BD218A" w14:textId="77777777" w:rsidR="006A5A7F" w:rsidRDefault="006A5A7F" w:rsidP="006A5A7F">
      <w:pPr>
        <w:pStyle w:val="Dialogue"/>
      </w:pPr>
      <w:r>
        <w:t>That’s not so bad. What else?</w:t>
      </w:r>
    </w:p>
    <w:p w14:paraId="09BC6A9A" w14:textId="77777777" w:rsidR="006A5A7F" w:rsidRDefault="006A5A7F" w:rsidP="006A5A7F">
      <w:pPr>
        <w:pStyle w:val="CharacterName"/>
      </w:pPr>
      <w:r>
        <w:t>Calvin</w:t>
      </w:r>
    </w:p>
    <w:p w14:paraId="1C5243A7" w14:textId="77777777" w:rsidR="006A5A7F" w:rsidRDefault="006A5A7F" w:rsidP="006A5A7F">
      <w:pPr>
        <w:pStyle w:val="Dialogue"/>
      </w:pPr>
      <w:r>
        <w:t>(whispering)</w:t>
      </w:r>
    </w:p>
    <w:p w14:paraId="1AFA2FDE" w14:textId="77777777" w:rsidR="006A5A7F" w:rsidRDefault="006A5A7F" w:rsidP="006A5A7F">
      <w:pPr>
        <w:pStyle w:val="Dialogue"/>
      </w:pPr>
      <w:r>
        <w:t>Put his penis in her mouth.</w:t>
      </w:r>
    </w:p>
    <w:p w14:paraId="0B0B1518" w14:textId="77777777" w:rsidR="006A5A7F" w:rsidRDefault="006A5A7F" w:rsidP="006A5A7F">
      <w:r>
        <w:t>Abe leans away.</w:t>
      </w:r>
    </w:p>
    <w:p w14:paraId="4334EB19" w14:textId="77777777" w:rsidR="006A5A7F" w:rsidRDefault="006A5A7F" w:rsidP="006A5A7F">
      <w:pPr>
        <w:pStyle w:val="CharacterName"/>
      </w:pPr>
      <w:r>
        <w:t>Abe</w:t>
      </w:r>
    </w:p>
    <w:p w14:paraId="602BEC75" w14:textId="77777777" w:rsidR="006A5A7F" w:rsidRDefault="006A5A7F" w:rsidP="006A5A7F">
      <w:pPr>
        <w:pStyle w:val="Dialogue"/>
      </w:pPr>
      <w:r>
        <w:t>You know there are euphemisms for these things.</w:t>
      </w:r>
    </w:p>
    <w:p w14:paraId="101B1E32" w14:textId="77777777" w:rsidR="006A5A7F" w:rsidRDefault="006A5A7F" w:rsidP="006A5A7F">
      <w:pPr>
        <w:pStyle w:val="CharacterName"/>
      </w:pPr>
      <w:r>
        <w:t>Calvin</w:t>
      </w:r>
    </w:p>
    <w:p w14:paraId="7B6227E5" w14:textId="77777777" w:rsidR="006A5A7F" w:rsidRDefault="006A5A7F" w:rsidP="006A5A7F">
      <w:pPr>
        <w:pStyle w:val="Dialogue"/>
      </w:pPr>
      <w:r>
        <w:t xml:space="preserve">Yea but I didn’t </w:t>
      </w:r>
      <w:proofErr w:type="spellStart"/>
      <w:r>
        <w:t>wanna</w:t>
      </w:r>
      <w:proofErr w:type="spellEnd"/>
      <w:r>
        <w:t xml:space="preserve"> sound vulgar.</w:t>
      </w:r>
    </w:p>
    <w:p w14:paraId="7FA1842F" w14:textId="77777777" w:rsidR="006A5A7F" w:rsidRDefault="006A5A7F" w:rsidP="006A5A7F">
      <w:pPr>
        <w:pStyle w:val="CharacterName"/>
      </w:pPr>
      <w:r>
        <w:t>Abe</w:t>
      </w:r>
    </w:p>
    <w:p w14:paraId="7258F2FC" w14:textId="77777777" w:rsidR="006A5A7F" w:rsidRDefault="006A5A7F" w:rsidP="006A5A7F">
      <w:pPr>
        <w:pStyle w:val="Dialogue"/>
      </w:pPr>
      <w:r>
        <w:t>How do you know he wasn’t making it up?</w:t>
      </w:r>
    </w:p>
    <w:p w14:paraId="596EADBF" w14:textId="77777777" w:rsidR="006A5A7F" w:rsidRDefault="006A5A7F" w:rsidP="006A5A7F">
      <w:pPr>
        <w:pStyle w:val="CharacterName"/>
      </w:pPr>
      <w:r>
        <w:t>Calvin</w:t>
      </w:r>
    </w:p>
    <w:p w14:paraId="060C7080" w14:textId="77777777" w:rsidR="006A5A7F" w:rsidRDefault="006A5A7F" w:rsidP="006A5A7F">
      <w:pPr>
        <w:pStyle w:val="Dialogue"/>
      </w:pPr>
      <w:r>
        <w:t>He had a picture hidden in his locker.</w:t>
      </w:r>
    </w:p>
    <w:p w14:paraId="2644987F" w14:textId="77777777" w:rsidR="006A5A7F" w:rsidRDefault="006A5A7F" w:rsidP="006A5A7F">
      <w:pPr>
        <w:pStyle w:val="CharacterName"/>
      </w:pPr>
      <w:r>
        <w:t>Abe</w:t>
      </w:r>
    </w:p>
    <w:p w14:paraId="309B0A3E" w14:textId="77777777" w:rsidR="006A5A7F" w:rsidRDefault="006A5A7F" w:rsidP="006A5A7F">
      <w:pPr>
        <w:pStyle w:val="Dialogue"/>
      </w:pPr>
      <w:r>
        <w:t>But you didn’t recognize her?</w:t>
      </w:r>
    </w:p>
    <w:p w14:paraId="46E4B8A7" w14:textId="77777777" w:rsidR="006A5A7F" w:rsidRDefault="006A5A7F" w:rsidP="006A5A7F">
      <w:pPr>
        <w:pStyle w:val="CharacterName"/>
      </w:pPr>
      <w:r>
        <w:lastRenderedPageBreak/>
        <w:t>Calvin</w:t>
      </w:r>
    </w:p>
    <w:p w14:paraId="4F8CA71F" w14:textId="77777777" w:rsidR="006A5A7F" w:rsidRDefault="006A5A7F" w:rsidP="006A5A7F">
      <w:pPr>
        <w:pStyle w:val="Dialogue"/>
      </w:pPr>
      <w:r>
        <w:t>She was wearing a tiger mask. That’s… all she was wearing.</w:t>
      </w:r>
    </w:p>
    <w:p w14:paraId="61F442E6" w14:textId="77777777" w:rsidR="006A5A7F" w:rsidRDefault="006A5A7F" w:rsidP="006A5A7F">
      <w:pPr>
        <w:pStyle w:val="CharacterName"/>
      </w:pPr>
      <w:r>
        <w:t>Caroline</w:t>
      </w:r>
    </w:p>
    <w:p w14:paraId="72B76E4F" w14:textId="77777777" w:rsidR="006A5A7F" w:rsidRDefault="006A5A7F" w:rsidP="006A5A7F">
      <w:pPr>
        <w:pStyle w:val="Dialogue"/>
      </w:pPr>
      <w:r>
        <w:t>I don’t believe you.</w:t>
      </w:r>
    </w:p>
    <w:p w14:paraId="020FB71A" w14:textId="77777777" w:rsidR="006A5A7F" w:rsidRDefault="006A5A7F" w:rsidP="006A5A7F">
      <w:pPr>
        <w:pStyle w:val="CharacterName"/>
      </w:pPr>
      <w:r>
        <w:t>Calvin</w:t>
      </w:r>
    </w:p>
    <w:p w14:paraId="2FF0113A" w14:textId="77777777" w:rsidR="006A5A7F" w:rsidRDefault="006A5A7F" w:rsidP="006A5A7F">
      <w:pPr>
        <w:pStyle w:val="Dialogue"/>
      </w:pPr>
      <w:r>
        <w:t xml:space="preserve">I’m sorry, Caroline. I wouldn’t say it if I wasn’t sure. </w:t>
      </w:r>
    </w:p>
    <w:p w14:paraId="27D19B11" w14:textId="77777777" w:rsidR="006A5A7F" w:rsidRDefault="006A5A7F" w:rsidP="006A5A7F">
      <w:pPr>
        <w:pStyle w:val="Transition"/>
      </w:pPr>
      <w:r>
        <w:t>Cut to:</w:t>
      </w:r>
    </w:p>
    <w:p w14:paraId="2F36A01C" w14:textId="0671044C" w:rsidR="006A5A7F" w:rsidRPr="009E6FF4" w:rsidRDefault="006A5A7F" w:rsidP="006A5A7F">
      <w:pPr>
        <w:pStyle w:val="FadeInActionSceneSetting"/>
        <w:rPr>
          <w:b/>
          <w:bCs/>
        </w:rPr>
      </w:pPr>
      <w:r w:rsidRPr="009E6FF4">
        <w:rPr>
          <w:b/>
          <w:bCs/>
        </w:rPr>
        <w:t>Int</w:t>
      </w:r>
      <w:r w:rsidR="009E6FF4" w:rsidRPr="009E6FF4">
        <w:rPr>
          <w:b/>
          <w:bCs/>
        </w:rPr>
        <w:t>.</w:t>
      </w:r>
      <w:r w:rsidRPr="009E6FF4">
        <w:rPr>
          <w:b/>
          <w:bCs/>
        </w:rPr>
        <w:t xml:space="preserve"> Oak’s diner – night</w:t>
      </w:r>
    </w:p>
    <w:p w14:paraId="5DA93035" w14:textId="5B68D534" w:rsidR="006A5A7F" w:rsidRDefault="006A5A7F" w:rsidP="006A5A7F">
      <w:r>
        <w:t>Abe picks up his sandwich.</w:t>
      </w:r>
    </w:p>
    <w:p w14:paraId="3EAB3985" w14:textId="77777777" w:rsidR="006A5A7F" w:rsidRDefault="006A5A7F" w:rsidP="006A5A7F">
      <w:pPr>
        <w:pStyle w:val="CharacterName"/>
      </w:pPr>
      <w:r>
        <w:t>Abe</w:t>
      </w:r>
    </w:p>
    <w:p w14:paraId="49CA7C1B" w14:textId="77777777" w:rsidR="006A5A7F" w:rsidRDefault="006A5A7F" w:rsidP="006A5A7F">
      <w:pPr>
        <w:pStyle w:val="Dialogue"/>
      </w:pPr>
      <w:r>
        <w:t>God, those cupcakes were killing me.</w:t>
      </w:r>
    </w:p>
    <w:p w14:paraId="7807FB03" w14:textId="77777777" w:rsidR="006A5A7F" w:rsidRDefault="006A5A7F" w:rsidP="006A5A7F">
      <w:r>
        <w:t>He takes a bite.</w:t>
      </w:r>
    </w:p>
    <w:p w14:paraId="65358ECF" w14:textId="77777777" w:rsidR="006A5A7F" w:rsidRDefault="006A5A7F" w:rsidP="006A5A7F">
      <w:r>
        <w:t>Caroline looks off into space.</w:t>
      </w:r>
    </w:p>
    <w:p w14:paraId="52B48A9E" w14:textId="77777777" w:rsidR="006A5A7F" w:rsidRDefault="006A5A7F" w:rsidP="006A5A7F">
      <w:r>
        <w:t>Abe notices.</w:t>
      </w:r>
    </w:p>
    <w:p w14:paraId="7336AD0E" w14:textId="77777777" w:rsidR="006A5A7F" w:rsidRDefault="006A5A7F" w:rsidP="006A5A7F">
      <w:pPr>
        <w:pStyle w:val="CharacterName"/>
      </w:pPr>
      <w:r>
        <w:t>Abe</w:t>
      </w:r>
    </w:p>
    <w:p w14:paraId="1399F43D" w14:textId="77777777" w:rsidR="006A5A7F" w:rsidRDefault="006A5A7F" w:rsidP="006A5A7F">
      <w:pPr>
        <w:pStyle w:val="Dialogue"/>
      </w:pPr>
      <w:r>
        <w:t>So, how long were you together.</w:t>
      </w:r>
    </w:p>
    <w:p w14:paraId="143B8F45" w14:textId="77777777" w:rsidR="006A5A7F" w:rsidRDefault="006A5A7F" w:rsidP="006A5A7F">
      <w:pPr>
        <w:pStyle w:val="CharacterName"/>
      </w:pPr>
      <w:r>
        <w:t>Caroline</w:t>
      </w:r>
    </w:p>
    <w:p w14:paraId="4BF40C01" w14:textId="77777777" w:rsidR="006A5A7F" w:rsidRDefault="006A5A7F" w:rsidP="006A5A7F">
      <w:pPr>
        <w:pStyle w:val="Dialogue"/>
      </w:pPr>
      <w:r>
        <w:t>Three months. But that’s high school time.</w:t>
      </w:r>
    </w:p>
    <w:p w14:paraId="6C7D5635" w14:textId="77777777" w:rsidR="006A5A7F" w:rsidRDefault="006A5A7F" w:rsidP="006A5A7F">
      <w:pPr>
        <w:pStyle w:val="CharacterName"/>
      </w:pPr>
      <w:r>
        <w:t>Abe</w:t>
      </w:r>
    </w:p>
    <w:p w14:paraId="1F6112E9" w14:textId="77777777" w:rsidR="006A5A7F" w:rsidRDefault="006A5A7F" w:rsidP="006A5A7F">
      <w:pPr>
        <w:pStyle w:val="Dialogue"/>
      </w:pPr>
      <w:r>
        <w:t>So like six?</w:t>
      </w:r>
    </w:p>
    <w:p w14:paraId="6A1F3E99" w14:textId="77777777" w:rsidR="006A5A7F" w:rsidRDefault="006A5A7F" w:rsidP="006A5A7F">
      <w:pPr>
        <w:pStyle w:val="CharacterName"/>
      </w:pPr>
      <w:r>
        <w:t>Caroline</w:t>
      </w:r>
    </w:p>
    <w:p w14:paraId="4BB15823" w14:textId="77777777" w:rsidR="006A5A7F" w:rsidRDefault="006A5A7F" w:rsidP="006A5A7F">
      <w:pPr>
        <w:pStyle w:val="Dialogue"/>
      </w:pPr>
      <w:r>
        <w:t>I don’t know I-I thought he was different from the others.</w:t>
      </w:r>
    </w:p>
    <w:p w14:paraId="6D8F0769" w14:textId="77777777" w:rsidR="006A5A7F" w:rsidRDefault="006A5A7F" w:rsidP="006A5A7F">
      <w:pPr>
        <w:pStyle w:val="CharacterName"/>
      </w:pPr>
      <w:r>
        <w:t>Abe</w:t>
      </w:r>
    </w:p>
    <w:p w14:paraId="231C390A" w14:textId="77777777" w:rsidR="006A5A7F" w:rsidRDefault="006A5A7F" w:rsidP="006A5A7F">
      <w:pPr>
        <w:pStyle w:val="Dialogue"/>
      </w:pPr>
      <w:r>
        <w:t>Because he was a geek?</w:t>
      </w:r>
    </w:p>
    <w:p w14:paraId="00CB1F88" w14:textId="6FD33A42" w:rsidR="00C20BB2" w:rsidRDefault="00C20BB2" w:rsidP="00C20BB2">
      <w:pPr>
        <w:pStyle w:val="MORE"/>
      </w:pPr>
      <w:r>
        <w:t>[cont.]</w:t>
      </w:r>
    </w:p>
    <w:p w14:paraId="0CC4EBB5" w14:textId="77777777" w:rsidR="006A5A7F" w:rsidRDefault="006A5A7F" w:rsidP="006A5A7F">
      <w:pPr>
        <w:pStyle w:val="CharacterName"/>
      </w:pPr>
      <w:r>
        <w:lastRenderedPageBreak/>
        <w:t>Caroline</w:t>
      </w:r>
    </w:p>
    <w:p w14:paraId="799345A2" w14:textId="77777777" w:rsidR="006A5A7F" w:rsidRDefault="006A5A7F" w:rsidP="006A5A7F">
      <w:pPr>
        <w:pStyle w:val="Dialogue"/>
      </w:pPr>
      <w:r>
        <w:t xml:space="preserve">He was cultured. I kept </w:t>
      </w:r>
      <w:proofErr w:type="gramStart"/>
      <w:r>
        <w:t>finding</w:t>
      </w:r>
      <w:proofErr w:type="gramEnd"/>
      <w:r>
        <w:t xml:space="preserve"> these origami roses in my locker. On days where I had a test or something.</w:t>
      </w:r>
    </w:p>
    <w:p w14:paraId="21E3519D" w14:textId="77777777" w:rsidR="006A5A7F" w:rsidRDefault="006A5A7F" w:rsidP="006A5A7F">
      <w:pPr>
        <w:pStyle w:val="CharacterName"/>
      </w:pPr>
      <w:r>
        <w:t>Abe</w:t>
      </w:r>
    </w:p>
    <w:p w14:paraId="28BEADF5" w14:textId="77777777" w:rsidR="006A5A7F" w:rsidRDefault="006A5A7F" w:rsidP="006A5A7F">
      <w:pPr>
        <w:pStyle w:val="Dialogue"/>
      </w:pPr>
      <w:r>
        <w:t>How’d you know they were from him?</w:t>
      </w:r>
    </w:p>
    <w:p w14:paraId="36245324" w14:textId="77777777" w:rsidR="006A5A7F" w:rsidRDefault="006A5A7F" w:rsidP="006A5A7F">
      <w:pPr>
        <w:pStyle w:val="CharacterName"/>
      </w:pPr>
      <w:r>
        <w:t>Caroline</w:t>
      </w:r>
    </w:p>
    <w:p w14:paraId="2A965C54" w14:textId="77777777" w:rsidR="006A5A7F" w:rsidRDefault="006A5A7F" w:rsidP="006A5A7F">
      <w:pPr>
        <w:pStyle w:val="Dialogue"/>
      </w:pPr>
      <w:r>
        <w:t>He was the only Asian in our school.</w:t>
      </w:r>
    </w:p>
    <w:p w14:paraId="6560CA98" w14:textId="77777777" w:rsidR="006A5A7F" w:rsidRDefault="006A5A7F" w:rsidP="006A5A7F">
      <w:r>
        <w:t>Abe thinks about that for a second.</w:t>
      </w:r>
    </w:p>
    <w:p w14:paraId="4D491F61" w14:textId="77777777" w:rsidR="006A5A7F" w:rsidRDefault="006A5A7F" w:rsidP="006A5A7F">
      <w:pPr>
        <w:pStyle w:val="CharacterName"/>
      </w:pPr>
      <w:r>
        <w:t>Abe</w:t>
      </w:r>
    </w:p>
    <w:p w14:paraId="0945B73D" w14:textId="77777777" w:rsidR="006A5A7F" w:rsidRDefault="006A5A7F" w:rsidP="006A5A7F">
      <w:pPr>
        <w:pStyle w:val="Dialogue"/>
      </w:pPr>
      <w:r>
        <w:t>I remember when girls still went for the star quarterback.</w:t>
      </w:r>
    </w:p>
    <w:p w14:paraId="52936152" w14:textId="77777777" w:rsidR="006A5A7F" w:rsidRDefault="006A5A7F" w:rsidP="006A5A7F">
      <w:pPr>
        <w:pStyle w:val="CharacterName"/>
      </w:pPr>
      <w:r>
        <w:t>Caroline</w:t>
      </w:r>
    </w:p>
    <w:p w14:paraId="7B096F89" w14:textId="77777777" w:rsidR="006A5A7F" w:rsidRDefault="006A5A7F" w:rsidP="006A5A7F">
      <w:pPr>
        <w:pStyle w:val="Dialogue"/>
      </w:pPr>
      <w:r>
        <w:t>Nobody cares about football.</w:t>
      </w:r>
    </w:p>
    <w:p w14:paraId="3408D86D" w14:textId="77777777" w:rsidR="006A5A7F" w:rsidRDefault="006A5A7F" w:rsidP="006A5A7F">
      <w:pPr>
        <w:pStyle w:val="CharacterName"/>
      </w:pPr>
      <w:r>
        <w:t>Abe</w:t>
      </w:r>
    </w:p>
    <w:p w14:paraId="5263989A" w14:textId="77777777" w:rsidR="006A5A7F" w:rsidRDefault="006A5A7F" w:rsidP="006A5A7F">
      <w:pPr>
        <w:pStyle w:val="Dialogue"/>
      </w:pPr>
      <w:r>
        <w:t>God, this town got cynical.</w:t>
      </w:r>
    </w:p>
    <w:p w14:paraId="51E21EF7" w14:textId="77777777" w:rsidR="006A5A7F" w:rsidRDefault="006A5A7F" w:rsidP="006A5A7F">
      <w:pPr>
        <w:pStyle w:val="CharacterName"/>
      </w:pPr>
      <w:r>
        <w:t>Caroline</w:t>
      </w:r>
    </w:p>
    <w:p w14:paraId="6ACACD75" w14:textId="77777777" w:rsidR="006A5A7F" w:rsidRDefault="006A5A7F" w:rsidP="006A5A7F">
      <w:pPr>
        <w:pStyle w:val="Dialogue"/>
      </w:pPr>
      <w:r>
        <w:t>Did it?</w:t>
      </w:r>
    </w:p>
    <w:p w14:paraId="0138F8A5" w14:textId="77777777" w:rsidR="006A5A7F" w:rsidRDefault="006A5A7F" w:rsidP="006A5A7F">
      <w:pPr>
        <w:pStyle w:val="CharacterName"/>
      </w:pPr>
      <w:r>
        <w:t>Abe</w:t>
      </w:r>
    </w:p>
    <w:p w14:paraId="01A77E3A" w14:textId="77777777" w:rsidR="006A5A7F" w:rsidRDefault="006A5A7F" w:rsidP="006A5A7F">
      <w:pPr>
        <w:pStyle w:val="Dialogue"/>
      </w:pPr>
      <w:r>
        <w:t>Look at this place.</w:t>
      </w:r>
    </w:p>
    <w:p w14:paraId="11A237F6" w14:textId="77777777" w:rsidR="006A5A7F" w:rsidRDefault="006A5A7F" w:rsidP="006A5A7F">
      <w:r>
        <w:t>The camera pans around the crowded but dead diner.</w:t>
      </w:r>
    </w:p>
    <w:p w14:paraId="1749A2E2" w14:textId="77777777" w:rsidR="006A5A7F" w:rsidRDefault="006A5A7F" w:rsidP="006A5A7F">
      <w:pPr>
        <w:pStyle w:val="CharacterName"/>
      </w:pPr>
      <w:r>
        <w:t>Abe</w:t>
      </w:r>
    </w:p>
    <w:p w14:paraId="7EFA805E" w14:textId="77777777" w:rsidR="006A5A7F" w:rsidRDefault="006A5A7F" w:rsidP="006A5A7F">
      <w:pPr>
        <w:pStyle w:val="Dialogue"/>
      </w:pPr>
      <w:r>
        <w:t>On Saturday night, this was the center of the universe. They used to serve breakfast for dinner and dinner for breakfast.</w:t>
      </w:r>
    </w:p>
    <w:p w14:paraId="6B1B8A8C" w14:textId="77777777" w:rsidR="006A5A7F" w:rsidRDefault="006A5A7F" w:rsidP="006A5A7F">
      <w:pPr>
        <w:pStyle w:val="CharacterName"/>
      </w:pPr>
      <w:r>
        <w:t>Caroline</w:t>
      </w:r>
    </w:p>
    <w:p w14:paraId="1A9F10C7" w14:textId="77777777" w:rsidR="006A5A7F" w:rsidRDefault="006A5A7F" w:rsidP="006A5A7F">
      <w:pPr>
        <w:pStyle w:val="Dialogue"/>
      </w:pPr>
      <w:r>
        <w:t>Why?</w:t>
      </w:r>
    </w:p>
    <w:p w14:paraId="1A066F34" w14:textId="5E493346" w:rsidR="00CA4996" w:rsidRDefault="00CA4996" w:rsidP="00CA4996">
      <w:pPr>
        <w:pStyle w:val="MORE"/>
      </w:pPr>
      <w:r>
        <w:t>[cont.]</w:t>
      </w:r>
    </w:p>
    <w:p w14:paraId="635355C4" w14:textId="77777777" w:rsidR="006A5A7F" w:rsidRDefault="006A5A7F" w:rsidP="006A5A7F">
      <w:pPr>
        <w:pStyle w:val="CharacterName"/>
      </w:pPr>
      <w:r>
        <w:lastRenderedPageBreak/>
        <w:t>Abe</w:t>
      </w:r>
    </w:p>
    <w:p w14:paraId="0F0E383E" w14:textId="77777777" w:rsidR="006A5A7F" w:rsidRDefault="006A5A7F" w:rsidP="006A5A7F">
      <w:pPr>
        <w:pStyle w:val="Dialogue"/>
      </w:pPr>
      <w:r>
        <w:t xml:space="preserve">To be funny. </w:t>
      </w:r>
    </w:p>
    <w:p w14:paraId="2F90558D" w14:textId="77777777" w:rsidR="006A5A7F" w:rsidRDefault="006A5A7F" w:rsidP="006A5A7F">
      <w:r>
        <w:t>Beat, Caroline is tearing up.</w:t>
      </w:r>
    </w:p>
    <w:p w14:paraId="4F2ED072" w14:textId="77777777" w:rsidR="006A5A7F" w:rsidRDefault="006A5A7F" w:rsidP="006A5A7F">
      <w:pPr>
        <w:pStyle w:val="CharacterName"/>
      </w:pPr>
      <w:r>
        <w:t>Abe</w:t>
      </w:r>
    </w:p>
    <w:p w14:paraId="51FF9787" w14:textId="77777777" w:rsidR="006A5A7F" w:rsidRDefault="006A5A7F" w:rsidP="006A5A7F">
      <w:pPr>
        <w:pStyle w:val="Dialogue"/>
      </w:pPr>
      <w:r>
        <w:t>Are you sure you want to continue?</w:t>
      </w:r>
    </w:p>
    <w:p w14:paraId="55650862" w14:textId="77777777" w:rsidR="006A5A7F" w:rsidRDefault="006A5A7F" w:rsidP="006A5A7F">
      <w:r>
        <w:t xml:space="preserve">She wipes a teardrop away. </w:t>
      </w:r>
    </w:p>
    <w:p w14:paraId="1FFF787C" w14:textId="77777777" w:rsidR="006A5A7F" w:rsidRDefault="006A5A7F" w:rsidP="006A5A7F">
      <w:pPr>
        <w:pStyle w:val="CharacterName"/>
      </w:pPr>
      <w:r>
        <w:t>Caroline</w:t>
      </w:r>
    </w:p>
    <w:p w14:paraId="26BE0191" w14:textId="77777777" w:rsidR="006A5A7F" w:rsidRDefault="006A5A7F" w:rsidP="006A5A7F">
      <w:pPr>
        <w:pStyle w:val="Dialogue"/>
      </w:pPr>
      <w:r>
        <w:t>Yea. It won’t feel real until I understand.</w:t>
      </w:r>
    </w:p>
    <w:p w14:paraId="624EED51" w14:textId="77777777" w:rsidR="006A5A7F" w:rsidRDefault="006A5A7F" w:rsidP="006A5A7F">
      <w:pPr>
        <w:pStyle w:val="CharacterName"/>
      </w:pPr>
      <w:r>
        <w:t>Abe</w:t>
      </w:r>
    </w:p>
    <w:p w14:paraId="08F32DDF" w14:textId="77777777" w:rsidR="006A5A7F" w:rsidRDefault="006A5A7F" w:rsidP="006A5A7F">
      <w:pPr>
        <w:pStyle w:val="Dialogue"/>
      </w:pPr>
      <w:r>
        <w:t>Then we gotta break into the school.</w:t>
      </w:r>
    </w:p>
    <w:p w14:paraId="743377A2" w14:textId="77777777" w:rsidR="006A5A7F" w:rsidRDefault="006A5A7F" w:rsidP="006A5A7F">
      <w:pPr>
        <w:pStyle w:val="CharacterName"/>
      </w:pPr>
      <w:r>
        <w:t>Caroline</w:t>
      </w:r>
    </w:p>
    <w:p w14:paraId="758187D2" w14:textId="77777777" w:rsidR="006A5A7F" w:rsidRDefault="006A5A7F" w:rsidP="006A5A7F">
      <w:pPr>
        <w:pStyle w:val="Dialogue"/>
      </w:pPr>
      <w:r>
        <w:t>Why?</w:t>
      </w:r>
    </w:p>
    <w:p w14:paraId="05447ACE" w14:textId="77777777" w:rsidR="006A5A7F" w:rsidRDefault="006A5A7F" w:rsidP="006A5A7F">
      <w:pPr>
        <w:pStyle w:val="CharacterName"/>
      </w:pPr>
      <w:r>
        <w:t>Abe</w:t>
      </w:r>
    </w:p>
    <w:p w14:paraId="2F27D986" w14:textId="77777777" w:rsidR="006A5A7F" w:rsidRDefault="006A5A7F" w:rsidP="006A5A7F">
      <w:pPr>
        <w:pStyle w:val="Dialogue"/>
      </w:pPr>
      <w:r>
        <w:t xml:space="preserve">I </w:t>
      </w:r>
      <w:proofErr w:type="spellStart"/>
      <w:r>
        <w:t>wanna</w:t>
      </w:r>
      <w:proofErr w:type="spellEnd"/>
      <w:r>
        <w:t xml:space="preserve"> look for that photograph. </w:t>
      </w:r>
    </w:p>
    <w:p w14:paraId="26D0B55C" w14:textId="77777777" w:rsidR="006A5A7F" w:rsidRDefault="006A5A7F" w:rsidP="006A5A7F">
      <w:r>
        <w:t>Caroline nods.</w:t>
      </w:r>
    </w:p>
    <w:p w14:paraId="2FCA4F6F" w14:textId="5FC81A7C" w:rsidR="006A5A7F" w:rsidRDefault="006A5A7F" w:rsidP="006A5A7F">
      <w:pPr>
        <w:pStyle w:val="Transition"/>
      </w:pPr>
      <w:r>
        <w:t>Cut to:</w:t>
      </w:r>
    </w:p>
    <w:p w14:paraId="7F5613F6" w14:textId="2440F261" w:rsidR="006A5A7F" w:rsidRPr="009E6FF4" w:rsidRDefault="006A5A7F" w:rsidP="006A5A7F">
      <w:pPr>
        <w:pStyle w:val="FadeInActionSceneSetting"/>
        <w:rPr>
          <w:b/>
          <w:bCs/>
        </w:rPr>
      </w:pPr>
      <w:r w:rsidRPr="009E6FF4">
        <w:rPr>
          <w:b/>
          <w:bCs/>
        </w:rPr>
        <w:t>Ext</w:t>
      </w:r>
      <w:r w:rsidR="009E6FF4" w:rsidRPr="009E6FF4">
        <w:rPr>
          <w:b/>
          <w:bCs/>
        </w:rPr>
        <w:t>.</w:t>
      </w:r>
      <w:r w:rsidRPr="009E6FF4">
        <w:rPr>
          <w:b/>
          <w:bCs/>
        </w:rPr>
        <w:t xml:space="preserve"> School rooftop – night</w:t>
      </w:r>
    </w:p>
    <w:p w14:paraId="2448BEE1" w14:textId="77777777" w:rsidR="006A5A7F" w:rsidRDefault="006A5A7F" w:rsidP="006A5A7F">
      <w:r>
        <w:t xml:space="preserve">Abe carries a flashlight and </w:t>
      </w:r>
      <w:proofErr w:type="gramStart"/>
      <w:r>
        <w:t>walks</w:t>
      </w:r>
      <w:proofErr w:type="gramEnd"/>
      <w:r>
        <w:t xml:space="preserve"> the flat rooftop with Caroline.</w:t>
      </w:r>
    </w:p>
    <w:p w14:paraId="15CF709E" w14:textId="77777777" w:rsidR="006A5A7F" w:rsidRDefault="006A5A7F" w:rsidP="006A5A7F">
      <w:pPr>
        <w:pStyle w:val="CharacterName"/>
      </w:pPr>
      <w:r>
        <w:t>Abe</w:t>
      </w:r>
    </w:p>
    <w:p w14:paraId="52201DB0" w14:textId="77777777" w:rsidR="006A5A7F" w:rsidRDefault="006A5A7F" w:rsidP="006A5A7F">
      <w:pPr>
        <w:pStyle w:val="Dialogue"/>
      </w:pPr>
      <w:r>
        <w:t>Shit!</w:t>
      </w:r>
    </w:p>
    <w:p w14:paraId="351FBCEF" w14:textId="77777777" w:rsidR="006A5A7F" w:rsidRDefault="006A5A7F" w:rsidP="006A5A7F">
      <w:pPr>
        <w:pStyle w:val="CharacterName"/>
      </w:pPr>
      <w:r>
        <w:t>Caroline</w:t>
      </w:r>
    </w:p>
    <w:p w14:paraId="1D9FE80E" w14:textId="77777777" w:rsidR="006A5A7F" w:rsidRDefault="006A5A7F" w:rsidP="006A5A7F">
      <w:pPr>
        <w:pStyle w:val="Dialogue"/>
      </w:pPr>
      <w:r>
        <w:t>What?</w:t>
      </w:r>
    </w:p>
    <w:p w14:paraId="1A9622A7" w14:textId="77777777" w:rsidR="006A5A7F" w:rsidRDefault="006A5A7F" w:rsidP="006A5A7F">
      <w:pPr>
        <w:pStyle w:val="CharacterName"/>
      </w:pPr>
      <w:r>
        <w:t>Abe</w:t>
      </w:r>
    </w:p>
    <w:p w14:paraId="0CBC11AD" w14:textId="77777777" w:rsidR="006A5A7F" w:rsidRDefault="006A5A7F" w:rsidP="006A5A7F">
      <w:pPr>
        <w:pStyle w:val="Dialogue"/>
      </w:pPr>
      <w:r>
        <w:t>They replaced the vent.</w:t>
      </w:r>
    </w:p>
    <w:p w14:paraId="25FEC562" w14:textId="77777777" w:rsidR="006A5A7F" w:rsidRDefault="006A5A7F" w:rsidP="006A5A7F">
      <w:pPr>
        <w:pStyle w:val="CharacterName"/>
      </w:pPr>
      <w:r>
        <w:t>Caroline</w:t>
      </w:r>
    </w:p>
    <w:p w14:paraId="39E70889" w14:textId="77777777" w:rsidR="006A5A7F" w:rsidRDefault="006A5A7F" w:rsidP="006A5A7F">
      <w:pPr>
        <w:pStyle w:val="Dialogue"/>
      </w:pPr>
      <w:r>
        <w:t>I think there might be a window open on the other side.</w:t>
      </w:r>
    </w:p>
    <w:p w14:paraId="6F3F31A1" w14:textId="77777777" w:rsidR="006A5A7F" w:rsidRDefault="006A5A7F" w:rsidP="006A5A7F">
      <w:pPr>
        <w:pStyle w:val="CharacterName"/>
      </w:pPr>
      <w:r>
        <w:lastRenderedPageBreak/>
        <w:t>Abe</w:t>
      </w:r>
    </w:p>
    <w:p w14:paraId="665FE0BA" w14:textId="77777777" w:rsidR="006A5A7F" w:rsidRDefault="006A5A7F" w:rsidP="006A5A7F">
      <w:pPr>
        <w:pStyle w:val="Dialogue"/>
      </w:pPr>
      <w:r>
        <w:t>Why’s that?</w:t>
      </w:r>
    </w:p>
    <w:p w14:paraId="073D2780" w14:textId="77777777" w:rsidR="006A5A7F" w:rsidRDefault="006A5A7F" w:rsidP="006A5A7F">
      <w:pPr>
        <w:pStyle w:val="CharacterName"/>
      </w:pPr>
      <w:r>
        <w:t>Caroline</w:t>
      </w:r>
    </w:p>
    <w:p w14:paraId="50210A81" w14:textId="77777777" w:rsidR="006A5A7F" w:rsidRDefault="006A5A7F" w:rsidP="006A5A7F">
      <w:pPr>
        <w:pStyle w:val="Dialogue"/>
      </w:pPr>
      <w:r>
        <w:t>The art class has been oil painting.</w:t>
      </w:r>
    </w:p>
    <w:p w14:paraId="1E9CC8C3" w14:textId="77777777" w:rsidR="006A5A7F" w:rsidRDefault="006A5A7F" w:rsidP="006A5A7F">
      <w:pPr>
        <w:pStyle w:val="CharacterName"/>
      </w:pPr>
      <w:r>
        <w:t>Abe</w:t>
      </w:r>
    </w:p>
    <w:p w14:paraId="7FCEA8C4" w14:textId="77777777" w:rsidR="006A5A7F" w:rsidRDefault="006A5A7F" w:rsidP="006A5A7F">
      <w:pPr>
        <w:pStyle w:val="Dialogue"/>
      </w:pPr>
      <w:r>
        <w:t>So?</w:t>
      </w:r>
    </w:p>
    <w:p w14:paraId="362D75CB" w14:textId="77777777" w:rsidR="006A5A7F" w:rsidRDefault="006A5A7F" w:rsidP="006A5A7F">
      <w:pPr>
        <w:pStyle w:val="CharacterName"/>
      </w:pPr>
      <w:r>
        <w:t>Caroline</w:t>
      </w:r>
    </w:p>
    <w:p w14:paraId="090CB9B3" w14:textId="77777777" w:rsidR="006A5A7F" w:rsidRDefault="006A5A7F" w:rsidP="006A5A7F">
      <w:pPr>
        <w:pStyle w:val="Dialogue"/>
      </w:pPr>
      <w:r>
        <w:t>Mrs. August is pregnant. She might be more sensitive to the fumes.</w:t>
      </w:r>
    </w:p>
    <w:p w14:paraId="483CD068" w14:textId="77777777" w:rsidR="006A5A7F" w:rsidRDefault="006A5A7F" w:rsidP="006A5A7F">
      <w:pPr>
        <w:pStyle w:val="CharacterName"/>
      </w:pPr>
      <w:r>
        <w:t>Abe</w:t>
      </w:r>
    </w:p>
    <w:p w14:paraId="60141174" w14:textId="77777777" w:rsidR="006A5A7F" w:rsidRDefault="006A5A7F" w:rsidP="006A5A7F">
      <w:pPr>
        <w:pStyle w:val="Dialogue"/>
      </w:pPr>
      <w:r>
        <w:t>Are you making fun of me or something?</w:t>
      </w:r>
    </w:p>
    <w:p w14:paraId="7CEE69A7" w14:textId="77777777" w:rsidR="006A5A7F" w:rsidRDefault="006A5A7F" w:rsidP="006A5A7F">
      <w:r>
        <w:t xml:space="preserve">Caroline shakes her head. </w:t>
      </w:r>
    </w:p>
    <w:p w14:paraId="615815B1" w14:textId="211A2B46" w:rsidR="006A5A7F" w:rsidRDefault="006A5A7F" w:rsidP="006A5A7F">
      <w:pPr>
        <w:pStyle w:val="Transition"/>
      </w:pPr>
      <w:r>
        <w:t>Cut to:</w:t>
      </w:r>
    </w:p>
    <w:p w14:paraId="0B45020B" w14:textId="65178462" w:rsidR="006A5A7F" w:rsidRPr="009E6FF4" w:rsidRDefault="006A5A7F" w:rsidP="006A5A7F">
      <w:pPr>
        <w:pStyle w:val="FadeInActionSceneSetting"/>
        <w:rPr>
          <w:b/>
          <w:bCs/>
        </w:rPr>
      </w:pPr>
      <w:r w:rsidRPr="009E6FF4">
        <w:rPr>
          <w:b/>
          <w:bCs/>
        </w:rPr>
        <w:t>Int</w:t>
      </w:r>
      <w:r w:rsidR="009E6FF4" w:rsidRPr="009E6FF4">
        <w:rPr>
          <w:b/>
          <w:bCs/>
        </w:rPr>
        <w:t xml:space="preserve">. </w:t>
      </w:r>
      <w:r w:rsidRPr="009E6FF4">
        <w:rPr>
          <w:b/>
          <w:bCs/>
        </w:rPr>
        <w:t>school – night</w:t>
      </w:r>
    </w:p>
    <w:p w14:paraId="716C1232" w14:textId="77777777" w:rsidR="006A5A7F" w:rsidRDefault="006A5A7F" w:rsidP="006A5A7F">
      <w:r>
        <w:t xml:space="preserve">Caroline and Abe </w:t>
      </w:r>
      <w:proofErr w:type="gramStart"/>
      <w:r>
        <w:t>walk</w:t>
      </w:r>
      <w:proofErr w:type="gramEnd"/>
      <w:r>
        <w:t xml:space="preserve"> the locker lined halls. Caroline smiles profusely.</w:t>
      </w:r>
    </w:p>
    <w:p w14:paraId="5A02FCD3" w14:textId="77777777" w:rsidR="006A5A7F" w:rsidRDefault="006A5A7F" w:rsidP="006A5A7F">
      <w:r>
        <w:t>An air horn goes off in the distance.</w:t>
      </w:r>
    </w:p>
    <w:p w14:paraId="3FAA23D0" w14:textId="77777777" w:rsidR="006A5A7F" w:rsidRDefault="006A5A7F" w:rsidP="006A5A7F">
      <w:pPr>
        <w:pStyle w:val="CharacterName"/>
      </w:pPr>
      <w:r>
        <w:t>Abe</w:t>
      </w:r>
    </w:p>
    <w:p w14:paraId="7D2CB162" w14:textId="77777777" w:rsidR="006A5A7F" w:rsidRDefault="006A5A7F" w:rsidP="006A5A7F">
      <w:pPr>
        <w:pStyle w:val="Dialogue"/>
      </w:pPr>
      <w:r>
        <w:t>What’s that noise?</w:t>
      </w:r>
    </w:p>
    <w:p w14:paraId="369E001A" w14:textId="77777777" w:rsidR="006A5A7F" w:rsidRDefault="006A5A7F" w:rsidP="006A5A7F">
      <w:pPr>
        <w:pStyle w:val="CharacterName"/>
      </w:pPr>
      <w:r>
        <w:t>Caroline</w:t>
      </w:r>
    </w:p>
    <w:p w14:paraId="6676B6E4" w14:textId="77777777" w:rsidR="006A5A7F" w:rsidRDefault="006A5A7F" w:rsidP="006A5A7F">
      <w:pPr>
        <w:pStyle w:val="Dialogue"/>
      </w:pPr>
      <w:r>
        <w:t>Must be the overnighters.</w:t>
      </w:r>
    </w:p>
    <w:p w14:paraId="735333AC" w14:textId="77777777" w:rsidR="006A5A7F" w:rsidRDefault="006A5A7F" w:rsidP="006A5A7F">
      <w:pPr>
        <w:pStyle w:val="CharacterName"/>
      </w:pPr>
      <w:r>
        <w:t>Abe</w:t>
      </w:r>
    </w:p>
    <w:p w14:paraId="59F24E6F" w14:textId="77777777" w:rsidR="006A5A7F" w:rsidRDefault="006A5A7F" w:rsidP="006A5A7F">
      <w:pPr>
        <w:pStyle w:val="Dialogue"/>
      </w:pPr>
      <w:r>
        <w:t>Who?</w:t>
      </w:r>
    </w:p>
    <w:p w14:paraId="3FB7E964" w14:textId="77777777" w:rsidR="006A5A7F" w:rsidRDefault="006A5A7F" w:rsidP="006A5A7F">
      <w:pPr>
        <w:pStyle w:val="CharacterName"/>
      </w:pPr>
      <w:r>
        <w:t>Caroline</w:t>
      </w:r>
    </w:p>
    <w:p w14:paraId="0D817ED8" w14:textId="77777777" w:rsidR="006A5A7F" w:rsidRDefault="006A5A7F" w:rsidP="006A5A7F">
      <w:pPr>
        <w:pStyle w:val="Dialogue"/>
      </w:pPr>
      <w:r>
        <w:t xml:space="preserve">You know, the kids who hide out at the school over the weekend. </w:t>
      </w:r>
    </w:p>
    <w:p w14:paraId="3BEBCBF5" w14:textId="77777777" w:rsidR="006A5A7F" w:rsidRDefault="006A5A7F" w:rsidP="006A5A7F">
      <w:pPr>
        <w:pStyle w:val="CharacterName"/>
      </w:pPr>
      <w:r>
        <w:t>Abe</w:t>
      </w:r>
    </w:p>
    <w:p w14:paraId="5FFC4547" w14:textId="77777777" w:rsidR="006A5A7F" w:rsidRDefault="006A5A7F" w:rsidP="006A5A7F">
      <w:pPr>
        <w:pStyle w:val="Dialogue"/>
      </w:pPr>
      <w:r>
        <w:t>Good fucking God.</w:t>
      </w:r>
    </w:p>
    <w:p w14:paraId="32617D63" w14:textId="0A227DD9" w:rsidR="004260FD" w:rsidRDefault="004260FD" w:rsidP="0045113A">
      <w:r>
        <w:lastRenderedPageBreak/>
        <w:t>Caroline stops walking.</w:t>
      </w:r>
    </w:p>
    <w:p w14:paraId="6BFA9560" w14:textId="77777777" w:rsidR="006A5A7F" w:rsidRDefault="006A5A7F" w:rsidP="006A5A7F">
      <w:pPr>
        <w:pStyle w:val="CharacterName"/>
      </w:pPr>
      <w:r>
        <w:t>Caroline</w:t>
      </w:r>
    </w:p>
    <w:p w14:paraId="074162E3" w14:textId="77777777" w:rsidR="006A5A7F" w:rsidRDefault="006A5A7F" w:rsidP="006A5A7F">
      <w:pPr>
        <w:pStyle w:val="Dialogue"/>
      </w:pPr>
      <w:r>
        <w:t>This was his locker.</w:t>
      </w:r>
    </w:p>
    <w:p w14:paraId="3A9FF539" w14:textId="05459837" w:rsidR="004260FD" w:rsidRDefault="004260FD" w:rsidP="004260FD">
      <w:r>
        <w:t>Abe opens it.</w:t>
      </w:r>
    </w:p>
    <w:p w14:paraId="727B5E3A" w14:textId="77777777" w:rsidR="006A5A7F" w:rsidRDefault="006A5A7F" w:rsidP="006A5A7F">
      <w:pPr>
        <w:pStyle w:val="CharacterName"/>
      </w:pPr>
      <w:r>
        <w:t>Abe</w:t>
      </w:r>
    </w:p>
    <w:p w14:paraId="01DAC704" w14:textId="77777777" w:rsidR="006A5A7F" w:rsidRDefault="006A5A7F" w:rsidP="006A5A7F">
      <w:pPr>
        <w:pStyle w:val="Dialogue"/>
      </w:pPr>
      <w:r>
        <w:t>Shit.</w:t>
      </w:r>
    </w:p>
    <w:p w14:paraId="4111A651" w14:textId="77777777" w:rsidR="006A5A7F" w:rsidRDefault="006A5A7F" w:rsidP="006A5A7F">
      <w:pPr>
        <w:pStyle w:val="CharacterName"/>
      </w:pPr>
      <w:r>
        <w:t>Caroline</w:t>
      </w:r>
    </w:p>
    <w:p w14:paraId="5D263E4E" w14:textId="77777777" w:rsidR="006A5A7F" w:rsidRDefault="006A5A7F" w:rsidP="006A5A7F">
      <w:pPr>
        <w:pStyle w:val="Dialogue"/>
      </w:pPr>
      <w:r>
        <w:t>What?</w:t>
      </w:r>
    </w:p>
    <w:p w14:paraId="1F310EC1" w14:textId="77777777" w:rsidR="006A5A7F" w:rsidRDefault="006A5A7F" w:rsidP="006A5A7F">
      <w:pPr>
        <w:pStyle w:val="CharacterName"/>
      </w:pPr>
      <w:r>
        <w:t>Abe</w:t>
      </w:r>
    </w:p>
    <w:p w14:paraId="380FC27A" w14:textId="77777777" w:rsidR="006A5A7F" w:rsidRDefault="006A5A7F" w:rsidP="006A5A7F">
      <w:pPr>
        <w:pStyle w:val="Dialogue"/>
      </w:pPr>
      <w:r>
        <w:t>Cops already cleared it. Just a bunch of fucking bottle caps.</w:t>
      </w:r>
    </w:p>
    <w:p w14:paraId="4FA49D48" w14:textId="77777777" w:rsidR="006A5A7F" w:rsidRDefault="006A5A7F" w:rsidP="006A5A7F">
      <w:r>
        <w:t>Abe swipes the caps all over the floor and slams the empty locker in frustration.</w:t>
      </w:r>
    </w:p>
    <w:p w14:paraId="7932C0A0" w14:textId="77777777" w:rsidR="006A5A7F" w:rsidRDefault="006A5A7F" w:rsidP="006A5A7F">
      <w:r>
        <w:t>Beat</w:t>
      </w:r>
    </w:p>
    <w:p w14:paraId="2B14A26D" w14:textId="77777777" w:rsidR="006A5A7F" w:rsidRDefault="006A5A7F" w:rsidP="006A5A7F">
      <w:pPr>
        <w:pStyle w:val="CharacterName"/>
      </w:pPr>
      <w:r>
        <w:t>Caroline</w:t>
      </w:r>
    </w:p>
    <w:p w14:paraId="51A80371" w14:textId="77777777" w:rsidR="006A5A7F" w:rsidRDefault="006A5A7F" w:rsidP="006A5A7F">
      <w:pPr>
        <w:pStyle w:val="Dialogue"/>
      </w:pPr>
      <w:r>
        <w:t>I still have his jacket.</w:t>
      </w:r>
    </w:p>
    <w:p w14:paraId="3598E9B5" w14:textId="77777777" w:rsidR="006A5A7F" w:rsidRDefault="006A5A7F" w:rsidP="006A5A7F">
      <w:r>
        <w:t>Abe and Caroline continue walking the halls and stairways of the school.</w:t>
      </w:r>
    </w:p>
    <w:p w14:paraId="464A8E8F" w14:textId="77777777" w:rsidR="006A5A7F" w:rsidRDefault="006A5A7F" w:rsidP="006A5A7F">
      <w:r>
        <w:t>A kid runs past them on the stairs as they walk.</w:t>
      </w:r>
    </w:p>
    <w:p w14:paraId="354BDA91" w14:textId="77777777" w:rsidR="006A5A7F" w:rsidRDefault="006A5A7F" w:rsidP="006A5A7F">
      <w:r>
        <w:t>They walk past the gym and see kids skateboarding inside.</w:t>
      </w:r>
    </w:p>
    <w:p w14:paraId="3A0CC59E" w14:textId="77777777" w:rsidR="006A5A7F" w:rsidRDefault="006A5A7F" w:rsidP="006A5A7F">
      <w:r>
        <w:t>They reach Caroline’s locker.</w:t>
      </w:r>
    </w:p>
    <w:p w14:paraId="1706092E" w14:textId="77777777" w:rsidR="006A5A7F" w:rsidRDefault="006A5A7F" w:rsidP="006A5A7F">
      <w:r>
        <w:t>She unlocks it and hands Abe Patrick’s jacket.</w:t>
      </w:r>
    </w:p>
    <w:p w14:paraId="5D9AE7D3" w14:textId="77777777" w:rsidR="006A5A7F" w:rsidRDefault="006A5A7F" w:rsidP="006A5A7F">
      <w:r>
        <w:t>He reaches into the pocket and find used tissues.</w:t>
      </w:r>
    </w:p>
    <w:p w14:paraId="1ABC79BF" w14:textId="77777777" w:rsidR="006A5A7F" w:rsidRDefault="006A5A7F" w:rsidP="006A5A7F">
      <w:pPr>
        <w:pStyle w:val="CharacterName"/>
      </w:pPr>
      <w:r>
        <w:t>Abe</w:t>
      </w:r>
    </w:p>
    <w:p w14:paraId="4B976409" w14:textId="77777777" w:rsidR="006A5A7F" w:rsidRDefault="006A5A7F" w:rsidP="006A5A7F">
      <w:pPr>
        <w:pStyle w:val="Dialogue"/>
      </w:pPr>
      <w:r>
        <w:t>Oh, gross.</w:t>
      </w:r>
    </w:p>
    <w:p w14:paraId="09E58A56" w14:textId="77777777" w:rsidR="006A5A7F" w:rsidRDefault="006A5A7F" w:rsidP="006A5A7F">
      <w:r>
        <w:t>He tries another pocket. More used tissues.</w:t>
      </w:r>
    </w:p>
    <w:p w14:paraId="45F8A948" w14:textId="77777777" w:rsidR="006A5A7F" w:rsidRDefault="006A5A7F" w:rsidP="006A5A7F">
      <w:pPr>
        <w:pStyle w:val="CharacterName"/>
      </w:pPr>
      <w:r>
        <w:t>Abe</w:t>
      </w:r>
    </w:p>
    <w:p w14:paraId="6F831727" w14:textId="77777777" w:rsidR="006A5A7F" w:rsidRDefault="006A5A7F" w:rsidP="006A5A7F">
      <w:pPr>
        <w:pStyle w:val="Dialogue"/>
      </w:pPr>
      <w:r>
        <w:t>Jesus.</w:t>
      </w:r>
    </w:p>
    <w:p w14:paraId="131C37DE" w14:textId="34A05164" w:rsidR="006A5A7F" w:rsidRDefault="006A5A7F" w:rsidP="006A5A7F">
      <w:r>
        <w:t>He looks at Caroline.</w:t>
      </w:r>
    </w:p>
    <w:p w14:paraId="11EE95CD" w14:textId="0E7E633A" w:rsidR="004B641B" w:rsidRDefault="004B641B" w:rsidP="004B641B">
      <w:pPr>
        <w:pStyle w:val="MORE"/>
      </w:pPr>
      <w:r>
        <w:t>[cont.]</w:t>
      </w:r>
    </w:p>
    <w:p w14:paraId="3C980D80" w14:textId="77777777" w:rsidR="006A5A7F" w:rsidRDefault="006A5A7F" w:rsidP="006A5A7F">
      <w:pPr>
        <w:pStyle w:val="CharacterName"/>
      </w:pPr>
      <w:r>
        <w:lastRenderedPageBreak/>
        <w:t>Abe</w:t>
      </w:r>
    </w:p>
    <w:p w14:paraId="304AB6C7" w14:textId="77777777" w:rsidR="006A5A7F" w:rsidRDefault="006A5A7F" w:rsidP="006A5A7F">
      <w:pPr>
        <w:pStyle w:val="Dialogue"/>
      </w:pPr>
      <w:r>
        <w:t>Sorry.</w:t>
      </w:r>
    </w:p>
    <w:p w14:paraId="3D52AA83" w14:textId="77777777" w:rsidR="006A5A7F" w:rsidRDefault="006A5A7F" w:rsidP="006A5A7F">
      <w:r>
        <w:t>He tries the last pocket and finds a bottle of ibuprofen.</w:t>
      </w:r>
    </w:p>
    <w:p w14:paraId="2764429A" w14:textId="77777777" w:rsidR="006A5A7F" w:rsidRDefault="006A5A7F" w:rsidP="006A5A7F">
      <w:pPr>
        <w:pStyle w:val="CharacterName"/>
      </w:pPr>
      <w:r>
        <w:t>Abe</w:t>
      </w:r>
    </w:p>
    <w:p w14:paraId="4C5BCDB5" w14:textId="77777777" w:rsidR="006A5A7F" w:rsidRDefault="006A5A7F" w:rsidP="006A5A7F">
      <w:pPr>
        <w:pStyle w:val="Dialogue"/>
      </w:pPr>
      <w:r>
        <w:t>Oh, thank God.</w:t>
      </w:r>
    </w:p>
    <w:p w14:paraId="78EF88B2" w14:textId="77777777" w:rsidR="006A5A7F" w:rsidRDefault="006A5A7F" w:rsidP="006A5A7F">
      <w:r>
        <w:t>He opens it and looks inside.</w:t>
      </w:r>
    </w:p>
    <w:p w14:paraId="185BFCBE" w14:textId="77777777" w:rsidR="006A5A7F" w:rsidRDefault="006A5A7F" w:rsidP="006A5A7F">
      <w:pPr>
        <w:pStyle w:val="CharacterName"/>
      </w:pPr>
      <w:r>
        <w:t>Abe</w:t>
      </w:r>
    </w:p>
    <w:p w14:paraId="1BFBC40A" w14:textId="77777777" w:rsidR="006A5A7F" w:rsidRDefault="006A5A7F" w:rsidP="006A5A7F">
      <w:pPr>
        <w:pStyle w:val="Dialogue"/>
      </w:pPr>
      <w:r>
        <w:t>Huh. What the hell.</w:t>
      </w:r>
    </w:p>
    <w:p w14:paraId="249C8442" w14:textId="77777777" w:rsidR="006A5A7F" w:rsidRDefault="006A5A7F" w:rsidP="006A5A7F">
      <w:pPr>
        <w:pStyle w:val="Transition"/>
      </w:pPr>
      <w:r>
        <w:t>Cut to:</w:t>
      </w:r>
    </w:p>
    <w:p w14:paraId="238A9C8A" w14:textId="4F3BFE7C" w:rsidR="006A5A7F" w:rsidRPr="009E6FF4" w:rsidRDefault="006A5A7F" w:rsidP="006A5A7F">
      <w:pPr>
        <w:pStyle w:val="FadeInActionSceneSetting"/>
        <w:rPr>
          <w:b/>
          <w:bCs/>
        </w:rPr>
      </w:pPr>
      <w:r w:rsidRPr="009E6FF4">
        <w:rPr>
          <w:b/>
          <w:bCs/>
        </w:rPr>
        <w:t>Int</w:t>
      </w:r>
      <w:r w:rsidR="009E6FF4" w:rsidRPr="009E6FF4">
        <w:rPr>
          <w:b/>
          <w:bCs/>
        </w:rPr>
        <w:t>.</w:t>
      </w:r>
      <w:r w:rsidRPr="009E6FF4">
        <w:rPr>
          <w:b/>
          <w:bCs/>
        </w:rPr>
        <w:t xml:space="preserve"> Abe’s Apartment – day</w:t>
      </w:r>
    </w:p>
    <w:p w14:paraId="17A41554" w14:textId="77777777" w:rsidR="006A5A7F" w:rsidRDefault="006A5A7F" w:rsidP="006A5A7F">
      <w:r>
        <w:t>Abe looks at the blue and white pill he got from Patrick’s bottle.</w:t>
      </w:r>
    </w:p>
    <w:p w14:paraId="0CD2FE07" w14:textId="77777777" w:rsidR="006A5A7F" w:rsidRDefault="006A5A7F" w:rsidP="006A5A7F">
      <w:r>
        <w:t>He picks up his phone.</w:t>
      </w:r>
    </w:p>
    <w:p w14:paraId="15680319" w14:textId="77777777" w:rsidR="006A5A7F" w:rsidRDefault="006A5A7F" w:rsidP="006A5A7F">
      <w:r>
        <w:t>Lucy picks up.</w:t>
      </w:r>
    </w:p>
    <w:p w14:paraId="524BA488" w14:textId="77777777" w:rsidR="006A5A7F" w:rsidRDefault="006A5A7F" w:rsidP="006A5A7F">
      <w:pPr>
        <w:pStyle w:val="CharacterName"/>
      </w:pPr>
      <w:r>
        <w:t>Lucy</w:t>
      </w:r>
    </w:p>
    <w:p w14:paraId="3AF3D610" w14:textId="77777777" w:rsidR="006A5A7F" w:rsidRDefault="006A5A7F" w:rsidP="006A5A7F">
      <w:pPr>
        <w:pStyle w:val="Dialogue"/>
      </w:pPr>
      <w:r>
        <w:t>Yeah?</w:t>
      </w:r>
    </w:p>
    <w:p w14:paraId="376809CA" w14:textId="77777777" w:rsidR="006A5A7F" w:rsidRDefault="006A5A7F" w:rsidP="006A5A7F">
      <w:pPr>
        <w:pStyle w:val="CharacterName"/>
      </w:pPr>
      <w:r>
        <w:t>Abe</w:t>
      </w:r>
    </w:p>
    <w:p w14:paraId="2D4C6C64" w14:textId="77777777" w:rsidR="006A5A7F" w:rsidRDefault="006A5A7F" w:rsidP="006A5A7F">
      <w:pPr>
        <w:pStyle w:val="Dialogue"/>
      </w:pPr>
      <w:r>
        <w:t>How did you know it was me?</w:t>
      </w:r>
    </w:p>
    <w:p w14:paraId="67E70248" w14:textId="77777777" w:rsidR="006A5A7F" w:rsidRDefault="006A5A7F" w:rsidP="006A5A7F">
      <w:pPr>
        <w:pStyle w:val="CharacterName"/>
      </w:pPr>
      <w:r>
        <w:t>Lucy</w:t>
      </w:r>
    </w:p>
    <w:p w14:paraId="244F68B6" w14:textId="77777777" w:rsidR="006A5A7F" w:rsidRDefault="006A5A7F" w:rsidP="006A5A7F">
      <w:pPr>
        <w:pStyle w:val="Dialogue"/>
      </w:pPr>
      <w:r>
        <w:t>I didn’t</w:t>
      </w:r>
    </w:p>
    <w:p w14:paraId="5C64B8D2" w14:textId="1F1347F4" w:rsidR="009D4647" w:rsidRDefault="006A5A7F" w:rsidP="009D4647">
      <w:pPr>
        <w:pStyle w:val="CharacterName"/>
      </w:pPr>
      <w:r>
        <w:t>Abe</w:t>
      </w:r>
    </w:p>
    <w:p w14:paraId="2620C375" w14:textId="77777777" w:rsidR="006A5A7F" w:rsidRDefault="006A5A7F" w:rsidP="006A5A7F">
      <w:pPr>
        <w:pStyle w:val="Dialogue"/>
      </w:pPr>
      <w:r>
        <w:t>I need you to put me in touch with your drug dealer.</w:t>
      </w:r>
    </w:p>
    <w:p w14:paraId="51F71693" w14:textId="77777777" w:rsidR="006A5A7F" w:rsidRDefault="006A5A7F" w:rsidP="006A5A7F">
      <w:pPr>
        <w:pStyle w:val="CharacterName"/>
      </w:pPr>
      <w:r>
        <w:t>Lucy</w:t>
      </w:r>
    </w:p>
    <w:p w14:paraId="0F29F2A7" w14:textId="77777777" w:rsidR="006A5A7F" w:rsidRDefault="006A5A7F" w:rsidP="006A5A7F">
      <w:pPr>
        <w:pStyle w:val="Dialogue"/>
      </w:pPr>
      <w:r>
        <w:t>What? No.</w:t>
      </w:r>
    </w:p>
    <w:p w14:paraId="574E9DB3" w14:textId="77777777" w:rsidR="006A5A7F" w:rsidRDefault="006A5A7F" w:rsidP="006A5A7F">
      <w:pPr>
        <w:pStyle w:val="CharacterName"/>
      </w:pPr>
      <w:r>
        <w:t>Abe</w:t>
      </w:r>
    </w:p>
    <w:p w14:paraId="6AFAA793" w14:textId="2CFBB587" w:rsidR="004B641B" w:rsidRDefault="006A5A7F" w:rsidP="004B641B">
      <w:pPr>
        <w:pStyle w:val="Dialogue"/>
      </w:pPr>
      <w:r>
        <w:t xml:space="preserve">I </w:t>
      </w:r>
      <w:proofErr w:type="spellStart"/>
      <w:r>
        <w:t>wanna</w:t>
      </w:r>
      <w:proofErr w:type="spellEnd"/>
      <w:r>
        <w:t xml:space="preserve"> ask him some questions about these pills I found.</w:t>
      </w:r>
    </w:p>
    <w:p w14:paraId="149945B9" w14:textId="4C2E65D1" w:rsidR="004B641B" w:rsidRDefault="004B641B" w:rsidP="004B641B">
      <w:pPr>
        <w:pStyle w:val="MORE"/>
      </w:pPr>
      <w:r>
        <w:t>[cont.]</w:t>
      </w:r>
    </w:p>
    <w:p w14:paraId="7705E0CF" w14:textId="77777777" w:rsidR="004B641B" w:rsidRDefault="004B641B" w:rsidP="004B641B">
      <w:pPr>
        <w:pStyle w:val="MORE"/>
      </w:pPr>
    </w:p>
    <w:p w14:paraId="16B62C55" w14:textId="77777777" w:rsidR="006A5A7F" w:rsidRDefault="006A5A7F" w:rsidP="006A5A7F">
      <w:pPr>
        <w:pStyle w:val="CharacterName"/>
      </w:pPr>
      <w:r>
        <w:lastRenderedPageBreak/>
        <w:t>Lucy</w:t>
      </w:r>
    </w:p>
    <w:p w14:paraId="65CF66F5" w14:textId="77777777" w:rsidR="006A5A7F" w:rsidRDefault="006A5A7F" w:rsidP="006A5A7F">
      <w:pPr>
        <w:pStyle w:val="Dialogue"/>
      </w:pPr>
      <w:r>
        <w:t>Why don’t you ask your drug dealer?</w:t>
      </w:r>
    </w:p>
    <w:p w14:paraId="60ADBA0A" w14:textId="77777777" w:rsidR="006A5A7F" w:rsidRDefault="006A5A7F" w:rsidP="006A5A7F">
      <w:pPr>
        <w:pStyle w:val="CharacterName"/>
      </w:pPr>
      <w:r>
        <w:t>Abe</w:t>
      </w:r>
    </w:p>
    <w:p w14:paraId="03C70733" w14:textId="77777777" w:rsidR="006A5A7F" w:rsidRDefault="006A5A7F" w:rsidP="006A5A7F">
      <w:pPr>
        <w:pStyle w:val="Dialogue"/>
      </w:pPr>
      <w:r>
        <w:t xml:space="preserve">Because, we have a special relationship. I don’t </w:t>
      </w:r>
      <w:proofErr w:type="spellStart"/>
      <w:r>
        <w:t>wanna</w:t>
      </w:r>
      <w:proofErr w:type="spellEnd"/>
      <w:r>
        <w:t xml:space="preserve"> ruin that.</w:t>
      </w:r>
    </w:p>
    <w:p w14:paraId="056BE2C8" w14:textId="77777777" w:rsidR="006A5A7F" w:rsidRDefault="006A5A7F" w:rsidP="006A5A7F">
      <w:pPr>
        <w:pStyle w:val="CharacterName"/>
      </w:pPr>
      <w:r>
        <w:t>Lucy</w:t>
      </w:r>
    </w:p>
    <w:p w14:paraId="16E7CF6D" w14:textId="77777777" w:rsidR="006A5A7F" w:rsidRDefault="006A5A7F" w:rsidP="006A5A7F">
      <w:pPr>
        <w:pStyle w:val="Dialogue"/>
      </w:pPr>
      <w:r>
        <w:t>So go talk to the kids on the stoop.</w:t>
      </w:r>
    </w:p>
    <w:p w14:paraId="560D47FC" w14:textId="77777777" w:rsidR="006A5A7F" w:rsidRDefault="006A5A7F" w:rsidP="006A5A7F">
      <w:pPr>
        <w:pStyle w:val="CharacterName"/>
      </w:pPr>
      <w:r>
        <w:t>Abe</w:t>
      </w:r>
    </w:p>
    <w:p w14:paraId="568F8203" w14:textId="77777777" w:rsidR="006A5A7F" w:rsidRDefault="006A5A7F" w:rsidP="006A5A7F">
      <w:pPr>
        <w:pStyle w:val="Dialogue"/>
      </w:pPr>
      <w:r>
        <w:t>No.</w:t>
      </w:r>
    </w:p>
    <w:p w14:paraId="5A7B8368" w14:textId="77777777" w:rsidR="006A5A7F" w:rsidRDefault="006A5A7F" w:rsidP="006A5A7F">
      <w:pPr>
        <w:pStyle w:val="CharacterName"/>
      </w:pPr>
      <w:r>
        <w:t>Lucy</w:t>
      </w:r>
    </w:p>
    <w:p w14:paraId="4F6D1036" w14:textId="77777777" w:rsidR="006A5A7F" w:rsidRDefault="006A5A7F" w:rsidP="006A5A7F">
      <w:pPr>
        <w:pStyle w:val="Dialogue"/>
      </w:pPr>
      <w:r>
        <w:t>Why? Are you afraid they’ll make fun of you?</w:t>
      </w:r>
    </w:p>
    <w:p w14:paraId="2613C2E2" w14:textId="77777777" w:rsidR="006A5A7F" w:rsidRDefault="006A5A7F" w:rsidP="006A5A7F">
      <w:pPr>
        <w:pStyle w:val="CharacterName"/>
      </w:pPr>
      <w:r>
        <w:t>Abe</w:t>
      </w:r>
    </w:p>
    <w:p w14:paraId="5F2814B8" w14:textId="77777777" w:rsidR="006A5A7F" w:rsidRDefault="006A5A7F" w:rsidP="006A5A7F">
      <w:pPr>
        <w:pStyle w:val="Dialogue"/>
      </w:pPr>
      <w:r>
        <w:t>Yeah right.</w:t>
      </w:r>
    </w:p>
    <w:p w14:paraId="1FAFAEA9" w14:textId="77777777" w:rsidR="006A5A7F" w:rsidRDefault="006A5A7F" w:rsidP="006A5A7F">
      <w:r>
        <w:t>Lucy laughs.</w:t>
      </w:r>
    </w:p>
    <w:p w14:paraId="31CC5EBD" w14:textId="77777777" w:rsidR="006A5A7F" w:rsidRDefault="006A5A7F" w:rsidP="006A5A7F">
      <w:r>
        <w:t xml:space="preserve">Abe hangs up. </w:t>
      </w:r>
    </w:p>
    <w:p w14:paraId="085B4E3B" w14:textId="77777777" w:rsidR="006A5A7F" w:rsidRDefault="006A5A7F" w:rsidP="006A5A7F">
      <w:r>
        <w:t>He looks at the pill and then swallows it with a sip of water.</w:t>
      </w:r>
    </w:p>
    <w:p w14:paraId="41B71F3E" w14:textId="2F555771" w:rsidR="006A5A7F" w:rsidRPr="009E6FF4" w:rsidRDefault="006A5A7F" w:rsidP="00363A7C">
      <w:pPr>
        <w:pStyle w:val="FadeInActionSceneSetting"/>
        <w:rPr>
          <w:b/>
          <w:bCs/>
        </w:rPr>
      </w:pPr>
      <w:r w:rsidRPr="009E6FF4">
        <w:rPr>
          <w:b/>
          <w:bCs/>
        </w:rPr>
        <w:t>Ext</w:t>
      </w:r>
      <w:r w:rsidR="009E6FF4" w:rsidRPr="009E6FF4">
        <w:rPr>
          <w:b/>
          <w:bCs/>
        </w:rPr>
        <w:t>.</w:t>
      </w:r>
      <w:r w:rsidRPr="009E6FF4">
        <w:rPr>
          <w:b/>
          <w:bCs/>
        </w:rPr>
        <w:t xml:space="preserve"> the stoop – day</w:t>
      </w:r>
    </w:p>
    <w:p w14:paraId="293675C0" w14:textId="77777777" w:rsidR="006A5A7F" w:rsidRDefault="006A5A7F" w:rsidP="006A5A7F">
      <w:r>
        <w:t>A bunch of kids sit on a concrete divider.</w:t>
      </w:r>
    </w:p>
    <w:p w14:paraId="295013A1" w14:textId="77777777" w:rsidR="006A5A7F" w:rsidRDefault="006A5A7F" w:rsidP="00363A7C">
      <w:pPr>
        <w:pStyle w:val="CharacterName"/>
      </w:pPr>
      <w:r>
        <w:t>Caroline</w:t>
      </w:r>
    </w:p>
    <w:p w14:paraId="000DC8E8" w14:textId="77777777" w:rsidR="006A5A7F" w:rsidRDefault="006A5A7F" w:rsidP="00363A7C">
      <w:pPr>
        <w:pStyle w:val="Dialogue"/>
      </w:pPr>
      <w:r>
        <w:t>So, that’s the stoop?</w:t>
      </w:r>
    </w:p>
    <w:p w14:paraId="2BE10F59" w14:textId="77777777" w:rsidR="006A5A7F" w:rsidRDefault="006A5A7F" w:rsidP="00363A7C">
      <w:pPr>
        <w:pStyle w:val="CharacterName"/>
      </w:pPr>
      <w:r>
        <w:t>Abe</w:t>
      </w:r>
    </w:p>
    <w:p w14:paraId="7416A378" w14:textId="77777777" w:rsidR="006A5A7F" w:rsidRDefault="006A5A7F" w:rsidP="00363A7C">
      <w:pPr>
        <w:pStyle w:val="Dialogue"/>
      </w:pPr>
      <w:r>
        <w:t xml:space="preserve">Technically, it’s a concrete divider. </w:t>
      </w:r>
    </w:p>
    <w:p w14:paraId="238A2DC7" w14:textId="77777777" w:rsidR="006A5A7F" w:rsidRDefault="006A5A7F" w:rsidP="006A5A7F">
      <w:r>
        <w:t>They exit the car and walk over the kids.</w:t>
      </w:r>
    </w:p>
    <w:p w14:paraId="070AF673" w14:textId="76458271" w:rsidR="006A5A7F" w:rsidRDefault="00363A7C" w:rsidP="00363A7C">
      <w:pPr>
        <w:pStyle w:val="CharacterName"/>
      </w:pPr>
      <w:r>
        <w:t>Jace</w:t>
      </w:r>
    </w:p>
    <w:p w14:paraId="4A9D545F" w14:textId="77777777" w:rsidR="006A5A7F" w:rsidRDefault="006A5A7F" w:rsidP="00363A7C">
      <w:pPr>
        <w:pStyle w:val="Dialogue"/>
      </w:pPr>
      <w:r>
        <w:t>Check it out. What’s up Apple Bum?</w:t>
      </w:r>
    </w:p>
    <w:p w14:paraId="10BA9C01" w14:textId="77777777" w:rsidR="006A5A7F" w:rsidRDefault="006A5A7F" w:rsidP="006A5A7F">
      <w:r>
        <w:t>The rest of the kids laugh.</w:t>
      </w:r>
    </w:p>
    <w:p w14:paraId="61FF7D85" w14:textId="63AA2D99" w:rsidR="006A5A7F" w:rsidRDefault="006A5A7F" w:rsidP="006A5A7F">
      <w:r>
        <w:lastRenderedPageBreak/>
        <w:t>Abe pulls out the pill bottle</w:t>
      </w:r>
      <w:r w:rsidR="00363A7C">
        <w:t>.</w:t>
      </w:r>
    </w:p>
    <w:p w14:paraId="217F4922" w14:textId="77777777" w:rsidR="006A5A7F" w:rsidRDefault="006A5A7F" w:rsidP="00363A7C">
      <w:pPr>
        <w:pStyle w:val="CharacterName"/>
      </w:pPr>
      <w:r>
        <w:t>Abe</w:t>
      </w:r>
    </w:p>
    <w:p w14:paraId="2B2573D2" w14:textId="77777777" w:rsidR="006A5A7F" w:rsidRDefault="006A5A7F" w:rsidP="00363A7C">
      <w:pPr>
        <w:pStyle w:val="Dialogue"/>
      </w:pPr>
      <w:r>
        <w:t>You know what these are?</w:t>
      </w:r>
    </w:p>
    <w:p w14:paraId="56D90A4B" w14:textId="12A42CDD" w:rsidR="006A5A7F" w:rsidRDefault="006A5A7F" w:rsidP="006A5A7F">
      <w:r>
        <w:t>He shows them</w:t>
      </w:r>
      <w:r w:rsidR="00363A7C">
        <w:t>.</w:t>
      </w:r>
    </w:p>
    <w:p w14:paraId="5F6CB244" w14:textId="77777777" w:rsidR="006A5A7F" w:rsidRDefault="006A5A7F" w:rsidP="00363A7C">
      <w:pPr>
        <w:pStyle w:val="CharacterName"/>
      </w:pPr>
      <w:r>
        <w:t>Girl</w:t>
      </w:r>
    </w:p>
    <w:p w14:paraId="67FFBE6E" w14:textId="77777777" w:rsidR="006A5A7F" w:rsidRDefault="006A5A7F" w:rsidP="00363A7C">
      <w:pPr>
        <w:pStyle w:val="Dialogue"/>
      </w:pPr>
      <w:r>
        <w:t>Holy shit</w:t>
      </w:r>
    </w:p>
    <w:p w14:paraId="59397919" w14:textId="77777777" w:rsidR="006A5A7F" w:rsidRDefault="006A5A7F" w:rsidP="00363A7C">
      <w:pPr>
        <w:pStyle w:val="CharacterName"/>
      </w:pPr>
      <w:r>
        <w:t>Abe</w:t>
      </w:r>
    </w:p>
    <w:p w14:paraId="0CE78695" w14:textId="77777777" w:rsidR="006A5A7F" w:rsidRDefault="006A5A7F" w:rsidP="00363A7C">
      <w:pPr>
        <w:pStyle w:val="Dialogue"/>
      </w:pPr>
      <w:r>
        <w:t>Yeah? Answer my questions, I’ll give you some.</w:t>
      </w:r>
    </w:p>
    <w:p w14:paraId="2922B515" w14:textId="639C13F1" w:rsidR="006A5A7F" w:rsidRDefault="00363A7C" w:rsidP="00363A7C">
      <w:pPr>
        <w:pStyle w:val="CharacterName"/>
      </w:pPr>
      <w:r>
        <w:t>Jace</w:t>
      </w:r>
    </w:p>
    <w:p w14:paraId="3389ADE3" w14:textId="77777777" w:rsidR="006A5A7F" w:rsidRDefault="006A5A7F" w:rsidP="00363A7C">
      <w:pPr>
        <w:pStyle w:val="Dialogue"/>
      </w:pPr>
      <w:r>
        <w:t>They’re called Ego Boosters.</w:t>
      </w:r>
    </w:p>
    <w:p w14:paraId="43E0AD57" w14:textId="77777777" w:rsidR="006A5A7F" w:rsidRDefault="006A5A7F" w:rsidP="00363A7C">
      <w:pPr>
        <w:pStyle w:val="CharacterName"/>
      </w:pPr>
      <w:r>
        <w:t>Abe</w:t>
      </w:r>
    </w:p>
    <w:p w14:paraId="1D66AE36" w14:textId="77777777" w:rsidR="006A5A7F" w:rsidRDefault="006A5A7F" w:rsidP="00363A7C">
      <w:pPr>
        <w:pStyle w:val="Dialogue"/>
      </w:pPr>
      <w:r>
        <w:t>What do they do?</w:t>
      </w:r>
    </w:p>
    <w:p w14:paraId="07360BA9" w14:textId="5F1B5D3D" w:rsidR="006A5A7F" w:rsidRDefault="00363A7C" w:rsidP="00363A7C">
      <w:pPr>
        <w:pStyle w:val="CharacterName"/>
      </w:pPr>
      <w:r>
        <w:t>Jace</w:t>
      </w:r>
    </w:p>
    <w:p w14:paraId="3F6A1528" w14:textId="77777777" w:rsidR="006A5A7F" w:rsidRDefault="006A5A7F" w:rsidP="00363A7C">
      <w:pPr>
        <w:pStyle w:val="Dialogue"/>
      </w:pPr>
      <w:r>
        <w:t>Give you that extra nudge, if you want to ask out a girl or do some stand-up. They improve your self-esteem</w:t>
      </w:r>
    </w:p>
    <w:p w14:paraId="63BA734D" w14:textId="77777777" w:rsidR="006A5A7F" w:rsidRDefault="006A5A7F" w:rsidP="00363A7C">
      <w:pPr>
        <w:pStyle w:val="CharacterName"/>
      </w:pPr>
      <w:r>
        <w:t>Abe</w:t>
      </w:r>
    </w:p>
    <w:p w14:paraId="02E62DAA" w14:textId="77777777" w:rsidR="006A5A7F" w:rsidRDefault="006A5A7F" w:rsidP="00363A7C">
      <w:pPr>
        <w:pStyle w:val="Dialogue"/>
      </w:pPr>
      <w:r>
        <w:t>Looks like you guys could use some.</w:t>
      </w:r>
    </w:p>
    <w:p w14:paraId="53727A52" w14:textId="77777777" w:rsidR="006A5A7F" w:rsidRDefault="006A5A7F" w:rsidP="00363A7C">
      <w:pPr>
        <w:pStyle w:val="CharacterName"/>
      </w:pPr>
      <w:r>
        <w:t>Girl</w:t>
      </w:r>
    </w:p>
    <w:p w14:paraId="69CB7208" w14:textId="77777777" w:rsidR="006A5A7F" w:rsidRDefault="006A5A7F" w:rsidP="00363A7C">
      <w:pPr>
        <w:pStyle w:val="Dialogue"/>
      </w:pPr>
      <w:r>
        <w:t>They also get you super jacked.</w:t>
      </w:r>
    </w:p>
    <w:p w14:paraId="3CE2905F" w14:textId="77777777" w:rsidR="006A5A7F" w:rsidRDefault="006A5A7F" w:rsidP="00363A7C">
      <w:pPr>
        <w:pStyle w:val="CharacterName"/>
      </w:pPr>
      <w:r>
        <w:t>Abe</w:t>
      </w:r>
    </w:p>
    <w:p w14:paraId="5AC962D4" w14:textId="77777777" w:rsidR="006A5A7F" w:rsidRDefault="006A5A7F" w:rsidP="00363A7C">
      <w:pPr>
        <w:pStyle w:val="Dialogue"/>
      </w:pPr>
      <w:r>
        <w:t>Why don’t I feel anything.</w:t>
      </w:r>
    </w:p>
    <w:p w14:paraId="7AE14271" w14:textId="796196FA" w:rsidR="006A5A7F" w:rsidRDefault="00363A7C" w:rsidP="00363A7C">
      <w:pPr>
        <w:pStyle w:val="CharacterName"/>
      </w:pPr>
      <w:r>
        <w:t>Jace</w:t>
      </w:r>
    </w:p>
    <w:p w14:paraId="2EBEEAAE" w14:textId="77777777" w:rsidR="006A5A7F" w:rsidRDefault="006A5A7F" w:rsidP="00363A7C">
      <w:pPr>
        <w:pStyle w:val="Dialogue"/>
      </w:pPr>
      <w:r>
        <w:t>They take a while to kick in, depending on how insecure you normally are.</w:t>
      </w:r>
    </w:p>
    <w:p w14:paraId="6D3DD1FA" w14:textId="77777777" w:rsidR="006A5A7F" w:rsidRDefault="006A5A7F" w:rsidP="006A5A7F">
      <w:r>
        <w:t>The kids laugh.</w:t>
      </w:r>
    </w:p>
    <w:p w14:paraId="6F6BF19A" w14:textId="59D051A9" w:rsidR="00362805" w:rsidRDefault="00362805" w:rsidP="00344F60">
      <w:pPr>
        <w:pStyle w:val="MORE"/>
      </w:pPr>
      <w:r>
        <w:t>[cont.]</w:t>
      </w:r>
    </w:p>
    <w:p w14:paraId="77AD4992" w14:textId="77777777" w:rsidR="006A5A7F" w:rsidRDefault="006A5A7F" w:rsidP="00363A7C">
      <w:pPr>
        <w:pStyle w:val="CharacterName"/>
      </w:pPr>
      <w:r>
        <w:lastRenderedPageBreak/>
        <w:t>Abe</w:t>
      </w:r>
    </w:p>
    <w:p w14:paraId="4DEC59A7" w14:textId="77777777" w:rsidR="006A5A7F" w:rsidRDefault="006A5A7F" w:rsidP="00363A7C">
      <w:pPr>
        <w:pStyle w:val="Dialogue"/>
      </w:pPr>
      <w:r>
        <w:t>How much is this bottle worth.</w:t>
      </w:r>
    </w:p>
    <w:p w14:paraId="7F383FFE" w14:textId="77777777" w:rsidR="006A5A7F" w:rsidRDefault="006A5A7F" w:rsidP="00363A7C">
      <w:pPr>
        <w:pStyle w:val="CharacterName"/>
      </w:pPr>
      <w:r>
        <w:t>Kid #2</w:t>
      </w:r>
    </w:p>
    <w:p w14:paraId="2BFBFBCB" w14:textId="77777777" w:rsidR="006A5A7F" w:rsidRDefault="006A5A7F" w:rsidP="00363A7C">
      <w:pPr>
        <w:pStyle w:val="Dialogue"/>
      </w:pPr>
      <w:r>
        <w:t>Like a grand.</w:t>
      </w:r>
    </w:p>
    <w:p w14:paraId="7CF772C9" w14:textId="3EEAE799" w:rsidR="006A5A7F" w:rsidRDefault="00363A7C" w:rsidP="00363A7C">
      <w:pPr>
        <w:pStyle w:val="CharacterName"/>
      </w:pPr>
      <w:r>
        <w:t>Jace</w:t>
      </w:r>
    </w:p>
    <w:p w14:paraId="3BFB7345" w14:textId="77777777" w:rsidR="006A5A7F" w:rsidRDefault="006A5A7F" w:rsidP="00363A7C">
      <w:pPr>
        <w:pStyle w:val="Dialogue"/>
      </w:pPr>
      <w:r>
        <w:t>Great, now he’s not gonna give us any.</w:t>
      </w:r>
    </w:p>
    <w:p w14:paraId="3881E76C" w14:textId="77777777" w:rsidR="006A5A7F" w:rsidRDefault="006A5A7F" w:rsidP="00363A7C">
      <w:pPr>
        <w:pStyle w:val="CharacterName"/>
      </w:pPr>
      <w:r>
        <w:t>Abe</w:t>
      </w:r>
    </w:p>
    <w:p w14:paraId="6A97ED67" w14:textId="77777777" w:rsidR="006A5A7F" w:rsidRDefault="006A5A7F" w:rsidP="00363A7C">
      <w:pPr>
        <w:pStyle w:val="Dialogue"/>
      </w:pPr>
      <w:r>
        <w:t xml:space="preserve">Tell me who the supplier is, I’ll give you the whole bottle. </w:t>
      </w:r>
    </w:p>
    <w:p w14:paraId="617B7A15" w14:textId="715619C7" w:rsidR="006A5A7F" w:rsidRDefault="00363A7C" w:rsidP="00363A7C">
      <w:pPr>
        <w:pStyle w:val="CharacterName"/>
      </w:pPr>
      <w:r>
        <w:t>Jace</w:t>
      </w:r>
    </w:p>
    <w:p w14:paraId="59076686" w14:textId="77777777" w:rsidR="006A5A7F" w:rsidRDefault="006A5A7F" w:rsidP="00363A7C">
      <w:pPr>
        <w:pStyle w:val="Dialogue"/>
      </w:pPr>
      <w:r>
        <w:t>Candy store.</w:t>
      </w:r>
    </w:p>
    <w:p w14:paraId="0BF4F5EE" w14:textId="77777777" w:rsidR="006A5A7F" w:rsidRDefault="006A5A7F" w:rsidP="00363A7C">
      <w:pPr>
        <w:pStyle w:val="CharacterName"/>
      </w:pPr>
      <w:r>
        <w:t>Abe</w:t>
      </w:r>
    </w:p>
    <w:p w14:paraId="4F8B575E" w14:textId="77777777" w:rsidR="006A5A7F" w:rsidRDefault="006A5A7F" w:rsidP="00664969">
      <w:pPr>
        <w:pStyle w:val="Dialogue"/>
      </w:pPr>
      <w:r>
        <w:t>Is that code for something?</w:t>
      </w:r>
    </w:p>
    <w:p w14:paraId="2FA39BEC" w14:textId="0520108C" w:rsidR="006A5A7F" w:rsidRDefault="00363A7C" w:rsidP="00363A7C">
      <w:pPr>
        <w:pStyle w:val="CharacterName"/>
      </w:pPr>
      <w:r>
        <w:t>Jace</w:t>
      </w:r>
    </w:p>
    <w:p w14:paraId="32A1805B" w14:textId="77777777" w:rsidR="006A5A7F" w:rsidRDefault="006A5A7F" w:rsidP="00363A7C">
      <w:pPr>
        <w:pStyle w:val="Dialogue"/>
      </w:pPr>
      <w:r>
        <w:t>No. It’s a candy store.</w:t>
      </w:r>
    </w:p>
    <w:p w14:paraId="78C5F1CE" w14:textId="77777777" w:rsidR="006A5A7F" w:rsidRDefault="006A5A7F" w:rsidP="00363A7C">
      <w:pPr>
        <w:pStyle w:val="CharacterName"/>
      </w:pPr>
      <w:r>
        <w:t>Abe</w:t>
      </w:r>
    </w:p>
    <w:p w14:paraId="5CDA685E" w14:textId="77777777" w:rsidR="006A5A7F" w:rsidRDefault="006A5A7F" w:rsidP="00363A7C">
      <w:pPr>
        <w:pStyle w:val="Dialogue"/>
      </w:pPr>
      <w:r>
        <w:t>Hepburn’s candy store?</w:t>
      </w:r>
    </w:p>
    <w:p w14:paraId="41E2B3CB" w14:textId="15943888" w:rsidR="006A5A7F" w:rsidRDefault="00363A7C" w:rsidP="00363A7C">
      <w:pPr>
        <w:pStyle w:val="CharacterName"/>
      </w:pPr>
      <w:r>
        <w:t>Jace</w:t>
      </w:r>
    </w:p>
    <w:p w14:paraId="31183DD3" w14:textId="77777777" w:rsidR="006A5A7F" w:rsidRDefault="006A5A7F" w:rsidP="00363A7C">
      <w:pPr>
        <w:pStyle w:val="Dialogue"/>
      </w:pPr>
      <w:r>
        <w:t>Yeah. He’s been selling for years.</w:t>
      </w:r>
    </w:p>
    <w:p w14:paraId="0A08A1A5" w14:textId="77777777" w:rsidR="006A5A7F" w:rsidRDefault="006A5A7F" w:rsidP="00363A7C">
      <w:pPr>
        <w:pStyle w:val="CharacterName"/>
      </w:pPr>
      <w:r>
        <w:t>Girl</w:t>
      </w:r>
    </w:p>
    <w:p w14:paraId="082DF031" w14:textId="77777777" w:rsidR="006A5A7F" w:rsidRDefault="006A5A7F" w:rsidP="00363A7C">
      <w:pPr>
        <w:pStyle w:val="Dialogue"/>
      </w:pPr>
      <w:r>
        <w:t xml:space="preserve">It’s the truth. </w:t>
      </w:r>
    </w:p>
    <w:p w14:paraId="65643295" w14:textId="094424DA" w:rsidR="006A5A7F" w:rsidRDefault="00363A7C" w:rsidP="00363A7C">
      <w:pPr>
        <w:pStyle w:val="CharacterName"/>
      </w:pPr>
      <w:r>
        <w:t>Jace</w:t>
      </w:r>
    </w:p>
    <w:p w14:paraId="4FF57377" w14:textId="77777777" w:rsidR="006A5A7F" w:rsidRDefault="006A5A7F" w:rsidP="00363A7C">
      <w:pPr>
        <w:pStyle w:val="Dialogue"/>
      </w:pPr>
      <w:r>
        <w:t>Just go in there and tell him you have a headache. You’ll see.</w:t>
      </w:r>
    </w:p>
    <w:p w14:paraId="165B874E" w14:textId="77777777" w:rsidR="006A5A7F" w:rsidRDefault="006A5A7F" w:rsidP="006A5A7F">
      <w:r>
        <w:t>Abe sighs.</w:t>
      </w:r>
    </w:p>
    <w:p w14:paraId="50628477" w14:textId="77777777" w:rsidR="006A5A7F" w:rsidRDefault="006A5A7F" w:rsidP="00363A7C">
      <w:pPr>
        <w:pStyle w:val="Transition"/>
      </w:pPr>
      <w:r>
        <w:t>Cut to:</w:t>
      </w:r>
    </w:p>
    <w:p w14:paraId="6E80ADDB" w14:textId="74E98479" w:rsidR="006A5A7F" w:rsidRPr="009E6FF4" w:rsidRDefault="006A5A7F" w:rsidP="00363A7C">
      <w:pPr>
        <w:pStyle w:val="FadeInActionSceneSetting"/>
        <w:rPr>
          <w:b/>
          <w:bCs/>
        </w:rPr>
      </w:pPr>
      <w:r w:rsidRPr="009E6FF4">
        <w:rPr>
          <w:b/>
          <w:bCs/>
        </w:rPr>
        <w:t>Ext</w:t>
      </w:r>
      <w:r w:rsidR="009E6FF4" w:rsidRPr="009E6FF4">
        <w:rPr>
          <w:b/>
          <w:bCs/>
        </w:rPr>
        <w:t>.</w:t>
      </w:r>
      <w:r w:rsidRPr="009E6FF4">
        <w:rPr>
          <w:b/>
          <w:bCs/>
        </w:rPr>
        <w:t xml:space="preserve"> Hepburn’s Sweet Shop – day</w:t>
      </w:r>
    </w:p>
    <w:p w14:paraId="599AA896" w14:textId="77777777" w:rsidR="006A5A7F" w:rsidRDefault="006A5A7F" w:rsidP="00363A7C">
      <w:r>
        <w:t>Abe waits outside in the car.</w:t>
      </w:r>
    </w:p>
    <w:p w14:paraId="1D42706A" w14:textId="77777777" w:rsidR="006A5A7F" w:rsidRDefault="006A5A7F" w:rsidP="006A5A7F">
      <w:r>
        <w:lastRenderedPageBreak/>
        <w:t>He sighs again.</w:t>
      </w:r>
    </w:p>
    <w:p w14:paraId="18DF57E5" w14:textId="77777777" w:rsidR="006A5A7F" w:rsidRDefault="006A5A7F" w:rsidP="006A5A7F">
      <w:r>
        <w:t>He sees an old missing poster for Gracie.</w:t>
      </w:r>
    </w:p>
    <w:p w14:paraId="4B3BA74F" w14:textId="77777777" w:rsidR="006A5A7F" w:rsidRDefault="006A5A7F" w:rsidP="006A5A7F">
      <w:r>
        <w:t>Caroline exits the store.</w:t>
      </w:r>
    </w:p>
    <w:p w14:paraId="4A8E679A" w14:textId="77777777" w:rsidR="006A5A7F" w:rsidRDefault="006A5A7F" w:rsidP="00363A7C">
      <w:pPr>
        <w:pStyle w:val="CharacterName"/>
      </w:pPr>
      <w:r>
        <w:t>Abe</w:t>
      </w:r>
    </w:p>
    <w:p w14:paraId="542959FB" w14:textId="77777777" w:rsidR="006A5A7F" w:rsidRDefault="006A5A7F" w:rsidP="00363A7C">
      <w:pPr>
        <w:pStyle w:val="Dialogue"/>
      </w:pPr>
      <w:r>
        <w:t>What happened.</w:t>
      </w:r>
    </w:p>
    <w:p w14:paraId="516DE69F" w14:textId="77777777" w:rsidR="006A5A7F" w:rsidRDefault="006A5A7F" w:rsidP="006A5A7F">
      <w:r>
        <w:t>She gets in the car with an ice cream.</w:t>
      </w:r>
    </w:p>
    <w:p w14:paraId="003545F2" w14:textId="77777777" w:rsidR="006A5A7F" w:rsidRDefault="006A5A7F" w:rsidP="00363A7C">
      <w:pPr>
        <w:pStyle w:val="CharacterName"/>
      </w:pPr>
      <w:r>
        <w:t>Caroline</w:t>
      </w:r>
    </w:p>
    <w:p w14:paraId="16C902C6" w14:textId="77777777" w:rsidR="006A5A7F" w:rsidRDefault="006A5A7F" w:rsidP="00363A7C">
      <w:pPr>
        <w:pStyle w:val="Dialogue"/>
      </w:pPr>
      <w:r>
        <w:t>Nothing. I told him I had a headache.</w:t>
      </w:r>
    </w:p>
    <w:p w14:paraId="387C1FB4" w14:textId="77777777" w:rsidR="006A5A7F" w:rsidRDefault="006A5A7F" w:rsidP="00363A7C">
      <w:pPr>
        <w:pStyle w:val="CharacterName"/>
      </w:pPr>
      <w:r>
        <w:t>Abe</w:t>
      </w:r>
    </w:p>
    <w:p w14:paraId="0CD8FFF6" w14:textId="77777777" w:rsidR="006A5A7F" w:rsidRDefault="006A5A7F" w:rsidP="00363A7C">
      <w:pPr>
        <w:pStyle w:val="Dialogue"/>
      </w:pPr>
      <w:r>
        <w:t>Okay, what happened next?</w:t>
      </w:r>
    </w:p>
    <w:p w14:paraId="7BE03590" w14:textId="77777777" w:rsidR="006A5A7F" w:rsidRDefault="006A5A7F" w:rsidP="00363A7C">
      <w:pPr>
        <w:pStyle w:val="CharacterName"/>
      </w:pPr>
      <w:r>
        <w:t>Caroline</w:t>
      </w:r>
    </w:p>
    <w:p w14:paraId="6373D42A" w14:textId="77777777" w:rsidR="006A5A7F" w:rsidRDefault="006A5A7F" w:rsidP="00363A7C">
      <w:pPr>
        <w:pStyle w:val="Dialogue"/>
      </w:pPr>
      <w:r>
        <w:t>I bought this ice cream. It was too awkward. Here I got you this.</w:t>
      </w:r>
    </w:p>
    <w:p w14:paraId="6D9F3D06" w14:textId="77777777" w:rsidR="006A5A7F" w:rsidRDefault="006A5A7F" w:rsidP="006A5A7F">
      <w:r>
        <w:t>She hands him a peanut candy bar.</w:t>
      </w:r>
    </w:p>
    <w:p w14:paraId="10F5135B" w14:textId="77777777" w:rsidR="006A5A7F" w:rsidRDefault="006A5A7F" w:rsidP="00363A7C">
      <w:pPr>
        <w:pStyle w:val="CharacterName"/>
      </w:pPr>
      <w:r>
        <w:t>Abe</w:t>
      </w:r>
    </w:p>
    <w:p w14:paraId="24F44D6C" w14:textId="77777777" w:rsidR="006A5A7F" w:rsidRDefault="006A5A7F" w:rsidP="00363A7C">
      <w:pPr>
        <w:pStyle w:val="Dialogue"/>
      </w:pPr>
      <w:r>
        <w:t>Thanks</w:t>
      </w:r>
    </w:p>
    <w:p w14:paraId="4B4AE706" w14:textId="77777777" w:rsidR="006A5A7F" w:rsidRDefault="006A5A7F" w:rsidP="00363A7C">
      <w:pPr>
        <w:pStyle w:val="CharacterName"/>
      </w:pPr>
      <w:r>
        <w:t>Caroline</w:t>
      </w:r>
    </w:p>
    <w:p w14:paraId="138DB344" w14:textId="77777777" w:rsidR="006A5A7F" w:rsidRDefault="006A5A7F" w:rsidP="00363A7C">
      <w:pPr>
        <w:pStyle w:val="Dialogue"/>
      </w:pPr>
      <w:r>
        <w:t>I think maybe those kids lied to you.</w:t>
      </w:r>
    </w:p>
    <w:p w14:paraId="3E22E243" w14:textId="77777777" w:rsidR="006A5A7F" w:rsidRDefault="006A5A7F" w:rsidP="00363A7C">
      <w:pPr>
        <w:pStyle w:val="Transition"/>
      </w:pPr>
      <w:r>
        <w:t>Cut to:</w:t>
      </w:r>
    </w:p>
    <w:p w14:paraId="5B4F04C5" w14:textId="304400BD" w:rsidR="006A5A7F" w:rsidRPr="009E6FF4" w:rsidRDefault="006A5A7F" w:rsidP="00363A7C">
      <w:pPr>
        <w:pStyle w:val="FadeInActionSceneSetting"/>
        <w:rPr>
          <w:b/>
          <w:bCs/>
        </w:rPr>
      </w:pPr>
      <w:r w:rsidRPr="009E6FF4">
        <w:rPr>
          <w:b/>
          <w:bCs/>
        </w:rPr>
        <w:t>Ext</w:t>
      </w:r>
      <w:r w:rsidR="009E6FF4" w:rsidRPr="009E6FF4">
        <w:rPr>
          <w:b/>
          <w:bCs/>
        </w:rPr>
        <w:t>.</w:t>
      </w:r>
      <w:r w:rsidRPr="009E6FF4">
        <w:rPr>
          <w:b/>
          <w:bCs/>
        </w:rPr>
        <w:t xml:space="preserve"> the stoop – day</w:t>
      </w:r>
    </w:p>
    <w:p w14:paraId="0176F102" w14:textId="7420E922" w:rsidR="006A5A7F" w:rsidRDefault="006A5A7F" w:rsidP="006A5A7F">
      <w:r>
        <w:t>Abe walk</w:t>
      </w:r>
      <w:r w:rsidR="00C87338">
        <w:t>s</w:t>
      </w:r>
      <w:r>
        <w:t xml:space="preserve"> quickly up to the concrete divider.</w:t>
      </w:r>
    </w:p>
    <w:p w14:paraId="4B087B5E" w14:textId="25B018EB" w:rsidR="006A5A7F" w:rsidRDefault="00363A7C" w:rsidP="00C87338">
      <w:pPr>
        <w:pStyle w:val="CharacterName"/>
      </w:pPr>
      <w:r>
        <w:t>Jace</w:t>
      </w:r>
    </w:p>
    <w:p w14:paraId="1F71B458" w14:textId="08BFA872" w:rsidR="006A5A7F" w:rsidRDefault="00C87338" w:rsidP="00C87338">
      <w:pPr>
        <w:pStyle w:val="Dialogue"/>
      </w:pPr>
      <w:r>
        <w:t>Well, well, well, h</w:t>
      </w:r>
      <w:r w:rsidR="006A5A7F">
        <w:t>ere comes the kid detective.</w:t>
      </w:r>
    </w:p>
    <w:p w14:paraId="68206830" w14:textId="77777777" w:rsidR="006A5A7F" w:rsidRDefault="006A5A7F" w:rsidP="006A5A7F">
      <w:r>
        <w:t>Abe winds up and slaps the kid across the face. He falls over backwards.</w:t>
      </w:r>
    </w:p>
    <w:p w14:paraId="3E49D992" w14:textId="77777777" w:rsidR="006A5A7F" w:rsidRDefault="006A5A7F" w:rsidP="006A5A7F">
      <w:r>
        <w:t>The other kids scatter.</w:t>
      </w:r>
    </w:p>
    <w:p w14:paraId="322C919A" w14:textId="77777777" w:rsidR="006A5A7F" w:rsidRDefault="006A5A7F" w:rsidP="006A5A7F">
      <w:r>
        <w:t>Abe isn’t finished, he pick the kid up.</w:t>
      </w:r>
    </w:p>
    <w:p w14:paraId="5CB0523B" w14:textId="4C6110C8" w:rsidR="00072415" w:rsidRDefault="00072415" w:rsidP="00072415">
      <w:pPr>
        <w:pStyle w:val="MORE"/>
      </w:pPr>
      <w:r>
        <w:t>[cont.]</w:t>
      </w:r>
    </w:p>
    <w:p w14:paraId="72DA996F" w14:textId="1E70B546" w:rsidR="006A5A7F" w:rsidRDefault="00363A7C" w:rsidP="00C87338">
      <w:pPr>
        <w:pStyle w:val="CharacterName"/>
      </w:pPr>
      <w:r>
        <w:lastRenderedPageBreak/>
        <w:t>Jace</w:t>
      </w:r>
    </w:p>
    <w:p w14:paraId="473D2505" w14:textId="77777777" w:rsidR="006A5A7F" w:rsidRDefault="006A5A7F" w:rsidP="00C87338">
      <w:pPr>
        <w:pStyle w:val="Dialogue"/>
      </w:pPr>
      <w:r>
        <w:t>Let me go!</w:t>
      </w:r>
    </w:p>
    <w:p w14:paraId="0FC207A9" w14:textId="77777777" w:rsidR="006A5A7F" w:rsidRDefault="006A5A7F" w:rsidP="006A5A7F">
      <w:r>
        <w:t>Abe throws him down a hill. Kicks him while he’s down and chases after him.</w:t>
      </w:r>
    </w:p>
    <w:p w14:paraId="21ACA5E1" w14:textId="77777777" w:rsidR="006A5A7F" w:rsidRDefault="006A5A7F" w:rsidP="00C87338">
      <w:pPr>
        <w:pStyle w:val="CharacterName"/>
      </w:pPr>
      <w:r>
        <w:t>Caroline</w:t>
      </w:r>
    </w:p>
    <w:p w14:paraId="77646727" w14:textId="77777777" w:rsidR="006A5A7F" w:rsidRDefault="006A5A7F" w:rsidP="00C87338">
      <w:pPr>
        <w:pStyle w:val="Dialogue"/>
      </w:pPr>
      <w:r>
        <w:t>Abe stop!</w:t>
      </w:r>
    </w:p>
    <w:p w14:paraId="61D628C5" w14:textId="608DB1DF" w:rsidR="006A5A7F" w:rsidRDefault="006A5A7F" w:rsidP="006A5A7F">
      <w:r>
        <w:t xml:space="preserve">Abe has pinned him against a </w:t>
      </w:r>
      <w:r w:rsidR="00C87338">
        <w:t>chain link</w:t>
      </w:r>
      <w:r>
        <w:t xml:space="preserve"> fence.</w:t>
      </w:r>
    </w:p>
    <w:p w14:paraId="6FE6F317" w14:textId="77777777" w:rsidR="006A5A7F" w:rsidRDefault="006A5A7F" w:rsidP="00C87338">
      <w:pPr>
        <w:pStyle w:val="CharacterName"/>
      </w:pPr>
      <w:r>
        <w:t>Abe</w:t>
      </w:r>
    </w:p>
    <w:p w14:paraId="5E67CF93" w14:textId="77777777" w:rsidR="006322E1" w:rsidRDefault="006A5A7F" w:rsidP="00C87338">
      <w:pPr>
        <w:pStyle w:val="Dialogue"/>
      </w:pPr>
      <w:r>
        <w:t xml:space="preserve">Who is the supplier? </w:t>
      </w:r>
    </w:p>
    <w:p w14:paraId="58262413" w14:textId="3552A2CF" w:rsidR="006322E1" w:rsidRDefault="006322E1" w:rsidP="006322E1">
      <w:r>
        <w:t>Jace is scared stiff.</w:t>
      </w:r>
    </w:p>
    <w:p w14:paraId="369CD3F5" w14:textId="50D16C9B" w:rsidR="006322E1" w:rsidRDefault="006322E1" w:rsidP="006322E1">
      <w:pPr>
        <w:pStyle w:val="CharacterName"/>
      </w:pPr>
      <w:r>
        <w:t>Abe</w:t>
      </w:r>
    </w:p>
    <w:p w14:paraId="0A08BE48" w14:textId="4F9311FE" w:rsidR="006A5A7F" w:rsidRDefault="006A5A7F" w:rsidP="00C87338">
      <w:pPr>
        <w:pStyle w:val="Dialogue"/>
      </w:pPr>
      <w:r>
        <w:t>Who is the supplier?!?</w:t>
      </w:r>
    </w:p>
    <w:p w14:paraId="0C788CA0" w14:textId="0F646EB5" w:rsidR="006A5A7F" w:rsidRDefault="00363A7C" w:rsidP="00C87338">
      <w:pPr>
        <w:pStyle w:val="CharacterName"/>
      </w:pPr>
      <w:r>
        <w:t>Jace</w:t>
      </w:r>
    </w:p>
    <w:p w14:paraId="07B7A002" w14:textId="77777777" w:rsidR="006A5A7F" w:rsidRDefault="006A5A7F" w:rsidP="00C87338">
      <w:pPr>
        <w:pStyle w:val="Dialogue"/>
      </w:pPr>
      <w:r>
        <w:t xml:space="preserve">The red shoe gang! How long have you lived in this fucking town. </w:t>
      </w:r>
    </w:p>
    <w:p w14:paraId="2A8223F3" w14:textId="36ED9141" w:rsidR="006A5A7F" w:rsidRDefault="006A5A7F" w:rsidP="006A5A7F">
      <w:r>
        <w:t>Abe steals the pills back</w:t>
      </w:r>
      <w:r w:rsidR="00C87338">
        <w:t>.</w:t>
      </w:r>
    </w:p>
    <w:p w14:paraId="5DA9F618" w14:textId="52EA2AE7" w:rsidR="006A5A7F" w:rsidRDefault="00363A7C" w:rsidP="00C87338">
      <w:pPr>
        <w:pStyle w:val="CharacterName"/>
      </w:pPr>
      <w:r>
        <w:t>Jace</w:t>
      </w:r>
      <w:r w:rsidR="006A5A7F">
        <w:t xml:space="preserve"> (cont</w:t>
      </w:r>
      <w:r w:rsidR="00C87338">
        <w:t>.</w:t>
      </w:r>
      <w:r w:rsidR="006A5A7F">
        <w:t>)</w:t>
      </w:r>
    </w:p>
    <w:p w14:paraId="5C52E83C" w14:textId="77777777" w:rsidR="006A5A7F" w:rsidRDefault="006A5A7F" w:rsidP="00C87338">
      <w:pPr>
        <w:pStyle w:val="Dialogue"/>
      </w:pPr>
      <w:r>
        <w:t>It makes you feel like a big man to beat up a kid?</w:t>
      </w:r>
    </w:p>
    <w:p w14:paraId="73A426C0" w14:textId="77777777" w:rsidR="006A5A7F" w:rsidRDefault="006A5A7F" w:rsidP="00C87338">
      <w:pPr>
        <w:pStyle w:val="CharacterName"/>
      </w:pPr>
      <w:r>
        <w:t>Abe</w:t>
      </w:r>
    </w:p>
    <w:p w14:paraId="7B6F9599" w14:textId="77777777" w:rsidR="006A5A7F" w:rsidRDefault="006A5A7F" w:rsidP="00C87338">
      <w:pPr>
        <w:pStyle w:val="Dialogue"/>
      </w:pPr>
      <w:r>
        <w:t>YES! These pills are awesome.</w:t>
      </w:r>
    </w:p>
    <w:p w14:paraId="02CB068C" w14:textId="75E1DEFC" w:rsidR="006A5A7F" w:rsidRDefault="00363A7C" w:rsidP="00C87338">
      <w:pPr>
        <w:pStyle w:val="CharacterName"/>
      </w:pPr>
      <w:r>
        <w:t>Jace</w:t>
      </w:r>
    </w:p>
    <w:p w14:paraId="41C6D4FE" w14:textId="77777777" w:rsidR="006A5A7F" w:rsidRDefault="006A5A7F" w:rsidP="00C87338">
      <w:pPr>
        <w:pStyle w:val="Dialogue"/>
      </w:pPr>
      <w:r>
        <w:t>Yea well be careful. They’re super addictive.</w:t>
      </w:r>
    </w:p>
    <w:p w14:paraId="03E5ED98" w14:textId="544F6D71" w:rsidR="006A5A7F" w:rsidRDefault="006A5A7F" w:rsidP="006A5A7F">
      <w:r>
        <w:t xml:space="preserve">Abe throws </w:t>
      </w:r>
      <w:r w:rsidR="00C87338">
        <w:t xml:space="preserve">Jace </w:t>
      </w:r>
      <w:r>
        <w:t>into the river.</w:t>
      </w:r>
    </w:p>
    <w:p w14:paraId="26D8981E" w14:textId="77777777" w:rsidR="006A5A7F" w:rsidRDefault="006A5A7F" w:rsidP="00C87338">
      <w:pPr>
        <w:pStyle w:val="CharacterName"/>
      </w:pPr>
      <w:r>
        <w:t>Caroline</w:t>
      </w:r>
    </w:p>
    <w:p w14:paraId="5E507DB4" w14:textId="77777777" w:rsidR="006A5A7F" w:rsidRDefault="006A5A7F" w:rsidP="00C87338">
      <w:pPr>
        <w:pStyle w:val="Dialogue"/>
      </w:pPr>
      <w:r>
        <w:t>What now?</w:t>
      </w:r>
    </w:p>
    <w:p w14:paraId="50F3552E" w14:textId="77777777" w:rsidR="006A5A7F" w:rsidRDefault="006A5A7F" w:rsidP="00C87338">
      <w:pPr>
        <w:pStyle w:val="CharacterName"/>
      </w:pPr>
      <w:r>
        <w:t>Abe</w:t>
      </w:r>
    </w:p>
    <w:p w14:paraId="2217AA0B" w14:textId="77777777" w:rsidR="006A5A7F" w:rsidRDefault="006A5A7F" w:rsidP="00C87338">
      <w:pPr>
        <w:pStyle w:val="Dialogue"/>
      </w:pPr>
      <w:r>
        <w:t>Take me to the Steam Room, it’s time to talk to some adults.</w:t>
      </w:r>
    </w:p>
    <w:p w14:paraId="0C5B4D4A" w14:textId="2FF279BC" w:rsidR="001A2B65" w:rsidRDefault="001A2B65" w:rsidP="001A2B65">
      <w:pPr>
        <w:pStyle w:val="Transition"/>
      </w:pPr>
      <w:r>
        <w:lastRenderedPageBreak/>
        <w:t>Cut to:</w:t>
      </w:r>
    </w:p>
    <w:p w14:paraId="7F42C301" w14:textId="5FFB0466" w:rsidR="001A2B65" w:rsidRPr="009E6FF4" w:rsidRDefault="001A2B65" w:rsidP="001A2B65">
      <w:pPr>
        <w:pStyle w:val="FadeInActionSceneSetting"/>
        <w:rPr>
          <w:b/>
          <w:bCs/>
        </w:rPr>
      </w:pPr>
      <w:r w:rsidRPr="009E6FF4">
        <w:rPr>
          <w:b/>
          <w:bCs/>
        </w:rPr>
        <w:t>Ext</w:t>
      </w:r>
      <w:r w:rsidR="009E6FF4" w:rsidRPr="009E6FF4">
        <w:rPr>
          <w:b/>
          <w:bCs/>
        </w:rPr>
        <w:t>.</w:t>
      </w:r>
      <w:r w:rsidRPr="009E6FF4">
        <w:rPr>
          <w:b/>
          <w:bCs/>
        </w:rPr>
        <w:t xml:space="preserve"> The boiler ro</w:t>
      </w:r>
      <w:r w:rsidR="001B1BBC" w:rsidRPr="009E6FF4">
        <w:rPr>
          <w:b/>
          <w:bCs/>
        </w:rPr>
        <w:t>o</w:t>
      </w:r>
      <w:r w:rsidRPr="009E6FF4">
        <w:rPr>
          <w:b/>
          <w:bCs/>
        </w:rPr>
        <w:t>m – day</w:t>
      </w:r>
    </w:p>
    <w:p w14:paraId="7597CCC4" w14:textId="1CAE0734" w:rsidR="001A2B65" w:rsidRDefault="001A2B65" w:rsidP="001A2B65">
      <w:r>
        <w:t>Abe storms towards the door.</w:t>
      </w:r>
    </w:p>
    <w:p w14:paraId="00E323CB" w14:textId="3F4AADC9" w:rsidR="006A5A7F" w:rsidRPr="009E6FF4" w:rsidRDefault="006A5A7F" w:rsidP="00C87338">
      <w:pPr>
        <w:pStyle w:val="FadeInActionSceneSetting"/>
        <w:rPr>
          <w:b/>
          <w:bCs/>
        </w:rPr>
      </w:pPr>
      <w:r w:rsidRPr="009E6FF4">
        <w:rPr>
          <w:b/>
          <w:bCs/>
        </w:rPr>
        <w:t>Int</w:t>
      </w:r>
      <w:r w:rsidR="009E6FF4" w:rsidRPr="009E6FF4">
        <w:rPr>
          <w:b/>
          <w:bCs/>
        </w:rPr>
        <w:t>.</w:t>
      </w:r>
      <w:r w:rsidRPr="009E6FF4">
        <w:rPr>
          <w:b/>
          <w:bCs/>
        </w:rPr>
        <w:t xml:space="preserve"> The Boiler Room – day</w:t>
      </w:r>
    </w:p>
    <w:p w14:paraId="24E0D447" w14:textId="77777777" w:rsidR="006A5A7F" w:rsidRDefault="006A5A7F" w:rsidP="006A5A7F">
      <w:r>
        <w:t xml:space="preserve">Abe </w:t>
      </w:r>
      <w:proofErr w:type="gramStart"/>
      <w:r>
        <w:t>enters,</w:t>
      </w:r>
      <w:proofErr w:type="gramEnd"/>
      <w:r>
        <w:t xml:space="preserve"> everyone looks at him.</w:t>
      </w:r>
    </w:p>
    <w:p w14:paraId="385F26AC" w14:textId="7789A6F2" w:rsidR="001A2B65" w:rsidRDefault="006A5A7F" w:rsidP="004F3951">
      <w:r>
        <w:t>He approaches a bouncer.</w:t>
      </w:r>
    </w:p>
    <w:p w14:paraId="06E51EFA" w14:textId="77777777" w:rsidR="006A5A7F" w:rsidRDefault="006A5A7F" w:rsidP="00C87338">
      <w:pPr>
        <w:pStyle w:val="CharacterName"/>
      </w:pPr>
      <w:r>
        <w:t>Abe</w:t>
      </w:r>
    </w:p>
    <w:p w14:paraId="1EE209A1" w14:textId="77777777" w:rsidR="006A5A7F" w:rsidRDefault="006A5A7F" w:rsidP="00C87338">
      <w:pPr>
        <w:pStyle w:val="Dialogue"/>
      </w:pPr>
      <w:r>
        <w:t>I’m here to see Clive Cunningham</w:t>
      </w:r>
    </w:p>
    <w:p w14:paraId="609830CA" w14:textId="77777777" w:rsidR="006A5A7F" w:rsidRDefault="006A5A7F" w:rsidP="006A5A7F">
      <w:r>
        <w:t>The bouncer pats him down. He pulls out the peanut candy bar Caroline just bought him.</w:t>
      </w:r>
    </w:p>
    <w:p w14:paraId="4994A447" w14:textId="77777777" w:rsidR="006A5A7F" w:rsidRDefault="006A5A7F" w:rsidP="00C87338">
      <w:pPr>
        <w:pStyle w:val="CharacterName"/>
      </w:pPr>
      <w:r>
        <w:t>Bouncer</w:t>
      </w:r>
    </w:p>
    <w:p w14:paraId="666F0B09" w14:textId="77777777" w:rsidR="006A5A7F" w:rsidRDefault="006A5A7F" w:rsidP="00C87338">
      <w:pPr>
        <w:pStyle w:val="Dialogue"/>
      </w:pPr>
      <w:r>
        <w:t>No peanut products.</w:t>
      </w:r>
    </w:p>
    <w:p w14:paraId="4D0750E7" w14:textId="77777777" w:rsidR="006A5A7F" w:rsidRDefault="006A5A7F" w:rsidP="00C87338">
      <w:pPr>
        <w:pStyle w:val="CharacterName"/>
      </w:pPr>
      <w:r>
        <w:t>Abe</w:t>
      </w:r>
    </w:p>
    <w:p w14:paraId="2CB798B1" w14:textId="77777777" w:rsidR="006A5A7F" w:rsidRDefault="006A5A7F" w:rsidP="00C87338">
      <w:pPr>
        <w:pStyle w:val="Dialogue"/>
      </w:pPr>
      <w:r>
        <w:t>Right, sorry.</w:t>
      </w:r>
    </w:p>
    <w:p w14:paraId="1A6991EC" w14:textId="77777777" w:rsidR="006A5A7F" w:rsidRDefault="006A5A7F" w:rsidP="00C87338">
      <w:pPr>
        <w:pStyle w:val="CharacterName"/>
      </w:pPr>
      <w:r>
        <w:t>Bouncer</w:t>
      </w:r>
    </w:p>
    <w:p w14:paraId="5F0FD97C" w14:textId="77777777" w:rsidR="006A5A7F" w:rsidRDefault="006A5A7F" w:rsidP="00C87338">
      <w:pPr>
        <w:pStyle w:val="Dialogue"/>
      </w:pPr>
      <w:r>
        <w:t>Go ahead.</w:t>
      </w:r>
    </w:p>
    <w:p w14:paraId="7E174036" w14:textId="77777777" w:rsidR="006A5A7F" w:rsidRDefault="006A5A7F" w:rsidP="006A5A7F">
      <w:r>
        <w:t>Abe walks down a staircase and through a long dimly lit winding hallway.</w:t>
      </w:r>
    </w:p>
    <w:p w14:paraId="5D075379" w14:textId="77777777" w:rsidR="006A5A7F" w:rsidRDefault="006A5A7F" w:rsidP="006A5A7F">
      <w:r>
        <w:t>He enters a room.</w:t>
      </w:r>
    </w:p>
    <w:p w14:paraId="7D1A2C89" w14:textId="77777777" w:rsidR="006A5A7F" w:rsidRDefault="006A5A7F" w:rsidP="006A5A7F">
      <w:r>
        <w:t>Clive sits at a bar across the room surrounded by other bikers drinking and playing poker.</w:t>
      </w:r>
    </w:p>
    <w:p w14:paraId="702B6CF7" w14:textId="77777777" w:rsidR="006A5A7F" w:rsidRDefault="006A5A7F" w:rsidP="00C87338">
      <w:pPr>
        <w:pStyle w:val="CharacterName"/>
      </w:pPr>
      <w:r>
        <w:t>Abe</w:t>
      </w:r>
    </w:p>
    <w:p w14:paraId="4D0040D5" w14:textId="77777777" w:rsidR="006A5A7F" w:rsidRDefault="006A5A7F" w:rsidP="00C87338">
      <w:pPr>
        <w:pStyle w:val="Dialogue"/>
      </w:pPr>
      <w:r>
        <w:t>We need to talk about Patrick Chang.</w:t>
      </w:r>
    </w:p>
    <w:p w14:paraId="1DC40406" w14:textId="5646B4FF" w:rsidR="006A5A7F" w:rsidRDefault="006A5A7F" w:rsidP="00C87338">
      <w:r>
        <w:t>Beat</w:t>
      </w:r>
      <w:r w:rsidR="00EA2829">
        <w:t>.</w:t>
      </w:r>
    </w:p>
    <w:p w14:paraId="03DB0917" w14:textId="77777777" w:rsidR="006A5A7F" w:rsidRDefault="006A5A7F" w:rsidP="00C87338">
      <w:pPr>
        <w:pStyle w:val="CharacterName"/>
      </w:pPr>
      <w:r>
        <w:t>Clive</w:t>
      </w:r>
    </w:p>
    <w:p w14:paraId="04F85F99" w14:textId="77777777" w:rsidR="006A5A7F" w:rsidRDefault="006A5A7F" w:rsidP="00C87338">
      <w:pPr>
        <w:pStyle w:val="Dialogue"/>
      </w:pPr>
      <w:r>
        <w:t>No.</w:t>
      </w:r>
    </w:p>
    <w:p w14:paraId="47781273" w14:textId="77777777" w:rsidR="006A5A7F" w:rsidRDefault="006A5A7F" w:rsidP="006A5A7F">
      <w:r>
        <w:t>Abe turns around and leaves as quickly as he entered.</w:t>
      </w:r>
    </w:p>
    <w:p w14:paraId="6468A383" w14:textId="77777777" w:rsidR="006A5A7F" w:rsidRDefault="006A5A7F" w:rsidP="006A5A7F">
      <w:r>
        <w:t>He walks back down the hallway and out of the bar.</w:t>
      </w:r>
    </w:p>
    <w:p w14:paraId="1D55BB59" w14:textId="77777777" w:rsidR="006A5A7F" w:rsidRDefault="006A5A7F" w:rsidP="006A5A7F">
      <w:r>
        <w:t>He returns to the car with Caroline.</w:t>
      </w:r>
    </w:p>
    <w:p w14:paraId="7D01083D" w14:textId="77777777" w:rsidR="006A5A7F" w:rsidRDefault="006A5A7F" w:rsidP="00C87338">
      <w:pPr>
        <w:pStyle w:val="CharacterName"/>
      </w:pPr>
      <w:r>
        <w:lastRenderedPageBreak/>
        <w:t>Abe</w:t>
      </w:r>
    </w:p>
    <w:p w14:paraId="2BA6143B" w14:textId="77777777" w:rsidR="006A5A7F" w:rsidRDefault="006A5A7F" w:rsidP="00C87338">
      <w:pPr>
        <w:pStyle w:val="Dialogue"/>
      </w:pPr>
      <w:r>
        <w:t>He wasn’t there.</w:t>
      </w:r>
    </w:p>
    <w:p w14:paraId="1D62EFE1" w14:textId="77777777" w:rsidR="006A5A7F" w:rsidRDefault="006A5A7F" w:rsidP="00C87338">
      <w:pPr>
        <w:pStyle w:val="CharacterName"/>
      </w:pPr>
      <w:r>
        <w:t>Caroline</w:t>
      </w:r>
    </w:p>
    <w:p w14:paraId="77995969" w14:textId="77777777" w:rsidR="006A5A7F" w:rsidRDefault="006A5A7F" w:rsidP="00C87338">
      <w:pPr>
        <w:pStyle w:val="Dialogue"/>
      </w:pPr>
      <w:r>
        <w:t>What does that mean.</w:t>
      </w:r>
    </w:p>
    <w:p w14:paraId="510806B5" w14:textId="77777777" w:rsidR="006A5A7F" w:rsidRDefault="006A5A7F" w:rsidP="00C87338">
      <w:pPr>
        <w:pStyle w:val="CharacterName"/>
      </w:pPr>
      <w:r>
        <w:t>Abe</w:t>
      </w:r>
    </w:p>
    <w:p w14:paraId="3BF62772" w14:textId="77777777" w:rsidR="006A5A7F" w:rsidRDefault="006A5A7F" w:rsidP="00C87338">
      <w:pPr>
        <w:pStyle w:val="Dialogue"/>
      </w:pPr>
      <w:r>
        <w:t xml:space="preserve">We’ll just have to play it from a different angle. </w:t>
      </w:r>
    </w:p>
    <w:p w14:paraId="6D540426" w14:textId="77777777" w:rsidR="006A5A7F" w:rsidRDefault="006A5A7F" w:rsidP="00C87338">
      <w:pPr>
        <w:pStyle w:val="CharacterName"/>
      </w:pPr>
      <w:r>
        <w:t>Caroline</w:t>
      </w:r>
    </w:p>
    <w:p w14:paraId="4B300770" w14:textId="77777777" w:rsidR="006A5A7F" w:rsidRDefault="006A5A7F" w:rsidP="00C87338">
      <w:pPr>
        <w:pStyle w:val="Dialogue"/>
      </w:pPr>
      <w:r>
        <w:t>Have those drugs worn off?</w:t>
      </w:r>
    </w:p>
    <w:p w14:paraId="0C9A213E" w14:textId="77777777" w:rsidR="006A5A7F" w:rsidRDefault="006A5A7F" w:rsidP="00C87338">
      <w:pPr>
        <w:pStyle w:val="CharacterName"/>
      </w:pPr>
      <w:r>
        <w:t>Abe</w:t>
      </w:r>
    </w:p>
    <w:p w14:paraId="0FF9FAED" w14:textId="77777777" w:rsidR="006A5A7F" w:rsidRDefault="006A5A7F" w:rsidP="00C87338">
      <w:pPr>
        <w:pStyle w:val="Dialogue"/>
      </w:pPr>
      <w:r>
        <w:t>Yeah. I think so.</w:t>
      </w:r>
    </w:p>
    <w:p w14:paraId="041C20CE" w14:textId="77777777" w:rsidR="006A5A7F" w:rsidRDefault="006A5A7F" w:rsidP="00C87338">
      <w:pPr>
        <w:pStyle w:val="Transition"/>
      </w:pPr>
      <w:r>
        <w:t>Cut to:</w:t>
      </w:r>
    </w:p>
    <w:p w14:paraId="462335FC" w14:textId="1B0B901B" w:rsidR="006A5A7F" w:rsidRPr="009E6FF4" w:rsidRDefault="006A5A7F" w:rsidP="00C87338">
      <w:pPr>
        <w:pStyle w:val="FadeInActionSceneSetting"/>
        <w:rPr>
          <w:b/>
          <w:bCs/>
        </w:rPr>
      </w:pPr>
      <w:r w:rsidRPr="009E6FF4">
        <w:rPr>
          <w:b/>
          <w:bCs/>
        </w:rPr>
        <w:t>Ext</w:t>
      </w:r>
      <w:r w:rsidR="009E6FF4" w:rsidRPr="009E6FF4">
        <w:rPr>
          <w:b/>
          <w:bCs/>
        </w:rPr>
        <w:t>.</w:t>
      </w:r>
      <w:r w:rsidRPr="009E6FF4">
        <w:rPr>
          <w:b/>
          <w:bCs/>
        </w:rPr>
        <w:t xml:space="preserve"> Chang household – day</w:t>
      </w:r>
    </w:p>
    <w:p w14:paraId="4FDAD266" w14:textId="77777777" w:rsidR="006A5A7F" w:rsidRDefault="006A5A7F" w:rsidP="00C87338">
      <w:r>
        <w:t>They pull up.</w:t>
      </w:r>
    </w:p>
    <w:p w14:paraId="18C66255" w14:textId="77777777" w:rsidR="006A5A7F" w:rsidRDefault="006A5A7F" w:rsidP="00C87338">
      <w:pPr>
        <w:pStyle w:val="CharacterName"/>
      </w:pPr>
      <w:r>
        <w:t>Abe</w:t>
      </w:r>
    </w:p>
    <w:p w14:paraId="0DB7111A" w14:textId="1240820B" w:rsidR="006A5A7F" w:rsidRDefault="006A5A7F" w:rsidP="00C87338">
      <w:pPr>
        <w:pStyle w:val="Dialogue"/>
      </w:pPr>
      <w:r>
        <w:t xml:space="preserve">I don’t </w:t>
      </w:r>
      <w:r w:rsidR="00C87338">
        <w:t>know,</w:t>
      </w:r>
      <w:r>
        <w:t xml:space="preserve"> maybe we should call it a day.</w:t>
      </w:r>
    </w:p>
    <w:p w14:paraId="4317CB17" w14:textId="77777777" w:rsidR="006A5A7F" w:rsidRDefault="006A5A7F" w:rsidP="00C87338">
      <w:pPr>
        <w:pStyle w:val="CharacterName"/>
      </w:pPr>
      <w:r>
        <w:t>Caroline</w:t>
      </w:r>
    </w:p>
    <w:p w14:paraId="02D7177D" w14:textId="454E0150" w:rsidR="006A5A7F" w:rsidRDefault="006A5A7F" w:rsidP="00C87338">
      <w:pPr>
        <w:pStyle w:val="Dialogue"/>
      </w:pPr>
      <w:r>
        <w:t>What’s the matter</w:t>
      </w:r>
      <w:r w:rsidR="00C87338">
        <w:t>?</w:t>
      </w:r>
    </w:p>
    <w:p w14:paraId="10ACB9A1" w14:textId="77777777" w:rsidR="006A5A7F" w:rsidRDefault="006A5A7F" w:rsidP="00C87338">
      <w:pPr>
        <w:pStyle w:val="CharacterName"/>
      </w:pPr>
      <w:r>
        <w:t>Abe</w:t>
      </w:r>
    </w:p>
    <w:p w14:paraId="4D5A1734" w14:textId="77777777" w:rsidR="006A5A7F" w:rsidRDefault="006A5A7F" w:rsidP="00C87338">
      <w:pPr>
        <w:pStyle w:val="Dialogue"/>
      </w:pPr>
      <w:r>
        <w:t>You realize if I go in there, we’re really gonna have to solve this thing.</w:t>
      </w:r>
    </w:p>
    <w:p w14:paraId="1438FBD6" w14:textId="77777777" w:rsidR="006A5A7F" w:rsidRDefault="006A5A7F" w:rsidP="00C87338">
      <w:pPr>
        <w:pStyle w:val="CharacterName"/>
      </w:pPr>
      <w:r>
        <w:t>Caroline</w:t>
      </w:r>
    </w:p>
    <w:p w14:paraId="69220154" w14:textId="77777777" w:rsidR="006A5A7F" w:rsidRDefault="006A5A7F" w:rsidP="00C87338">
      <w:pPr>
        <w:pStyle w:val="Dialogue"/>
      </w:pPr>
      <w:r>
        <w:t>Of course.</w:t>
      </w:r>
    </w:p>
    <w:p w14:paraId="5899E362" w14:textId="77777777" w:rsidR="006A5A7F" w:rsidRDefault="006A5A7F" w:rsidP="00C87338">
      <w:pPr>
        <w:pStyle w:val="CharacterName"/>
      </w:pPr>
      <w:r>
        <w:t>Abe</w:t>
      </w:r>
    </w:p>
    <w:p w14:paraId="22B507B6" w14:textId="77777777" w:rsidR="006A5A7F" w:rsidRDefault="006A5A7F" w:rsidP="00C87338">
      <w:pPr>
        <w:pStyle w:val="Dialogue"/>
      </w:pPr>
      <w:r>
        <w:t>It’s just I find that kind of pressure can be counterproductive.</w:t>
      </w:r>
    </w:p>
    <w:p w14:paraId="15F5942E" w14:textId="77777777" w:rsidR="006A5A7F" w:rsidRDefault="006A5A7F" w:rsidP="006A5A7F">
      <w:r>
        <w:t>Abe exits the car.</w:t>
      </w:r>
    </w:p>
    <w:p w14:paraId="6114350C" w14:textId="77777777" w:rsidR="007D225C" w:rsidRDefault="007D225C" w:rsidP="006A5A7F"/>
    <w:p w14:paraId="094271FF" w14:textId="105EFCA6" w:rsidR="006A5A7F" w:rsidRPr="009E6FF4" w:rsidRDefault="006A5A7F" w:rsidP="00C87338">
      <w:pPr>
        <w:pStyle w:val="FadeInActionSceneSetting"/>
        <w:rPr>
          <w:b/>
          <w:bCs/>
        </w:rPr>
      </w:pPr>
      <w:r w:rsidRPr="009E6FF4">
        <w:rPr>
          <w:b/>
          <w:bCs/>
        </w:rPr>
        <w:lastRenderedPageBreak/>
        <w:t>Int</w:t>
      </w:r>
      <w:r w:rsidR="009E6FF4" w:rsidRPr="009E6FF4">
        <w:rPr>
          <w:b/>
          <w:bCs/>
        </w:rPr>
        <w:t>.</w:t>
      </w:r>
      <w:r w:rsidRPr="009E6FF4">
        <w:rPr>
          <w:b/>
          <w:bCs/>
        </w:rPr>
        <w:t xml:space="preserve"> Chang Household – day</w:t>
      </w:r>
    </w:p>
    <w:p w14:paraId="551BE979" w14:textId="017F0DE7" w:rsidR="006A5A7F" w:rsidRDefault="006A5A7F" w:rsidP="006A5A7F">
      <w:r>
        <w:t>Pictures of Patrick sit on the coffee table.</w:t>
      </w:r>
    </w:p>
    <w:p w14:paraId="2AD8BCBF" w14:textId="77777777" w:rsidR="006A5A7F" w:rsidRDefault="006A5A7F" w:rsidP="00C87338">
      <w:pPr>
        <w:pStyle w:val="CharacterName"/>
      </w:pPr>
      <w:r>
        <w:t>Abe</w:t>
      </w:r>
    </w:p>
    <w:p w14:paraId="57CDB38B" w14:textId="77777777" w:rsidR="006A5A7F" w:rsidRDefault="006A5A7F" w:rsidP="00C87338">
      <w:pPr>
        <w:pStyle w:val="Dialogue"/>
      </w:pPr>
      <w:r>
        <w:t>I’m very sorry to have disturbed you. I know how… devastating and- and- and- deeply confusing these past few weeks must have been. It’s- it’s beyond awful.</w:t>
      </w:r>
    </w:p>
    <w:p w14:paraId="096DB244" w14:textId="77777777" w:rsidR="006A5A7F" w:rsidRDefault="006A5A7F" w:rsidP="00C87338">
      <w:pPr>
        <w:pStyle w:val="CharacterName"/>
      </w:pPr>
      <w:r>
        <w:t>Patrick’s Mother</w:t>
      </w:r>
    </w:p>
    <w:p w14:paraId="505C9B37" w14:textId="77777777" w:rsidR="006A5A7F" w:rsidRDefault="006A5A7F" w:rsidP="00C87338">
      <w:pPr>
        <w:pStyle w:val="Dialogue"/>
      </w:pPr>
      <w:r>
        <w:t>Do you have kids?</w:t>
      </w:r>
    </w:p>
    <w:p w14:paraId="0BBB75E2" w14:textId="77777777" w:rsidR="006A5A7F" w:rsidRDefault="006A5A7F" w:rsidP="00C87338">
      <w:pPr>
        <w:pStyle w:val="CharacterName"/>
      </w:pPr>
      <w:r>
        <w:t>Abe</w:t>
      </w:r>
    </w:p>
    <w:p w14:paraId="31A61DF8" w14:textId="77777777" w:rsidR="006A5A7F" w:rsidRDefault="006A5A7F" w:rsidP="00C87338">
      <w:pPr>
        <w:pStyle w:val="Dialogue"/>
      </w:pPr>
      <w:r>
        <w:t>What? No.</w:t>
      </w:r>
    </w:p>
    <w:p w14:paraId="4CD875C8" w14:textId="77777777" w:rsidR="006A5A7F" w:rsidRDefault="006A5A7F" w:rsidP="00C87338">
      <w:pPr>
        <w:pStyle w:val="CharacterName"/>
      </w:pPr>
      <w:r>
        <w:t>Patrick’s Father</w:t>
      </w:r>
    </w:p>
    <w:p w14:paraId="272B4676" w14:textId="77777777" w:rsidR="006A5A7F" w:rsidRDefault="006A5A7F" w:rsidP="00C87338">
      <w:pPr>
        <w:pStyle w:val="Dialogue"/>
      </w:pPr>
      <w:r>
        <w:t>So, you don’t really understand what we’re dealing with.</w:t>
      </w:r>
    </w:p>
    <w:p w14:paraId="423AD750" w14:textId="77777777" w:rsidR="006A5A7F" w:rsidRDefault="006A5A7F" w:rsidP="00C87338">
      <w:pPr>
        <w:pStyle w:val="CharacterName"/>
      </w:pPr>
      <w:r>
        <w:t>Abe</w:t>
      </w:r>
    </w:p>
    <w:p w14:paraId="6662E59C" w14:textId="77777777" w:rsidR="006A5A7F" w:rsidRDefault="006A5A7F" w:rsidP="00C87338">
      <w:pPr>
        <w:pStyle w:val="Dialogue"/>
      </w:pPr>
      <w:r>
        <w:t>You’re right. I’m sorry.</w:t>
      </w:r>
    </w:p>
    <w:p w14:paraId="7B0F91CC" w14:textId="77777777" w:rsidR="006A5A7F" w:rsidRDefault="006A5A7F" w:rsidP="00C87338">
      <w:pPr>
        <w:pStyle w:val="CharacterName"/>
      </w:pPr>
      <w:r>
        <w:t>Father</w:t>
      </w:r>
    </w:p>
    <w:p w14:paraId="1F59302E" w14:textId="77777777" w:rsidR="006A5A7F" w:rsidRDefault="006A5A7F" w:rsidP="00C87338">
      <w:pPr>
        <w:pStyle w:val="Dialogue"/>
      </w:pPr>
      <w:r>
        <w:t>It’s been two weeks and the police haven’t offered any clarity.</w:t>
      </w:r>
    </w:p>
    <w:p w14:paraId="3B9A0BEF" w14:textId="77777777" w:rsidR="006A5A7F" w:rsidRDefault="006A5A7F" w:rsidP="00C87338">
      <w:pPr>
        <w:pStyle w:val="CharacterName"/>
      </w:pPr>
      <w:r>
        <w:t>Abe</w:t>
      </w:r>
    </w:p>
    <w:p w14:paraId="1FC8A4A5" w14:textId="77777777" w:rsidR="006A5A7F" w:rsidRDefault="006A5A7F" w:rsidP="00795DD5">
      <w:pPr>
        <w:pStyle w:val="Dialogue"/>
      </w:pPr>
      <w:r>
        <w:t>They’re so preoccupied with the physical evidence sometimes they sometimes can overlook the more complex, psychological integers.</w:t>
      </w:r>
    </w:p>
    <w:p w14:paraId="6F611918" w14:textId="77777777" w:rsidR="006A5A7F" w:rsidRDefault="006A5A7F" w:rsidP="00795DD5">
      <w:pPr>
        <w:pStyle w:val="CharacterName"/>
      </w:pPr>
      <w:r>
        <w:t>Father</w:t>
      </w:r>
    </w:p>
    <w:p w14:paraId="7B0C8EAC" w14:textId="77777777" w:rsidR="006A5A7F" w:rsidRDefault="006A5A7F" w:rsidP="00795DD5">
      <w:pPr>
        <w:pStyle w:val="Dialogue"/>
      </w:pPr>
      <w:r>
        <w:t>What does that mean?</w:t>
      </w:r>
    </w:p>
    <w:p w14:paraId="2BCA5E7D" w14:textId="77777777" w:rsidR="006A5A7F" w:rsidRDefault="006A5A7F" w:rsidP="00795DD5">
      <w:pPr>
        <w:pStyle w:val="CharacterName"/>
      </w:pPr>
      <w:r>
        <w:t>Abe</w:t>
      </w:r>
    </w:p>
    <w:p w14:paraId="0D979A95" w14:textId="1B11B643" w:rsidR="006A5A7F" w:rsidRDefault="006A5A7F" w:rsidP="00795DD5">
      <w:pPr>
        <w:pStyle w:val="Dialogue"/>
      </w:pPr>
      <w:r>
        <w:t xml:space="preserve">Um, </w:t>
      </w:r>
      <w:r w:rsidR="00795DD5">
        <w:t>d</w:t>
      </w:r>
      <w:r>
        <w:t>o you keep a lot of fruit in your kitchen?</w:t>
      </w:r>
    </w:p>
    <w:p w14:paraId="0C121050" w14:textId="77777777" w:rsidR="006A5A7F" w:rsidRDefault="006A5A7F" w:rsidP="00795DD5">
      <w:pPr>
        <w:pStyle w:val="CharacterName"/>
      </w:pPr>
      <w:r>
        <w:t>Mother</w:t>
      </w:r>
    </w:p>
    <w:p w14:paraId="2C0879CC" w14:textId="77777777" w:rsidR="006A5A7F" w:rsidRDefault="006A5A7F" w:rsidP="00795DD5">
      <w:pPr>
        <w:pStyle w:val="Dialogue"/>
      </w:pPr>
      <w:r>
        <w:t>We used to.</w:t>
      </w:r>
    </w:p>
    <w:p w14:paraId="5C354B71" w14:textId="77777777" w:rsidR="006A5A7F" w:rsidRDefault="006A5A7F" w:rsidP="00795DD5">
      <w:pPr>
        <w:pStyle w:val="CharacterName"/>
      </w:pPr>
      <w:r>
        <w:lastRenderedPageBreak/>
        <w:t>Abe</w:t>
      </w:r>
    </w:p>
    <w:p w14:paraId="039C2112" w14:textId="77777777" w:rsidR="006A5A7F" w:rsidRDefault="006A5A7F" w:rsidP="00795DD5">
      <w:pPr>
        <w:pStyle w:val="Dialogue"/>
      </w:pPr>
      <w:r>
        <w:t>What did Patrick favor?</w:t>
      </w:r>
    </w:p>
    <w:p w14:paraId="17AD5C0D" w14:textId="77777777" w:rsidR="006A5A7F" w:rsidRDefault="006A5A7F" w:rsidP="00795DD5">
      <w:pPr>
        <w:pStyle w:val="CharacterName"/>
      </w:pPr>
      <w:r>
        <w:t>Mother</w:t>
      </w:r>
    </w:p>
    <w:p w14:paraId="70B10E26" w14:textId="464FE53D" w:rsidR="006A5A7F" w:rsidRDefault="006A5A7F" w:rsidP="00795DD5">
      <w:pPr>
        <w:pStyle w:val="Dialogue"/>
      </w:pPr>
      <w:r>
        <w:t xml:space="preserve">When he was a </w:t>
      </w:r>
      <w:r w:rsidR="00795DD5">
        <w:t>kid,</w:t>
      </w:r>
      <w:r>
        <w:t xml:space="preserve"> he loved peaches.</w:t>
      </w:r>
    </w:p>
    <w:p w14:paraId="5378C72F" w14:textId="77777777" w:rsidR="006A5A7F" w:rsidRDefault="006A5A7F" w:rsidP="00795DD5">
      <w:pPr>
        <w:pStyle w:val="CharacterName"/>
      </w:pPr>
      <w:r>
        <w:t>Abe</w:t>
      </w:r>
    </w:p>
    <w:p w14:paraId="5B7E27D2" w14:textId="77777777" w:rsidR="006A5A7F" w:rsidRDefault="006A5A7F" w:rsidP="00795DD5">
      <w:pPr>
        <w:pStyle w:val="Dialogue"/>
      </w:pPr>
      <w:r>
        <w:t>And in the weeks before his death?</w:t>
      </w:r>
    </w:p>
    <w:p w14:paraId="11CA83A6" w14:textId="77777777" w:rsidR="006A5A7F" w:rsidRDefault="006A5A7F" w:rsidP="00795DD5">
      <w:pPr>
        <w:pStyle w:val="CharacterName"/>
      </w:pPr>
      <w:r>
        <w:t>Mother</w:t>
      </w:r>
    </w:p>
    <w:p w14:paraId="21294169" w14:textId="77777777" w:rsidR="006A5A7F" w:rsidRDefault="006A5A7F" w:rsidP="00795DD5">
      <w:pPr>
        <w:pStyle w:val="Dialogue"/>
      </w:pPr>
      <w:r>
        <w:t>He ate a lot of bananas.</w:t>
      </w:r>
    </w:p>
    <w:p w14:paraId="46BF2546" w14:textId="77777777" w:rsidR="006A5A7F" w:rsidRDefault="006A5A7F" w:rsidP="00795DD5">
      <w:pPr>
        <w:pStyle w:val="CharacterName"/>
      </w:pPr>
      <w:r>
        <w:t>Abe</w:t>
      </w:r>
    </w:p>
    <w:p w14:paraId="2E05B6E3" w14:textId="77777777" w:rsidR="006A5A7F" w:rsidRDefault="006A5A7F" w:rsidP="00795DD5">
      <w:pPr>
        <w:pStyle w:val="Dialogue"/>
      </w:pPr>
      <w:r>
        <w:t>They’re dry, which means no mess. No plate, no paper towels. You don’t have to cut them up or even wash them. You see where I’m going with this?</w:t>
      </w:r>
    </w:p>
    <w:p w14:paraId="2C45EEBE" w14:textId="77777777" w:rsidR="006A5A7F" w:rsidRDefault="006A5A7F" w:rsidP="00795DD5">
      <w:pPr>
        <w:pStyle w:val="CharacterName"/>
      </w:pPr>
      <w:r>
        <w:t>Father</w:t>
      </w:r>
    </w:p>
    <w:p w14:paraId="11E4C56B" w14:textId="77777777" w:rsidR="006A5A7F" w:rsidRDefault="006A5A7F" w:rsidP="00795DD5">
      <w:pPr>
        <w:pStyle w:val="Dialogue"/>
      </w:pPr>
      <w:r>
        <w:t>No.</w:t>
      </w:r>
    </w:p>
    <w:p w14:paraId="10765DE9" w14:textId="77777777" w:rsidR="006A5A7F" w:rsidRDefault="006A5A7F" w:rsidP="00795DD5">
      <w:r>
        <w:t>Abe sighs.</w:t>
      </w:r>
    </w:p>
    <w:p w14:paraId="27FD646D" w14:textId="77777777" w:rsidR="006A5A7F" w:rsidRDefault="006A5A7F" w:rsidP="00795DD5">
      <w:pPr>
        <w:pStyle w:val="CharacterName"/>
      </w:pPr>
      <w:r>
        <w:t>Abe</w:t>
      </w:r>
    </w:p>
    <w:p w14:paraId="3F026697" w14:textId="77777777" w:rsidR="006A5A7F" w:rsidRDefault="006A5A7F" w:rsidP="00795DD5">
      <w:pPr>
        <w:pStyle w:val="Dialogue"/>
      </w:pPr>
      <w:r>
        <w:t>I think he may have been depressed.</w:t>
      </w:r>
    </w:p>
    <w:p w14:paraId="5A268326" w14:textId="77777777" w:rsidR="006A5A7F" w:rsidRDefault="006A5A7F" w:rsidP="00795DD5">
      <w:pPr>
        <w:pStyle w:val="CharacterName"/>
      </w:pPr>
      <w:r>
        <w:t>Father</w:t>
      </w:r>
    </w:p>
    <w:p w14:paraId="12822FE9" w14:textId="77777777" w:rsidR="006A5A7F" w:rsidRDefault="006A5A7F" w:rsidP="00795DD5">
      <w:pPr>
        <w:pStyle w:val="Dialogue"/>
      </w:pPr>
      <w:r>
        <w:t>Our son wasn’t depressed.</w:t>
      </w:r>
    </w:p>
    <w:p w14:paraId="2774AEB9" w14:textId="77777777" w:rsidR="006A5A7F" w:rsidRDefault="006A5A7F" w:rsidP="006A5A7F">
      <w:r>
        <w:t>Abe pulls out the pill bottle and hands it to the father.</w:t>
      </w:r>
    </w:p>
    <w:p w14:paraId="425FC812" w14:textId="77777777" w:rsidR="006A5A7F" w:rsidRDefault="006A5A7F" w:rsidP="00795DD5">
      <w:pPr>
        <w:pStyle w:val="CharacterName"/>
      </w:pPr>
      <w:r>
        <w:t>Abe</w:t>
      </w:r>
    </w:p>
    <w:p w14:paraId="6F8B44B6" w14:textId="77777777" w:rsidR="006A5A7F" w:rsidRDefault="006A5A7F" w:rsidP="00795DD5">
      <w:pPr>
        <w:pStyle w:val="Dialogue"/>
      </w:pPr>
      <w:r>
        <w:t>I found these in his jacket. Open them up. They’re called Ego Boosters. Basically a mixture of coke and who knows what.</w:t>
      </w:r>
    </w:p>
    <w:p w14:paraId="4CD7E2B7" w14:textId="77777777" w:rsidR="006A5A7F" w:rsidRDefault="006A5A7F" w:rsidP="00795DD5">
      <w:pPr>
        <w:pStyle w:val="CharacterName"/>
      </w:pPr>
      <w:r>
        <w:t>Father</w:t>
      </w:r>
    </w:p>
    <w:p w14:paraId="11217634" w14:textId="77777777" w:rsidR="006A5A7F" w:rsidRDefault="006A5A7F" w:rsidP="00795DD5">
      <w:pPr>
        <w:pStyle w:val="Dialogue"/>
      </w:pPr>
      <w:r>
        <w:t>Someone must have planted them.</w:t>
      </w:r>
    </w:p>
    <w:p w14:paraId="1FB20973" w14:textId="758FFD39" w:rsidR="007B542D" w:rsidRDefault="007B542D" w:rsidP="007B542D">
      <w:pPr>
        <w:pStyle w:val="MORE"/>
      </w:pPr>
      <w:r>
        <w:t>[cont.]</w:t>
      </w:r>
    </w:p>
    <w:p w14:paraId="4BC055B3" w14:textId="77777777" w:rsidR="006A5A7F" w:rsidRDefault="006A5A7F" w:rsidP="00795DD5">
      <w:pPr>
        <w:pStyle w:val="CharacterName"/>
      </w:pPr>
      <w:r>
        <w:lastRenderedPageBreak/>
        <w:t>Abe</w:t>
      </w:r>
    </w:p>
    <w:p w14:paraId="2CA47F55" w14:textId="77777777" w:rsidR="006A5A7F" w:rsidRDefault="006A5A7F" w:rsidP="00795DD5">
      <w:pPr>
        <w:pStyle w:val="Dialogue"/>
      </w:pPr>
      <w:r>
        <w:t>To make it look like a drug killing after the fact?</w:t>
      </w:r>
    </w:p>
    <w:p w14:paraId="3DB5A869" w14:textId="77777777" w:rsidR="006A5A7F" w:rsidRDefault="006A5A7F" w:rsidP="00795DD5">
      <w:pPr>
        <w:pStyle w:val="CharacterName"/>
      </w:pPr>
      <w:r>
        <w:t>Father</w:t>
      </w:r>
    </w:p>
    <w:p w14:paraId="7D0A9763" w14:textId="77777777" w:rsidR="006A5A7F" w:rsidRDefault="006A5A7F" w:rsidP="00795DD5">
      <w:pPr>
        <w:pStyle w:val="Dialogue"/>
      </w:pPr>
      <w:r>
        <w:t xml:space="preserve">It </w:t>
      </w:r>
      <w:proofErr w:type="gramStart"/>
      <w:r>
        <w:t>hadn’t occurred</w:t>
      </w:r>
      <w:proofErr w:type="gramEnd"/>
      <w:r>
        <w:t xml:space="preserve"> to you?</w:t>
      </w:r>
    </w:p>
    <w:p w14:paraId="1A5EA99A" w14:textId="77777777" w:rsidR="006A5A7F" w:rsidRDefault="006A5A7F" w:rsidP="00795DD5">
      <w:pPr>
        <w:pStyle w:val="CharacterName"/>
      </w:pPr>
      <w:r>
        <w:t>Abe</w:t>
      </w:r>
    </w:p>
    <w:p w14:paraId="3C9D3D81" w14:textId="77777777" w:rsidR="006A5A7F" w:rsidRDefault="006A5A7F" w:rsidP="00795DD5">
      <w:pPr>
        <w:pStyle w:val="Dialogue"/>
      </w:pPr>
      <w:r>
        <w:t>I’m open to all possibilities.</w:t>
      </w:r>
    </w:p>
    <w:p w14:paraId="774D5F6B" w14:textId="77777777" w:rsidR="006A5A7F" w:rsidRDefault="006A5A7F" w:rsidP="00795DD5">
      <w:pPr>
        <w:pStyle w:val="CharacterName"/>
      </w:pPr>
      <w:r>
        <w:t>Father</w:t>
      </w:r>
    </w:p>
    <w:p w14:paraId="6E5278BD" w14:textId="77777777" w:rsidR="006A5A7F" w:rsidRDefault="006A5A7F" w:rsidP="00795DD5">
      <w:pPr>
        <w:pStyle w:val="Dialogue"/>
      </w:pPr>
      <w:r>
        <w:t>I realize it’s probably easier to solve the murder of a drug dealer than a mildly mannered honor student. But these do not belong to our boy!</w:t>
      </w:r>
    </w:p>
    <w:p w14:paraId="6CEEE803" w14:textId="77777777" w:rsidR="006A5A7F" w:rsidRDefault="006A5A7F" w:rsidP="006A5A7F">
      <w:r>
        <w:t>Abe puts them away.</w:t>
      </w:r>
    </w:p>
    <w:p w14:paraId="2447B6F3" w14:textId="77777777" w:rsidR="006A5A7F" w:rsidRDefault="006A5A7F" w:rsidP="00795DD5">
      <w:pPr>
        <w:pStyle w:val="CharacterName"/>
      </w:pPr>
      <w:r>
        <w:t>Abe</w:t>
      </w:r>
    </w:p>
    <w:p w14:paraId="6E42457E" w14:textId="77777777" w:rsidR="006A5A7F" w:rsidRDefault="006A5A7F" w:rsidP="00795DD5">
      <w:pPr>
        <w:pStyle w:val="Dialogue"/>
      </w:pPr>
      <w:r>
        <w:t>Patrick was cheating on his girlfriend.</w:t>
      </w:r>
    </w:p>
    <w:p w14:paraId="7F70DBF8" w14:textId="77777777" w:rsidR="006A5A7F" w:rsidRDefault="006A5A7F" w:rsidP="00795DD5">
      <w:pPr>
        <w:pStyle w:val="CharacterName"/>
      </w:pPr>
      <w:r>
        <w:t>Father</w:t>
      </w:r>
    </w:p>
    <w:p w14:paraId="27B3BA32" w14:textId="77777777" w:rsidR="006A5A7F" w:rsidRDefault="006A5A7F" w:rsidP="00795DD5">
      <w:pPr>
        <w:pStyle w:val="Dialogue"/>
      </w:pPr>
      <w:r>
        <w:t xml:space="preserve">With </w:t>
      </w:r>
      <w:proofErr w:type="gramStart"/>
      <w:r>
        <w:t>who</w:t>
      </w:r>
      <w:proofErr w:type="gramEnd"/>
      <w:r>
        <w:t>?</w:t>
      </w:r>
    </w:p>
    <w:p w14:paraId="34FAE8CE" w14:textId="77777777" w:rsidR="006A5A7F" w:rsidRDefault="006A5A7F" w:rsidP="00795DD5">
      <w:pPr>
        <w:pStyle w:val="CharacterName"/>
      </w:pPr>
      <w:r>
        <w:t>Abe</w:t>
      </w:r>
    </w:p>
    <w:p w14:paraId="18C1FC1B" w14:textId="77777777" w:rsidR="006A5A7F" w:rsidRDefault="006A5A7F" w:rsidP="00795DD5">
      <w:pPr>
        <w:pStyle w:val="Dialogue"/>
      </w:pPr>
      <w:r>
        <w:t xml:space="preserve">I don’t </w:t>
      </w:r>
      <w:proofErr w:type="gramStart"/>
      <w:r>
        <w:t>know</w:t>
      </w:r>
      <w:proofErr w:type="gramEnd"/>
      <w:r>
        <w:t xml:space="preserve"> I haven’t found her yet.</w:t>
      </w:r>
    </w:p>
    <w:p w14:paraId="64F16668" w14:textId="77777777" w:rsidR="006A5A7F" w:rsidRDefault="006A5A7F" w:rsidP="00795DD5">
      <w:pPr>
        <w:pStyle w:val="CharacterName"/>
      </w:pPr>
      <w:r>
        <w:t>Father</w:t>
      </w:r>
    </w:p>
    <w:p w14:paraId="1BF29261" w14:textId="77777777" w:rsidR="006A5A7F" w:rsidRDefault="006A5A7F" w:rsidP="00795DD5">
      <w:pPr>
        <w:pStyle w:val="Dialogue"/>
      </w:pPr>
      <w:r>
        <w:t xml:space="preserve">So, how </w:t>
      </w:r>
      <w:proofErr w:type="gramStart"/>
      <w:r>
        <w:t>can</w:t>
      </w:r>
      <w:proofErr w:type="gramEnd"/>
      <w:r>
        <w:t xml:space="preserve"> you be sure?</w:t>
      </w:r>
    </w:p>
    <w:p w14:paraId="43E64A9C" w14:textId="77777777" w:rsidR="006A5A7F" w:rsidRDefault="006A5A7F" w:rsidP="00795DD5">
      <w:pPr>
        <w:pStyle w:val="CharacterName"/>
      </w:pPr>
      <w:r>
        <w:t>Abe</w:t>
      </w:r>
    </w:p>
    <w:p w14:paraId="74C9256D" w14:textId="77777777" w:rsidR="006A5A7F" w:rsidRDefault="006A5A7F" w:rsidP="00795DD5">
      <w:pPr>
        <w:pStyle w:val="Dialogue"/>
      </w:pPr>
      <w:r>
        <w:t>His friend told me.</w:t>
      </w:r>
    </w:p>
    <w:p w14:paraId="63ADAFDF" w14:textId="77777777" w:rsidR="006A5A7F" w:rsidRDefault="006A5A7F" w:rsidP="00795DD5">
      <w:pPr>
        <w:pStyle w:val="CharacterName"/>
      </w:pPr>
      <w:r>
        <w:t>Father</w:t>
      </w:r>
    </w:p>
    <w:p w14:paraId="1940DFCC" w14:textId="77777777" w:rsidR="006A5A7F" w:rsidRDefault="006A5A7F" w:rsidP="00795DD5">
      <w:pPr>
        <w:pStyle w:val="Dialogue"/>
      </w:pPr>
      <w:r>
        <w:t>His friend told you and you treat it as fact?</w:t>
      </w:r>
    </w:p>
    <w:p w14:paraId="68D64A28" w14:textId="77777777" w:rsidR="006A5A7F" w:rsidRDefault="006A5A7F" w:rsidP="00795DD5">
      <w:pPr>
        <w:pStyle w:val="CharacterName"/>
      </w:pPr>
      <w:r>
        <w:t>Abe</w:t>
      </w:r>
    </w:p>
    <w:p w14:paraId="7FE7D172" w14:textId="77777777" w:rsidR="006A5A7F" w:rsidRDefault="006A5A7F" w:rsidP="00795DD5">
      <w:pPr>
        <w:pStyle w:val="Dialogue"/>
      </w:pPr>
      <w:r>
        <w:t>No Patrick had a picture in his locker.</w:t>
      </w:r>
    </w:p>
    <w:p w14:paraId="7B5AF859" w14:textId="77777777" w:rsidR="006A5A7F" w:rsidRDefault="006A5A7F" w:rsidP="00795DD5">
      <w:pPr>
        <w:pStyle w:val="CharacterName"/>
      </w:pPr>
      <w:r>
        <w:lastRenderedPageBreak/>
        <w:t>Father</w:t>
      </w:r>
    </w:p>
    <w:p w14:paraId="6BF66AEF" w14:textId="77777777" w:rsidR="006A5A7F" w:rsidRDefault="006A5A7F" w:rsidP="00795DD5">
      <w:pPr>
        <w:pStyle w:val="Dialogue"/>
      </w:pPr>
      <w:r>
        <w:t>Which you saw?</w:t>
      </w:r>
    </w:p>
    <w:p w14:paraId="677155B9" w14:textId="77777777" w:rsidR="006A5A7F" w:rsidRDefault="006A5A7F" w:rsidP="00795DD5">
      <w:pPr>
        <w:pStyle w:val="CharacterName"/>
      </w:pPr>
      <w:r>
        <w:t>Abe</w:t>
      </w:r>
    </w:p>
    <w:p w14:paraId="01F280A3" w14:textId="77777777" w:rsidR="006A5A7F" w:rsidRDefault="006A5A7F" w:rsidP="00795DD5">
      <w:pPr>
        <w:pStyle w:val="Dialogue"/>
      </w:pPr>
      <w:r>
        <w:t>No…</w:t>
      </w:r>
    </w:p>
    <w:p w14:paraId="4F3DAC4E" w14:textId="77777777" w:rsidR="006A5A7F" w:rsidRDefault="006A5A7F" w:rsidP="00795DD5">
      <w:pPr>
        <w:pStyle w:val="CharacterName"/>
      </w:pPr>
      <w:r>
        <w:t>Father</w:t>
      </w:r>
    </w:p>
    <w:p w14:paraId="0C0803EF" w14:textId="77777777" w:rsidR="006A5A7F" w:rsidRDefault="006A5A7F" w:rsidP="00795DD5">
      <w:pPr>
        <w:pStyle w:val="Dialogue"/>
      </w:pPr>
      <w:r>
        <w:t xml:space="preserve">Are you a detective? Or just some </w:t>
      </w:r>
      <w:r w:rsidRPr="00795DD5">
        <w:rPr>
          <w:u w:val="single"/>
        </w:rPr>
        <w:t>idiot</w:t>
      </w:r>
      <w:r>
        <w:t xml:space="preserve"> who’ll believe whatever he’s told.</w:t>
      </w:r>
    </w:p>
    <w:p w14:paraId="2A8B98E7" w14:textId="77777777" w:rsidR="006A5A7F" w:rsidRDefault="006A5A7F" w:rsidP="00795DD5">
      <w:pPr>
        <w:pStyle w:val="CharacterName"/>
      </w:pPr>
      <w:r>
        <w:t>Abe</w:t>
      </w:r>
    </w:p>
    <w:p w14:paraId="4875AEC8" w14:textId="77777777" w:rsidR="006A5A7F" w:rsidRDefault="006A5A7F" w:rsidP="00795DD5">
      <w:pPr>
        <w:pStyle w:val="Dialogue"/>
      </w:pPr>
      <w:r>
        <w:t>I’ve closed over 200 cases.</w:t>
      </w:r>
    </w:p>
    <w:p w14:paraId="65BF18D4" w14:textId="77777777" w:rsidR="006A5A7F" w:rsidRDefault="006A5A7F" w:rsidP="00795DD5">
      <w:pPr>
        <w:pStyle w:val="CharacterName"/>
      </w:pPr>
      <w:r>
        <w:t>Father</w:t>
      </w:r>
    </w:p>
    <w:p w14:paraId="6F28659D" w14:textId="77777777" w:rsidR="006A5A7F" w:rsidRDefault="006A5A7F" w:rsidP="00795DD5">
      <w:pPr>
        <w:pStyle w:val="Dialogue"/>
      </w:pPr>
      <w:r>
        <w:t xml:space="preserve">How many of them </w:t>
      </w:r>
      <w:proofErr w:type="gramStart"/>
      <w:r>
        <w:t>murders</w:t>
      </w:r>
      <w:proofErr w:type="gramEnd"/>
      <w:r>
        <w:t>?</w:t>
      </w:r>
    </w:p>
    <w:p w14:paraId="7BCF27C0" w14:textId="77777777" w:rsidR="006A5A7F" w:rsidRDefault="006A5A7F" w:rsidP="006A5A7F">
      <w:r>
        <w:t>Abe is forced to answer this question finally.</w:t>
      </w:r>
    </w:p>
    <w:p w14:paraId="5534EA5C" w14:textId="77777777" w:rsidR="006A5A7F" w:rsidRDefault="006A5A7F" w:rsidP="00795DD5">
      <w:pPr>
        <w:pStyle w:val="CharacterName"/>
      </w:pPr>
      <w:r>
        <w:t>Abe</w:t>
      </w:r>
    </w:p>
    <w:p w14:paraId="6A0F9DC4" w14:textId="77777777" w:rsidR="006A5A7F" w:rsidRDefault="006A5A7F" w:rsidP="00795DD5">
      <w:pPr>
        <w:pStyle w:val="Dialogue"/>
      </w:pPr>
      <w:r>
        <w:t>Three.</w:t>
      </w:r>
    </w:p>
    <w:p w14:paraId="742459F1" w14:textId="77777777" w:rsidR="006A5A7F" w:rsidRDefault="006A5A7F" w:rsidP="00795DD5">
      <w:r>
        <w:t>The father sighs.</w:t>
      </w:r>
    </w:p>
    <w:p w14:paraId="319B686A" w14:textId="77777777" w:rsidR="006A5A7F" w:rsidRDefault="006A5A7F" w:rsidP="00795DD5">
      <w:pPr>
        <w:pStyle w:val="CharacterName"/>
      </w:pPr>
      <w:r>
        <w:t>Father</w:t>
      </w:r>
    </w:p>
    <w:p w14:paraId="320179B5" w14:textId="77777777" w:rsidR="006A5A7F" w:rsidRDefault="006A5A7F" w:rsidP="00795DD5">
      <w:pPr>
        <w:pStyle w:val="Dialogue"/>
      </w:pPr>
      <w:r>
        <w:t>Then don’t let me discourage you.</w:t>
      </w:r>
    </w:p>
    <w:p w14:paraId="7DA6EE5D" w14:textId="77777777" w:rsidR="006A5A7F" w:rsidRDefault="006A5A7F" w:rsidP="006A5A7F">
      <w:r>
        <w:t>He walks upstairs.</w:t>
      </w:r>
    </w:p>
    <w:p w14:paraId="08136F48" w14:textId="77777777" w:rsidR="006A5A7F" w:rsidRDefault="006A5A7F" w:rsidP="006A5A7F">
      <w:r>
        <w:t>The mother hands him a picture.</w:t>
      </w:r>
    </w:p>
    <w:p w14:paraId="6CA0DC9E" w14:textId="77777777" w:rsidR="006A5A7F" w:rsidRDefault="006A5A7F" w:rsidP="00795DD5">
      <w:pPr>
        <w:pStyle w:val="CharacterName"/>
      </w:pPr>
      <w:r>
        <w:t>Mother</w:t>
      </w:r>
    </w:p>
    <w:p w14:paraId="723C93D4" w14:textId="77777777" w:rsidR="006A5A7F" w:rsidRDefault="006A5A7F" w:rsidP="00795DD5">
      <w:pPr>
        <w:pStyle w:val="Dialogue"/>
      </w:pPr>
      <w:r>
        <w:t>He was a very private boy. We didn’t even know about Caroline until she called us after his death. It’s difficult to accept that you didn’t know everything when you loved someone so thoroughly.</w:t>
      </w:r>
    </w:p>
    <w:p w14:paraId="190024BA" w14:textId="77777777" w:rsidR="006A5A7F" w:rsidRDefault="006A5A7F" w:rsidP="00795DD5">
      <w:pPr>
        <w:pStyle w:val="CharacterName"/>
      </w:pPr>
      <w:r>
        <w:t>Abe</w:t>
      </w:r>
    </w:p>
    <w:p w14:paraId="358DBF06" w14:textId="77777777" w:rsidR="006A5A7F" w:rsidRDefault="006A5A7F" w:rsidP="00795DD5">
      <w:pPr>
        <w:pStyle w:val="Dialogue"/>
      </w:pPr>
      <w:r>
        <w:t xml:space="preserve">I promise </w:t>
      </w:r>
      <w:proofErr w:type="gramStart"/>
      <w:r>
        <w:t>you,</w:t>
      </w:r>
      <w:proofErr w:type="gramEnd"/>
      <w:r>
        <w:t xml:space="preserve"> I will not rest until this case is solved and your family finds some source of peace.</w:t>
      </w:r>
    </w:p>
    <w:p w14:paraId="19E61FA6" w14:textId="77777777" w:rsidR="006A5A7F" w:rsidRDefault="006A5A7F" w:rsidP="00795DD5">
      <w:pPr>
        <w:pStyle w:val="CharacterName"/>
      </w:pPr>
      <w:r>
        <w:lastRenderedPageBreak/>
        <w:t>Mother</w:t>
      </w:r>
    </w:p>
    <w:p w14:paraId="2C58EE4F" w14:textId="77777777" w:rsidR="006A5A7F" w:rsidRDefault="006A5A7F" w:rsidP="00795DD5">
      <w:pPr>
        <w:pStyle w:val="Dialogue"/>
      </w:pPr>
      <w:r>
        <w:t>Don’t promise that. It’s silly.</w:t>
      </w:r>
    </w:p>
    <w:p w14:paraId="6ABB1FB8" w14:textId="77777777" w:rsidR="006A5A7F" w:rsidRDefault="006A5A7F" w:rsidP="00795DD5">
      <w:pPr>
        <w:pStyle w:val="CharacterName"/>
      </w:pPr>
      <w:r>
        <w:t>Abe</w:t>
      </w:r>
    </w:p>
    <w:p w14:paraId="27BCB993" w14:textId="77777777" w:rsidR="006A5A7F" w:rsidRDefault="006A5A7F" w:rsidP="00795DD5">
      <w:pPr>
        <w:pStyle w:val="Dialogue"/>
      </w:pPr>
      <w:r>
        <w:t>Can I hang onto this?</w:t>
      </w:r>
    </w:p>
    <w:p w14:paraId="0E280D2E" w14:textId="77777777" w:rsidR="006A5A7F" w:rsidRDefault="006A5A7F" w:rsidP="006A5A7F">
      <w:r>
        <w:t>The mother nods.</w:t>
      </w:r>
    </w:p>
    <w:p w14:paraId="318E49D8" w14:textId="77777777" w:rsidR="006A5A7F" w:rsidRDefault="006A5A7F" w:rsidP="00795DD5">
      <w:pPr>
        <w:pStyle w:val="Transition"/>
      </w:pPr>
      <w:r>
        <w:t>Cut to:</w:t>
      </w:r>
    </w:p>
    <w:p w14:paraId="3AB3BCC9" w14:textId="21A5C022" w:rsidR="006A5A7F" w:rsidRPr="009E6FF4" w:rsidRDefault="006A5A7F" w:rsidP="00795DD5">
      <w:pPr>
        <w:pStyle w:val="FadeInActionSceneSetting"/>
        <w:rPr>
          <w:b/>
          <w:bCs/>
        </w:rPr>
      </w:pPr>
      <w:r w:rsidRPr="009E6FF4">
        <w:rPr>
          <w:b/>
          <w:bCs/>
        </w:rPr>
        <w:t>Ext</w:t>
      </w:r>
      <w:r w:rsidR="009E6FF4" w:rsidRPr="009E6FF4">
        <w:rPr>
          <w:b/>
          <w:bCs/>
        </w:rPr>
        <w:t>.</w:t>
      </w:r>
      <w:r w:rsidRPr="009E6FF4">
        <w:rPr>
          <w:b/>
          <w:bCs/>
        </w:rPr>
        <w:t xml:space="preserve"> Caroline’s convertible – day</w:t>
      </w:r>
    </w:p>
    <w:p w14:paraId="1C5E3247" w14:textId="4A427C86" w:rsidR="006A5A7F" w:rsidRDefault="006A5A7F" w:rsidP="00795DD5">
      <w:r>
        <w:t>Abe gets a call on hi</w:t>
      </w:r>
      <w:r w:rsidR="00795DD5">
        <w:t xml:space="preserve">s </w:t>
      </w:r>
      <w:r>
        <w:t>cellphone.</w:t>
      </w:r>
    </w:p>
    <w:p w14:paraId="64BB9DAA" w14:textId="77777777" w:rsidR="006A5A7F" w:rsidRDefault="006A5A7F" w:rsidP="00795DD5">
      <w:pPr>
        <w:pStyle w:val="CharacterName"/>
      </w:pPr>
      <w:r>
        <w:t>Abe</w:t>
      </w:r>
    </w:p>
    <w:p w14:paraId="0C9C74BA" w14:textId="77777777" w:rsidR="006A5A7F" w:rsidRDefault="006A5A7F" w:rsidP="00795DD5">
      <w:pPr>
        <w:pStyle w:val="Dialogue"/>
      </w:pPr>
      <w:r>
        <w:t>What?</w:t>
      </w:r>
    </w:p>
    <w:p w14:paraId="6936C19C" w14:textId="77777777" w:rsidR="006A5A7F" w:rsidRDefault="006A5A7F" w:rsidP="00795DD5">
      <w:pPr>
        <w:pStyle w:val="CharacterName"/>
      </w:pPr>
      <w:r>
        <w:t>Lucy</w:t>
      </w:r>
    </w:p>
    <w:p w14:paraId="74AE66CB" w14:textId="77777777" w:rsidR="006A5A7F" w:rsidRDefault="006A5A7F" w:rsidP="00795DD5">
      <w:pPr>
        <w:pStyle w:val="Dialogue"/>
      </w:pPr>
      <w:r>
        <w:t>I think I found that tiger.</w:t>
      </w:r>
    </w:p>
    <w:p w14:paraId="61AA73E1" w14:textId="77777777" w:rsidR="006A5A7F" w:rsidRDefault="006A5A7F" w:rsidP="00795DD5">
      <w:pPr>
        <w:pStyle w:val="CharacterName"/>
      </w:pPr>
      <w:r>
        <w:t>Abe</w:t>
      </w:r>
    </w:p>
    <w:p w14:paraId="632C5B93" w14:textId="77777777" w:rsidR="006A5A7F" w:rsidRDefault="006A5A7F" w:rsidP="00795DD5">
      <w:pPr>
        <w:pStyle w:val="Dialogue"/>
      </w:pPr>
      <w:r>
        <w:t>Really? How?</w:t>
      </w:r>
    </w:p>
    <w:p w14:paraId="37C1F244" w14:textId="77777777" w:rsidR="006A5A7F" w:rsidRDefault="006A5A7F" w:rsidP="00795DD5">
      <w:pPr>
        <w:pStyle w:val="CharacterName"/>
      </w:pPr>
      <w:r>
        <w:t>Lucy</w:t>
      </w:r>
    </w:p>
    <w:p w14:paraId="2677E8B5" w14:textId="77777777" w:rsidR="006A5A7F" w:rsidRDefault="006A5A7F" w:rsidP="00795DD5">
      <w:pPr>
        <w:pStyle w:val="Dialogue"/>
      </w:pPr>
      <w:r>
        <w:t>Social media. I keep telling you to get with the times.</w:t>
      </w:r>
    </w:p>
    <w:p w14:paraId="61271E9A" w14:textId="77777777" w:rsidR="006A5A7F" w:rsidRDefault="006A5A7F" w:rsidP="00795DD5">
      <w:pPr>
        <w:pStyle w:val="CharacterName"/>
      </w:pPr>
      <w:r>
        <w:t>Abe</w:t>
      </w:r>
    </w:p>
    <w:p w14:paraId="34CDD249" w14:textId="77777777" w:rsidR="006A5A7F" w:rsidRDefault="006A5A7F" w:rsidP="00795DD5">
      <w:pPr>
        <w:pStyle w:val="Dialogue"/>
      </w:pPr>
      <w:r>
        <w:t>Oh. Nice work.</w:t>
      </w:r>
    </w:p>
    <w:p w14:paraId="57091A47" w14:textId="77777777" w:rsidR="006A5A7F" w:rsidRDefault="006A5A7F" w:rsidP="00795DD5">
      <w:pPr>
        <w:pStyle w:val="Transition"/>
      </w:pPr>
      <w:r>
        <w:t>Cut to:</w:t>
      </w:r>
    </w:p>
    <w:p w14:paraId="1341F4E1" w14:textId="3F88E976" w:rsidR="006A5A7F" w:rsidRPr="009E6FF4" w:rsidRDefault="006A5A7F" w:rsidP="00795DD5">
      <w:pPr>
        <w:pStyle w:val="FadeInActionSceneSetting"/>
        <w:rPr>
          <w:b/>
          <w:bCs/>
        </w:rPr>
      </w:pPr>
      <w:r w:rsidRPr="009E6FF4">
        <w:rPr>
          <w:b/>
          <w:bCs/>
        </w:rPr>
        <w:t>Ext</w:t>
      </w:r>
      <w:r w:rsidR="009E6FF4" w:rsidRPr="009E6FF4">
        <w:rPr>
          <w:b/>
          <w:bCs/>
        </w:rPr>
        <w:t>.</w:t>
      </w:r>
      <w:r w:rsidRPr="009E6FF4">
        <w:rPr>
          <w:b/>
          <w:bCs/>
        </w:rPr>
        <w:t xml:space="preserve"> Melody Miller’s house – day</w:t>
      </w:r>
    </w:p>
    <w:p w14:paraId="645C2278" w14:textId="77777777" w:rsidR="006A5A7F" w:rsidRDefault="006A5A7F" w:rsidP="006A5A7F">
      <w:r>
        <w:t>Melody’s mom opens the door, smoking a cigarette.</w:t>
      </w:r>
    </w:p>
    <w:p w14:paraId="3DA3416B" w14:textId="77777777" w:rsidR="006A5A7F" w:rsidRDefault="006A5A7F" w:rsidP="00795DD5">
      <w:pPr>
        <w:pStyle w:val="CharacterName"/>
      </w:pPr>
      <w:r>
        <w:t>Abe</w:t>
      </w:r>
    </w:p>
    <w:p w14:paraId="3B1167F5" w14:textId="0D0FFBEB" w:rsidR="006A5A7F" w:rsidRDefault="00795DD5" w:rsidP="00795DD5">
      <w:pPr>
        <w:pStyle w:val="Dialogue"/>
      </w:pPr>
      <w:r>
        <w:t>Hi,</w:t>
      </w:r>
      <w:r w:rsidR="006A5A7F">
        <w:t xml:space="preserve"> I’m looking for Melody Miller.</w:t>
      </w:r>
    </w:p>
    <w:p w14:paraId="25CE03CA" w14:textId="77777777" w:rsidR="006A5A7F" w:rsidRDefault="006A5A7F" w:rsidP="00795DD5">
      <w:pPr>
        <w:pStyle w:val="CharacterName"/>
      </w:pPr>
      <w:r>
        <w:t>Mom</w:t>
      </w:r>
    </w:p>
    <w:p w14:paraId="6B74116E" w14:textId="7E356C9A" w:rsidR="006A5A7F" w:rsidRDefault="006A5A7F" w:rsidP="00795DD5">
      <w:pPr>
        <w:pStyle w:val="Dialogue"/>
      </w:pPr>
      <w:r>
        <w:t xml:space="preserve">You’re a little </w:t>
      </w:r>
      <w:r w:rsidR="00795DD5">
        <w:t>old,</w:t>
      </w:r>
      <w:r>
        <w:t xml:space="preserve"> aren’t you?</w:t>
      </w:r>
    </w:p>
    <w:p w14:paraId="5ECD99E0" w14:textId="77777777" w:rsidR="006A5A7F" w:rsidRDefault="006A5A7F" w:rsidP="00795DD5">
      <w:pPr>
        <w:pStyle w:val="CharacterName"/>
      </w:pPr>
      <w:r>
        <w:t>Abe</w:t>
      </w:r>
    </w:p>
    <w:p w14:paraId="10951C64" w14:textId="77777777" w:rsidR="006A5A7F" w:rsidRDefault="006A5A7F" w:rsidP="00795DD5">
      <w:pPr>
        <w:pStyle w:val="Dialogue"/>
      </w:pPr>
      <w:r>
        <w:t>I’m a private detective. I need to ask her some questions.</w:t>
      </w:r>
    </w:p>
    <w:p w14:paraId="436EDF07" w14:textId="77777777" w:rsidR="006A5A7F" w:rsidRDefault="006A5A7F" w:rsidP="00795DD5">
      <w:pPr>
        <w:pStyle w:val="CharacterName"/>
      </w:pPr>
      <w:r>
        <w:lastRenderedPageBreak/>
        <w:t>Mom</w:t>
      </w:r>
    </w:p>
    <w:p w14:paraId="0F6ED9F3" w14:textId="15797CBD" w:rsidR="006A5A7F" w:rsidRDefault="006A5A7F" w:rsidP="00795DD5">
      <w:pPr>
        <w:pStyle w:val="Dialogue"/>
      </w:pPr>
      <w:r>
        <w:t>Spare me the theatrics, she’s in the basement</w:t>
      </w:r>
      <w:r w:rsidR="00075A0E">
        <w:t>,</w:t>
      </w:r>
      <w:r>
        <w:t xml:space="preserve"> with her sister.</w:t>
      </w:r>
    </w:p>
    <w:p w14:paraId="2AAC00EB" w14:textId="1E255F00" w:rsidR="006A5A7F" w:rsidRPr="009E6FF4" w:rsidRDefault="006A5A7F" w:rsidP="00795DD5">
      <w:pPr>
        <w:pStyle w:val="FadeInActionSceneSetting"/>
        <w:rPr>
          <w:b/>
          <w:bCs/>
        </w:rPr>
      </w:pPr>
      <w:r w:rsidRPr="009E6FF4">
        <w:rPr>
          <w:b/>
          <w:bCs/>
        </w:rPr>
        <w:t>Int</w:t>
      </w:r>
      <w:r w:rsidR="009E6FF4" w:rsidRPr="009E6FF4">
        <w:rPr>
          <w:b/>
          <w:bCs/>
        </w:rPr>
        <w:t>.</w:t>
      </w:r>
      <w:r w:rsidRPr="009E6FF4">
        <w:rPr>
          <w:b/>
          <w:bCs/>
        </w:rPr>
        <w:t xml:space="preserve"> basement – day</w:t>
      </w:r>
    </w:p>
    <w:p w14:paraId="23ABEF58" w14:textId="77777777" w:rsidR="006A5A7F" w:rsidRDefault="006A5A7F" w:rsidP="00795DD5">
      <w:pPr>
        <w:pStyle w:val="CharacterName"/>
      </w:pPr>
      <w:r>
        <w:t>Abe</w:t>
      </w:r>
    </w:p>
    <w:p w14:paraId="1609D0BF" w14:textId="77777777" w:rsidR="006A5A7F" w:rsidRDefault="006A5A7F" w:rsidP="00795DD5">
      <w:pPr>
        <w:pStyle w:val="Dialogue"/>
      </w:pPr>
      <w:r>
        <w:t>Your mom seems nice.</w:t>
      </w:r>
    </w:p>
    <w:p w14:paraId="1199F7B2" w14:textId="77777777" w:rsidR="006A5A7F" w:rsidRDefault="006A5A7F" w:rsidP="006A5A7F">
      <w:r>
        <w:t>Melody is smoking too, while her sister does a puzzle on the floor.</w:t>
      </w:r>
    </w:p>
    <w:p w14:paraId="5AC02601" w14:textId="77777777" w:rsidR="006A5A7F" w:rsidRDefault="006A5A7F" w:rsidP="00795DD5">
      <w:pPr>
        <w:pStyle w:val="CharacterName"/>
      </w:pPr>
      <w:r>
        <w:t>Melody</w:t>
      </w:r>
    </w:p>
    <w:p w14:paraId="187ED300" w14:textId="77777777" w:rsidR="006A5A7F" w:rsidRDefault="006A5A7F" w:rsidP="00795DD5">
      <w:pPr>
        <w:pStyle w:val="Dialogue"/>
      </w:pPr>
      <w:r>
        <w:t>She’s getting to that age where she thinks she’s too cool for me.</w:t>
      </w:r>
    </w:p>
    <w:p w14:paraId="54716A49" w14:textId="77777777" w:rsidR="006A5A7F" w:rsidRDefault="006A5A7F" w:rsidP="006A5A7F">
      <w:r>
        <w:t>Melody has the name “Paul” written in marker across her forehead.</w:t>
      </w:r>
    </w:p>
    <w:p w14:paraId="1E0750B5" w14:textId="77777777" w:rsidR="006A5A7F" w:rsidRDefault="006A5A7F" w:rsidP="00795DD5">
      <w:pPr>
        <w:pStyle w:val="CharacterName"/>
      </w:pPr>
      <w:r>
        <w:t>Abe</w:t>
      </w:r>
    </w:p>
    <w:p w14:paraId="19AFEF98" w14:textId="70B30924" w:rsidR="006A5A7F" w:rsidRDefault="006A5A7F" w:rsidP="00795DD5">
      <w:pPr>
        <w:pStyle w:val="Dialogue"/>
      </w:pPr>
      <w:r>
        <w:t>Who’s Paul</w:t>
      </w:r>
      <w:r w:rsidR="00075A0E">
        <w:t>?</w:t>
      </w:r>
    </w:p>
    <w:p w14:paraId="0D876AC5" w14:textId="77777777" w:rsidR="006A5A7F" w:rsidRDefault="006A5A7F" w:rsidP="00795DD5">
      <w:pPr>
        <w:pStyle w:val="CharacterName"/>
      </w:pPr>
      <w:r>
        <w:t>Melody</w:t>
      </w:r>
    </w:p>
    <w:p w14:paraId="1F17C529" w14:textId="77777777" w:rsidR="006A5A7F" w:rsidRDefault="006A5A7F" w:rsidP="00795DD5">
      <w:pPr>
        <w:pStyle w:val="Dialogue"/>
      </w:pPr>
      <w:r>
        <w:t>Just some guy. Paid me 50 bucks to write his name on my face.</w:t>
      </w:r>
    </w:p>
    <w:p w14:paraId="6DF37535" w14:textId="77777777" w:rsidR="006A5A7F" w:rsidRDefault="006A5A7F" w:rsidP="00795DD5">
      <w:pPr>
        <w:pStyle w:val="CharacterName"/>
      </w:pPr>
      <w:r>
        <w:t>Abe</w:t>
      </w:r>
    </w:p>
    <w:p w14:paraId="2FE45EC0" w14:textId="77777777" w:rsidR="006A5A7F" w:rsidRDefault="006A5A7F" w:rsidP="00795DD5">
      <w:pPr>
        <w:pStyle w:val="Dialogue"/>
      </w:pPr>
      <w:r>
        <w:t>Not bad.</w:t>
      </w:r>
    </w:p>
    <w:p w14:paraId="6713C630" w14:textId="77777777" w:rsidR="006A5A7F" w:rsidRDefault="006A5A7F" w:rsidP="00795DD5">
      <w:pPr>
        <w:pStyle w:val="CharacterName"/>
      </w:pPr>
      <w:r>
        <w:t>Melody</w:t>
      </w:r>
    </w:p>
    <w:p w14:paraId="7CA7027D" w14:textId="3D81D83E" w:rsidR="006A5A7F" w:rsidRDefault="006A5A7F" w:rsidP="00795DD5">
      <w:pPr>
        <w:pStyle w:val="Dialogue"/>
      </w:pPr>
      <w:r>
        <w:t>I can w</w:t>
      </w:r>
      <w:r w:rsidR="00530CEF">
        <w:t>a</w:t>
      </w:r>
      <w:r>
        <w:t>sh it off in a week.</w:t>
      </w:r>
    </w:p>
    <w:p w14:paraId="2E177A8F" w14:textId="77777777" w:rsidR="006A5A7F" w:rsidRDefault="006A5A7F" w:rsidP="00795DD5">
      <w:pPr>
        <w:pStyle w:val="CharacterName"/>
      </w:pPr>
      <w:r>
        <w:t>Abe</w:t>
      </w:r>
    </w:p>
    <w:p w14:paraId="55C5913F" w14:textId="77777777" w:rsidR="006A5A7F" w:rsidRDefault="006A5A7F" w:rsidP="00795DD5">
      <w:pPr>
        <w:pStyle w:val="Dialogue"/>
      </w:pPr>
      <w:r>
        <w:t>How much was Patrick paying you?</w:t>
      </w:r>
    </w:p>
    <w:p w14:paraId="1761FACD" w14:textId="77777777" w:rsidR="006A5A7F" w:rsidRDefault="006A5A7F" w:rsidP="00795DD5">
      <w:pPr>
        <w:pStyle w:val="CharacterName"/>
      </w:pPr>
      <w:r>
        <w:t>Melody</w:t>
      </w:r>
    </w:p>
    <w:p w14:paraId="24DF46F1" w14:textId="77777777" w:rsidR="006A5A7F" w:rsidRDefault="006A5A7F" w:rsidP="00795DD5">
      <w:pPr>
        <w:pStyle w:val="Dialogue"/>
      </w:pPr>
      <w:r>
        <w:t>It wasn’t like that. Patrick and I had some very deep conversations.</w:t>
      </w:r>
    </w:p>
    <w:p w14:paraId="24B1556F" w14:textId="77777777" w:rsidR="006A5A7F" w:rsidRDefault="006A5A7F" w:rsidP="00795DD5">
      <w:pPr>
        <w:pStyle w:val="CharacterName"/>
      </w:pPr>
      <w:r>
        <w:t>Abe</w:t>
      </w:r>
    </w:p>
    <w:p w14:paraId="42273A8C" w14:textId="77777777" w:rsidR="006A5A7F" w:rsidRDefault="006A5A7F" w:rsidP="00795DD5">
      <w:pPr>
        <w:pStyle w:val="Dialogue"/>
      </w:pPr>
      <w:r>
        <w:t>Oh yeah? What was perplexing him?</w:t>
      </w:r>
    </w:p>
    <w:p w14:paraId="1BD384BE" w14:textId="15A78335" w:rsidR="004634D6" w:rsidRDefault="004634D6" w:rsidP="004634D6">
      <w:pPr>
        <w:pStyle w:val="MORE"/>
      </w:pPr>
      <w:r>
        <w:t>[cont.]</w:t>
      </w:r>
    </w:p>
    <w:p w14:paraId="75FDE1AD" w14:textId="77777777" w:rsidR="006A5A7F" w:rsidRDefault="006A5A7F" w:rsidP="00795DD5">
      <w:pPr>
        <w:pStyle w:val="CharacterName"/>
      </w:pPr>
      <w:r>
        <w:lastRenderedPageBreak/>
        <w:t>Melody</w:t>
      </w:r>
    </w:p>
    <w:p w14:paraId="27C79B5E" w14:textId="77777777" w:rsidR="006A5A7F" w:rsidRDefault="006A5A7F" w:rsidP="00795DD5">
      <w:pPr>
        <w:pStyle w:val="Dialogue"/>
      </w:pPr>
      <w:r>
        <w:t xml:space="preserve">He was very concerned about the environment and whether or not our distinct identities are just an illusion. </w:t>
      </w:r>
    </w:p>
    <w:p w14:paraId="2FA01FD2" w14:textId="77777777" w:rsidR="006A5A7F" w:rsidRDefault="006A5A7F" w:rsidP="00795DD5">
      <w:pPr>
        <w:pStyle w:val="CharacterName"/>
      </w:pPr>
      <w:r>
        <w:t>Abe</w:t>
      </w:r>
    </w:p>
    <w:p w14:paraId="2CF17762" w14:textId="77777777" w:rsidR="006A5A7F" w:rsidRDefault="006A5A7F" w:rsidP="00795DD5">
      <w:pPr>
        <w:pStyle w:val="Dialogue"/>
      </w:pPr>
      <w:r>
        <w:t>Impressive. Ever have any arguments.</w:t>
      </w:r>
    </w:p>
    <w:p w14:paraId="467DB801" w14:textId="77777777" w:rsidR="006A5A7F" w:rsidRDefault="006A5A7F" w:rsidP="00795DD5">
      <w:pPr>
        <w:pStyle w:val="CharacterName"/>
      </w:pPr>
      <w:r>
        <w:t>Melody</w:t>
      </w:r>
    </w:p>
    <w:p w14:paraId="6008CA30" w14:textId="77777777" w:rsidR="006A5A7F" w:rsidRDefault="006A5A7F" w:rsidP="00795DD5">
      <w:pPr>
        <w:pStyle w:val="Dialogue"/>
      </w:pPr>
      <w:r>
        <w:t>No.</w:t>
      </w:r>
    </w:p>
    <w:p w14:paraId="4C418CBF" w14:textId="77777777" w:rsidR="006A5A7F" w:rsidRDefault="006A5A7F" w:rsidP="00795DD5">
      <w:pPr>
        <w:pStyle w:val="CharacterName"/>
      </w:pPr>
      <w:r>
        <w:t>Abe</w:t>
      </w:r>
    </w:p>
    <w:p w14:paraId="09C15827" w14:textId="77777777" w:rsidR="006A5A7F" w:rsidRDefault="006A5A7F" w:rsidP="00315FCC">
      <w:pPr>
        <w:pStyle w:val="Dialogue"/>
      </w:pPr>
      <w:r>
        <w:t>So you weren’t jealous of his real girlfriend.</w:t>
      </w:r>
    </w:p>
    <w:p w14:paraId="595F7EB2" w14:textId="77777777" w:rsidR="006A5A7F" w:rsidRDefault="006A5A7F" w:rsidP="00315FCC">
      <w:pPr>
        <w:pStyle w:val="CharacterName"/>
      </w:pPr>
      <w:r>
        <w:t>Melody</w:t>
      </w:r>
    </w:p>
    <w:p w14:paraId="3F8C6B26" w14:textId="77777777" w:rsidR="006A5A7F" w:rsidRDefault="006A5A7F" w:rsidP="00315FCC">
      <w:pPr>
        <w:pStyle w:val="Dialogue"/>
      </w:pPr>
      <w:r>
        <w:t>She’s just a kid. Cute but uncomplicated.</w:t>
      </w:r>
    </w:p>
    <w:p w14:paraId="08F76DA5" w14:textId="77777777" w:rsidR="006A5A7F" w:rsidRDefault="006A5A7F" w:rsidP="00315FCC">
      <w:pPr>
        <w:pStyle w:val="CharacterName"/>
      </w:pPr>
      <w:r>
        <w:t>Abe</w:t>
      </w:r>
    </w:p>
    <w:p w14:paraId="17360871" w14:textId="77777777" w:rsidR="006A5A7F" w:rsidRDefault="006A5A7F" w:rsidP="00315FCC">
      <w:pPr>
        <w:pStyle w:val="Dialogue"/>
      </w:pPr>
      <w:r>
        <w:t>Did Patrick know his life was in danger?</w:t>
      </w:r>
    </w:p>
    <w:p w14:paraId="0EEEA50E" w14:textId="77777777" w:rsidR="006A5A7F" w:rsidRDefault="006A5A7F" w:rsidP="00315FCC">
      <w:pPr>
        <w:pStyle w:val="CharacterName"/>
      </w:pPr>
      <w:r>
        <w:t>Melody</w:t>
      </w:r>
    </w:p>
    <w:p w14:paraId="743EC0EE" w14:textId="77777777" w:rsidR="006A5A7F" w:rsidRDefault="006A5A7F" w:rsidP="00315FCC">
      <w:pPr>
        <w:pStyle w:val="Dialogue"/>
      </w:pPr>
      <w:r>
        <w:t>The red shoe gang had no reason to hurt him as long as he kept his grades up.</w:t>
      </w:r>
    </w:p>
    <w:p w14:paraId="267C692B" w14:textId="77777777" w:rsidR="006A5A7F" w:rsidRDefault="006A5A7F" w:rsidP="00315FCC">
      <w:pPr>
        <w:pStyle w:val="CharacterName"/>
      </w:pPr>
      <w:r>
        <w:t>Abe</w:t>
      </w:r>
    </w:p>
    <w:p w14:paraId="0DDB5018" w14:textId="77777777" w:rsidR="006A5A7F" w:rsidRDefault="006A5A7F" w:rsidP="00315FCC">
      <w:pPr>
        <w:pStyle w:val="Dialogue"/>
      </w:pPr>
      <w:r>
        <w:t>I’m not sure I follow.</w:t>
      </w:r>
    </w:p>
    <w:p w14:paraId="319C6869" w14:textId="77777777" w:rsidR="006A5A7F" w:rsidRDefault="006A5A7F" w:rsidP="00315FCC">
      <w:pPr>
        <w:pStyle w:val="CharacterName"/>
      </w:pPr>
      <w:r>
        <w:t>Melody</w:t>
      </w:r>
    </w:p>
    <w:p w14:paraId="585E46C1" w14:textId="76CBC775" w:rsidR="006A5A7F" w:rsidRDefault="006A5A7F" w:rsidP="00315FCC">
      <w:pPr>
        <w:pStyle w:val="Dialogue"/>
      </w:pPr>
      <w:r>
        <w:t>Everyone had to submit their locker codes to the office as a result of all the drugs in the school. The principal could open them at any time. So, the suppliers had to recruit kids who were above suspicion.</w:t>
      </w:r>
    </w:p>
    <w:p w14:paraId="3FC3E486" w14:textId="24AFE3F3" w:rsidR="009772F3" w:rsidRDefault="009772F3" w:rsidP="009772F3">
      <w:pPr>
        <w:pStyle w:val="MORE"/>
      </w:pPr>
      <w:r>
        <w:t>[cont.]</w:t>
      </w:r>
    </w:p>
    <w:p w14:paraId="33CD4650" w14:textId="77777777" w:rsidR="006A5A7F" w:rsidRDefault="006A5A7F" w:rsidP="00315FCC">
      <w:pPr>
        <w:pStyle w:val="CharacterName"/>
      </w:pPr>
      <w:r>
        <w:lastRenderedPageBreak/>
        <w:t>Abe</w:t>
      </w:r>
    </w:p>
    <w:p w14:paraId="650F29A0" w14:textId="77777777" w:rsidR="006A5A7F" w:rsidRDefault="006A5A7F" w:rsidP="00315FCC">
      <w:pPr>
        <w:pStyle w:val="Dialogue"/>
      </w:pPr>
      <w:r>
        <w:t>So the nerds become the new dealers.</w:t>
      </w:r>
    </w:p>
    <w:p w14:paraId="11BCD2AB" w14:textId="77777777" w:rsidR="006A5A7F" w:rsidRDefault="006A5A7F" w:rsidP="00315FCC">
      <w:pPr>
        <w:pStyle w:val="CharacterName"/>
      </w:pPr>
      <w:r>
        <w:t>Melody</w:t>
      </w:r>
    </w:p>
    <w:p w14:paraId="13EAA10C" w14:textId="77777777" w:rsidR="006A5A7F" w:rsidRDefault="006A5A7F" w:rsidP="00315FCC">
      <w:pPr>
        <w:pStyle w:val="Dialogue"/>
      </w:pPr>
      <w:r>
        <w:t>Whoever had the highest marks in each grade.</w:t>
      </w:r>
    </w:p>
    <w:p w14:paraId="2B31024E" w14:textId="77777777" w:rsidR="006A5A7F" w:rsidRDefault="006A5A7F" w:rsidP="00315FCC">
      <w:pPr>
        <w:pStyle w:val="CharacterName"/>
      </w:pPr>
      <w:r>
        <w:t>Abe</w:t>
      </w:r>
    </w:p>
    <w:p w14:paraId="123245FA" w14:textId="479A0B9F" w:rsidR="006A5A7F" w:rsidRDefault="006A5A7F" w:rsidP="00315FCC">
      <w:pPr>
        <w:pStyle w:val="Dialogue"/>
      </w:pPr>
      <w:r>
        <w:t>(</w:t>
      </w:r>
      <w:r w:rsidR="00315FCC">
        <w:t>sarcastic</w:t>
      </w:r>
      <w:r>
        <w:t>)</w:t>
      </w:r>
    </w:p>
    <w:p w14:paraId="2DB340EB" w14:textId="77777777" w:rsidR="006A5A7F" w:rsidRDefault="006A5A7F" w:rsidP="00315FCC">
      <w:pPr>
        <w:pStyle w:val="Dialogue"/>
      </w:pPr>
      <w:r>
        <w:t>That’s awesome.</w:t>
      </w:r>
    </w:p>
    <w:p w14:paraId="50CE3A95" w14:textId="77777777" w:rsidR="006A5A7F" w:rsidRDefault="006A5A7F" w:rsidP="00315FCC">
      <w:pPr>
        <w:pStyle w:val="CharacterName"/>
      </w:pPr>
      <w:r>
        <w:t>Melody</w:t>
      </w:r>
    </w:p>
    <w:p w14:paraId="12AA3D59" w14:textId="77777777" w:rsidR="006A5A7F" w:rsidRDefault="006A5A7F" w:rsidP="00315FCC">
      <w:pPr>
        <w:pStyle w:val="Dialogue"/>
      </w:pPr>
      <w:r>
        <w:t>Everyone know smart kids have no spine. Doesn’t take much to intimidate them.</w:t>
      </w:r>
    </w:p>
    <w:p w14:paraId="2800434B" w14:textId="77777777" w:rsidR="006A5A7F" w:rsidRDefault="006A5A7F" w:rsidP="00315FCC">
      <w:pPr>
        <w:pStyle w:val="CharacterName"/>
      </w:pPr>
      <w:r>
        <w:t>Abe</w:t>
      </w:r>
    </w:p>
    <w:p w14:paraId="2D22646C" w14:textId="77777777" w:rsidR="006A5A7F" w:rsidRDefault="006A5A7F" w:rsidP="00315FCC">
      <w:pPr>
        <w:pStyle w:val="Dialogue"/>
      </w:pPr>
      <w:r>
        <w:t>Have the police found you yet?</w:t>
      </w:r>
    </w:p>
    <w:p w14:paraId="1B73445A" w14:textId="77777777" w:rsidR="006A5A7F" w:rsidRDefault="006A5A7F" w:rsidP="00315FCC">
      <w:pPr>
        <w:pStyle w:val="CharacterName"/>
      </w:pPr>
      <w:r>
        <w:t>Melody</w:t>
      </w:r>
    </w:p>
    <w:p w14:paraId="3011DE41" w14:textId="77777777" w:rsidR="006A5A7F" w:rsidRDefault="006A5A7F" w:rsidP="00315FCC">
      <w:pPr>
        <w:pStyle w:val="Dialogue"/>
      </w:pPr>
      <w:r>
        <w:t>No.</w:t>
      </w:r>
    </w:p>
    <w:p w14:paraId="388827E0" w14:textId="77777777" w:rsidR="006A5A7F" w:rsidRDefault="006A5A7F" w:rsidP="00315FCC">
      <w:pPr>
        <w:pStyle w:val="CharacterName"/>
      </w:pPr>
      <w:r>
        <w:t>Abe</w:t>
      </w:r>
    </w:p>
    <w:p w14:paraId="5A6E820F" w14:textId="77777777" w:rsidR="006A5A7F" w:rsidRDefault="006A5A7F" w:rsidP="00315FCC">
      <w:pPr>
        <w:pStyle w:val="Dialogue"/>
      </w:pPr>
      <w:r>
        <w:t>Figures.</w:t>
      </w:r>
    </w:p>
    <w:p w14:paraId="5C805071" w14:textId="77777777" w:rsidR="006A5A7F" w:rsidRDefault="006A5A7F" w:rsidP="00315FCC">
      <w:r>
        <w:t>Abe stands.</w:t>
      </w:r>
    </w:p>
    <w:p w14:paraId="70A69D33" w14:textId="55B26318" w:rsidR="00A055FA" w:rsidRDefault="00A055FA" w:rsidP="00A055FA">
      <w:r>
        <w:t>Melody’s sister looks up at him.</w:t>
      </w:r>
    </w:p>
    <w:p w14:paraId="419AD478" w14:textId="77777777" w:rsidR="006A5A7F" w:rsidRDefault="006A5A7F" w:rsidP="00315FCC">
      <w:pPr>
        <w:pStyle w:val="CharacterName"/>
      </w:pPr>
      <w:r>
        <w:t>Abe (cont.)</w:t>
      </w:r>
    </w:p>
    <w:p w14:paraId="1BCF374E" w14:textId="379077CC" w:rsidR="006A5A7F" w:rsidRDefault="006A5A7F" w:rsidP="00A055FA">
      <w:pPr>
        <w:pStyle w:val="Dialogue"/>
      </w:pPr>
      <w:r>
        <w:t>Thank you very much, ladies.</w:t>
      </w:r>
    </w:p>
    <w:p w14:paraId="79199860" w14:textId="004C3A7F" w:rsidR="00A055FA" w:rsidRDefault="00A055FA" w:rsidP="00A055FA">
      <w:pPr>
        <w:pStyle w:val="Transition"/>
      </w:pPr>
      <w:r>
        <w:t>Cut to:</w:t>
      </w:r>
    </w:p>
    <w:p w14:paraId="3EFA49A2" w14:textId="41115A20" w:rsidR="00D00DC8" w:rsidRPr="009E6FF4" w:rsidRDefault="00D00DC8" w:rsidP="00D00DC8">
      <w:pPr>
        <w:pStyle w:val="FadeInActionSceneSetting"/>
        <w:rPr>
          <w:b/>
          <w:bCs/>
        </w:rPr>
      </w:pPr>
      <w:r w:rsidRPr="009E6FF4">
        <w:rPr>
          <w:b/>
          <w:bCs/>
        </w:rPr>
        <w:t>Ext</w:t>
      </w:r>
      <w:r w:rsidR="009E6FF4" w:rsidRPr="009E6FF4">
        <w:rPr>
          <w:b/>
          <w:bCs/>
        </w:rPr>
        <w:t>.</w:t>
      </w:r>
      <w:r w:rsidRPr="009E6FF4">
        <w:rPr>
          <w:b/>
          <w:bCs/>
        </w:rPr>
        <w:t xml:space="preserve"> Caroline’s convertible – day</w:t>
      </w:r>
    </w:p>
    <w:p w14:paraId="22E7B0C8" w14:textId="77777777" w:rsidR="00D00DC8" w:rsidRDefault="00D00DC8" w:rsidP="00D00DC8">
      <w:r>
        <w:t>Abe gets back in the car.</w:t>
      </w:r>
    </w:p>
    <w:p w14:paraId="2D75B5D5" w14:textId="77777777" w:rsidR="00D00DC8" w:rsidRDefault="00D00DC8" w:rsidP="00D00DC8">
      <w:r>
        <w:t>Caroline is looking at the rearview mirror.</w:t>
      </w:r>
    </w:p>
    <w:p w14:paraId="17CD89AB" w14:textId="77777777" w:rsidR="00D00DC8" w:rsidRDefault="00D00DC8" w:rsidP="00D00DC8">
      <w:pPr>
        <w:pStyle w:val="CharacterName"/>
      </w:pPr>
      <w:r>
        <w:t>Abe</w:t>
      </w:r>
    </w:p>
    <w:p w14:paraId="43271E11" w14:textId="77777777" w:rsidR="00D00DC8" w:rsidRDefault="00D00DC8" w:rsidP="00D00DC8">
      <w:pPr>
        <w:pStyle w:val="Dialogue"/>
      </w:pPr>
      <w:r>
        <w:t>Thanks for waiting, I know this is weird. What’s the matter?</w:t>
      </w:r>
    </w:p>
    <w:p w14:paraId="4EB94DD0" w14:textId="77777777" w:rsidR="00D00DC8" w:rsidRDefault="00D00DC8" w:rsidP="00D00DC8">
      <w:pPr>
        <w:pStyle w:val="CharacterName"/>
      </w:pPr>
      <w:r>
        <w:lastRenderedPageBreak/>
        <w:t>Caroline</w:t>
      </w:r>
    </w:p>
    <w:p w14:paraId="35EB0406" w14:textId="77777777" w:rsidR="00D00DC8" w:rsidRDefault="00D00DC8" w:rsidP="00D00DC8">
      <w:pPr>
        <w:pStyle w:val="Dialogue"/>
      </w:pPr>
      <w:r>
        <w:t>That car. It was with us at Patrick’s house.</w:t>
      </w:r>
    </w:p>
    <w:p w14:paraId="14061D65" w14:textId="77777777" w:rsidR="00D00DC8" w:rsidRDefault="00D00DC8" w:rsidP="00D00DC8">
      <w:pPr>
        <w:pStyle w:val="CharacterName"/>
      </w:pPr>
      <w:r>
        <w:t>Abe</w:t>
      </w:r>
    </w:p>
    <w:p w14:paraId="49A25C8B" w14:textId="77777777" w:rsidR="00D00DC8" w:rsidRDefault="00D00DC8" w:rsidP="00D00DC8">
      <w:pPr>
        <w:pStyle w:val="Dialogue"/>
      </w:pPr>
      <w:r>
        <w:t>No way</w:t>
      </w:r>
    </w:p>
    <w:p w14:paraId="74C52AD1" w14:textId="77777777" w:rsidR="00D00DC8" w:rsidRDefault="00D00DC8" w:rsidP="00D00DC8">
      <w:pPr>
        <w:pStyle w:val="CharacterName"/>
      </w:pPr>
      <w:r>
        <w:t>Caroline</w:t>
      </w:r>
    </w:p>
    <w:p w14:paraId="4B088A76" w14:textId="77777777" w:rsidR="00D00DC8" w:rsidRDefault="00D00DC8" w:rsidP="00D00DC8">
      <w:pPr>
        <w:pStyle w:val="Dialogue"/>
      </w:pPr>
      <w:r>
        <w:t>Do you think they’re following us?</w:t>
      </w:r>
    </w:p>
    <w:p w14:paraId="21B4B87F" w14:textId="77777777" w:rsidR="00D00DC8" w:rsidRDefault="00D00DC8" w:rsidP="00D00DC8">
      <w:pPr>
        <w:pStyle w:val="CharacterName"/>
      </w:pPr>
      <w:r>
        <w:t>Abe</w:t>
      </w:r>
    </w:p>
    <w:p w14:paraId="2D169BA2" w14:textId="77777777" w:rsidR="00D00DC8" w:rsidRDefault="00D00DC8" w:rsidP="00D00DC8">
      <w:pPr>
        <w:pStyle w:val="Dialogue"/>
      </w:pPr>
      <w:r>
        <w:t>Let’s find out.</w:t>
      </w:r>
    </w:p>
    <w:p w14:paraId="575D51DE" w14:textId="77777777" w:rsidR="00D00DC8" w:rsidRDefault="00D00DC8" w:rsidP="00D00DC8">
      <w:r>
        <w:t>Caroline starts driving.</w:t>
      </w:r>
    </w:p>
    <w:p w14:paraId="321A9E72" w14:textId="77777777" w:rsidR="00D00DC8" w:rsidRDefault="00D00DC8" w:rsidP="00D00DC8">
      <w:r>
        <w:t>The car follows.</w:t>
      </w:r>
    </w:p>
    <w:p w14:paraId="423D4B5D" w14:textId="77777777" w:rsidR="00D00DC8" w:rsidRDefault="00D00DC8" w:rsidP="00D00DC8">
      <w:pPr>
        <w:pStyle w:val="CharacterName"/>
      </w:pPr>
      <w:r>
        <w:t>Abe</w:t>
      </w:r>
    </w:p>
    <w:p w14:paraId="4481015B" w14:textId="77777777" w:rsidR="00D00DC8" w:rsidRDefault="00D00DC8" w:rsidP="00D00DC8">
      <w:pPr>
        <w:pStyle w:val="Dialogue"/>
      </w:pPr>
      <w:r>
        <w:t>What the hell.</w:t>
      </w:r>
    </w:p>
    <w:p w14:paraId="241DE058" w14:textId="77777777" w:rsidR="00D00DC8" w:rsidRDefault="00D00DC8" w:rsidP="00D00DC8">
      <w:pPr>
        <w:pStyle w:val="CharacterName"/>
      </w:pPr>
      <w:r>
        <w:t>Abe (cont.)</w:t>
      </w:r>
    </w:p>
    <w:p w14:paraId="2934531B" w14:textId="77777777" w:rsidR="00D00DC8" w:rsidRDefault="00D00DC8" w:rsidP="00D00DC8">
      <w:pPr>
        <w:pStyle w:val="Dialogue"/>
      </w:pPr>
      <w:r>
        <w:t>Try going faster.</w:t>
      </w:r>
    </w:p>
    <w:p w14:paraId="5765030E" w14:textId="27B1F12C" w:rsidR="00D00DC8" w:rsidRDefault="00D00DC8" w:rsidP="00D00DC8">
      <w:r>
        <w:t>The car keep</w:t>
      </w:r>
      <w:r w:rsidR="00D14927">
        <w:t>s</w:t>
      </w:r>
      <w:r>
        <w:t xml:space="preserve"> following.</w:t>
      </w:r>
    </w:p>
    <w:p w14:paraId="59331E87" w14:textId="77777777" w:rsidR="00D00DC8" w:rsidRDefault="00D00DC8" w:rsidP="00D00DC8">
      <w:pPr>
        <w:pStyle w:val="CharacterName"/>
      </w:pPr>
      <w:r>
        <w:t>Caroline</w:t>
      </w:r>
    </w:p>
    <w:p w14:paraId="19271735" w14:textId="77777777" w:rsidR="00D00DC8" w:rsidRDefault="00D00DC8" w:rsidP="00D00DC8">
      <w:pPr>
        <w:pStyle w:val="Dialogue"/>
      </w:pPr>
      <w:r>
        <w:t>Okay, this is stupid.</w:t>
      </w:r>
    </w:p>
    <w:p w14:paraId="0BB210E4" w14:textId="77777777" w:rsidR="00D00DC8" w:rsidRDefault="00D00DC8" w:rsidP="00D00DC8">
      <w:pPr>
        <w:pStyle w:val="CharacterName"/>
      </w:pPr>
      <w:r>
        <w:t>Abe</w:t>
      </w:r>
    </w:p>
    <w:p w14:paraId="493EBCFD" w14:textId="77777777" w:rsidR="00D00DC8" w:rsidRDefault="00D00DC8" w:rsidP="00D00DC8">
      <w:pPr>
        <w:pStyle w:val="Dialogue"/>
      </w:pPr>
      <w:r>
        <w:t>Okay, pull over here.</w:t>
      </w:r>
    </w:p>
    <w:p w14:paraId="01BEE061" w14:textId="2BA3E2F0" w:rsidR="007E1174" w:rsidRDefault="007E1174" w:rsidP="007E1174">
      <w:r>
        <w:t xml:space="preserve">Abe </w:t>
      </w:r>
      <w:r w:rsidR="00DC75F5">
        <w:t xml:space="preserve">and Caroline </w:t>
      </w:r>
      <w:r>
        <w:t>stare at the car.</w:t>
      </w:r>
    </w:p>
    <w:p w14:paraId="06E51EAA" w14:textId="77777777" w:rsidR="00D00DC8" w:rsidRDefault="00D00DC8" w:rsidP="00D00DC8">
      <w:pPr>
        <w:pStyle w:val="CharacterName"/>
      </w:pPr>
      <w:r>
        <w:t>Caroline</w:t>
      </w:r>
    </w:p>
    <w:p w14:paraId="1ED610B0" w14:textId="77777777" w:rsidR="00D00DC8" w:rsidRDefault="00D00DC8" w:rsidP="00D00DC8">
      <w:pPr>
        <w:pStyle w:val="Dialogue"/>
      </w:pPr>
      <w:r>
        <w:t>Are you gonna do something.</w:t>
      </w:r>
    </w:p>
    <w:p w14:paraId="154AFADE" w14:textId="77777777" w:rsidR="00D00DC8" w:rsidRDefault="00D00DC8" w:rsidP="00D00DC8">
      <w:pPr>
        <w:pStyle w:val="CharacterName"/>
      </w:pPr>
      <w:r>
        <w:t>Abe</w:t>
      </w:r>
    </w:p>
    <w:p w14:paraId="7886E2B3" w14:textId="77777777" w:rsidR="00D00DC8" w:rsidRDefault="00D00DC8" w:rsidP="00D00DC8">
      <w:pPr>
        <w:pStyle w:val="Dialogue"/>
      </w:pPr>
      <w:r>
        <w:t>What?</w:t>
      </w:r>
    </w:p>
    <w:p w14:paraId="69B3D4E0" w14:textId="77777777" w:rsidR="00D00DC8" w:rsidRDefault="00D00DC8" w:rsidP="00D00DC8">
      <w:pPr>
        <w:pStyle w:val="CharacterName"/>
      </w:pPr>
      <w:r>
        <w:t>Caroline</w:t>
      </w:r>
    </w:p>
    <w:p w14:paraId="32FA8C4A" w14:textId="5C95E0B5" w:rsidR="00D00DC8" w:rsidRDefault="00D00DC8" w:rsidP="00D00DC8">
      <w:pPr>
        <w:pStyle w:val="Dialogue"/>
      </w:pPr>
      <w:r>
        <w:t>I mean, someone’s obviously following us. I</w:t>
      </w:r>
      <w:r w:rsidR="00D14927">
        <w:t>sn’t</w:t>
      </w:r>
      <w:r>
        <w:t xml:space="preserve"> it safer to know who?</w:t>
      </w:r>
    </w:p>
    <w:p w14:paraId="50E4B079" w14:textId="77777777" w:rsidR="00D00DC8" w:rsidRDefault="00D00DC8" w:rsidP="00D00DC8">
      <w:pPr>
        <w:pStyle w:val="CharacterName"/>
      </w:pPr>
      <w:r>
        <w:lastRenderedPageBreak/>
        <w:t>Abe</w:t>
      </w:r>
    </w:p>
    <w:p w14:paraId="7052F7A2" w14:textId="77777777" w:rsidR="00D00DC8" w:rsidRDefault="00D00DC8" w:rsidP="00D00DC8">
      <w:pPr>
        <w:pStyle w:val="Dialogue"/>
      </w:pPr>
      <w:proofErr w:type="gramStart"/>
      <w:r>
        <w:t>Yeah</w:t>
      </w:r>
      <w:proofErr w:type="gramEnd"/>
      <w:r>
        <w:t xml:space="preserve"> I guess so.</w:t>
      </w:r>
    </w:p>
    <w:p w14:paraId="39F2EE59" w14:textId="77777777" w:rsidR="00D00DC8" w:rsidRDefault="00D00DC8" w:rsidP="00D00DC8">
      <w:r>
        <w:t>Abe gets out of the car.</w:t>
      </w:r>
    </w:p>
    <w:p w14:paraId="37AEA6C5" w14:textId="77777777" w:rsidR="00D00DC8" w:rsidRDefault="00D00DC8" w:rsidP="00D00DC8">
      <w:r>
        <w:t>He walks towards the following car.</w:t>
      </w:r>
    </w:p>
    <w:p w14:paraId="4240B69F" w14:textId="77777777" w:rsidR="00D00DC8" w:rsidRDefault="00D00DC8" w:rsidP="00D00DC8">
      <w:r>
        <w:t>As he approaches</w:t>
      </w:r>
    </w:p>
    <w:p w14:paraId="47AAD08C" w14:textId="77777777" w:rsidR="00D00DC8" w:rsidRDefault="00D00DC8" w:rsidP="00D00DC8">
      <w:pPr>
        <w:pStyle w:val="CharacterName"/>
      </w:pPr>
      <w:r>
        <w:t>Abe</w:t>
      </w:r>
    </w:p>
    <w:p w14:paraId="7F0F5C14" w14:textId="77777777" w:rsidR="00D00DC8" w:rsidRDefault="00D00DC8" w:rsidP="00D00DC8">
      <w:pPr>
        <w:pStyle w:val="Dialogue"/>
      </w:pPr>
      <w:r>
        <w:t>No way.</w:t>
      </w:r>
    </w:p>
    <w:p w14:paraId="0B4C6793" w14:textId="77777777" w:rsidR="00D00DC8" w:rsidRDefault="00D00DC8" w:rsidP="00D00DC8">
      <w:r>
        <w:t>He pulls the door open.</w:t>
      </w:r>
    </w:p>
    <w:p w14:paraId="0D2E3312" w14:textId="77777777" w:rsidR="00D00DC8" w:rsidRDefault="00D00DC8" w:rsidP="00D00DC8">
      <w:pPr>
        <w:pStyle w:val="CharacterName"/>
      </w:pPr>
      <w:r>
        <w:t>Abe</w:t>
      </w:r>
    </w:p>
    <w:p w14:paraId="4069E3A6" w14:textId="77777777" w:rsidR="00D00DC8" w:rsidRDefault="00D00DC8" w:rsidP="00D00DC8">
      <w:pPr>
        <w:pStyle w:val="Dialogue"/>
      </w:pPr>
      <w:r>
        <w:t>What the hell are you doing?</w:t>
      </w:r>
    </w:p>
    <w:p w14:paraId="394F344B" w14:textId="77777777" w:rsidR="00D00DC8" w:rsidRDefault="00D00DC8" w:rsidP="00D00DC8">
      <w:pPr>
        <w:pStyle w:val="CharacterName"/>
      </w:pPr>
      <w:r>
        <w:t>Mom</w:t>
      </w:r>
    </w:p>
    <w:p w14:paraId="2E95E4AF" w14:textId="63731F45" w:rsidR="00D00DC8" w:rsidRDefault="00D00DC8" w:rsidP="00D00DC8">
      <w:pPr>
        <w:pStyle w:val="Dialogue"/>
      </w:pPr>
      <w:r>
        <w:t>We were worried about you</w:t>
      </w:r>
      <w:r w:rsidR="003C5DFE">
        <w:t>.</w:t>
      </w:r>
    </w:p>
    <w:p w14:paraId="4772D355" w14:textId="77777777" w:rsidR="00D00DC8" w:rsidRDefault="00D00DC8" w:rsidP="00D00DC8">
      <w:pPr>
        <w:pStyle w:val="CharacterName"/>
      </w:pPr>
      <w:r>
        <w:t>Abe</w:t>
      </w:r>
    </w:p>
    <w:p w14:paraId="1B2241D7" w14:textId="1C87315A" w:rsidR="00D00DC8" w:rsidRDefault="00D00DC8" w:rsidP="00D00DC8">
      <w:pPr>
        <w:pStyle w:val="Dialogue"/>
      </w:pPr>
      <w:r>
        <w:t>Whos</w:t>
      </w:r>
      <w:r w:rsidR="009E6FF4">
        <w:t>e</w:t>
      </w:r>
      <w:r>
        <w:t xml:space="preserve"> car is this?</w:t>
      </w:r>
    </w:p>
    <w:p w14:paraId="0C44A668" w14:textId="77777777" w:rsidR="00D00DC8" w:rsidRDefault="00D00DC8" w:rsidP="00D00DC8">
      <w:pPr>
        <w:pStyle w:val="CharacterName"/>
      </w:pPr>
      <w:r>
        <w:t>Mom</w:t>
      </w:r>
    </w:p>
    <w:p w14:paraId="40B09A54" w14:textId="77777777" w:rsidR="00D00DC8" w:rsidRDefault="00D00DC8" w:rsidP="00D00DC8">
      <w:pPr>
        <w:pStyle w:val="Dialogue"/>
      </w:pPr>
      <w:r>
        <w:t>Your uncle’s</w:t>
      </w:r>
    </w:p>
    <w:p w14:paraId="521D6B58" w14:textId="77777777" w:rsidR="00D00DC8" w:rsidRDefault="00D00DC8" w:rsidP="00D00DC8">
      <w:pPr>
        <w:pStyle w:val="CharacterName"/>
      </w:pPr>
      <w:r>
        <w:t>Abe</w:t>
      </w:r>
    </w:p>
    <w:p w14:paraId="4DABFF36" w14:textId="3BBF3749" w:rsidR="00D00DC8" w:rsidRDefault="00D00DC8" w:rsidP="00D00DC8">
      <w:pPr>
        <w:pStyle w:val="Dialogue"/>
      </w:pPr>
      <w:r>
        <w:t>You guys are unbelievable.</w:t>
      </w:r>
    </w:p>
    <w:p w14:paraId="5A6A9834" w14:textId="77777777" w:rsidR="00D00DC8" w:rsidRDefault="00D00DC8" w:rsidP="00D00DC8">
      <w:pPr>
        <w:pStyle w:val="CharacterName"/>
      </w:pPr>
      <w:r>
        <w:t>Dad</w:t>
      </w:r>
    </w:p>
    <w:p w14:paraId="465DD7B6" w14:textId="77777777" w:rsidR="00D00DC8" w:rsidRDefault="00D00DC8" w:rsidP="00D00DC8">
      <w:pPr>
        <w:pStyle w:val="Dialogue"/>
      </w:pPr>
      <w:r>
        <w:t>Are you out of your mind? We saw you walk into the Boiler Room.</w:t>
      </w:r>
    </w:p>
    <w:p w14:paraId="19292C46" w14:textId="77777777" w:rsidR="00D00DC8" w:rsidRDefault="00D00DC8" w:rsidP="00D00DC8">
      <w:pPr>
        <w:pStyle w:val="CharacterName"/>
      </w:pPr>
      <w:r>
        <w:t>Abe</w:t>
      </w:r>
    </w:p>
    <w:p w14:paraId="5B943406" w14:textId="77777777" w:rsidR="00D00DC8" w:rsidRDefault="00D00DC8" w:rsidP="00D00DC8">
      <w:pPr>
        <w:pStyle w:val="Dialogue"/>
      </w:pPr>
      <w:r>
        <w:t>How long have you been following me?</w:t>
      </w:r>
    </w:p>
    <w:p w14:paraId="5F9CA5AA" w14:textId="77777777" w:rsidR="00D00DC8" w:rsidRDefault="00D00DC8" w:rsidP="00D00DC8">
      <w:pPr>
        <w:pStyle w:val="CharacterName"/>
      </w:pPr>
      <w:r>
        <w:t>Mom</w:t>
      </w:r>
    </w:p>
    <w:p w14:paraId="178C62A5" w14:textId="54FB5103" w:rsidR="00D00DC8" w:rsidRDefault="00D00DC8" w:rsidP="00D00DC8">
      <w:pPr>
        <w:pStyle w:val="Dialogue"/>
      </w:pPr>
      <w:r>
        <w:t>Since this morning</w:t>
      </w:r>
      <w:r w:rsidR="003C5DFE">
        <w:t>…</w:t>
      </w:r>
    </w:p>
    <w:p w14:paraId="7FB11F64" w14:textId="77777777" w:rsidR="00D00DC8" w:rsidRDefault="00D00DC8" w:rsidP="00D00DC8">
      <w:pPr>
        <w:pStyle w:val="CharacterName"/>
      </w:pPr>
      <w:r>
        <w:t>Abe</w:t>
      </w:r>
    </w:p>
    <w:p w14:paraId="490E3C29" w14:textId="77777777" w:rsidR="00D00DC8" w:rsidRDefault="00D00DC8" w:rsidP="00D00DC8">
      <w:pPr>
        <w:pStyle w:val="Dialogue"/>
      </w:pPr>
      <w:r>
        <w:t>Get the fuck out of here. I am working!</w:t>
      </w:r>
    </w:p>
    <w:p w14:paraId="4226BC0C" w14:textId="77777777" w:rsidR="00D00DC8" w:rsidRDefault="00D00DC8" w:rsidP="00D00DC8">
      <w:r>
        <w:lastRenderedPageBreak/>
        <w:t>Caroline overhears that last line from the car.</w:t>
      </w:r>
    </w:p>
    <w:p w14:paraId="6308F951" w14:textId="77777777" w:rsidR="00D00DC8" w:rsidRDefault="00D00DC8" w:rsidP="00D00DC8">
      <w:pPr>
        <w:pStyle w:val="CharacterName"/>
      </w:pPr>
      <w:r>
        <w:t>Abe</w:t>
      </w:r>
    </w:p>
    <w:p w14:paraId="6A5173E9" w14:textId="77777777" w:rsidR="00D00DC8" w:rsidRDefault="00D00DC8" w:rsidP="00D00DC8">
      <w:pPr>
        <w:pStyle w:val="Dialogue"/>
      </w:pPr>
      <w:r>
        <w:t>Do you not understand how humiliating this is?</w:t>
      </w:r>
    </w:p>
    <w:p w14:paraId="51D8A987" w14:textId="77777777" w:rsidR="00D00DC8" w:rsidRDefault="00D00DC8" w:rsidP="00D00DC8">
      <w:r>
        <w:t>Abe slams the car door shut.</w:t>
      </w:r>
    </w:p>
    <w:p w14:paraId="7FEC91DB" w14:textId="77777777" w:rsidR="00D00DC8" w:rsidRDefault="00D00DC8" w:rsidP="00D00DC8">
      <w:pPr>
        <w:pStyle w:val="CharacterName"/>
      </w:pPr>
      <w:r>
        <w:t>Mom</w:t>
      </w:r>
    </w:p>
    <w:p w14:paraId="31A47B64" w14:textId="77777777" w:rsidR="00D00DC8" w:rsidRDefault="00D00DC8" w:rsidP="00D00DC8">
      <w:pPr>
        <w:pStyle w:val="Dialogue"/>
      </w:pPr>
      <w:r>
        <w:t>Wait-</w:t>
      </w:r>
    </w:p>
    <w:p w14:paraId="0E1E767C" w14:textId="50B8E96B" w:rsidR="00D00DC8" w:rsidRDefault="00D00DC8" w:rsidP="00D00DC8">
      <w:r>
        <w:t>Abe’s parents start arguing.</w:t>
      </w:r>
    </w:p>
    <w:p w14:paraId="41B42DA4" w14:textId="77777777" w:rsidR="00D00DC8" w:rsidRDefault="00D00DC8" w:rsidP="00D00DC8">
      <w:pPr>
        <w:pStyle w:val="CharacterName"/>
      </w:pPr>
      <w:r>
        <w:t>Mom</w:t>
      </w:r>
    </w:p>
    <w:p w14:paraId="3847C811" w14:textId="77777777" w:rsidR="00D00DC8" w:rsidRDefault="00D00DC8" w:rsidP="00D00DC8">
      <w:pPr>
        <w:pStyle w:val="Dialogue"/>
      </w:pPr>
      <w:r>
        <w:t>I told you, you should have backed up.</w:t>
      </w:r>
    </w:p>
    <w:p w14:paraId="34D305B3" w14:textId="77777777" w:rsidR="00D00DC8" w:rsidRDefault="00D00DC8" w:rsidP="00D00DC8">
      <w:pPr>
        <w:pStyle w:val="CharacterName"/>
      </w:pPr>
      <w:r>
        <w:t>Dad</w:t>
      </w:r>
    </w:p>
    <w:p w14:paraId="1E8E6F7C" w14:textId="77777777" w:rsidR="00D00DC8" w:rsidRDefault="00D00DC8" w:rsidP="00D00DC8">
      <w:pPr>
        <w:pStyle w:val="Dialogue"/>
      </w:pPr>
      <w:r>
        <w:t>Why would I back up?</w:t>
      </w:r>
    </w:p>
    <w:p w14:paraId="59579826" w14:textId="77777777" w:rsidR="00D00DC8" w:rsidRDefault="00D00DC8" w:rsidP="00D00DC8">
      <w:r>
        <w:t>Abe walks back to the car, gets in.</w:t>
      </w:r>
    </w:p>
    <w:p w14:paraId="1074DB2D" w14:textId="77777777" w:rsidR="00D00DC8" w:rsidRDefault="00D00DC8" w:rsidP="00D00DC8">
      <w:pPr>
        <w:pStyle w:val="CharacterName"/>
      </w:pPr>
      <w:r>
        <w:t>Caroline</w:t>
      </w:r>
    </w:p>
    <w:p w14:paraId="6E08FA01" w14:textId="46F8B3E0" w:rsidR="00D00DC8" w:rsidRDefault="00D00DC8" w:rsidP="00D00DC8">
      <w:pPr>
        <w:pStyle w:val="Dialogue"/>
      </w:pPr>
      <w:r>
        <w:t>W</w:t>
      </w:r>
      <w:r w:rsidR="005B2A7D">
        <w:t>ell,</w:t>
      </w:r>
      <w:r>
        <w:t xml:space="preserve"> who was it?</w:t>
      </w:r>
    </w:p>
    <w:p w14:paraId="696BDC17" w14:textId="77777777" w:rsidR="00D00DC8" w:rsidRDefault="00D00DC8" w:rsidP="00D00DC8">
      <w:pPr>
        <w:pStyle w:val="CharacterName"/>
      </w:pPr>
      <w:r>
        <w:t>Abe</w:t>
      </w:r>
    </w:p>
    <w:p w14:paraId="69E75590" w14:textId="77777777" w:rsidR="00D00DC8" w:rsidRDefault="00D00DC8" w:rsidP="00D00DC8">
      <w:pPr>
        <w:pStyle w:val="Dialogue"/>
      </w:pPr>
      <w:r>
        <w:t>Reporters for the local paper.</w:t>
      </w:r>
    </w:p>
    <w:p w14:paraId="6ACA7523" w14:textId="77777777" w:rsidR="00D00DC8" w:rsidRDefault="00D00DC8" w:rsidP="00D00DC8">
      <w:pPr>
        <w:pStyle w:val="CharacterName"/>
      </w:pPr>
      <w:r>
        <w:t>Caroline</w:t>
      </w:r>
    </w:p>
    <w:p w14:paraId="73FCBB45" w14:textId="77777777" w:rsidR="00D00DC8" w:rsidRDefault="00D00DC8" w:rsidP="00D00DC8">
      <w:pPr>
        <w:pStyle w:val="Dialogue"/>
      </w:pPr>
      <w:r>
        <w:t>Really?</w:t>
      </w:r>
    </w:p>
    <w:p w14:paraId="41A93423" w14:textId="77777777" w:rsidR="00D00DC8" w:rsidRDefault="00D00DC8" w:rsidP="00D00DC8">
      <w:pPr>
        <w:pStyle w:val="CharacterName"/>
      </w:pPr>
      <w:r>
        <w:t>Abe</w:t>
      </w:r>
    </w:p>
    <w:p w14:paraId="1341F61D" w14:textId="77777777" w:rsidR="00D00DC8" w:rsidRDefault="00D00DC8" w:rsidP="00D00DC8">
      <w:pPr>
        <w:pStyle w:val="Dialogue"/>
      </w:pPr>
      <w:r>
        <w:t>Yea.</w:t>
      </w:r>
    </w:p>
    <w:p w14:paraId="648B7061" w14:textId="77777777" w:rsidR="00D00DC8" w:rsidRDefault="00D00DC8" w:rsidP="00D00DC8">
      <w:pPr>
        <w:pStyle w:val="CharacterName"/>
      </w:pPr>
      <w:r>
        <w:t>Caroline</w:t>
      </w:r>
    </w:p>
    <w:p w14:paraId="54631BC5" w14:textId="77777777" w:rsidR="00D00DC8" w:rsidRDefault="00D00DC8" w:rsidP="00D00DC8">
      <w:pPr>
        <w:pStyle w:val="Dialogue"/>
      </w:pPr>
      <w:r>
        <w:t>What’d they want?</w:t>
      </w:r>
    </w:p>
    <w:p w14:paraId="792D28EF" w14:textId="77777777" w:rsidR="00D00DC8" w:rsidRDefault="00D00DC8" w:rsidP="00D00DC8">
      <w:pPr>
        <w:pStyle w:val="CharacterName"/>
      </w:pPr>
      <w:r>
        <w:t>Abe</w:t>
      </w:r>
    </w:p>
    <w:p w14:paraId="548846E5" w14:textId="77777777" w:rsidR="00D00DC8" w:rsidRDefault="00D00DC8" w:rsidP="00D00DC8">
      <w:pPr>
        <w:pStyle w:val="Dialogue"/>
      </w:pPr>
      <w:r>
        <w:t>To follow our crumbs and break the case before we can. It happens all the time.</w:t>
      </w:r>
    </w:p>
    <w:p w14:paraId="31AC6970" w14:textId="7A6D07E1" w:rsidR="007B777B" w:rsidRDefault="007B777B" w:rsidP="007B777B">
      <w:pPr>
        <w:pStyle w:val="MORE"/>
      </w:pPr>
      <w:r>
        <w:t>[cont.]</w:t>
      </w:r>
    </w:p>
    <w:p w14:paraId="0B149297" w14:textId="77777777" w:rsidR="00D00DC8" w:rsidRDefault="00D00DC8" w:rsidP="00D00DC8">
      <w:pPr>
        <w:pStyle w:val="CharacterName"/>
      </w:pPr>
      <w:r>
        <w:lastRenderedPageBreak/>
        <w:t>Caroline</w:t>
      </w:r>
    </w:p>
    <w:p w14:paraId="2F4864B4" w14:textId="77777777" w:rsidR="00D00DC8" w:rsidRDefault="00D00DC8" w:rsidP="00D00DC8">
      <w:pPr>
        <w:pStyle w:val="Dialogue"/>
      </w:pPr>
      <w:r>
        <w:t>That’s so cool.</w:t>
      </w:r>
    </w:p>
    <w:p w14:paraId="074C0990" w14:textId="77777777" w:rsidR="00D00DC8" w:rsidRDefault="00D00DC8" w:rsidP="00D00DC8">
      <w:pPr>
        <w:pStyle w:val="CharacterName"/>
      </w:pPr>
      <w:r>
        <w:t>Abe</w:t>
      </w:r>
    </w:p>
    <w:p w14:paraId="0B178752" w14:textId="77777777" w:rsidR="00D00DC8" w:rsidRDefault="00D00DC8" w:rsidP="00D00DC8">
      <w:pPr>
        <w:pStyle w:val="Dialogue"/>
      </w:pPr>
      <w:r>
        <w:t xml:space="preserve">It’s irresponsible journalism. </w:t>
      </w:r>
    </w:p>
    <w:p w14:paraId="20AF1C7F" w14:textId="77777777" w:rsidR="00D00DC8" w:rsidRDefault="00D00DC8" w:rsidP="00D00DC8">
      <w:pPr>
        <w:pStyle w:val="CharacterName"/>
      </w:pPr>
      <w:r>
        <w:t>Caroline</w:t>
      </w:r>
    </w:p>
    <w:p w14:paraId="78E50774" w14:textId="77777777" w:rsidR="00D00DC8" w:rsidRDefault="00D00DC8" w:rsidP="00D00DC8">
      <w:pPr>
        <w:pStyle w:val="Dialogue"/>
      </w:pPr>
      <w:r>
        <w:t>Oh.</w:t>
      </w:r>
    </w:p>
    <w:p w14:paraId="055BECBF" w14:textId="77777777" w:rsidR="00D00DC8" w:rsidRDefault="00D00DC8" w:rsidP="00D00DC8">
      <w:r>
        <w:t>They drive back to Abe’s apartment.</w:t>
      </w:r>
    </w:p>
    <w:p w14:paraId="32961BC0" w14:textId="77777777" w:rsidR="00D00DC8" w:rsidRDefault="00D00DC8" w:rsidP="00D00DC8">
      <w:pPr>
        <w:pStyle w:val="CharacterName"/>
      </w:pPr>
      <w:r>
        <w:t>Caroline</w:t>
      </w:r>
    </w:p>
    <w:p w14:paraId="43B36FB7" w14:textId="77777777" w:rsidR="00D00DC8" w:rsidRDefault="00D00DC8" w:rsidP="00D00DC8">
      <w:pPr>
        <w:pStyle w:val="Dialogue"/>
      </w:pPr>
      <w:r>
        <w:t>Um, I won’t be able to help much tomorrow.</w:t>
      </w:r>
    </w:p>
    <w:p w14:paraId="55D18696" w14:textId="77777777" w:rsidR="00D00DC8" w:rsidRDefault="00D00DC8" w:rsidP="00D00DC8">
      <w:pPr>
        <w:pStyle w:val="CharacterName"/>
      </w:pPr>
      <w:r>
        <w:t>Abe</w:t>
      </w:r>
    </w:p>
    <w:p w14:paraId="622510CA" w14:textId="77777777" w:rsidR="00D00DC8" w:rsidRDefault="00D00DC8" w:rsidP="00D00DC8">
      <w:pPr>
        <w:pStyle w:val="Dialogue"/>
      </w:pPr>
      <w:r>
        <w:t>Why not?</w:t>
      </w:r>
    </w:p>
    <w:p w14:paraId="43020F97" w14:textId="77777777" w:rsidR="00D00DC8" w:rsidRDefault="00D00DC8" w:rsidP="00D00DC8">
      <w:pPr>
        <w:pStyle w:val="CharacterName"/>
      </w:pPr>
      <w:r>
        <w:t>Caroline</w:t>
      </w:r>
    </w:p>
    <w:p w14:paraId="411CF783" w14:textId="77777777" w:rsidR="00D00DC8" w:rsidRDefault="00D00DC8" w:rsidP="00D00DC8">
      <w:pPr>
        <w:pStyle w:val="Dialogue"/>
      </w:pPr>
      <w:r>
        <w:t>It’s a school day, the principal always calls if I miss class.</w:t>
      </w:r>
    </w:p>
    <w:p w14:paraId="0F502666" w14:textId="77777777" w:rsidR="00D00DC8" w:rsidRDefault="00D00DC8" w:rsidP="00D00DC8">
      <w:pPr>
        <w:pStyle w:val="CharacterName"/>
      </w:pPr>
      <w:r>
        <w:t>Abe</w:t>
      </w:r>
    </w:p>
    <w:p w14:paraId="10DDC750" w14:textId="77777777" w:rsidR="00D00DC8" w:rsidRDefault="00D00DC8" w:rsidP="00D00DC8">
      <w:pPr>
        <w:pStyle w:val="Dialogue"/>
      </w:pPr>
      <w:r>
        <w:t>Your parents seem pretty cool, about letting you drive the car at least.</w:t>
      </w:r>
    </w:p>
    <w:p w14:paraId="2733FAA4" w14:textId="77777777" w:rsidR="00D00DC8" w:rsidRDefault="00D00DC8" w:rsidP="00D00DC8">
      <w:pPr>
        <w:pStyle w:val="CharacterName"/>
      </w:pPr>
      <w:r>
        <w:t>Caroline</w:t>
      </w:r>
    </w:p>
    <w:p w14:paraId="1023305C" w14:textId="60DF9B31" w:rsidR="00D00DC8" w:rsidRDefault="00D00DC8" w:rsidP="00D00DC8">
      <w:pPr>
        <w:pStyle w:val="Dialogue"/>
      </w:pPr>
      <w:r>
        <w:t>It’s cause they’re dead. I live with my grandparents.</w:t>
      </w:r>
    </w:p>
    <w:p w14:paraId="3102F78A" w14:textId="77777777" w:rsidR="00D00DC8" w:rsidRDefault="00D00DC8" w:rsidP="00D00DC8">
      <w:pPr>
        <w:pStyle w:val="CharacterName"/>
      </w:pPr>
      <w:r>
        <w:t>Abe</w:t>
      </w:r>
    </w:p>
    <w:p w14:paraId="59DF32DC" w14:textId="77777777" w:rsidR="00D00DC8" w:rsidRDefault="00D00DC8" w:rsidP="00D00DC8">
      <w:pPr>
        <w:pStyle w:val="Dialogue"/>
      </w:pPr>
      <w:r>
        <w:t>Sorry I didn’t realize.</w:t>
      </w:r>
    </w:p>
    <w:p w14:paraId="62AF17EF" w14:textId="77777777" w:rsidR="00D00DC8" w:rsidRDefault="00D00DC8" w:rsidP="00D00DC8">
      <w:pPr>
        <w:pStyle w:val="CharacterName"/>
      </w:pPr>
      <w:r>
        <w:t>Caroline</w:t>
      </w:r>
    </w:p>
    <w:p w14:paraId="723608E2" w14:textId="77777777" w:rsidR="00D00DC8" w:rsidRDefault="00D00DC8" w:rsidP="00D00DC8">
      <w:pPr>
        <w:pStyle w:val="Dialogue"/>
      </w:pPr>
      <w:r>
        <w:t xml:space="preserve">I was really young. </w:t>
      </w:r>
    </w:p>
    <w:p w14:paraId="1DFFB6DF" w14:textId="77777777" w:rsidR="00D00DC8" w:rsidRDefault="00D00DC8" w:rsidP="00D00DC8">
      <w:pPr>
        <w:pStyle w:val="CharacterName"/>
      </w:pPr>
      <w:r>
        <w:t>Abe</w:t>
      </w:r>
    </w:p>
    <w:p w14:paraId="76174AB9" w14:textId="77777777" w:rsidR="00D00DC8" w:rsidRDefault="00D00DC8" w:rsidP="00D00DC8">
      <w:pPr>
        <w:pStyle w:val="Dialogue"/>
      </w:pPr>
      <w:r>
        <w:t>How did they die?</w:t>
      </w:r>
    </w:p>
    <w:p w14:paraId="769A8082" w14:textId="77777777" w:rsidR="00D00DC8" w:rsidRDefault="00D00DC8" w:rsidP="00D00DC8">
      <w:pPr>
        <w:pStyle w:val="CharacterName"/>
      </w:pPr>
      <w:r>
        <w:t>Caroline</w:t>
      </w:r>
    </w:p>
    <w:p w14:paraId="2040EB3F" w14:textId="77777777" w:rsidR="00D00DC8" w:rsidRDefault="00D00DC8" w:rsidP="00D00DC8">
      <w:pPr>
        <w:pStyle w:val="Dialogue"/>
      </w:pPr>
      <w:r>
        <w:t>Downhill skiing.</w:t>
      </w:r>
    </w:p>
    <w:p w14:paraId="758D98A4" w14:textId="77777777" w:rsidR="00D00DC8" w:rsidRDefault="00D00DC8" w:rsidP="00D00DC8">
      <w:pPr>
        <w:pStyle w:val="CharacterName"/>
      </w:pPr>
      <w:r>
        <w:lastRenderedPageBreak/>
        <w:t>Abe</w:t>
      </w:r>
    </w:p>
    <w:p w14:paraId="5425B3BA" w14:textId="77777777" w:rsidR="00D00DC8" w:rsidRDefault="00D00DC8" w:rsidP="00D00DC8">
      <w:pPr>
        <w:pStyle w:val="Dialogue"/>
      </w:pPr>
      <w:r>
        <w:t>Oh</w:t>
      </w:r>
    </w:p>
    <w:p w14:paraId="456CD2FE" w14:textId="77777777" w:rsidR="00D00DC8" w:rsidRDefault="00D00DC8" w:rsidP="00D00DC8">
      <w:r>
        <w:t>He thinks about that fact for a second.</w:t>
      </w:r>
    </w:p>
    <w:p w14:paraId="7AE72DBE" w14:textId="77777777" w:rsidR="00D00DC8" w:rsidRDefault="00D00DC8" w:rsidP="00D00DC8">
      <w:pPr>
        <w:pStyle w:val="CharacterName"/>
      </w:pPr>
      <w:r>
        <w:t>Abe</w:t>
      </w:r>
    </w:p>
    <w:p w14:paraId="11D2B934" w14:textId="77777777" w:rsidR="00D00DC8" w:rsidRDefault="00D00DC8" w:rsidP="00D00DC8">
      <w:pPr>
        <w:pStyle w:val="Dialogue"/>
      </w:pPr>
      <w:r>
        <w:t>Both of them?</w:t>
      </w:r>
    </w:p>
    <w:p w14:paraId="5C17B803" w14:textId="77777777" w:rsidR="00D00DC8" w:rsidRDefault="00D00DC8" w:rsidP="00D00DC8">
      <w:pPr>
        <w:pStyle w:val="CharacterName"/>
      </w:pPr>
      <w:r>
        <w:t>Caroline</w:t>
      </w:r>
    </w:p>
    <w:p w14:paraId="14FB26CE" w14:textId="77777777" w:rsidR="00D00DC8" w:rsidRDefault="00D00DC8" w:rsidP="00D00DC8">
      <w:pPr>
        <w:pStyle w:val="Dialogue"/>
      </w:pPr>
      <w:r>
        <w:t xml:space="preserve">Yeah. It was a very blustery day. </w:t>
      </w:r>
    </w:p>
    <w:p w14:paraId="020C6CE7" w14:textId="77777777" w:rsidR="00D00DC8" w:rsidRDefault="00D00DC8" w:rsidP="00D00DC8">
      <w:pPr>
        <w:pStyle w:val="CharacterName"/>
      </w:pPr>
      <w:r>
        <w:t>Abe</w:t>
      </w:r>
    </w:p>
    <w:p w14:paraId="31BA9902" w14:textId="77777777" w:rsidR="00D00DC8" w:rsidRDefault="00D00DC8" w:rsidP="00D00DC8">
      <w:pPr>
        <w:pStyle w:val="Dialogue"/>
      </w:pPr>
      <w:r>
        <w:t>In some way, you’re lucky. My parents are always on my ass. Sorry that was really insensitive.</w:t>
      </w:r>
    </w:p>
    <w:p w14:paraId="5E8CB952" w14:textId="77777777" w:rsidR="00D00DC8" w:rsidRDefault="00D00DC8" w:rsidP="00D00DC8">
      <w:pPr>
        <w:pStyle w:val="CharacterName"/>
      </w:pPr>
      <w:r>
        <w:t>Caroline</w:t>
      </w:r>
    </w:p>
    <w:p w14:paraId="57AE563B" w14:textId="77777777" w:rsidR="00D00DC8" w:rsidRDefault="00D00DC8" w:rsidP="00D00DC8">
      <w:pPr>
        <w:pStyle w:val="Dialogue"/>
      </w:pPr>
      <w:r>
        <w:t>I love my grandparents. It’s just not the same. They’re pretty old.</w:t>
      </w:r>
    </w:p>
    <w:p w14:paraId="562EEE4C" w14:textId="77777777" w:rsidR="00D00DC8" w:rsidRDefault="00D00DC8" w:rsidP="00D00DC8">
      <w:pPr>
        <w:pStyle w:val="CharacterName"/>
      </w:pPr>
      <w:r>
        <w:t>Abe</w:t>
      </w:r>
    </w:p>
    <w:p w14:paraId="6178C3C8" w14:textId="77777777" w:rsidR="00D00DC8" w:rsidRDefault="00D00DC8" w:rsidP="00D00DC8">
      <w:pPr>
        <w:pStyle w:val="Dialogue"/>
      </w:pPr>
      <w:r>
        <w:t>Must be lonely.</w:t>
      </w:r>
    </w:p>
    <w:p w14:paraId="70FBB841" w14:textId="77777777" w:rsidR="00D00DC8" w:rsidRDefault="00D00DC8" w:rsidP="00D00DC8">
      <w:pPr>
        <w:pStyle w:val="CharacterName"/>
      </w:pPr>
      <w:r>
        <w:t>Caroline</w:t>
      </w:r>
    </w:p>
    <w:p w14:paraId="03D88556" w14:textId="77777777" w:rsidR="00D00DC8" w:rsidRDefault="00D00DC8" w:rsidP="00D00DC8">
      <w:pPr>
        <w:pStyle w:val="Dialogue"/>
      </w:pPr>
      <w:r>
        <w:t>I don’t know. I’ve always felt like there was this other presence watching over me. Do you believe in that sort of thing?</w:t>
      </w:r>
    </w:p>
    <w:p w14:paraId="247FE120" w14:textId="77777777" w:rsidR="00D00DC8" w:rsidRDefault="00D00DC8" w:rsidP="00D00DC8">
      <w:pPr>
        <w:pStyle w:val="CharacterName"/>
      </w:pPr>
      <w:r>
        <w:t>Abe</w:t>
      </w:r>
    </w:p>
    <w:p w14:paraId="58EC5AE5" w14:textId="77777777" w:rsidR="00D00DC8" w:rsidRDefault="00D00DC8" w:rsidP="00D00DC8">
      <w:pPr>
        <w:pStyle w:val="Dialogue"/>
      </w:pPr>
      <w:r>
        <w:t>Yeah. Sure. Why not?</w:t>
      </w:r>
    </w:p>
    <w:p w14:paraId="7E67EDF6" w14:textId="77777777" w:rsidR="00D00DC8" w:rsidRDefault="00D00DC8" w:rsidP="00D00DC8">
      <w:pPr>
        <w:pStyle w:val="CharacterName"/>
      </w:pPr>
      <w:r>
        <w:t>Caroline</w:t>
      </w:r>
    </w:p>
    <w:p w14:paraId="7420F059" w14:textId="77777777" w:rsidR="00D00DC8" w:rsidRDefault="00D00DC8" w:rsidP="00D00DC8">
      <w:pPr>
        <w:pStyle w:val="Dialogue"/>
      </w:pPr>
      <w:r>
        <w:t>Good luck tomorrow. Let me know what you find.</w:t>
      </w:r>
    </w:p>
    <w:p w14:paraId="2EB17B72" w14:textId="77777777" w:rsidR="00D00DC8" w:rsidRDefault="00D00DC8" w:rsidP="00D00DC8">
      <w:pPr>
        <w:pStyle w:val="CharacterName"/>
      </w:pPr>
      <w:r>
        <w:t>Abe</w:t>
      </w:r>
    </w:p>
    <w:p w14:paraId="69D99AA8" w14:textId="77777777" w:rsidR="00D00DC8" w:rsidRDefault="00D00DC8" w:rsidP="00D00DC8">
      <w:pPr>
        <w:pStyle w:val="Dialogue"/>
      </w:pPr>
      <w:r>
        <w:t>Sure thing.</w:t>
      </w:r>
    </w:p>
    <w:p w14:paraId="5C0EFB7E" w14:textId="77777777" w:rsidR="00D00DC8" w:rsidRDefault="00D00DC8" w:rsidP="00D00DC8">
      <w:pPr>
        <w:pStyle w:val="Transition"/>
      </w:pPr>
      <w:r>
        <w:t>Cut to:</w:t>
      </w:r>
    </w:p>
    <w:p w14:paraId="45D2F028" w14:textId="0B100A89" w:rsidR="00D00DC8" w:rsidRPr="009A098C" w:rsidRDefault="00D00DC8" w:rsidP="00D00DC8">
      <w:pPr>
        <w:pStyle w:val="FadeInActionSceneSetting"/>
        <w:rPr>
          <w:b/>
          <w:bCs/>
        </w:rPr>
      </w:pPr>
      <w:r w:rsidRPr="009A098C">
        <w:rPr>
          <w:b/>
          <w:bCs/>
        </w:rPr>
        <w:t>Int</w:t>
      </w:r>
      <w:r w:rsidR="009A098C" w:rsidRPr="009A098C">
        <w:rPr>
          <w:b/>
          <w:bCs/>
        </w:rPr>
        <w:t>.</w:t>
      </w:r>
      <w:r w:rsidRPr="009A098C">
        <w:rPr>
          <w:b/>
          <w:bCs/>
        </w:rPr>
        <w:t xml:space="preserve"> principal’s office – day</w:t>
      </w:r>
    </w:p>
    <w:p w14:paraId="48541123" w14:textId="73D6CC7C" w:rsidR="00D00DC8" w:rsidRDefault="00D00DC8" w:rsidP="00D00DC8">
      <w:r>
        <w:t>Abe knocks and enters.</w:t>
      </w:r>
    </w:p>
    <w:p w14:paraId="5C22470D" w14:textId="749DD094" w:rsidR="00D00DC8" w:rsidRDefault="00D14927" w:rsidP="00D14927">
      <w:r>
        <w:lastRenderedPageBreak/>
        <w:t xml:space="preserve">Principal Erwin </w:t>
      </w:r>
      <w:r w:rsidR="00D00DC8">
        <w:t>sighs</w:t>
      </w:r>
      <w:r w:rsidR="00FB4F20">
        <w:t>.</w:t>
      </w:r>
    </w:p>
    <w:p w14:paraId="6557AFBB" w14:textId="77777777" w:rsidR="00D14927" w:rsidRDefault="00D14927" w:rsidP="00D14927">
      <w:pPr>
        <w:pStyle w:val="CharacterName"/>
      </w:pPr>
      <w:r>
        <w:t>Principal Erwin</w:t>
      </w:r>
    </w:p>
    <w:p w14:paraId="4289452E" w14:textId="77777777" w:rsidR="00D00DC8" w:rsidRDefault="00D00DC8" w:rsidP="00BE6CE7">
      <w:pPr>
        <w:pStyle w:val="Dialogue"/>
      </w:pPr>
      <w:r>
        <w:t>What are you doing here Abe? You know you’re not allowed on school property.</w:t>
      </w:r>
    </w:p>
    <w:p w14:paraId="272FCB6E" w14:textId="21B18493" w:rsidR="00D00DC8" w:rsidRDefault="00D00DC8" w:rsidP="00D00DC8">
      <w:r>
        <w:t>The intercom buzzes</w:t>
      </w:r>
      <w:r w:rsidR="00BE6CE7">
        <w:t>.</w:t>
      </w:r>
    </w:p>
    <w:p w14:paraId="6F9C0D01" w14:textId="77777777" w:rsidR="00D00DC8" w:rsidRDefault="00D00DC8" w:rsidP="00BE6CE7">
      <w:pPr>
        <w:pStyle w:val="CharacterName"/>
      </w:pPr>
      <w:r>
        <w:t>Secretary (o.s.)</w:t>
      </w:r>
    </w:p>
    <w:p w14:paraId="50ABDB98" w14:textId="77777777" w:rsidR="00D00DC8" w:rsidRDefault="00D00DC8" w:rsidP="00BE6CE7">
      <w:pPr>
        <w:pStyle w:val="Dialogue"/>
      </w:pPr>
      <w:r>
        <w:t>A man just walked into your office.</w:t>
      </w:r>
    </w:p>
    <w:p w14:paraId="6FFD7D69" w14:textId="77777777" w:rsidR="00D14927" w:rsidRDefault="00D14927" w:rsidP="00D14927">
      <w:pPr>
        <w:pStyle w:val="CharacterName"/>
      </w:pPr>
      <w:r>
        <w:t>Principal Erwin</w:t>
      </w:r>
    </w:p>
    <w:p w14:paraId="5E75F642" w14:textId="3237CC8D" w:rsidR="00D00DC8" w:rsidRDefault="00D00DC8" w:rsidP="00BE6CE7">
      <w:pPr>
        <w:pStyle w:val="Dialogue"/>
      </w:pPr>
      <w:r>
        <w:t>I know</w:t>
      </w:r>
      <w:r w:rsidR="00BE6CE7">
        <w:t>.</w:t>
      </w:r>
    </w:p>
    <w:p w14:paraId="6E751A9D" w14:textId="77777777" w:rsidR="00D00DC8" w:rsidRDefault="00D00DC8" w:rsidP="00BE6CE7">
      <w:pPr>
        <w:pStyle w:val="CharacterName"/>
      </w:pPr>
      <w:r>
        <w:t>Abe</w:t>
      </w:r>
    </w:p>
    <w:p w14:paraId="1D8AF4AB" w14:textId="77777777" w:rsidR="00D00DC8" w:rsidRDefault="00D00DC8" w:rsidP="00BE6CE7">
      <w:pPr>
        <w:pStyle w:val="Dialogue"/>
      </w:pPr>
      <w:r>
        <w:t>I have the same problem.</w:t>
      </w:r>
    </w:p>
    <w:p w14:paraId="6AC1153C" w14:textId="77777777" w:rsidR="00D14927" w:rsidRDefault="00D14927" w:rsidP="00D14927">
      <w:pPr>
        <w:pStyle w:val="CharacterName"/>
      </w:pPr>
      <w:r>
        <w:t>Principal Erwin</w:t>
      </w:r>
    </w:p>
    <w:p w14:paraId="00B5CB2F" w14:textId="77777777" w:rsidR="00D00DC8" w:rsidRDefault="00D00DC8" w:rsidP="00BE6CE7">
      <w:pPr>
        <w:pStyle w:val="Dialogue"/>
      </w:pPr>
      <w:r>
        <w:t>What do you want?</w:t>
      </w:r>
    </w:p>
    <w:p w14:paraId="5940795A" w14:textId="77777777" w:rsidR="00D00DC8" w:rsidRDefault="00D00DC8" w:rsidP="00BE6CE7">
      <w:pPr>
        <w:pStyle w:val="CharacterName"/>
      </w:pPr>
      <w:r>
        <w:t>Abe</w:t>
      </w:r>
    </w:p>
    <w:p w14:paraId="197C6324" w14:textId="77777777" w:rsidR="00D00DC8" w:rsidRDefault="00D00DC8" w:rsidP="00BE6CE7">
      <w:pPr>
        <w:pStyle w:val="Dialogue"/>
      </w:pPr>
      <w:r>
        <w:t>To talk about Patrick Chang.</w:t>
      </w:r>
    </w:p>
    <w:p w14:paraId="0C5894D0" w14:textId="77777777" w:rsidR="00D14927" w:rsidRDefault="00D14927" w:rsidP="00D14927">
      <w:pPr>
        <w:pStyle w:val="CharacterName"/>
      </w:pPr>
      <w:r>
        <w:t>Principal Erwin</w:t>
      </w:r>
    </w:p>
    <w:p w14:paraId="56C31836" w14:textId="77777777" w:rsidR="00D00DC8" w:rsidRDefault="00D00DC8" w:rsidP="00BE6CE7">
      <w:pPr>
        <w:pStyle w:val="Dialogue"/>
      </w:pPr>
      <w:r>
        <w:t>You can’t be serious.</w:t>
      </w:r>
    </w:p>
    <w:p w14:paraId="1584B66C" w14:textId="77777777" w:rsidR="00D00DC8" w:rsidRDefault="00D00DC8" w:rsidP="00BE6CE7">
      <w:pPr>
        <w:pStyle w:val="CharacterName"/>
      </w:pPr>
      <w:r>
        <w:t>Abe</w:t>
      </w:r>
    </w:p>
    <w:p w14:paraId="1F5708CE" w14:textId="77777777" w:rsidR="00D00DC8" w:rsidRDefault="00D00DC8" w:rsidP="00BE6CE7">
      <w:pPr>
        <w:pStyle w:val="Dialogue"/>
      </w:pPr>
      <w:r>
        <w:t>His girlfriend hired me.</w:t>
      </w:r>
    </w:p>
    <w:p w14:paraId="3D51A643" w14:textId="77777777" w:rsidR="00D14927" w:rsidRDefault="00D14927" w:rsidP="00D14927">
      <w:pPr>
        <w:pStyle w:val="CharacterName"/>
      </w:pPr>
      <w:r>
        <w:t>Principal Erwin</w:t>
      </w:r>
    </w:p>
    <w:p w14:paraId="482925F7" w14:textId="77777777" w:rsidR="00D00DC8" w:rsidRDefault="00D00DC8" w:rsidP="00BE6CE7">
      <w:pPr>
        <w:pStyle w:val="Dialogue"/>
      </w:pPr>
      <w:r>
        <w:t>Is she okay?</w:t>
      </w:r>
    </w:p>
    <w:p w14:paraId="6DA2450D" w14:textId="77777777" w:rsidR="00D00DC8" w:rsidRDefault="00D00DC8" w:rsidP="00BE6CE7">
      <w:pPr>
        <w:pStyle w:val="CharacterName"/>
      </w:pPr>
      <w:r>
        <w:t>Abe</w:t>
      </w:r>
    </w:p>
    <w:p w14:paraId="053FF924" w14:textId="77777777" w:rsidR="00D00DC8" w:rsidRDefault="00D00DC8" w:rsidP="00BE6CE7">
      <w:pPr>
        <w:pStyle w:val="Dialogue"/>
      </w:pPr>
      <w:r>
        <w:t>All things considered. I don’t think it’s really hit her yet.</w:t>
      </w:r>
    </w:p>
    <w:p w14:paraId="006422BF" w14:textId="77777777" w:rsidR="00D14927" w:rsidRDefault="00D14927" w:rsidP="00D14927">
      <w:pPr>
        <w:pStyle w:val="CharacterName"/>
      </w:pPr>
      <w:r>
        <w:t>Principal Erwin</w:t>
      </w:r>
    </w:p>
    <w:p w14:paraId="35F7C900" w14:textId="77777777" w:rsidR="00B212B8" w:rsidRDefault="00D00DC8" w:rsidP="00743377">
      <w:pPr>
        <w:pStyle w:val="Dialogue"/>
      </w:pPr>
      <w:r>
        <w:t xml:space="preserve">I’ll help you with yours, you help me with mine. One of the custodians found some broken beakers in the science lab this </w:t>
      </w:r>
    </w:p>
    <w:p w14:paraId="3F37EA92" w14:textId="3FB5A13F" w:rsidR="00D00DC8" w:rsidRDefault="00D00DC8" w:rsidP="00743377">
      <w:pPr>
        <w:pStyle w:val="Dialogue"/>
      </w:pPr>
      <w:r>
        <w:lastRenderedPageBreak/>
        <w:t xml:space="preserve">morning. Mrs. </w:t>
      </w:r>
      <w:proofErr w:type="spellStart"/>
      <w:r>
        <w:t>Hersoltd</w:t>
      </w:r>
      <w:proofErr w:type="spellEnd"/>
      <w:r>
        <w:t xml:space="preserve"> noticed some footprints on the floor of the gym.</w:t>
      </w:r>
    </w:p>
    <w:p w14:paraId="5F2EC3EC" w14:textId="77777777" w:rsidR="00D00DC8" w:rsidRDefault="00D00DC8" w:rsidP="00D00DC8">
      <w:r>
        <w:t>Abe sighs, he already know the answer.</w:t>
      </w:r>
    </w:p>
    <w:p w14:paraId="1C95BB07" w14:textId="77777777" w:rsidR="00D14927" w:rsidRDefault="00D14927" w:rsidP="00D14927">
      <w:pPr>
        <w:pStyle w:val="CharacterName"/>
      </w:pPr>
      <w:r>
        <w:t>Principal Erwin</w:t>
      </w:r>
    </w:p>
    <w:p w14:paraId="6525508D" w14:textId="77777777" w:rsidR="00D00DC8" w:rsidRDefault="00D00DC8" w:rsidP="00BE6CE7">
      <w:pPr>
        <w:pStyle w:val="Dialogue"/>
      </w:pPr>
      <w:r>
        <w:t>What?</w:t>
      </w:r>
    </w:p>
    <w:p w14:paraId="6390237D" w14:textId="77777777" w:rsidR="00D00DC8" w:rsidRDefault="00D00DC8" w:rsidP="00BE6CE7">
      <w:pPr>
        <w:pStyle w:val="CharacterName"/>
      </w:pPr>
      <w:r>
        <w:t>Abe</w:t>
      </w:r>
    </w:p>
    <w:p w14:paraId="2BAE4C53" w14:textId="21AF0C33" w:rsidR="00D00DC8" w:rsidRDefault="00D00DC8" w:rsidP="00BE6CE7">
      <w:pPr>
        <w:pStyle w:val="Dialogue"/>
      </w:pPr>
      <w:r>
        <w:t>Overnighters</w:t>
      </w:r>
      <w:r w:rsidR="00BE6CE7">
        <w:t>.</w:t>
      </w:r>
    </w:p>
    <w:p w14:paraId="3734B384" w14:textId="77777777" w:rsidR="00D14927" w:rsidRDefault="00D14927" w:rsidP="00D14927">
      <w:pPr>
        <w:pStyle w:val="CharacterName"/>
      </w:pPr>
      <w:r>
        <w:t>Principal Erwin</w:t>
      </w:r>
    </w:p>
    <w:p w14:paraId="62001503" w14:textId="77777777" w:rsidR="00D00DC8" w:rsidRDefault="00D00DC8" w:rsidP="00BE6CE7">
      <w:pPr>
        <w:pStyle w:val="Dialogue"/>
      </w:pPr>
      <w:r>
        <w:t>Excuse me?</w:t>
      </w:r>
    </w:p>
    <w:p w14:paraId="3833090E" w14:textId="77777777" w:rsidR="00D00DC8" w:rsidRDefault="00D00DC8" w:rsidP="00BE6CE7">
      <w:pPr>
        <w:pStyle w:val="CharacterName"/>
      </w:pPr>
      <w:r>
        <w:t>Abe</w:t>
      </w:r>
    </w:p>
    <w:p w14:paraId="18EF2652" w14:textId="77777777" w:rsidR="00D00DC8" w:rsidRDefault="00D00DC8" w:rsidP="00BE6CE7">
      <w:pPr>
        <w:pStyle w:val="Dialogue"/>
      </w:pPr>
      <w:r>
        <w:t>Kids who stay at the school over the weekend.</w:t>
      </w:r>
    </w:p>
    <w:p w14:paraId="7BD7AB1D" w14:textId="77777777" w:rsidR="00D14927" w:rsidRDefault="00D14927" w:rsidP="00D14927">
      <w:pPr>
        <w:pStyle w:val="CharacterName"/>
      </w:pPr>
      <w:r>
        <w:t>Principal Erwin</w:t>
      </w:r>
    </w:p>
    <w:p w14:paraId="26213AA7" w14:textId="77777777" w:rsidR="00D00DC8" w:rsidRDefault="00D00DC8" w:rsidP="00BE6CE7">
      <w:pPr>
        <w:pStyle w:val="Dialogue"/>
      </w:pPr>
      <w:r>
        <w:t>How long has this been going on?</w:t>
      </w:r>
    </w:p>
    <w:p w14:paraId="63D3DB94" w14:textId="77777777" w:rsidR="00D00DC8" w:rsidRDefault="00D00DC8" w:rsidP="00BE6CE7">
      <w:pPr>
        <w:pStyle w:val="CharacterName"/>
      </w:pPr>
      <w:r>
        <w:t>Abe</w:t>
      </w:r>
    </w:p>
    <w:p w14:paraId="519B9E79" w14:textId="77777777" w:rsidR="00D00DC8" w:rsidRDefault="00D00DC8" w:rsidP="00BE6CE7">
      <w:pPr>
        <w:pStyle w:val="Dialogue"/>
      </w:pPr>
      <w:r>
        <w:t xml:space="preserve">I don’t know. Seems like a pretty established sub-culture. </w:t>
      </w:r>
    </w:p>
    <w:p w14:paraId="5A1B5C66" w14:textId="46D3B5B9" w:rsidR="00D00DC8" w:rsidRDefault="00D14927" w:rsidP="00D00DC8">
      <w:r>
        <w:t>Principal Erwin</w:t>
      </w:r>
      <w:r w:rsidR="00D00DC8">
        <w:t xml:space="preserve"> puts his hand over his face.</w:t>
      </w:r>
    </w:p>
    <w:p w14:paraId="66B4AA17" w14:textId="77777777" w:rsidR="00D00DC8" w:rsidRDefault="00D00DC8" w:rsidP="00BE6CE7">
      <w:pPr>
        <w:pStyle w:val="CharacterName"/>
      </w:pPr>
      <w:r>
        <w:t>Abe</w:t>
      </w:r>
    </w:p>
    <w:p w14:paraId="3BEE29EB" w14:textId="77777777" w:rsidR="00D00DC8" w:rsidRDefault="00D00DC8" w:rsidP="00BE6CE7">
      <w:pPr>
        <w:pStyle w:val="Dialogue"/>
      </w:pPr>
      <w:r>
        <w:t>So, what can you tell me about Patrick.</w:t>
      </w:r>
    </w:p>
    <w:p w14:paraId="42EF47C2" w14:textId="77777777" w:rsidR="00D14927" w:rsidRDefault="00D14927" w:rsidP="00D14927">
      <w:pPr>
        <w:pStyle w:val="CharacterName"/>
      </w:pPr>
      <w:r>
        <w:t>Principal Erwin</w:t>
      </w:r>
    </w:p>
    <w:p w14:paraId="174BA7AE" w14:textId="77777777" w:rsidR="00D00DC8" w:rsidRDefault="00D00DC8" w:rsidP="00BE6CE7">
      <w:pPr>
        <w:pStyle w:val="Dialogue"/>
      </w:pPr>
      <w:r>
        <w:t xml:space="preserve">He was a quiet kid. Used to mouth the national anthem, as if we couldn’t tell. </w:t>
      </w:r>
    </w:p>
    <w:p w14:paraId="4C6C7D9A" w14:textId="77777777" w:rsidR="00D00DC8" w:rsidRDefault="00D00DC8" w:rsidP="00BE6CE7">
      <w:pPr>
        <w:pStyle w:val="CharacterName"/>
      </w:pPr>
      <w:r>
        <w:t>Abe</w:t>
      </w:r>
    </w:p>
    <w:p w14:paraId="791B4A0B" w14:textId="77777777" w:rsidR="00D00DC8" w:rsidRDefault="00D00DC8" w:rsidP="00BE6CE7">
      <w:pPr>
        <w:pStyle w:val="Dialogue"/>
      </w:pPr>
      <w:r>
        <w:t>Is that it?</w:t>
      </w:r>
    </w:p>
    <w:p w14:paraId="70A0B73D" w14:textId="77777777" w:rsidR="00D14927" w:rsidRDefault="00D14927" w:rsidP="00D14927">
      <w:pPr>
        <w:pStyle w:val="CharacterName"/>
      </w:pPr>
      <w:r>
        <w:t>Principal Erwin</w:t>
      </w:r>
    </w:p>
    <w:p w14:paraId="0D92C448" w14:textId="61381351" w:rsidR="00D00DC8" w:rsidRDefault="00D00DC8" w:rsidP="00BE6CE7">
      <w:pPr>
        <w:pStyle w:val="Dialogue"/>
      </w:pPr>
      <w:r>
        <w:t>No u</w:t>
      </w:r>
      <w:r w:rsidR="009A098C">
        <w:t>m</w:t>
      </w:r>
      <w:r>
        <w:t>, I was warned he might be mixed up in something about a week before his death.</w:t>
      </w:r>
    </w:p>
    <w:p w14:paraId="5280B30E" w14:textId="77777777" w:rsidR="00D00DC8" w:rsidRDefault="00D00DC8" w:rsidP="00BE6CE7">
      <w:pPr>
        <w:pStyle w:val="CharacterName"/>
      </w:pPr>
      <w:r>
        <w:lastRenderedPageBreak/>
        <w:t>Abe</w:t>
      </w:r>
    </w:p>
    <w:p w14:paraId="2E620311" w14:textId="77777777" w:rsidR="00D00DC8" w:rsidRDefault="00D00DC8" w:rsidP="00BE6CE7">
      <w:pPr>
        <w:pStyle w:val="Dialogue"/>
      </w:pPr>
      <w:r>
        <w:t xml:space="preserve">By </w:t>
      </w:r>
      <w:proofErr w:type="gramStart"/>
      <w:r>
        <w:t>who</w:t>
      </w:r>
      <w:proofErr w:type="gramEnd"/>
      <w:r>
        <w:t>?</w:t>
      </w:r>
    </w:p>
    <w:p w14:paraId="60A2903A" w14:textId="77777777" w:rsidR="00D14927" w:rsidRDefault="00D14927" w:rsidP="00D14927">
      <w:pPr>
        <w:pStyle w:val="CharacterName"/>
      </w:pPr>
      <w:r>
        <w:t>Principal Erwin</w:t>
      </w:r>
    </w:p>
    <w:p w14:paraId="3CA7379E" w14:textId="77777777" w:rsidR="00D00DC8" w:rsidRDefault="00D00DC8" w:rsidP="00BE6CE7">
      <w:pPr>
        <w:pStyle w:val="Dialogue"/>
      </w:pPr>
      <w:r>
        <w:t>One of his friends uh. I’m too old to keep the names straight.</w:t>
      </w:r>
    </w:p>
    <w:p w14:paraId="760D7DF7" w14:textId="77777777" w:rsidR="00D00DC8" w:rsidRDefault="00D00DC8" w:rsidP="00BE6CE7">
      <w:pPr>
        <w:pStyle w:val="CharacterName"/>
      </w:pPr>
      <w:r>
        <w:t>Abe</w:t>
      </w:r>
    </w:p>
    <w:p w14:paraId="7EA662AA" w14:textId="77777777" w:rsidR="00D00DC8" w:rsidRDefault="00D00DC8" w:rsidP="00BE6CE7">
      <w:pPr>
        <w:pStyle w:val="Dialogue"/>
      </w:pPr>
      <w:r>
        <w:t xml:space="preserve">Was he tall and ugly, or portly and pathetic. </w:t>
      </w:r>
    </w:p>
    <w:p w14:paraId="5783DEA8" w14:textId="77777777" w:rsidR="00D14927" w:rsidRDefault="00D14927" w:rsidP="00D14927">
      <w:pPr>
        <w:pStyle w:val="CharacterName"/>
      </w:pPr>
      <w:r>
        <w:t>Principal Erwin</w:t>
      </w:r>
    </w:p>
    <w:p w14:paraId="12949C53" w14:textId="77777777" w:rsidR="00D00DC8" w:rsidRDefault="00D00DC8" w:rsidP="00BE6CE7">
      <w:pPr>
        <w:pStyle w:val="Dialogue"/>
      </w:pPr>
      <w:r>
        <w:t>He was a bit heavy, yes.</w:t>
      </w:r>
    </w:p>
    <w:p w14:paraId="6A3DDC24" w14:textId="77777777" w:rsidR="00D00DC8" w:rsidRDefault="00D00DC8" w:rsidP="00BE6CE7">
      <w:pPr>
        <w:pStyle w:val="CharacterName"/>
      </w:pPr>
      <w:r>
        <w:t>Abe</w:t>
      </w:r>
    </w:p>
    <w:p w14:paraId="62332F90" w14:textId="77777777" w:rsidR="00D00DC8" w:rsidRDefault="00D00DC8" w:rsidP="00BE6CE7">
      <w:pPr>
        <w:pStyle w:val="Dialogue"/>
      </w:pPr>
      <w:r>
        <w:t>Calvin?</w:t>
      </w:r>
    </w:p>
    <w:p w14:paraId="7901A7D9" w14:textId="77777777" w:rsidR="00D14927" w:rsidRDefault="00D14927" w:rsidP="00D14927">
      <w:pPr>
        <w:pStyle w:val="CharacterName"/>
      </w:pPr>
      <w:r>
        <w:t>Principal Erwin</w:t>
      </w:r>
    </w:p>
    <w:p w14:paraId="0813639C" w14:textId="392B939D" w:rsidR="00D00DC8" w:rsidRDefault="00D00DC8" w:rsidP="00BE6CE7">
      <w:pPr>
        <w:pStyle w:val="Dialogue"/>
      </w:pPr>
      <w:r>
        <w:t xml:space="preserve">Uh-huh. I </w:t>
      </w:r>
      <w:proofErr w:type="gramStart"/>
      <w:r>
        <w:t>uh..</w:t>
      </w:r>
      <w:proofErr w:type="gramEnd"/>
      <w:r>
        <w:t xml:space="preserve"> check</w:t>
      </w:r>
      <w:r w:rsidR="003C5DFE">
        <w:t>ed</w:t>
      </w:r>
      <w:r>
        <w:t xml:space="preserve"> Patrick’s locker. I couldn’t find anything.</w:t>
      </w:r>
    </w:p>
    <w:p w14:paraId="6AE116C2" w14:textId="77777777" w:rsidR="00D00DC8" w:rsidRDefault="00D00DC8" w:rsidP="00D00DC8">
      <w:r>
        <w:t>The intercom buzzes again.</w:t>
      </w:r>
    </w:p>
    <w:p w14:paraId="58330E6E" w14:textId="77777777" w:rsidR="00D00DC8" w:rsidRDefault="00D00DC8" w:rsidP="00BE6CE7">
      <w:pPr>
        <w:pStyle w:val="CharacterName"/>
      </w:pPr>
      <w:r>
        <w:t>Secretary</w:t>
      </w:r>
    </w:p>
    <w:p w14:paraId="39BD78D7" w14:textId="59E29A34" w:rsidR="00D00DC8" w:rsidRDefault="00D00DC8" w:rsidP="00BE6CE7">
      <w:pPr>
        <w:pStyle w:val="Dialogue"/>
      </w:pPr>
      <w:r>
        <w:t>Another fight in the girl</w:t>
      </w:r>
      <w:r w:rsidR="009A098C">
        <w:t>’</w:t>
      </w:r>
      <w:r>
        <w:t>s restroom.</w:t>
      </w:r>
    </w:p>
    <w:p w14:paraId="4F912159" w14:textId="77777777" w:rsidR="00D14927" w:rsidRDefault="00D14927" w:rsidP="00D14927">
      <w:pPr>
        <w:pStyle w:val="CharacterName"/>
      </w:pPr>
      <w:r>
        <w:t>Principal Erwin</w:t>
      </w:r>
    </w:p>
    <w:p w14:paraId="66F382CE" w14:textId="77777777" w:rsidR="00D00DC8" w:rsidRDefault="00D00DC8" w:rsidP="00BE6CE7">
      <w:pPr>
        <w:pStyle w:val="Dialogue"/>
      </w:pPr>
      <w:r>
        <w:t>Who is it this time?</w:t>
      </w:r>
    </w:p>
    <w:p w14:paraId="26EE01E3" w14:textId="77777777" w:rsidR="00D00DC8" w:rsidRDefault="00D00DC8" w:rsidP="00BE6CE7">
      <w:pPr>
        <w:pStyle w:val="CharacterName"/>
      </w:pPr>
      <w:r>
        <w:t>Secretary</w:t>
      </w:r>
    </w:p>
    <w:p w14:paraId="13CB2E45" w14:textId="5373C53C" w:rsidR="00D00DC8" w:rsidRDefault="00D00DC8" w:rsidP="00BE6CE7">
      <w:pPr>
        <w:pStyle w:val="Dialogue"/>
      </w:pPr>
      <w:r>
        <w:t>Both Beckys</w:t>
      </w:r>
      <w:r w:rsidR="00BE6CE7">
        <w:t>.</w:t>
      </w:r>
    </w:p>
    <w:p w14:paraId="0DB9345E" w14:textId="77777777" w:rsidR="00D14927" w:rsidRDefault="00D14927" w:rsidP="00D14927">
      <w:pPr>
        <w:pStyle w:val="CharacterName"/>
      </w:pPr>
      <w:r>
        <w:t>Principal Erwin</w:t>
      </w:r>
    </w:p>
    <w:p w14:paraId="3C84BA24" w14:textId="3B739642" w:rsidR="00D00DC8" w:rsidRDefault="00D00DC8" w:rsidP="00BE6CE7">
      <w:pPr>
        <w:pStyle w:val="Dialogue"/>
      </w:pPr>
      <w:r>
        <w:t xml:space="preserve">What am I supposed to </w:t>
      </w:r>
      <w:r w:rsidR="00BE6CE7">
        <w:t>do,</w:t>
      </w:r>
      <w:r>
        <w:t xml:space="preserve"> Abe. This kids have no concept of authority.</w:t>
      </w:r>
    </w:p>
    <w:p w14:paraId="4AE5D0EB" w14:textId="77777777" w:rsidR="00D00DC8" w:rsidRDefault="00D00DC8" w:rsidP="00BE6CE7">
      <w:pPr>
        <w:pStyle w:val="CharacterName"/>
      </w:pPr>
      <w:r>
        <w:t>Abe</w:t>
      </w:r>
    </w:p>
    <w:p w14:paraId="6D8C990A" w14:textId="5C582962" w:rsidR="00D00DC8" w:rsidRDefault="00D00DC8" w:rsidP="00BE6CE7">
      <w:pPr>
        <w:pStyle w:val="Dialogue"/>
      </w:pPr>
      <w:r>
        <w:t>I don’t know dude</w:t>
      </w:r>
      <w:r w:rsidR="00BE6CE7">
        <w:t>.</w:t>
      </w:r>
    </w:p>
    <w:p w14:paraId="0DF20D2A" w14:textId="1DB30A19" w:rsidR="006D7149" w:rsidRDefault="006D7149" w:rsidP="006D7149">
      <w:pPr>
        <w:pStyle w:val="MORE"/>
      </w:pPr>
      <w:r>
        <w:t>[cont.]</w:t>
      </w:r>
    </w:p>
    <w:p w14:paraId="151AB63E" w14:textId="77777777" w:rsidR="00D14927" w:rsidRDefault="00D14927" w:rsidP="00D14927">
      <w:pPr>
        <w:pStyle w:val="CharacterName"/>
      </w:pPr>
      <w:r>
        <w:lastRenderedPageBreak/>
        <w:t>Principal Erwin</w:t>
      </w:r>
    </w:p>
    <w:p w14:paraId="0D92E845" w14:textId="398A0FDE" w:rsidR="00D00DC8" w:rsidRDefault="00D00DC8" w:rsidP="00BE6CE7">
      <w:pPr>
        <w:pStyle w:val="Dialogue"/>
      </w:pPr>
      <w:r>
        <w:t xml:space="preserve">Maybe there’s more nobility in </w:t>
      </w:r>
      <w:r w:rsidR="00BE6CE7">
        <w:t>just</w:t>
      </w:r>
      <w:r>
        <w:t xml:space="preserve"> giving up.</w:t>
      </w:r>
    </w:p>
    <w:p w14:paraId="57E54B6C" w14:textId="77777777" w:rsidR="00D00DC8" w:rsidRDefault="00D00DC8" w:rsidP="00BE6CE7">
      <w:pPr>
        <w:pStyle w:val="CharacterName"/>
      </w:pPr>
      <w:r>
        <w:t>Abe</w:t>
      </w:r>
    </w:p>
    <w:p w14:paraId="128B5C75" w14:textId="008F9CCE" w:rsidR="00D00DC8" w:rsidRDefault="00D00DC8" w:rsidP="00BE6CE7">
      <w:pPr>
        <w:pStyle w:val="Dialogue"/>
      </w:pPr>
      <w:r>
        <w:t>Maybe</w:t>
      </w:r>
      <w:r w:rsidR="00BE6CE7">
        <w:t>.</w:t>
      </w:r>
    </w:p>
    <w:p w14:paraId="4095E148" w14:textId="50EEC458" w:rsidR="005B2A7D" w:rsidRDefault="005B2A7D" w:rsidP="005B2A7D">
      <w:pPr>
        <w:pStyle w:val="Transition"/>
      </w:pPr>
      <w:r>
        <w:t>Cut to:</w:t>
      </w:r>
    </w:p>
    <w:p w14:paraId="5C5FAEC7" w14:textId="616CF4A4" w:rsidR="003C2FEE" w:rsidRPr="009A098C" w:rsidRDefault="003C2FEE" w:rsidP="003C2FEE">
      <w:pPr>
        <w:pStyle w:val="FadeInActionSceneSetting"/>
        <w:rPr>
          <w:b/>
          <w:bCs/>
        </w:rPr>
      </w:pPr>
      <w:r w:rsidRPr="009A098C">
        <w:rPr>
          <w:b/>
          <w:bCs/>
        </w:rPr>
        <w:t>Int</w:t>
      </w:r>
      <w:r w:rsidR="009A098C" w:rsidRPr="009A098C">
        <w:rPr>
          <w:b/>
          <w:bCs/>
        </w:rPr>
        <w:t>.</w:t>
      </w:r>
      <w:r w:rsidRPr="009A098C">
        <w:rPr>
          <w:b/>
          <w:bCs/>
        </w:rPr>
        <w:t xml:space="preserve"> Calvin’s house – day</w:t>
      </w:r>
    </w:p>
    <w:p w14:paraId="4F02DDBE" w14:textId="5AF46C9F" w:rsidR="003C2FEE" w:rsidRDefault="003C2FEE" w:rsidP="003C2FEE">
      <w:r>
        <w:t>Abe crawls in through the window he opened earlier.</w:t>
      </w:r>
      <w:r w:rsidR="00C152F1">
        <w:t xml:space="preserve"> </w:t>
      </w:r>
      <w:r>
        <w:t xml:space="preserve">He walks past the same picture </w:t>
      </w:r>
      <w:r w:rsidR="00EA4EF8">
        <w:t>Caroline</w:t>
      </w:r>
      <w:r>
        <w:t xml:space="preserve"> picked up.</w:t>
      </w:r>
    </w:p>
    <w:p w14:paraId="3C01A335" w14:textId="77777777" w:rsidR="003C2FEE" w:rsidRDefault="003C2FEE" w:rsidP="003C2FEE">
      <w:r>
        <w:t>He eats a cupcake from the fridge.</w:t>
      </w:r>
    </w:p>
    <w:p w14:paraId="23DFBFC1" w14:textId="28AE538B" w:rsidR="00C152F1" w:rsidRPr="009A098C" w:rsidRDefault="00C152F1" w:rsidP="00C152F1">
      <w:pPr>
        <w:pStyle w:val="FadeInActionSceneSetting"/>
        <w:rPr>
          <w:b/>
          <w:bCs/>
        </w:rPr>
      </w:pPr>
      <w:r w:rsidRPr="009A098C">
        <w:rPr>
          <w:b/>
          <w:bCs/>
        </w:rPr>
        <w:t>int</w:t>
      </w:r>
      <w:r w:rsidR="009A098C" w:rsidRPr="009A098C">
        <w:rPr>
          <w:b/>
          <w:bCs/>
        </w:rPr>
        <w:t>.</w:t>
      </w:r>
      <w:r w:rsidRPr="009A098C">
        <w:rPr>
          <w:b/>
          <w:bCs/>
        </w:rPr>
        <w:t xml:space="preserve"> calvin’s room - day</w:t>
      </w:r>
    </w:p>
    <w:p w14:paraId="25DEF249" w14:textId="3362B1CA" w:rsidR="003C2FEE" w:rsidRDefault="00C152F1" w:rsidP="003C2FEE">
      <w:r>
        <w:t>Abe</w:t>
      </w:r>
      <w:r w:rsidR="003C2FEE">
        <w:t xml:space="preserve"> enters</w:t>
      </w:r>
      <w:r>
        <w:t>.</w:t>
      </w:r>
    </w:p>
    <w:p w14:paraId="75019FAD" w14:textId="77777777" w:rsidR="003C2FEE" w:rsidRDefault="003C2FEE" w:rsidP="003C2FEE">
      <w:r>
        <w:t>Goes to his computer, locked.</w:t>
      </w:r>
    </w:p>
    <w:p w14:paraId="5A57A2C9" w14:textId="77777777" w:rsidR="003C2FEE" w:rsidRDefault="003C2FEE" w:rsidP="003C2FEE">
      <w:r>
        <w:t>He opens a drawer, find another peanut candy bar.</w:t>
      </w:r>
    </w:p>
    <w:p w14:paraId="6F0CEB6F" w14:textId="77777777" w:rsidR="003C2FEE" w:rsidRDefault="003C2FEE" w:rsidP="003C2FEE">
      <w:pPr>
        <w:pStyle w:val="CharacterName"/>
      </w:pPr>
      <w:r>
        <w:t>Abe</w:t>
      </w:r>
    </w:p>
    <w:p w14:paraId="5DB0E92C" w14:textId="77777777" w:rsidR="003C2FEE" w:rsidRDefault="003C2FEE" w:rsidP="003C2FEE">
      <w:pPr>
        <w:pStyle w:val="Dialogue"/>
      </w:pPr>
      <w:r>
        <w:t>Oh, wicked.</w:t>
      </w:r>
    </w:p>
    <w:p w14:paraId="66EE33E5" w14:textId="77777777" w:rsidR="003C2FEE" w:rsidRDefault="003C2FEE" w:rsidP="003C2FEE">
      <w:r>
        <w:t>He pockets it, keeps digging.</w:t>
      </w:r>
    </w:p>
    <w:p w14:paraId="5B49BC25" w14:textId="77777777" w:rsidR="003C2FEE" w:rsidRDefault="003C2FEE" w:rsidP="003C2FEE">
      <w:r>
        <w:t>He finds a note and reads it.</w:t>
      </w:r>
    </w:p>
    <w:p w14:paraId="36C3BD1F" w14:textId="77777777" w:rsidR="003C2FEE" w:rsidRDefault="003C2FEE" w:rsidP="003C2FEE">
      <w:pPr>
        <w:pStyle w:val="CharacterName"/>
      </w:pPr>
      <w:r>
        <w:t>Abe</w:t>
      </w:r>
    </w:p>
    <w:p w14:paraId="0E3B1466" w14:textId="77777777" w:rsidR="003C2FEE" w:rsidRDefault="003C2FEE" w:rsidP="003C2FEE">
      <w:pPr>
        <w:pStyle w:val="Dialogue"/>
      </w:pPr>
      <w:r>
        <w:t>“I only get one life, one body, and I’m trapped in a teapot. A harmless shell with no hard edges. No one can see how much love and violence I have inside my soul.”</w:t>
      </w:r>
      <w:r>
        <w:br/>
        <w:t>Jesus Christ</w:t>
      </w:r>
    </w:p>
    <w:p w14:paraId="0B8A4122" w14:textId="77777777" w:rsidR="003C2FEE" w:rsidRDefault="003C2FEE" w:rsidP="003C2FEE">
      <w:r>
        <w:t>He keeps reading.</w:t>
      </w:r>
    </w:p>
    <w:p w14:paraId="51F1720B" w14:textId="77777777" w:rsidR="003C2FEE" w:rsidRDefault="003C2FEE" w:rsidP="003C2FEE">
      <w:pPr>
        <w:pStyle w:val="Dialogue"/>
      </w:pPr>
      <w:r>
        <w:t>“How to make her understand I’m the one who really sees her, who knows what she’s worth. Who would never mock her innocence or take advantage of her trust.”</w:t>
      </w:r>
    </w:p>
    <w:p w14:paraId="36B0EEC8" w14:textId="77777777" w:rsidR="003C2FEE" w:rsidRDefault="003C2FEE" w:rsidP="003C2FEE">
      <w:r>
        <w:t>Abe enters Caroline as the password and the computer unlocks.</w:t>
      </w:r>
    </w:p>
    <w:p w14:paraId="3CC53FE1" w14:textId="77777777" w:rsidR="003C2FEE" w:rsidRDefault="003C2FEE" w:rsidP="003C2FEE">
      <w:pPr>
        <w:pStyle w:val="CharacterName"/>
      </w:pPr>
      <w:r>
        <w:t>Abe</w:t>
      </w:r>
    </w:p>
    <w:p w14:paraId="763070AE" w14:textId="77777777" w:rsidR="003C2FEE" w:rsidRDefault="003C2FEE" w:rsidP="003C2FEE">
      <w:pPr>
        <w:pStyle w:val="Dialogue"/>
      </w:pPr>
      <w:r>
        <w:t xml:space="preserve">That’s motive, motherfucker. </w:t>
      </w:r>
    </w:p>
    <w:p w14:paraId="600FD6E9" w14:textId="7C21493F" w:rsidR="003C2FEE" w:rsidRDefault="003C2FEE" w:rsidP="003C2FEE">
      <w:r>
        <w:lastRenderedPageBreak/>
        <w:t>He clicks around for a second before he hears a door open.</w:t>
      </w:r>
      <w:r w:rsidR="00E8453A">
        <w:t xml:space="preserve"> </w:t>
      </w:r>
      <w:r>
        <w:t>He runs to hide in the closet.</w:t>
      </w:r>
    </w:p>
    <w:p w14:paraId="003F9B4C" w14:textId="7DA68954" w:rsidR="003C2FEE" w:rsidRDefault="003C2FEE" w:rsidP="003C2FEE">
      <w:r>
        <w:t>Calvin enters and sits down at his desk.</w:t>
      </w:r>
      <w:r w:rsidR="00E8453A">
        <w:t xml:space="preserve"> </w:t>
      </w:r>
      <w:r>
        <w:t>Abe watches from the closet.</w:t>
      </w:r>
      <w:r w:rsidR="00E8453A">
        <w:t xml:space="preserve"> </w:t>
      </w:r>
      <w:r>
        <w:t>Calvin starts playing music.</w:t>
      </w:r>
    </w:p>
    <w:p w14:paraId="23355168" w14:textId="77777777" w:rsidR="003C2FEE" w:rsidRDefault="003C2FEE" w:rsidP="003C2FEE">
      <w:r>
        <w:t>Abe waits for his moment to escape from the closet.</w:t>
      </w:r>
    </w:p>
    <w:p w14:paraId="4F80CF5C" w14:textId="77777777" w:rsidR="003C2FEE" w:rsidRDefault="003C2FEE" w:rsidP="003C2FEE">
      <w:r>
        <w:t>Calvin’s Mom appears in the doorway.</w:t>
      </w:r>
    </w:p>
    <w:p w14:paraId="1B9FD6B7" w14:textId="77777777" w:rsidR="003C2FEE" w:rsidRDefault="003C2FEE" w:rsidP="003C2FEE">
      <w:pPr>
        <w:pStyle w:val="CharacterName"/>
      </w:pPr>
      <w:r>
        <w:t>Calvin’s Mom</w:t>
      </w:r>
    </w:p>
    <w:p w14:paraId="5DFCD93C" w14:textId="77777777" w:rsidR="003C2FEE" w:rsidRDefault="003C2FEE" w:rsidP="003C2FEE">
      <w:pPr>
        <w:pStyle w:val="Dialogue"/>
      </w:pPr>
      <w:r>
        <w:t>Hey, turn the music down please? What are you doing home already?</w:t>
      </w:r>
    </w:p>
    <w:p w14:paraId="4826B9D3" w14:textId="77777777" w:rsidR="003C2FEE" w:rsidRDefault="003C2FEE" w:rsidP="003C2FEE">
      <w:pPr>
        <w:pStyle w:val="CharacterName"/>
      </w:pPr>
      <w:r>
        <w:t>Calvin</w:t>
      </w:r>
    </w:p>
    <w:p w14:paraId="10B3A421" w14:textId="77777777" w:rsidR="003C2FEE" w:rsidRDefault="003C2FEE" w:rsidP="003C2FEE">
      <w:pPr>
        <w:pStyle w:val="Dialogue"/>
      </w:pPr>
      <w:r>
        <w:t>Last period spare.</w:t>
      </w:r>
    </w:p>
    <w:p w14:paraId="56AC3C9C" w14:textId="77777777" w:rsidR="003C2FEE" w:rsidRDefault="003C2FEE" w:rsidP="003C2FEE">
      <w:pPr>
        <w:pStyle w:val="CharacterName"/>
      </w:pPr>
      <w:r>
        <w:t>Calvin’s Mom</w:t>
      </w:r>
    </w:p>
    <w:p w14:paraId="289E1679" w14:textId="2665CBEE" w:rsidR="003C2FEE" w:rsidRDefault="003C2FEE" w:rsidP="003C2FEE">
      <w:pPr>
        <w:pStyle w:val="Dialogue"/>
      </w:pPr>
      <w:r>
        <w:t>Want me to fix you a snack?</w:t>
      </w:r>
    </w:p>
    <w:p w14:paraId="53D0E5B7" w14:textId="77777777" w:rsidR="003C2FEE" w:rsidRDefault="003C2FEE" w:rsidP="003C2FEE">
      <w:pPr>
        <w:pStyle w:val="CharacterName"/>
      </w:pPr>
      <w:r>
        <w:t>Calvin</w:t>
      </w:r>
    </w:p>
    <w:p w14:paraId="10097B72" w14:textId="77777777" w:rsidR="003C2FEE" w:rsidRDefault="003C2FEE" w:rsidP="003C2FEE">
      <w:pPr>
        <w:pStyle w:val="Dialogue"/>
      </w:pPr>
      <w:r>
        <w:t>No, thanks. I’m not hungry.</w:t>
      </w:r>
    </w:p>
    <w:p w14:paraId="56D16F59" w14:textId="77777777" w:rsidR="003C2FEE" w:rsidRDefault="003C2FEE" w:rsidP="003C2FEE">
      <w:r>
        <w:t>She leaves.</w:t>
      </w:r>
    </w:p>
    <w:p w14:paraId="3BA9863E" w14:textId="77777777" w:rsidR="003C2FEE" w:rsidRDefault="003C2FEE" w:rsidP="003C2FEE">
      <w:r>
        <w:t>Calvin reaches into his drawer and grabs a candy bar.</w:t>
      </w:r>
    </w:p>
    <w:p w14:paraId="718FDB5A" w14:textId="77777777" w:rsidR="003C2FEE" w:rsidRDefault="003C2FEE" w:rsidP="003C2FEE">
      <w:r>
        <w:t>Abe continues watching.</w:t>
      </w:r>
    </w:p>
    <w:p w14:paraId="36DEFBF0" w14:textId="77777777" w:rsidR="003C2FEE" w:rsidRDefault="003C2FEE" w:rsidP="003C2FEE">
      <w:r>
        <w:t>Calvin plays pong against a computer.</w:t>
      </w:r>
    </w:p>
    <w:p w14:paraId="237403ED" w14:textId="77777777" w:rsidR="003C2FEE" w:rsidRDefault="003C2FEE" w:rsidP="003C2FEE">
      <w:r>
        <w:t>His sister appears in the doorway.</w:t>
      </w:r>
    </w:p>
    <w:p w14:paraId="34C7577E" w14:textId="77777777" w:rsidR="003C2FEE" w:rsidRDefault="003C2FEE" w:rsidP="003C2FEE">
      <w:pPr>
        <w:pStyle w:val="CharacterName"/>
      </w:pPr>
      <w:r>
        <w:t>Calvin’s sister</w:t>
      </w:r>
    </w:p>
    <w:p w14:paraId="5E743FAF" w14:textId="77777777" w:rsidR="003C2FEE" w:rsidRDefault="003C2FEE" w:rsidP="003C2FEE">
      <w:pPr>
        <w:pStyle w:val="Dialogue"/>
      </w:pPr>
      <w:r>
        <w:t>Mom wants you to set the table.</w:t>
      </w:r>
    </w:p>
    <w:p w14:paraId="2CBBFE48" w14:textId="77777777" w:rsidR="003C2FEE" w:rsidRDefault="003C2FEE" w:rsidP="003C2FEE">
      <w:pPr>
        <w:pStyle w:val="CharacterName"/>
      </w:pPr>
      <w:r>
        <w:t>Calvin</w:t>
      </w:r>
    </w:p>
    <w:p w14:paraId="4316E49A" w14:textId="2A4D3058" w:rsidR="003C2FEE" w:rsidRDefault="003C2FEE" w:rsidP="003C2FEE">
      <w:pPr>
        <w:pStyle w:val="Dialogue"/>
      </w:pPr>
      <w:r>
        <w:t>I’m doing homework.</w:t>
      </w:r>
    </w:p>
    <w:p w14:paraId="604CB69E" w14:textId="77777777" w:rsidR="003C2FEE" w:rsidRDefault="003C2FEE" w:rsidP="003C2FEE">
      <w:pPr>
        <w:pStyle w:val="CharacterName"/>
      </w:pPr>
      <w:r>
        <w:t>Calvin’s sister</w:t>
      </w:r>
    </w:p>
    <w:p w14:paraId="7A06C0F5" w14:textId="77777777" w:rsidR="003C2FEE" w:rsidRDefault="003C2FEE" w:rsidP="003C2FEE">
      <w:pPr>
        <w:pStyle w:val="Dialogue"/>
      </w:pPr>
      <w:r>
        <w:t>No you’re not.</w:t>
      </w:r>
    </w:p>
    <w:p w14:paraId="702576FB" w14:textId="77777777" w:rsidR="003C2FEE" w:rsidRDefault="003C2FEE" w:rsidP="003C2FEE">
      <w:pPr>
        <w:pStyle w:val="CharacterName"/>
      </w:pPr>
      <w:r>
        <w:t>Calvin</w:t>
      </w:r>
    </w:p>
    <w:p w14:paraId="68525E50" w14:textId="77777777" w:rsidR="003C2FEE" w:rsidRDefault="003C2FEE" w:rsidP="009C6B1E">
      <w:pPr>
        <w:pStyle w:val="Dialogue"/>
      </w:pPr>
      <w:r>
        <w:t>I set it last night.</w:t>
      </w:r>
    </w:p>
    <w:p w14:paraId="3AF908E4" w14:textId="77777777" w:rsidR="003C2FEE" w:rsidRDefault="003C2FEE" w:rsidP="009C6B1E">
      <w:pPr>
        <w:pStyle w:val="CharacterName"/>
      </w:pPr>
      <w:r>
        <w:t>Calvin’s sister</w:t>
      </w:r>
    </w:p>
    <w:p w14:paraId="7ED6E6E5" w14:textId="77777777" w:rsidR="003C2FEE" w:rsidRDefault="003C2FEE" w:rsidP="009C6B1E">
      <w:pPr>
        <w:pStyle w:val="Dialogue"/>
      </w:pPr>
      <w:proofErr w:type="spellStart"/>
      <w:r>
        <w:t>Okayyy</w:t>
      </w:r>
      <w:proofErr w:type="spellEnd"/>
      <w:r>
        <w:t>.</w:t>
      </w:r>
    </w:p>
    <w:p w14:paraId="7D0286FF" w14:textId="02408A99" w:rsidR="009C6B1E" w:rsidRDefault="009C6B1E" w:rsidP="009C6B1E">
      <w:r>
        <w:lastRenderedPageBreak/>
        <w:t>She leaves.</w:t>
      </w:r>
    </w:p>
    <w:p w14:paraId="204435D6" w14:textId="3986FFB0" w:rsidR="009C6B1E" w:rsidRDefault="009C6B1E" w:rsidP="009C6B1E">
      <w:r>
        <w:t>Moments later.</w:t>
      </w:r>
    </w:p>
    <w:p w14:paraId="1564D7C1" w14:textId="77777777" w:rsidR="003C2FEE" w:rsidRDefault="003C2FEE" w:rsidP="009C6B1E">
      <w:pPr>
        <w:pStyle w:val="CharacterName"/>
      </w:pPr>
      <w:r>
        <w:t>Calvin’s mom</w:t>
      </w:r>
    </w:p>
    <w:p w14:paraId="58B5C4A1" w14:textId="77777777" w:rsidR="003C2FEE" w:rsidRDefault="003C2FEE" w:rsidP="009C6B1E">
      <w:pPr>
        <w:pStyle w:val="Dialogue"/>
      </w:pPr>
      <w:r>
        <w:t>Calvin come down here please.</w:t>
      </w:r>
    </w:p>
    <w:p w14:paraId="50453332" w14:textId="77777777" w:rsidR="003C2FEE" w:rsidRDefault="003C2FEE" w:rsidP="003C2FEE">
      <w:r>
        <w:t>Calvin sighs</w:t>
      </w:r>
    </w:p>
    <w:p w14:paraId="09C9F5C9" w14:textId="77777777" w:rsidR="003C2FEE" w:rsidRDefault="003C2FEE" w:rsidP="009C6B1E">
      <w:pPr>
        <w:pStyle w:val="CharacterName"/>
      </w:pPr>
      <w:r>
        <w:t>Calvin</w:t>
      </w:r>
    </w:p>
    <w:p w14:paraId="23E6D3B9" w14:textId="77777777" w:rsidR="003C2FEE" w:rsidRDefault="003C2FEE" w:rsidP="009C6B1E">
      <w:pPr>
        <w:pStyle w:val="Dialogue"/>
      </w:pPr>
      <w:r>
        <w:t>Little bitch.</w:t>
      </w:r>
    </w:p>
    <w:p w14:paraId="6955206B" w14:textId="77777777" w:rsidR="003C2FEE" w:rsidRDefault="003C2FEE" w:rsidP="003C2FEE">
      <w:r>
        <w:t>Abe exits the closet quietly.</w:t>
      </w:r>
    </w:p>
    <w:p w14:paraId="01C99C44" w14:textId="77777777" w:rsidR="003C2FEE" w:rsidRDefault="003C2FEE" w:rsidP="003C2FEE">
      <w:r>
        <w:t>He starts walking down the stairs, almost at the exit when the sister runs by.</w:t>
      </w:r>
    </w:p>
    <w:p w14:paraId="2E7C85B1" w14:textId="77777777" w:rsidR="003C2FEE" w:rsidRDefault="003C2FEE" w:rsidP="009C6B1E">
      <w:pPr>
        <w:pStyle w:val="CharacterName"/>
      </w:pPr>
      <w:r>
        <w:t>Calvin’s Mom</w:t>
      </w:r>
    </w:p>
    <w:p w14:paraId="7A21987D" w14:textId="77777777" w:rsidR="003C2FEE" w:rsidRDefault="003C2FEE" w:rsidP="009C6B1E">
      <w:pPr>
        <w:pStyle w:val="Dialogue"/>
      </w:pPr>
      <w:r>
        <w:t>Where are you going Jackie?</w:t>
      </w:r>
    </w:p>
    <w:p w14:paraId="75E3E54C" w14:textId="77777777" w:rsidR="003C2FEE" w:rsidRDefault="003C2FEE" w:rsidP="009C6B1E">
      <w:pPr>
        <w:pStyle w:val="CharacterName"/>
      </w:pPr>
      <w:r>
        <w:t>Jackie</w:t>
      </w:r>
    </w:p>
    <w:p w14:paraId="42E09869" w14:textId="77777777" w:rsidR="003C2FEE" w:rsidRDefault="003C2FEE" w:rsidP="009C6B1E">
      <w:pPr>
        <w:pStyle w:val="Dialogue"/>
      </w:pPr>
      <w:r>
        <w:t>I need to pee!</w:t>
      </w:r>
    </w:p>
    <w:p w14:paraId="3D43BB1A" w14:textId="484DAAED" w:rsidR="003C2FEE" w:rsidRDefault="003C2FEE" w:rsidP="003C2FEE">
      <w:r>
        <w:t xml:space="preserve">Abe is forced to run back upstairs and hide in </w:t>
      </w:r>
      <w:r w:rsidR="009C6B1E">
        <w:t>another</w:t>
      </w:r>
      <w:r>
        <w:t xml:space="preserve"> closet.</w:t>
      </w:r>
    </w:p>
    <w:p w14:paraId="6A6DAECE" w14:textId="77777777" w:rsidR="003C2FEE" w:rsidRDefault="003C2FEE" w:rsidP="003C2FEE">
      <w:r>
        <w:t>Abe finds the closet in Jackie’s room and hides.</w:t>
      </w:r>
    </w:p>
    <w:p w14:paraId="0CD8174A" w14:textId="77777777" w:rsidR="003C2FEE" w:rsidRDefault="003C2FEE" w:rsidP="003C2FEE">
      <w:r>
        <w:t>She walks in and starts playing pong on her computer.</w:t>
      </w:r>
    </w:p>
    <w:p w14:paraId="59022E6C" w14:textId="5F236EDF" w:rsidR="003C2FEE" w:rsidRDefault="003C2FEE" w:rsidP="009C6B1E">
      <w:pPr>
        <w:pStyle w:val="CharacterName"/>
      </w:pPr>
      <w:r>
        <w:t>Calvin’s mom</w:t>
      </w:r>
      <w:r w:rsidR="00053F3A">
        <w:t xml:space="preserve"> (o.s.)</w:t>
      </w:r>
    </w:p>
    <w:p w14:paraId="6A4DBEEE" w14:textId="7835D373" w:rsidR="003C2FEE" w:rsidRDefault="003C2FEE" w:rsidP="00053F3A">
      <w:pPr>
        <w:pStyle w:val="Dialogue"/>
      </w:pPr>
      <w:r>
        <w:t>Jackie!</w:t>
      </w:r>
      <w:r w:rsidR="00053F3A">
        <w:t xml:space="preserve"> </w:t>
      </w:r>
      <w:r>
        <w:t>You haven’t finished your potatoes.</w:t>
      </w:r>
    </w:p>
    <w:p w14:paraId="43A29E75" w14:textId="77777777" w:rsidR="003C2FEE" w:rsidRDefault="003C2FEE" w:rsidP="009C6B1E">
      <w:pPr>
        <w:pStyle w:val="CharacterName"/>
      </w:pPr>
      <w:r>
        <w:t>Jackie</w:t>
      </w:r>
    </w:p>
    <w:p w14:paraId="50A5BADB" w14:textId="77777777" w:rsidR="003C2FEE" w:rsidRDefault="003C2FEE" w:rsidP="009C6B1E">
      <w:pPr>
        <w:pStyle w:val="Dialogue"/>
      </w:pPr>
      <w:r>
        <w:t>I’m full!</w:t>
      </w:r>
    </w:p>
    <w:p w14:paraId="00FE40EC" w14:textId="77777777" w:rsidR="003C2FEE" w:rsidRDefault="003C2FEE" w:rsidP="003C2FEE">
      <w:r>
        <w:t>Abe cringes at his missed opportunity to leave.</w:t>
      </w:r>
    </w:p>
    <w:p w14:paraId="3EE34CD7" w14:textId="59A89346" w:rsidR="00A96BB8" w:rsidRDefault="003C2FEE" w:rsidP="00053F3A">
      <w:r>
        <w:t xml:space="preserve">Jackie now sits on her bed on the phone. </w:t>
      </w:r>
    </w:p>
    <w:p w14:paraId="5CCE80D2" w14:textId="77777777" w:rsidR="003C2FEE" w:rsidRDefault="003C2FEE" w:rsidP="009C6B1E">
      <w:pPr>
        <w:pStyle w:val="CharacterName"/>
      </w:pPr>
      <w:r>
        <w:t>Jackie</w:t>
      </w:r>
    </w:p>
    <w:p w14:paraId="7930E39F" w14:textId="77777777" w:rsidR="003C2FEE" w:rsidRDefault="003C2FEE" w:rsidP="009C6B1E">
      <w:pPr>
        <w:pStyle w:val="Dialogue"/>
      </w:pPr>
      <w:r>
        <w:t>What did she say? But I thought she liked Jake?</w:t>
      </w:r>
    </w:p>
    <w:p w14:paraId="63993F80" w14:textId="77777777" w:rsidR="003C2FEE" w:rsidRDefault="003C2FEE" w:rsidP="009C6B1E">
      <w:pPr>
        <w:pStyle w:val="CharacterName"/>
      </w:pPr>
      <w:r>
        <w:t>Calvin’s mom</w:t>
      </w:r>
    </w:p>
    <w:p w14:paraId="0925EB58" w14:textId="77777777" w:rsidR="003C2FEE" w:rsidRDefault="003C2FEE" w:rsidP="009C6B1E">
      <w:pPr>
        <w:pStyle w:val="Dialogue"/>
      </w:pPr>
      <w:r>
        <w:t>Time for bed honey!</w:t>
      </w:r>
    </w:p>
    <w:p w14:paraId="4815781B" w14:textId="6D389549" w:rsidR="00053F3A" w:rsidRDefault="00053F3A" w:rsidP="00053F3A">
      <w:pPr>
        <w:pStyle w:val="MORE"/>
      </w:pPr>
      <w:r>
        <w:t>[cont.]</w:t>
      </w:r>
    </w:p>
    <w:p w14:paraId="0EC23A48" w14:textId="77777777" w:rsidR="003C2FEE" w:rsidRDefault="003C2FEE" w:rsidP="009C6B1E">
      <w:pPr>
        <w:pStyle w:val="CharacterName"/>
      </w:pPr>
      <w:r>
        <w:lastRenderedPageBreak/>
        <w:t>Jackie</w:t>
      </w:r>
    </w:p>
    <w:p w14:paraId="4C428F2F" w14:textId="77777777" w:rsidR="003C2FEE" w:rsidRDefault="003C2FEE" w:rsidP="009C6B1E">
      <w:pPr>
        <w:pStyle w:val="Dialogue"/>
      </w:pPr>
      <w:r>
        <w:t>Okay 5 minutes!</w:t>
      </w:r>
    </w:p>
    <w:p w14:paraId="307BCC4D" w14:textId="77777777" w:rsidR="003C2FEE" w:rsidRDefault="003C2FEE" w:rsidP="009C6B1E">
      <w:pPr>
        <w:pStyle w:val="CharacterName"/>
      </w:pPr>
      <w:r>
        <w:t>Jackie</w:t>
      </w:r>
    </w:p>
    <w:p w14:paraId="185971BA" w14:textId="77777777" w:rsidR="003C2FEE" w:rsidRDefault="003C2FEE" w:rsidP="009C6B1E">
      <w:pPr>
        <w:pStyle w:val="Dialogue"/>
      </w:pPr>
      <w:r>
        <w:t>Benji is an idiot, he didn’t even know what a kayak was.</w:t>
      </w:r>
    </w:p>
    <w:p w14:paraId="3A6CB88C" w14:textId="77777777" w:rsidR="003C2FEE" w:rsidRDefault="003C2FEE" w:rsidP="003C2FEE">
      <w:r>
        <w:t>Abe is dying in this closet, hot and sweaty.</w:t>
      </w:r>
    </w:p>
    <w:p w14:paraId="77F0B3BD" w14:textId="3F068954" w:rsidR="003C2FEE" w:rsidRDefault="003C2FEE" w:rsidP="003C2FEE">
      <w:r>
        <w:t xml:space="preserve">Jackie’s mom now tucks her in and turns out the </w:t>
      </w:r>
      <w:r w:rsidR="009C6B1E">
        <w:t>light.</w:t>
      </w:r>
    </w:p>
    <w:p w14:paraId="682C548A" w14:textId="77777777" w:rsidR="003C2FEE" w:rsidRDefault="003C2FEE" w:rsidP="009C6B1E">
      <w:pPr>
        <w:pStyle w:val="CharacterName"/>
      </w:pPr>
      <w:r>
        <w:t>Jackie</w:t>
      </w:r>
    </w:p>
    <w:p w14:paraId="07B42E25" w14:textId="77777777" w:rsidR="003C2FEE" w:rsidRDefault="003C2FEE" w:rsidP="009C6B1E">
      <w:pPr>
        <w:pStyle w:val="Dialogue"/>
      </w:pPr>
      <w:r>
        <w:t>Mom, I’m scared.</w:t>
      </w:r>
    </w:p>
    <w:p w14:paraId="265AE628" w14:textId="77777777" w:rsidR="003C2FEE" w:rsidRDefault="003C2FEE" w:rsidP="009C6B1E">
      <w:pPr>
        <w:pStyle w:val="CharacterName"/>
      </w:pPr>
      <w:r>
        <w:t>Mom</w:t>
      </w:r>
    </w:p>
    <w:p w14:paraId="083C6686" w14:textId="517580F7" w:rsidR="003C2FEE" w:rsidRDefault="003C2FEE" w:rsidP="009C6B1E">
      <w:pPr>
        <w:pStyle w:val="Dialogue"/>
      </w:pPr>
      <w:r>
        <w:t>O</w:t>
      </w:r>
      <w:r w:rsidR="00F700A7">
        <w:t>f</w:t>
      </w:r>
      <w:r>
        <w:t xml:space="preserve"> what?</w:t>
      </w:r>
    </w:p>
    <w:p w14:paraId="1035DBEE" w14:textId="77777777" w:rsidR="003C2FEE" w:rsidRDefault="003C2FEE" w:rsidP="009C6B1E">
      <w:pPr>
        <w:pStyle w:val="CharacterName"/>
      </w:pPr>
      <w:r>
        <w:t>Jackie</w:t>
      </w:r>
    </w:p>
    <w:p w14:paraId="7D42E43E" w14:textId="77777777" w:rsidR="003C2FEE" w:rsidRDefault="003C2FEE" w:rsidP="009C6B1E">
      <w:pPr>
        <w:pStyle w:val="Dialogue"/>
      </w:pPr>
      <w:r>
        <w:t>I think I heard something in the closet.</w:t>
      </w:r>
    </w:p>
    <w:p w14:paraId="0A3B13DD" w14:textId="77777777" w:rsidR="003C2FEE" w:rsidRDefault="003C2FEE" w:rsidP="009C6B1E">
      <w:pPr>
        <w:pStyle w:val="CharacterName"/>
      </w:pPr>
      <w:r>
        <w:t>Mom</w:t>
      </w:r>
    </w:p>
    <w:p w14:paraId="1775CA26" w14:textId="77777777" w:rsidR="003C2FEE" w:rsidRDefault="003C2FEE" w:rsidP="009C6B1E">
      <w:pPr>
        <w:pStyle w:val="Dialogue"/>
      </w:pPr>
      <w:r>
        <w:t>C’mon Jackie I thought we were past this. Too old for all this monster nonsense.</w:t>
      </w:r>
    </w:p>
    <w:p w14:paraId="1CD8C483" w14:textId="77777777" w:rsidR="003C2FEE" w:rsidRDefault="003C2FEE" w:rsidP="009C6B1E">
      <w:pPr>
        <w:pStyle w:val="CharacterName"/>
      </w:pPr>
      <w:r>
        <w:t>Jackie</w:t>
      </w:r>
    </w:p>
    <w:p w14:paraId="42F78B9D" w14:textId="77777777" w:rsidR="003C2FEE" w:rsidRDefault="003C2FEE" w:rsidP="009C6B1E">
      <w:pPr>
        <w:pStyle w:val="Dialogue"/>
      </w:pPr>
      <w:r>
        <w:t>Sorry</w:t>
      </w:r>
    </w:p>
    <w:p w14:paraId="2DB3DE74" w14:textId="77777777" w:rsidR="003C2FEE" w:rsidRDefault="003C2FEE" w:rsidP="009C6B1E">
      <w:pPr>
        <w:pStyle w:val="CharacterName"/>
      </w:pPr>
      <w:r>
        <w:t>Mom</w:t>
      </w:r>
    </w:p>
    <w:p w14:paraId="6869C880" w14:textId="78CF2D1C" w:rsidR="003C2FEE" w:rsidRDefault="003C2FEE" w:rsidP="009C6B1E">
      <w:pPr>
        <w:pStyle w:val="Dialogue"/>
      </w:pPr>
      <w:r>
        <w:t>Go to sleep</w:t>
      </w:r>
      <w:r w:rsidR="009C6B1E">
        <w:t>.</w:t>
      </w:r>
    </w:p>
    <w:p w14:paraId="3D3DD7D4" w14:textId="77777777" w:rsidR="003C2FEE" w:rsidRDefault="003C2FEE" w:rsidP="003C2FEE">
      <w:r>
        <w:t>She closes the door.</w:t>
      </w:r>
    </w:p>
    <w:p w14:paraId="088DA720" w14:textId="77777777" w:rsidR="003C2FEE" w:rsidRDefault="003C2FEE" w:rsidP="003C2FEE">
      <w:r>
        <w:t>Abe waits even longer.</w:t>
      </w:r>
    </w:p>
    <w:p w14:paraId="3D513890" w14:textId="77777777" w:rsidR="003C2FEE" w:rsidRDefault="003C2FEE" w:rsidP="003C2FEE">
      <w:r>
        <w:t>He sneezes.</w:t>
      </w:r>
    </w:p>
    <w:p w14:paraId="6FF3C028" w14:textId="77777777" w:rsidR="003C2FEE" w:rsidRDefault="003C2FEE" w:rsidP="003C2FEE">
      <w:r>
        <w:t>He is paralyzed in the closet haven just given himself away.</w:t>
      </w:r>
    </w:p>
    <w:p w14:paraId="751FA22F" w14:textId="2CC59D25" w:rsidR="003C2FEE" w:rsidRDefault="003C2FEE" w:rsidP="009C6B1E">
      <w:pPr>
        <w:pStyle w:val="Transition"/>
      </w:pPr>
      <w:r>
        <w:t>EXTREMLY HARD CUT</w:t>
      </w:r>
      <w:r w:rsidR="009C6B1E">
        <w:t xml:space="preserve"> TO:</w:t>
      </w:r>
    </w:p>
    <w:p w14:paraId="4EA10F7C" w14:textId="77777777" w:rsidR="00053F3A" w:rsidRDefault="00053F3A" w:rsidP="009C6B1E">
      <w:pPr>
        <w:pStyle w:val="Transition"/>
      </w:pPr>
    </w:p>
    <w:p w14:paraId="599DD564" w14:textId="47F1D38D" w:rsidR="003C2FEE" w:rsidRPr="009A098C" w:rsidRDefault="003C2FEE" w:rsidP="009C6B1E">
      <w:pPr>
        <w:pStyle w:val="FadeInActionSceneSetting"/>
        <w:rPr>
          <w:b/>
          <w:bCs/>
        </w:rPr>
      </w:pPr>
      <w:r w:rsidRPr="009A098C">
        <w:rPr>
          <w:b/>
          <w:bCs/>
        </w:rPr>
        <w:t>Int</w:t>
      </w:r>
      <w:r w:rsidR="009A098C" w:rsidRPr="009A098C">
        <w:rPr>
          <w:b/>
          <w:bCs/>
        </w:rPr>
        <w:t>.</w:t>
      </w:r>
      <w:r w:rsidRPr="009A098C">
        <w:rPr>
          <w:b/>
          <w:bCs/>
        </w:rPr>
        <w:t xml:space="preserve"> police station – night</w:t>
      </w:r>
    </w:p>
    <w:p w14:paraId="171041F6" w14:textId="77777777" w:rsidR="003C2FEE" w:rsidRDefault="003C2FEE" w:rsidP="003C2FEE">
      <w:r>
        <w:t>Chief Cleary looks at Abe with a disappointed expression.</w:t>
      </w:r>
    </w:p>
    <w:p w14:paraId="65BF2BAB" w14:textId="77777777" w:rsidR="003C2FEE" w:rsidRDefault="003C2FEE" w:rsidP="009C6B1E">
      <w:pPr>
        <w:pStyle w:val="CharacterName"/>
      </w:pPr>
      <w:r>
        <w:lastRenderedPageBreak/>
        <w:t>Cleary</w:t>
      </w:r>
    </w:p>
    <w:p w14:paraId="71FB2CE3" w14:textId="77777777" w:rsidR="003C2FEE" w:rsidRDefault="003C2FEE" w:rsidP="009C6B1E">
      <w:pPr>
        <w:pStyle w:val="Dialogue"/>
      </w:pPr>
      <w:r>
        <w:t>That kid is traumatized. The family is furious.</w:t>
      </w:r>
    </w:p>
    <w:p w14:paraId="4BF604A3" w14:textId="77777777" w:rsidR="003C2FEE" w:rsidRDefault="003C2FEE" w:rsidP="009C6B1E">
      <w:pPr>
        <w:pStyle w:val="CharacterName"/>
      </w:pPr>
      <w:r>
        <w:t>Abe</w:t>
      </w:r>
    </w:p>
    <w:p w14:paraId="381CCAF1" w14:textId="77777777" w:rsidR="003C2FEE" w:rsidRDefault="003C2FEE" w:rsidP="009C6B1E">
      <w:pPr>
        <w:pStyle w:val="Dialogue"/>
      </w:pPr>
      <w:r>
        <w:t>Did you explain?</w:t>
      </w:r>
    </w:p>
    <w:p w14:paraId="43A23E57" w14:textId="77777777" w:rsidR="003C2FEE" w:rsidRDefault="003C2FEE" w:rsidP="009C6B1E">
      <w:pPr>
        <w:pStyle w:val="CharacterName"/>
      </w:pPr>
      <w:r>
        <w:t>Cleary</w:t>
      </w:r>
    </w:p>
    <w:p w14:paraId="423E71B0" w14:textId="1D5BE9E6" w:rsidR="003C2FEE" w:rsidRDefault="003C2FEE" w:rsidP="009C6B1E">
      <w:pPr>
        <w:pStyle w:val="Dialogue"/>
      </w:pPr>
      <w:r>
        <w:t xml:space="preserve">What the hell was I supposed to say? That </w:t>
      </w:r>
      <w:r w:rsidR="009C6B1E">
        <w:t>you’re</w:t>
      </w:r>
      <w:r>
        <w:t xml:space="preserve"> some wandering mental patient.</w:t>
      </w:r>
    </w:p>
    <w:p w14:paraId="709C3DDB" w14:textId="77777777" w:rsidR="003C2FEE" w:rsidRDefault="003C2FEE" w:rsidP="009C6B1E">
      <w:pPr>
        <w:pStyle w:val="CharacterName"/>
      </w:pPr>
      <w:r>
        <w:t>Abe</w:t>
      </w:r>
    </w:p>
    <w:p w14:paraId="34FE015B" w14:textId="77777777" w:rsidR="003C2FEE" w:rsidRDefault="003C2FEE" w:rsidP="009C6B1E">
      <w:pPr>
        <w:pStyle w:val="Dialogue"/>
      </w:pPr>
      <w:r>
        <w:t>A private detective.</w:t>
      </w:r>
    </w:p>
    <w:p w14:paraId="0F86D136" w14:textId="77777777" w:rsidR="003C2FEE" w:rsidRDefault="003C2FEE" w:rsidP="009C6B1E">
      <w:pPr>
        <w:pStyle w:val="CharacterName"/>
      </w:pPr>
      <w:r>
        <w:t>Cleary</w:t>
      </w:r>
    </w:p>
    <w:p w14:paraId="4214AD3B" w14:textId="77777777" w:rsidR="003C2FEE" w:rsidRDefault="003C2FEE" w:rsidP="009C6B1E">
      <w:pPr>
        <w:pStyle w:val="Dialogue"/>
      </w:pPr>
      <w:r>
        <w:t>She’s 9 years old.</w:t>
      </w:r>
    </w:p>
    <w:p w14:paraId="2E467525" w14:textId="77777777" w:rsidR="003C2FEE" w:rsidRDefault="003C2FEE" w:rsidP="009C6B1E">
      <w:pPr>
        <w:pStyle w:val="CharacterName"/>
      </w:pPr>
      <w:r>
        <w:t>Abe</w:t>
      </w:r>
    </w:p>
    <w:p w14:paraId="6008D592" w14:textId="77777777" w:rsidR="003C2FEE" w:rsidRDefault="003C2FEE" w:rsidP="009C6B1E">
      <w:pPr>
        <w:pStyle w:val="Dialogue"/>
      </w:pPr>
      <w:r>
        <w:t>I was investigating the older brother. I got trapped in the house.</w:t>
      </w:r>
    </w:p>
    <w:p w14:paraId="4DF626AB" w14:textId="77777777" w:rsidR="003C2FEE" w:rsidRDefault="003C2FEE" w:rsidP="009C6B1E">
      <w:pPr>
        <w:pStyle w:val="CharacterName"/>
      </w:pPr>
      <w:r>
        <w:t>Cleary</w:t>
      </w:r>
    </w:p>
    <w:p w14:paraId="773645C9" w14:textId="77777777" w:rsidR="003C2FEE" w:rsidRDefault="003C2FEE" w:rsidP="009C6B1E">
      <w:pPr>
        <w:pStyle w:val="Dialogue"/>
      </w:pPr>
      <w:r>
        <w:t>In connection to what?</w:t>
      </w:r>
    </w:p>
    <w:p w14:paraId="78201DC9" w14:textId="77777777" w:rsidR="003C2FEE" w:rsidRDefault="003C2FEE" w:rsidP="009C6B1E">
      <w:pPr>
        <w:pStyle w:val="CharacterName"/>
      </w:pPr>
      <w:r>
        <w:t>Abe</w:t>
      </w:r>
    </w:p>
    <w:p w14:paraId="0323AC46" w14:textId="77777777" w:rsidR="003C2FEE" w:rsidRDefault="003C2FEE" w:rsidP="009C6B1E">
      <w:pPr>
        <w:pStyle w:val="Dialogue"/>
      </w:pPr>
      <w:r>
        <w:t>The Patrick Chang murder.</w:t>
      </w:r>
    </w:p>
    <w:p w14:paraId="0A949D79" w14:textId="77777777" w:rsidR="003C2FEE" w:rsidRDefault="003C2FEE" w:rsidP="009C6B1E">
      <w:pPr>
        <w:pStyle w:val="CharacterName"/>
      </w:pPr>
      <w:r>
        <w:t>Cleary</w:t>
      </w:r>
    </w:p>
    <w:p w14:paraId="0269EC9A" w14:textId="7022EB87" w:rsidR="003C2FEE" w:rsidRDefault="003C2FEE" w:rsidP="009C6B1E">
      <w:pPr>
        <w:pStyle w:val="Dialogue"/>
      </w:pPr>
      <w:r>
        <w:t>Who hired you from a homicide</w:t>
      </w:r>
      <w:r w:rsidR="00142B33">
        <w:t>?</w:t>
      </w:r>
    </w:p>
    <w:p w14:paraId="34A6788C" w14:textId="77777777" w:rsidR="003C2FEE" w:rsidRDefault="003C2FEE" w:rsidP="009C6B1E">
      <w:pPr>
        <w:pStyle w:val="CharacterName"/>
      </w:pPr>
      <w:r>
        <w:t>Abe</w:t>
      </w:r>
    </w:p>
    <w:p w14:paraId="716B6EAD" w14:textId="6A28CEC1" w:rsidR="003C2FEE" w:rsidRDefault="003C2FEE" w:rsidP="009C6B1E">
      <w:pPr>
        <w:pStyle w:val="Dialogue"/>
      </w:pPr>
      <w:r>
        <w:t>His girlfriend</w:t>
      </w:r>
      <w:r w:rsidR="009C6B1E">
        <w:t>.</w:t>
      </w:r>
    </w:p>
    <w:p w14:paraId="4181C84D" w14:textId="77777777" w:rsidR="003C2FEE" w:rsidRDefault="003C2FEE" w:rsidP="009C6B1E">
      <w:pPr>
        <w:pStyle w:val="CharacterName"/>
      </w:pPr>
      <w:r>
        <w:t>Cleary</w:t>
      </w:r>
    </w:p>
    <w:p w14:paraId="2AEE09B7" w14:textId="77777777" w:rsidR="003C2FEE" w:rsidRDefault="003C2FEE" w:rsidP="009C6B1E">
      <w:pPr>
        <w:pStyle w:val="Dialogue"/>
      </w:pPr>
      <w:r>
        <w:t>Well I hope you’re not charging her.</w:t>
      </w:r>
    </w:p>
    <w:p w14:paraId="08F77FDC" w14:textId="77777777" w:rsidR="003C2FEE" w:rsidRDefault="003C2FEE" w:rsidP="009C6B1E">
      <w:pPr>
        <w:pStyle w:val="CharacterName"/>
      </w:pPr>
      <w:r>
        <w:t>Abe</w:t>
      </w:r>
    </w:p>
    <w:p w14:paraId="19F0CE40" w14:textId="77777777" w:rsidR="003C2FEE" w:rsidRDefault="003C2FEE" w:rsidP="009C6B1E">
      <w:pPr>
        <w:pStyle w:val="Dialogue"/>
      </w:pPr>
      <w:r>
        <w:t>What have you found so far?</w:t>
      </w:r>
    </w:p>
    <w:p w14:paraId="462530FC" w14:textId="77777777" w:rsidR="003C2FEE" w:rsidRDefault="003C2FEE" w:rsidP="009C6B1E">
      <w:pPr>
        <w:pStyle w:val="CharacterName"/>
      </w:pPr>
      <w:r>
        <w:lastRenderedPageBreak/>
        <w:t>Clearly</w:t>
      </w:r>
    </w:p>
    <w:p w14:paraId="1BD5152E" w14:textId="77777777" w:rsidR="003C2FEE" w:rsidRDefault="003C2FEE" w:rsidP="009C6B1E">
      <w:pPr>
        <w:pStyle w:val="Dialogue"/>
      </w:pPr>
      <w:r>
        <w:t xml:space="preserve">I can’t talk about that. It’s an active investigation. </w:t>
      </w:r>
    </w:p>
    <w:p w14:paraId="589A5330" w14:textId="6554E526" w:rsidR="003C2FEE" w:rsidRDefault="003C2FEE" w:rsidP="009C6B1E">
      <w:r>
        <w:t>Abe sighs</w:t>
      </w:r>
      <w:r w:rsidR="001644D1">
        <w:t>, he’s heard that before.</w:t>
      </w:r>
    </w:p>
    <w:p w14:paraId="33762B3C" w14:textId="77777777" w:rsidR="003C2FEE" w:rsidRDefault="003C2FEE" w:rsidP="009C6B1E">
      <w:pPr>
        <w:pStyle w:val="CharacterName"/>
      </w:pPr>
      <w:r>
        <w:t>Abe</w:t>
      </w:r>
    </w:p>
    <w:p w14:paraId="57656B9F" w14:textId="77777777" w:rsidR="003C2FEE" w:rsidRDefault="003C2FEE" w:rsidP="009C6B1E">
      <w:pPr>
        <w:pStyle w:val="Dialogue"/>
      </w:pPr>
      <w:r>
        <w:t>Why didn’t you call me back, after Gracie got kidnapped?</w:t>
      </w:r>
    </w:p>
    <w:p w14:paraId="68DE8FE5" w14:textId="77777777" w:rsidR="003C2FEE" w:rsidRDefault="003C2FEE" w:rsidP="009C6B1E">
      <w:pPr>
        <w:pStyle w:val="CharacterName"/>
      </w:pPr>
      <w:r>
        <w:t>Cleary</w:t>
      </w:r>
    </w:p>
    <w:p w14:paraId="3D433BED" w14:textId="77777777" w:rsidR="003C2FEE" w:rsidRDefault="003C2FEE" w:rsidP="009C6B1E">
      <w:pPr>
        <w:pStyle w:val="Dialogue"/>
      </w:pPr>
      <w:r>
        <w:t>Because you were 12.</w:t>
      </w:r>
    </w:p>
    <w:p w14:paraId="575ED6FA" w14:textId="77777777" w:rsidR="003C2FEE" w:rsidRDefault="003C2FEE" w:rsidP="009C6B1E">
      <w:pPr>
        <w:pStyle w:val="CharacterName"/>
      </w:pPr>
      <w:r>
        <w:t>Abe</w:t>
      </w:r>
    </w:p>
    <w:p w14:paraId="6C6A1387" w14:textId="77777777" w:rsidR="003C2FEE" w:rsidRDefault="003C2FEE" w:rsidP="009C6B1E">
      <w:pPr>
        <w:pStyle w:val="Dialogue"/>
      </w:pPr>
      <w:r>
        <w:t>So? I’d helped you before.</w:t>
      </w:r>
    </w:p>
    <w:p w14:paraId="3C7C12A9" w14:textId="77777777" w:rsidR="003C2FEE" w:rsidRDefault="003C2FEE" w:rsidP="009C6B1E">
      <w:pPr>
        <w:pStyle w:val="CharacterName"/>
      </w:pPr>
      <w:r>
        <w:t>Cleary</w:t>
      </w:r>
    </w:p>
    <w:p w14:paraId="7EE4B788" w14:textId="77777777" w:rsidR="003C2FEE" w:rsidRDefault="003C2FEE" w:rsidP="009C6B1E">
      <w:pPr>
        <w:pStyle w:val="Dialogue"/>
      </w:pPr>
      <w:r>
        <w:t xml:space="preserve">How would it have looked? The police chief consulting with a child in the middle of our town’s greatest crisis. </w:t>
      </w:r>
    </w:p>
    <w:p w14:paraId="2761C9F4" w14:textId="77777777" w:rsidR="003C2FEE" w:rsidRDefault="003C2FEE" w:rsidP="009C6B1E">
      <w:pPr>
        <w:pStyle w:val="CharacterName"/>
      </w:pPr>
      <w:r>
        <w:t>Abe</w:t>
      </w:r>
    </w:p>
    <w:p w14:paraId="6D8D5EB1" w14:textId="77777777" w:rsidR="003C2FEE" w:rsidRDefault="003C2FEE" w:rsidP="009C6B1E">
      <w:pPr>
        <w:pStyle w:val="Dialogue"/>
      </w:pPr>
      <w:r>
        <w:t>You weren’t the chief then.</w:t>
      </w:r>
    </w:p>
    <w:p w14:paraId="6376B053" w14:textId="77777777" w:rsidR="003C2FEE" w:rsidRDefault="003C2FEE" w:rsidP="009C6B1E">
      <w:pPr>
        <w:pStyle w:val="CharacterName"/>
      </w:pPr>
      <w:r>
        <w:t>Cleary</w:t>
      </w:r>
    </w:p>
    <w:p w14:paraId="5B573C17" w14:textId="77777777" w:rsidR="003C2FEE" w:rsidRDefault="003C2FEE" w:rsidP="009C6B1E">
      <w:pPr>
        <w:pStyle w:val="Dialogue"/>
      </w:pPr>
      <w:r>
        <w:t>Lucky for you, I am now. I’ll see what I can work out with the family. Convince them to drop criminal charges.</w:t>
      </w:r>
    </w:p>
    <w:p w14:paraId="3CA91353" w14:textId="77777777" w:rsidR="003C2FEE" w:rsidRDefault="003C2FEE" w:rsidP="009C6B1E">
      <w:pPr>
        <w:pStyle w:val="CharacterName"/>
      </w:pPr>
      <w:r>
        <w:t>Abe</w:t>
      </w:r>
    </w:p>
    <w:p w14:paraId="10E40381" w14:textId="2EC3F58D" w:rsidR="00D413DC" w:rsidRDefault="003C2FEE" w:rsidP="00053F3A">
      <w:pPr>
        <w:pStyle w:val="Dialogue"/>
      </w:pPr>
      <w:r>
        <w:t>Thank you.</w:t>
      </w:r>
    </w:p>
    <w:p w14:paraId="54E2933D" w14:textId="77777777" w:rsidR="003C2FEE" w:rsidRDefault="003C2FEE" w:rsidP="009C6B1E">
      <w:pPr>
        <w:pStyle w:val="CharacterName"/>
      </w:pPr>
      <w:r>
        <w:t>Cleary</w:t>
      </w:r>
    </w:p>
    <w:p w14:paraId="2D7A651C" w14:textId="77777777" w:rsidR="00053F3A" w:rsidRDefault="003C2FEE" w:rsidP="009C6B1E">
      <w:pPr>
        <w:pStyle w:val="Dialogue"/>
      </w:pPr>
      <w:r>
        <w:t xml:space="preserve">This has to stop Abe. Gracie was not your responsibility… and neither is this. You can’t run around calling yourself a detective and expect everyone else to play along. You know I’ve always liked you, </w:t>
      </w:r>
      <w:r w:rsidR="009C6B1E">
        <w:t>but at</w:t>
      </w:r>
      <w:r>
        <w:t xml:space="preserve"> a certain point we’ve all gotta grow up. </w:t>
      </w:r>
    </w:p>
    <w:p w14:paraId="64383331" w14:textId="2ACC5A22" w:rsidR="00053F3A" w:rsidRDefault="00053F3A" w:rsidP="00053F3A">
      <w:pPr>
        <w:pStyle w:val="CharacterName"/>
      </w:pPr>
      <w:r>
        <w:lastRenderedPageBreak/>
        <w:t>Cleary (cont.)</w:t>
      </w:r>
    </w:p>
    <w:p w14:paraId="13376766" w14:textId="4B85B9DD" w:rsidR="003C2FEE" w:rsidRDefault="003C2FEE" w:rsidP="009C6B1E">
      <w:pPr>
        <w:pStyle w:val="Dialogue"/>
      </w:pPr>
      <w:r>
        <w:t xml:space="preserve">Maybe this is that opportunity. Your parents posted your bail. </w:t>
      </w:r>
    </w:p>
    <w:p w14:paraId="4DF790ED" w14:textId="084DAF2E" w:rsidR="00D14927" w:rsidRPr="009A098C" w:rsidRDefault="00D14927" w:rsidP="00D14927">
      <w:pPr>
        <w:pStyle w:val="FadeInActionSceneSetting"/>
        <w:rPr>
          <w:b/>
          <w:bCs/>
        </w:rPr>
      </w:pPr>
      <w:r w:rsidRPr="009A098C">
        <w:rPr>
          <w:b/>
          <w:bCs/>
        </w:rPr>
        <w:t>int</w:t>
      </w:r>
      <w:r w:rsidR="009A098C" w:rsidRPr="009A098C">
        <w:rPr>
          <w:b/>
          <w:bCs/>
        </w:rPr>
        <w:t>.</w:t>
      </w:r>
      <w:r w:rsidRPr="009A098C">
        <w:rPr>
          <w:b/>
          <w:bCs/>
        </w:rPr>
        <w:t xml:space="preserve"> car – night</w:t>
      </w:r>
    </w:p>
    <w:p w14:paraId="4F867E88" w14:textId="77777777" w:rsidR="003C2FEE" w:rsidRDefault="003C2FEE" w:rsidP="003C2FEE">
      <w:r>
        <w:t xml:space="preserve">Abe stares out the window as his parents drive him home from the police station. </w:t>
      </w:r>
    </w:p>
    <w:p w14:paraId="09A4B021" w14:textId="00D46332" w:rsidR="00D81C52" w:rsidRPr="009A098C" w:rsidRDefault="00D81C52" w:rsidP="00D81C52">
      <w:pPr>
        <w:pStyle w:val="FadeInActionSceneSetting"/>
        <w:rPr>
          <w:b/>
          <w:bCs/>
        </w:rPr>
      </w:pPr>
      <w:r w:rsidRPr="009A098C">
        <w:rPr>
          <w:b/>
          <w:bCs/>
        </w:rPr>
        <w:t>Int</w:t>
      </w:r>
      <w:r w:rsidR="009A098C" w:rsidRPr="009A098C">
        <w:rPr>
          <w:b/>
          <w:bCs/>
        </w:rPr>
        <w:t>.</w:t>
      </w:r>
      <w:r w:rsidRPr="009A098C">
        <w:rPr>
          <w:b/>
          <w:bCs/>
        </w:rPr>
        <w:t xml:space="preserve"> Abe’s apartment – day</w:t>
      </w:r>
    </w:p>
    <w:p w14:paraId="0E05A640" w14:textId="5E4B0EC6" w:rsidR="00D81C52" w:rsidRDefault="00D81C52" w:rsidP="00D81C52">
      <w:r>
        <w:t>Abe plays videogames on the couch.</w:t>
      </w:r>
    </w:p>
    <w:p w14:paraId="09C7AAF0" w14:textId="77777777" w:rsidR="00D81C52" w:rsidRDefault="00D81C52" w:rsidP="00D81C52">
      <w:r>
        <w:t>His phone rings.</w:t>
      </w:r>
    </w:p>
    <w:p w14:paraId="4BF569D1" w14:textId="0082B805" w:rsidR="00D81C52" w:rsidRDefault="00D81C52" w:rsidP="00D81C52">
      <w:r>
        <w:t>He answers.</w:t>
      </w:r>
    </w:p>
    <w:p w14:paraId="20E94C59" w14:textId="77777777" w:rsidR="00D81C52" w:rsidRDefault="00D81C52" w:rsidP="00D81C52">
      <w:pPr>
        <w:pStyle w:val="CharacterName"/>
      </w:pPr>
      <w:r>
        <w:t>Abe</w:t>
      </w:r>
    </w:p>
    <w:p w14:paraId="3122A882" w14:textId="77777777" w:rsidR="00D81C52" w:rsidRDefault="00D81C52" w:rsidP="00D81C52">
      <w:pPr>
        <w:pStyle w:val="Dialogue"/>
      </w:pPr>
      <w:r>
        <w:t>Hello?</w:t>
      </w:r>
    </w:p>
    <w:p w14:paraId="19A74338" w14:textId="77777777" w:rsidR="00D81C52" w:rsidRDefault="00D81C52" w:rsidP="00D81C52">
      <w:pPr>
        <w:pStyle w:val="CharacterName"/>
      </w:pPr>
      <w:r>
        <w:t>Lucy</w:t>
      </w:r>
    </w:p>
    <w:p w14:paraId="40CA7377" w14:textId="77777777" w:rsidR="00D81C52" w:rsidRDefault="00D81C52" w:rsidP="00D81C52">
      <w:pPr>
        <w:pStyle w:val="Dialogue"/>
      </w:pPr>
      <w:r>
        <w:t>You finally made the paper again.</w:t>
      </w:r>
    </w:p>
    <w:p w14:paraId="31BC77F2" w14:textId="77777777" w:rsidR="00D81C52" w:rsidRDefault="00D81C52" w:rsidP="00D81C52">
      <w:pPr>
        <w:pStyle w:val="CharacterName"/>
      </w:pPr>
      <w:r>
        <w:t>Abe</w:t>
      </w:r>
    </w:p>
    <w:p w14:paraId="26523EFB" w14:textId="77777777" w:rsidR="00D81C52" w:rsidRDefault="00D81C52" w:rsidP="00D81C52">
      <w:pPr>
        <w:pStyle w:val="Dialogue"/>
      </w:pPr>
      <w:r>
        <w:t>What does it say?</w:t>
      </w:r>
    </w:p>
    <w:p w14:paraId="3C46E246" w14:textId="77777777" w:rsidR="00D81C52" w:rsidRDefault="00D81C52" w:rsidP="00D81C52">
      <w:pPr>
        <w:pStyle w:val="CharacterName"/>
      </w:pPr>
      <w:r>
        <w:t>Lucy</w:t>
      </w:r>
    </w:p>
    <w:p w14:paraId="06636F06" w14:textId="5D2D5664" w:rsidR="00D81C52" w:rsidRDefault="00D81C52" w:rsidP="00D81C52">
      <w:pPr>
        <w:pStyle w:val="Dialogue"/>
      </w:pPr>
      <w:r>
        <w:t>That you were found masturbating in a little girl’s bathroom.</w:t>
      </w:r>
    </w:p>
    <w:p w14:paraId="2FA6F99F" w14:textId="77777777" w:rsidR="00D81C52" w:rsidRDefault="00D81C52" w:rsidP="00D81C52">
      <w:pPr>
        <w:pStyle w:val="CharacterName"/>
      </w:pPr>
      <w:r>
        <w:t>Abe</w:t>
      </w:r>
    </w:p>
    <w:p w14:paraId="33C30455" w14:textId="2F5823CB" w:rsidR="00D81C52" w:rsidRDefault="00D81C52" w:rsidP="00D81C52">
      <w:pPr>
        <w:pStyle w:val="Dialogue"/>
      </w:pPr>
      <w:r>
        <w:t>I wasn’t masturbating.</w:t>
      </w:r>
    </w:p>
    <w:p w14:paraId="5B89F3DD" w14:textId="77777777" w:rsidR="00D81C52" w:rsidRDefault="00D81C52" w:rsidP="00D81C52">
      <w:pPr>
        <w:pStyle w:val="CharacterName"/>
      </w:pPr>
      <w:r>
        <w:t>Lucy</w:t>
      </w:r>
    </w:p>
    <w:p w14:paraId="565D4DF5" w14:textId="6361DC4A" w:rsidR="00D81C52" w:rsidRDefault="00D81C52" w:rsidP="00D81C52">
      <w:pPr>
        <w:pStyle w:val="Dialogue"/>
      </w:pPr>
      <w:r>
        <w:t>I believe you.</w:t>
      </w:r>
    </w:p>
    <w:p w14:paraId="5484A6B0" w14:textId="77777777" w:rsidR="00D81C52" w:rsidRDefault="00D81C52" w:rsidP="00D81C52">
      <w:pPr>
        <w:pStyle w:val="Transition"/>
      </w:pPr>
      <w:r>
        <w:t>Cut to:</w:t>
      </w:r>
    </w:p>
    <w:p w14:paraId="7FFBA359" w14:textId="3C4CEFE7" w:rsidR="00D81C52" w:rsidRDefault="00D81C52" w:rsidP="00D81C52">
      <w:r>
        <w:t>Abe vomiting in his toilet.</w:t>
      </w:r>
    </w:p>
    <w:p w14:paraId="73B67F5F" w14:textId="77777777" w:rsidR="00D81C52" w:rsidRDefault="00D81C52" w:rsidP="00D81C52">
      <w:r>
        <w:t>Corey knocks on the door.</w:t>
      </w:r>
    </w:p>
    <w:p w14:paraId="3B414B09" w14:textId="77777777" w:rsidR="00D81C52" w:rsidRDefault="00D81C52" w:rsidP="00D81C52">
      <w:pPr>
        <w:pStyle w:val="CharacterName"/>
      </w:pPr>
      <w:r>
        <w:t>Corey</w:t>
      </w:r>
    </w:p>
    <w:p w14:paraId="52E864EC" w14:textId="77777777" w:rsidR="00D81C52" w:rsidRDefault="00D81C52" w:rsidP="00D81C52">
      <w:pPr>
        <w:pStyle w:val="Dialogue"/>
      </w:pPr>
      <w:r>
        <w:t xml:space="preserve">I’m really sorry, man. My friend really </w:t>
      </w:r>
      <w:proofErr w:type="gramStart"/>
      <w:r>
        <w:t>need</w:t>
      </w:r>
      <w:proofErr w:type="gramEnd"/>
      <w:r>
        <w:t xml:space="preserve"> to get in there.</w:t>
      </w:r>
    </w:p>
    <w:p w14:paraId="398F1BCB" w14:textId="77777777" w:rsidR="00053F3A" w:rsidRDefault="00053F3A" w:rsidP="00D81C52">
      <w:pPr>
        <w:pStyle w:val="Dialogue"/>
      </w:pPr>
    </w:p>
    <w:p w14:paraId="0370BA96" w14:textId="4EC52456" w:rsidR="00D14927" w:rsidRPr="009A098C" w:rsidRDefault="00D14927" w:rsidP="00D14927">
      <w:pPr>
        <w:pStyle w:val="FadeInActionSceneSetting"/>
        <w:rPr>
          <w:b/>
          <w:bCs/>
        </w:rPr>
      </w:pPr>
      <w:r w:rsidRPr="009A098C">
        <w:rPr>
          <w:b/>
          <w:bCs/>
        </w:rPr>
        <w:lastRenderedPageBreak/>
        <w:t>int</w:t>
      </w:r>
      <w:r w:rsidR="009A098C" w:rsidRPr="009A098C">
        <w:rPr>
          <w:b/>
          <w:bCs/>
        </w:rPr>
        <w:t>.</w:t>
      </w:r>
      <w:r w:rsidRPr="009A098C">
        <w:rPr>
          <w:b/>
          <w:bCs/>
        </w:rPr>
        <w:t xml:space="preserve"> abe’s apartment – later</w:t>
      </w:r>
    </w:p>
    <w:p w14:paraId="3874849B" w14:textId="77777777" w:rsidR="00D81C52" w:rsidRDefault="00D81C52" w:rsidP="00D81C52">
      <w:r>
        <w:t>Abe watches an old movie.</w:t>
      </w:r>
    </w:p>
    <w:p w14:paraId="69100419" w14:textId="77777777" w:rsidR="00D81C52" w:rsidRDefault="00D81C52" w:rsidP="00D81C52">
      <w:pPr>
        <w:pStyle w:val="CharacterName"/>
      </w:pPr>
      <w:r>
        <w:t>Abe</w:t>
      </w:r>
    </w:p>
    <w:p w14:paraId="267A3276" w14:textId="50A04EFA" w:rsidR="00D81C52" w:rsidRDefault="00D81C52" w:rsidP="00D81C52">
      <w:pPr>
        <w:pStyle w:val="Dialogue"/>
      </w:pPr>
      <w:r>
        <w:t>It was the maid.</w:t>
      </w:r>
    </w:p>
    <w:p w14:paraId="38EEAA9D" w14:textId="77777777" w:rsidR="00D81C52" w:rsidRDefault="00D81C52" w:rsidP="00D81C52">
      <w:r>
        <w:t xml:space="preserve">Abe phone rings, </w:t>
      </w:r>
      <w:proofErr w:type="gramStart"/>
      <w:r>
        <w:t>its</w:t>
      </w:r>
      <w:proofErr w:type="gramEnd"/>
      <w:r>
        <w:t xml:space="preserve"> Caroline. He ignores it.</w:t>
      </w:r>
    </w:p>
    <w:p w14:paraId="37142965" w14:textId="77777777" w:rsidR="00D81C52" w:rsidRDefault="00D81C52" w:rsidP="00D81C52">
      <w:r>
        <w:t>The maid is murdered in the next scene of the movie.</w:t>
      </w:r>
    </w:p>
    <w:p w14:paraId="1B84D1CC" w14:textId="77777777" w:rsidR="00D81C52" w:rsidRDefault="00D81C52" w:rsidP="00D81C52">
      <w:r>
        <w:t>Abe turns it off.</w:t>
      </w:r>
    </w:p>
    <w:p w14:paraId="39967B95" w14:textId="2577CB27" w:rsidR="00D14927" w:rsidRPr="009A098C" w:rsidRDefault="00D14927" w:rsidP="00D14927">
      <w:pPr>
        <w:pStyle w:val="FadeInActionSceneSetting"/>
        <w:rPr>
          <w:b/>
          <w:bCs/>
        </w:rPr>
      </w:pPr>
      <w:r w:rsidRPr="009A098C">
        <w:rPr>
          <w:b/>
          <w:bCs/>
        </w:rPr>
        <w:t>ext</w:t>
      </w:r>
      <w:r w:rsidR="009A098C" w:rsidRPr="009A098C">
        <w:rPr>
          <w:b/>
          <w:bCs/>
        </w:rPr>
        <w:t>.</w:t>
      </w:r>
      <w:r w:rsidRPr="009A098C">
        <w:rPr>
          <w:b/>
          <w:bCs/>
        </w:rPr>
        <w:t xml:space="preserve"> abe’s apartment – night</w:t>
      </w:r>
    </w:p>
    <w:p w14:paraId="51714B3C" w14:textId="77777777" w:rsidR="00D81C52" w:rsidRDefault="00D81C52" w:rsidP="00D81C52">
      <w:r>
        <w:t>Abe greets his drug deal outside his apartment.</w:t>
      </w:r>
    </w:p>
    <w:p w14:paraId="02602B9F" w14:textId="77777777" w:rsidR="00D81C52" w:rsidRDefault="00D81C52" w:rsidP="00D81C52">
      <w:pPr>
        <w:pStyle w:val="CharacterName"/>
      </w:pPr>
      <w:r>
        <w:t>Abe</w:t>
      </w:r>
    </w:p>
    <w:p w14:paraId="3E7618AD" w14:textId="77777777" w:rsidR="00D81C52" w:rsidRDefault="00D81C52" w:rsidP="00D81C52">
      <w:pPr>
        <w:pStyle w:val="Dialogue"/>
      </w:pPr>
      <w:r>
        <w:t>Thanks for coming man. I’ve just been drinking too much, you know?</w:t>
      </w:r>
    </w:p>
    <w:p w14:paraId="539D7B3E" w14:textId="77777777" w:rsidR="00D81C52" w:rsidRDefault="00D81C52" w:rsidP="00D81C52">
      <w:r>
        <w:t>Abe hands him a 20 and he gives Abe a dime bag and leaves without saying a word.</w:t>
      </w:r>
    </w:p>
    <w:p w14:paraId="5B8DD48F" w14:textId="77777777" w:rsidR="00D81C52" w:rsidRDefault="00D81C52" w:rsidP="00D81C52">
      <w:r>
        <w:t>Abe smokes a joint and sits stoned on the couch.</w:t>
      </w:r>
    </w:p>
    <w:p w14:paraId="6B206663" w14:textId="77777777" w:rsidR="00D81C52" w:rsidRDefault="00D81C52" w:rsidP="00D81C52">
      <w:r>
        <w:t>He eats the peanut candy bar.</w:t>
      </w:r>
    </w:p>
    <w:p w14:paraId="5504C825" w14:textId="77777777" w:rsidR="00D81C52" w:rsidRDefault="00D81C52" w:rsidP="00D81C52">
      <w:r>
        <w:t>The doorbell buzzes.</w:t>
      </w:r>
    </w:p>
    <w:p w14:paraId="2A4E3313" w14:textId="20C4A6CF" w:rsidR="00D14927" w:rsidRPr="009A098C" w:rsidRDefault="00D14927" w:rsidP="00D14927">
      <w:pPr>
        <w:pStyle w:val="FadeInActionSceneSetting"/>
        <w:rPr>
          <w:b/>
          <w:bCs/>
        </w:rPr>
      </w:pPr>
      <w:r w:rsidRPr="009A098C">
        <w:rPr>
          <w:b/>
          <w:bCs/>
        </w:rPr>
        <w:t>ext</w:t>
      </w:r>
      <w:r w:rsidR="009A098C" w:rsidRPr="009A098C">
        <w:rPr>
          <w:b/>
          <w:bCs/>
        </w:rPr>
        <w:t>.</w:t>
      </w:r>
      <w:r w:rsidRPr="009A098C">
        <w:rPr>
          <w:b/>
          <w:bCs/>
        </w:rPr>
        <w:t xml:space="preserve"> abe’s apartment – Day</w:t>
      </w:r>
    </w:p>
    <w:p w14:paraId="337F07BD" w14:textId="77777777" w:rsidR="00D81C52" w:rsidRDefault="00D81C52" w:rsidP="00D81C52">
      <w:r>
        <w:t>He opens the door, it’s Caroline.</w:t>
      </w:r>
    </w:p>
    <w:p w14:paraId="2B589E66" w14:textId="77777777" w:rsidR="00D81C52" w:rsidRDefault="00D81C52" w:rsidP="00D81C52">
      <w:pPr>
        <w:pStyle w:val="CharacterName"/>
      </w:pPr>
      <w:r>
        <w:t>Abe</w:t>
      </w:r>
    </w:p>
    <w:p w14:paraId="01C18680" w14:textId="77777777" w:rsidR="00D81C52" w:rsidRDefault="00D81C52" w:rsidP="00D81C52">
      <w:pPr>
        <w:pStyle w:val="Dialogue"/>
      </w:pPr>
      <w:r>
        <w:t>Hey, what are you doing here.</w:t>
      </w:r>
    </w:p>
    <w:p w14:paraId="78518F00" w14:textId="77777777" w:rsidR="00D81C52" w:rsidRDefault="00D81C52" w:rsidP="00D81C52">
      <w:pPr>
        <w:pStyle w:val="CharacterName"/>
      </w:pPr>
      <w:r>
        <w:t>Caroline</w:t>
      </w:r>
    </w:p>
    <w:p w14:paraId="0F662616" w14:textId="422A0500" w:rsidR="00D14927" w:rsidRDefault="00D81C52" w:rsidP="00053F3A">
      <w:pPr>
        <w:pStyle w:val="Dialogue"/>
      </w:pPr>
      <w:r>
        <w:t>I’m sorry but you weren’t answering my calls.</w:t>
      </w:r>
    </w:p>
    <w:p w14:paraId="391CE097" w14:textId="77777777" w:rsidR="00D81C52" w:rsidRDefault="00D81C52" w:rsidP="00D81C52">
      <w:pPr>
        <w:pStyle w:val="CharacterName"/>
      </w:pPr>
      <w:r>
        <w:t>Abe</w:t>
      </w:r>
    </w:p>
    <w:p w14:paraId="23E0C139" w14:textId="77777777" w:rsidR="00D81C52" w:rsidRDefault="00D81C52" w:rsidP="00D81C52">
      <w:pPr>
        <w:pStyle w:val="Dialogue"/>
      </w:pPr>
      <w:r>
        <w:t xml:space="preserve">Uh </w:t>
      </w:r>
      <w:proofErr w:type="gramStart"/>
      <w:r>
        <w:t>yeah</w:t>
      </w:r>
      <w:proofErr w:type="gramEnd"/>
      <w:r>
        <w:t xml:space="preserve"> I’ve been busy and you’re not paying </w:t>
      </w:r>
      <w:proofErr w:type="gramStart"/>
      <w:r>
        <w:t>me</w:t>
      </w:r>
      <w:proofErr w:type="gramEnd"/>
      <w:r>
        <w:t xml:space="preserve"> so I had to prioritize.</w:t>
      </w:r>
    </w:p>
    <w:p w14:paraId="00615C50" w14:textId="77777777" w:rsidR="00D81C52" w:rsidRDefault="00D81C52" w:rsidP="00D81C52">
      <w:pPr>
        <w:pStyle w:val="CharacterName"/>
      </w:pPr>
      <w:r>
        <w:t>Caroline</w:t>
      </w:r>
    </w:p>
    <w:p w14:paraId="125409D5" w14:textId="2385E236" w:rsidR="002C0F8F" w:rsidRDefault="00D81C52" w:rsidP="00D14927">
      <w:pPr>
        <w:pStyle w:val="Dialogue"/>
      </w:pPr>
      <w:r>
        <w:t>I found another paper flower in my locker.</w:t>
      </w:r>
    </w:p>
    <w:p w14:paraId="6BC80C23" w14:textId="77777777" w:rsidR="00D81C52" w:rsidRDefault="00D81C52" w:rsidP="00D81C52">
      <w:pPr>
        <w:pStyle w:val="CharacterName"/>
      </w:pPr>
      <w:r>
        <w:lastRenderedPageBreak/>
        <w:t>Abe</w:t>
      </w:r>
    </w:p>
    <w:p w14:paraId="74867CF1" w14:textId="77777777" w:rsidR="00D81C52" w:rsidRDefault="00D81C52" w:rsidP="00D81C52">
      <w:pPr>
        <w:pStyle w:val="Dialogue"/>
      </w:pPr>
      <w:r>
        <w:t>Okay.</w:t>
      </w:r>
    </w:p>
    <w:p w14:paraId="66742ED9" w14:textId="77777777" w:rsidR="00D81C52" w:rsidRDefault="00D81C52" w:rsidP="00D81C52">
      <w:pPr>
        <w:pStyle w:val="CharacterName"/>
      </w:pPr>
      <w:r>
        <w:t>Caroline</w:t>
      </w:r>
    </w:p>
    <w:p w14:paraId="12361A12" w14:textId="77777777" w:rsidR="00D81C52" w:rsidRDefault="00D81C52" w:rsidP="00D81C52">
      <w:pPr>
        <w:pStyle w:val="Dialogue"/>
      </w:pPr>
      <w:r>
        <w:t>What do you think it means?</w:t>
      </w:r>
    </w:p>
    <w:p w14:paraId="4092D2D8" w14:textId="77777777" w:rsidR="00D81C52" w:rsidRDefault="00D81C52" w:rsidP="00D81C52">
      <w:pPr>
        <w:pStyle w:val="CharacterName"/>
      </w:pPr>
      <w:r>
        <w:t>Abe</w:t>
      </w:r>
    </w:p>
    <w:p w14:paraId="5BAF8C0C" w14:textId="77777777" w:rsidR="00D81C52" w:rsidRDefault="00D81C52" w:rsidP="00D81C52">
      <w:pPr>
        <w:pStyle w:val="Dialogue"/>
      </w:pPr>
      <w:r>
        <w:t>That they were never coming from Patrick.</w:t>
      </w:r>
    </w:p>
    <w:p w14:paraId="789C918E" w14:textId="77777777" w:rsidR="00D81C52" w:rsidRDefault="00D81C52" w:rsidP="00D81C52">
      <w:pPr>
        <w:pStyle w:val="CharacterName"/>
      </w:pPr>
      <w:r>
        <w:t>Caroline</w:t>
      </w:r>
    </w:p>
    <w:p w14:paraId="2988F5B0" w14:textId="77777777" w:rsidR="00D81C52" w:rsidRDefault="00D81C52" w:rsidP="00D81C52">
      <w:pPr>
        <w:pStyle w:val="Dialogue"/>
      </w:pPr>
      <w:r>
        <w:t>What?</w:t>
      </w:r>
    </w:p>
    <w:p w14:paraId="06463995" w14:textId="77777777" w:rsidR="00D81C52" w:rsidRDefault="00D81C52" w:rsidP="00D81C52">
      <w:pPr>
        <w:pStyle w:val="CharacterName"/>
      </w:pPr>
      <w:r>
        <w:t>Abe</w:t>
      </w:r>
    </w:p>
    <w:p w14:paraId="4F1BB809" w14:textId="77777777" w:rsidR="00D81C52" w:rsidRDefault="00D81C52" w:rsidP="00D81C52">
      <w:pPr>
        <w:pStyle w:val="Dialogue"/>
      </w:pPr>
      <w:r>
        <w:t>Origami is Japanese. He probably just took credit for it because you started talking to him.</w:t>
      </w:r>
    </w:p>
    <w:p w14:paraId="756FFFDE" w14:textId="77777777" w:rsidR="00D81C52" w:rsidRDefault="00D81C52" w:rsidP="00D81C52">
      <w:pPr>
        <w:pStyle w:val="CharacterName"/>
      </w:pPr>
      <w:r>
        <w:t>Caroline</w:t>
      </w:r>
    </w:p>
    <w:p w14:paraId="64B7D63E" w14:textId="77777777" w:rsidR="00D81C52" w:rsidRDefault="00D81C52" w:rsidP="00D81C52">
      <w:pPr>
        <w:pStyle w:val="Dialogue"/>
      </w:pPr>
      <w:r>
        <w:t>Oh my god. I’m such a racist.</w:t>
      </w:r>
    </w:p>
    <w:p w14:paraId="7BA2E641" w14:textId="77777777" w:rsidR="00D81C52" w:rsidRDefault="00D81C52" w:rsidP="00D81C52">
      <w:pPr>
        <w:pStyle w:val="CharacterName"/>
      </w:pPr>
      <w:r>
        <w:t>Abe</w:t>
      </w:r>
    </w:p>
    <w:p w14:paraId="336854BC" w14:textId="77777777" w:rsidR="00D81C52" w:rsidRDefault="00D81C52" w:rsidP="00D81C52">
      <w:pPr>
        <w:pStyle w:val="Dialogue"/>
      </w:pPr>
      <w:proofErr w:type="gramStart"/>
      <w:r>
        <w:t>Relax</w:t>
      </w:r>
      <w:proofErr w:type="gramEnd"/>
      <w:r>
        <w:t xml:space="preserve"> </w:t>
      </w:r>
      <w:proofErr w:type="gramStart"/>
      <w:r>
        <w:t>it’s</w:t>
      </w:r>
      <w:proofErr w:type="gramEnd"/>
      <w:r>
        <w:t xml:space="preserve"> not that bad.</w:t>
      </w:r>
    </w:p>
    <w:p w14:paraId="4487735C" w14:textId="77777777" w:rsidR="00D81C52" w:rsidRDefault="00D81C52" w:rsidP="00D81C52">
      <w:pPr>
        <w:pStyle w:val="CharacterName"/>
      </w:pPr>
      <w:r>
        <w:t>Caroline</w:t>
      </w:r>
    </w:p>
    <w:p w14:paraId="1B6159B4" w14:textId="5D2C45A6" w:rsidR="00D81C52" w:rsidRDefault="00D81C52" w:rsidP="00D81C52">
      <w:pPr>
        <w:pStyle w:val="Dialogue"/>
      </w:pPr>
      <w:r>
        <w:t>We</w:t>
      </w:r>
      <w:r w:rsidR="00A97902">
        <w:t>ll</w:t>
      </w:r>
      <w:r>
        <w:t xml:space="preserve"> th</w:t>
      </w:r>
      <w:r w:rsidR="00727C5C">
        <w:t>e</w:t>
      </w:r>
      <w:r>
        <w:t xml:space="preserve">n </w:t>
      </w:r>
      <w:r w:rsidR="00A97902">
        <w:t>who’s</w:t>
      </w:r>
      <w:r>
        <w:t xml:space="preserve"> making them?</w:t>
      </w:r>
    </w:p>
    <w:p w14:paraId="00BB1A99" w14:textId="77777777" w:rsidR="00D81C52" w:rsidRDefault="00D81C52" w:rsidP="00D81C52">
      <w:pPr>
        <w:pStyle w:val="CharacterName"/>
      </w:pPr>
      <w:r>
        <w:t>Abe</w:t>
      </w:r>
    </w:p>
    <w:p w14:paraId="24F808A5" w14:textId="77777777" w:rsidR="00D81C52" w:rsidRDefault="00D81C52" w:rsidP="00D81C52">
      <w:pPr>
        <w:pStyle w:val="Dialogue"/>
      </w:pPr>
      <w:r>
        <w:t>Probably Calvin. He’s in love with you.</w:t>
      </w:r>
    </w:p>
    <w:p w14:paraId="5A706A19" w14:textId="77777777" w:rsidR="00D81C52" w:rsidRDefault="00D81C52" w:rsidP="00D81C52">
      <w:pPr>
        <w:pStyle w:val="CharacterName"/>
      </w:pPr>
      <w:r>
        <w:t>Caroline</w:t>
      </w:r>
    </w:p>
    <w:p w14:paraId="25A3235A" w14:textId="77777777" w:rsidR="00D81C52" w:rsidRDefault="00D81C52" w:rsidP="00D81C52">
      <w:pPr>
        <w:pStyle w:val="Dialogue"/>
      </w:pPr>
      <w:r>
        <w:t>What? How do you know that?</w:t>
      </w:r>
    </w:p>
    <w:p w14:paraId="7E9002D1" w14:textId="04E7D1B4" w:rsidR="00D81C52" w:rsidRDefault="00D81C52" w:rsidP="00D81C52">
      <w:r>
        <w:t>Abe reaches into his pocket and grabs the not</w:t>
      </w:r>
      <w:r w:rsidR="001644D1">
        <w:t>e</w:t>
      </w:r>
      <w:r>
        <w:t xml:space="preserve"> he stole from Calvin’s desk and hands it to her.</w:t>
      </w:r>
    </w:p>
    <w:p w14:paraId="75C904EF" w14:textId="77777777" w:rsidR="00D81C52" w:rsidRDefault="00D81C52" w:rsidP="00D81C52">
      <w:pPr>
        <w:pStyle w:val="CharacterName"/>
      </w:pPr>
      <w:r>
        <w:t>Abe</w:t>
      </w:r>
    </w:p>
    <w:p w14:paraId="3BCF2C27" w14:textId="77777777" w:rsidR="00D81C52" w:rsidRDefault="00D81C52" w:rsidP="00D81C52">
      <w:pPr>
        <w:pStyle w:val="Dialogue"/>
      </w:pPr>
      <w:r>
        <w:t>I’m sorry I gotta go.</w:t>
      </w:r>
    </w:p>
    <w:p w14:paraId="15DD9A3B" w14:textId="77777777" w:rsidR="00D81C52" w:rsidRDefault="00D81C52" w:rsidP="00D81C52">
      <w:r>
        <w:t>He closes the door.</w:t>
      </w:r>
    </w:p>
    <w:p w14:paraId="0AC56B65" w14:textId="77777777" w:rsidR="00053F3A" w:rsidRDefault="00053F3A" w:rsidP="00D81C52"/>
    <w:p w14:paraId="61C6FABE" w14:textId="6299B0FC" w:rsidR="00D14927" w:rsidRPr="009A098C" w:rsidRDefault="00D14927" w:rsidP="00D14927">
      <w:pPr>
        <w:pStyle w:val="FadeInActionSceneSetting"/>
        <w:rPr>
          <w:b/>
          <w:bCs/>
        </w:rPr>
      </w:pPr>
      <w:r w:rsidRPr="009A098C">
        <w:rPr>
          <w:b/>
          <w:bCs/>
        </w:rPr>
        <w:lastRenderedPageBreak/>
        <w:t>int</w:t>
      </w:r>
      <w:r w:rsidR="009A098C" w:rsidRPr="009A098C">
        <w:rPr>
          <w:b/>
          <w:bCs/>
        </w:rPr>
        <w:t>.</w:t>
      </w:r>
      <w:r w:rsidRPr="009A098C">
        <w:rPr>
          <w:b/>
          <w:bCs/>
        </w:rPr>
        <w:t xml:space="preserve"> abe’s apartment – day</w:t>
      </w:r>
    </w:p>
    <w:p w14:paraId="7172768A" w14:textId="77777777" w:rsidR="00D81C52" w:rsidRDefault="00D81C52" w:rsidP="00D81C52">
      <w:r>
        <w:t>He continues sitting on the couch.</w:t>
      </w:r>
    </w:p>
    <w:p w14:paraId="4F3A734F" w14:textId="77777777" w:rsidR="00D81C52" w:rsidRDefault="00D81C52" w:rsidP="00D81C52">
      <w:pPr>
        <w:pStyle w:val="CharacterName"/>
      </w:pPr>
      <w:r>
        <w:t>Corey</w:t>
      </w:r>
    </w:p>
    <w:p w14:paraId="10667C30" w14:textId="77777777" w:rsidR="00D81C52" w:rsidRDefault="00D81C52" w:rsidP="00D81C52">
      <w:pPr>
        <w:pStyle w:val="Dialogue"/>
      </w:pPr>
      <w:r>
        <w:t>Are you ever gonna get dressed?</w:t>
      </w:r>
    </w:p>
    <w:p w14:paraId="46B6F2C9" w14:textId="77777777" w:rsidR="00D81C52" w:rsidRDefault="00D81C52" w:rsidP="00D81C52">
      <w:pPr>
        <w:pStyle w:val="CharacterName"/>
      </w:pPr>
      <w:r>
        <w:t>Abe</w:t>
      </w:r>
    </w:p>
    <w:p w14:paraId="738CEF72" w14:textId="77777777" w:rsidR="00D81C52" w:rsidRDefault="00D81C52" w:rsidP="00D81C52">
      <w:pPr>
        <w:pStyle w:val="Dialogue"/>
      </w:pPr>
      <w:r>
        <w:t>Why?</w:t>
      </w:r>
    </w:p>
    <w:p w14:paraId="00CACDDF" w14:textId="77777777" w:rsidR="00D81C52" w:rsidRDefault="00D81C52" w:rsidP="00D81C52">
      <w:pPr>
        <w:pStyle w:val="CharacterName"/>
      </w:pPr>
      <w:r>
        <w:t>Corey</w:t>
      </w:r>
    </w:p>
    <w:p w14:paraId="7F489563" w14:textId="77777777" w:rsidR="00D81C52" w:rsidRDefault="00D81C52" w:rsidP="00D81C52">
      <w:pPr>
        <w:pStyle w:val="Dialogue"/>
      </w:pPr>
      <w:r>
        <w:t>I have people coming over.</w:t>
      </w:r>
    </w:p>
    <w:p w14:paraId="1E97EBB5" w14:textId="77777777" w:rsidR="00D81C52" w:rsidRDefault="00D81C52" w:rsidP="00D81C52">
      <w:pPr>
        <w:pStyle w:val="CharacterName"/>
      </w:pPr>
      <w:r>
        <w:t>Abe</w:t>
      </w:r>
    </w:p>
    <w:p w14:paraId="453A3D9E" w14:textId="77777777" w:rsidR="00D81C52" w:rsidRDefault="00D81C52" w:rsidP="00D81C52">
      <w:pPr>
        <w:pStyle w:val="Dialogue"/>
      </w:pPr>
      <w:r>
        <w:t>In the middle of the week?</w:t>
      </w:r>
    </w:p>
    <w:p w14:paraId="665ABF72" w14:textId="77777777" w:rsidR="00D81C52" w:rsidRDefault="00D81C52" w:rsidP="00D81C52">
      <w:pPr>
        <w:pStyle w:val="CharacterName"/>
      </w:pPr>
      <w:r>
        <w:t>Corey</w:t>
      </w:r>
    </w:p>
    <w:p w14:paraId="426F6B94" w14:textId="77777777" w:rsidR="00D81C52" w:rsidRDefault="00D81C52" w:rsidP="00D81C52">
      <w:pPr>
        <w:pStyle w:val="Dialogue"/>
      </w:pPr>
      <w:r>
        <w:t>It’s fucking Friday man.</w:t>
      </w:r>
    </w:p>
    <w:p w14:paraId="477EED93" w14:textId="77777777" w:rsidR="00D81C52" w:rsidRDefault="00D81C52" w:rsidP="00D81C52">
      <w:pPr>
        <w:pStyle w:val="CharacterName"/>
      </w:pPr>
      <w:r>
        <w:t>Abe</w:t>
      </w:r>
    </w:p>
    <w:p w14:paraId="6B6CEDF3" w14:textId="77777777" w:rsidR="00D81C52" w:rsidRDefault="00D81C52" w:rsidP="00D81C52">
      <w:pPr>
        <w:pStyle w:val="Dialogue"/>
      </w:pPr>
      <w:r>
        <w:t>For real?</w:t>
      </w:r>
    </w:p>
    <w:p w14:paraId="4CF18367" w14:textId="77777777" w:rsidR="00D81C52" w:rsidRDefault="00D81C52" w:rsidP="00D81C52">
      <w:r>
        <w:t>Abe sits on the couch and does some Ego Boosters while Corey dances with his friends.</w:t>
      </w:r>
    </w:p>
    <w:p w14:paraId="684AF7A2" w14:textId="77777777" w:rsidR="00D81C52" w:rsidRDefault="00D81C52" w:rsidP="00D81C52">
      <w:r>
        <w:t xml:space="preserve">Flashback to Young Abe watching TV news broadcast of Gracie’s disappearance. </w:t>
      </w:r>
    </w:p>
    <w:p w14:paraId="1F0AED4D" w14:textId="77777777" w:rsidR="00D81C52" w:rsidRDefault="00D81C52" w:rsidP="00D81C52">
      <w:r>
        <w:t>He does another line.</w:t>
      </w:r>
    </w:p>
    <w:p w14:paraId="013E6896" w14:textId="77777777" w:rsidR="00D81C52" w:rsidRDefault="00D81C52" w:rsidP="00D81C52">
      <w:pPr>
        <w:pStyle w:val="Transition"/>
      </w:pPr>
      <w:r>
        <w:t>Cut to black.</w:t>
      </w:r>
    </w:p>
    <w:p w14:paraId="523EEC27" w14:textId="149A16F8" w:rsidR="00D81C52" w:rsidRDefault="00D81C52" w:rsidP="00D81C52">
      <w:r>
        <w:t>Phone buzzing. Abe groans</w:t>
      </w:r>
      <w:r w:rsidR="00AB45B9">
        <w:t>.</w:t>
      </w:r>
    </w:p>
    <w:p w14:paraId="52F66DB5" w14:textId="768013E5" w:rsidR="00D81C52" w:rsidRPr="009A098C" w:rsidRDefault="00D81C52" w:rsidP="009354EF">
      <w:pPr>
        <w:pStyle w:val="FadeInActionSceneSetting"/>
        <w:rPr>
          <w:b/>
          <w:bCs/>
        </w:rPr>
      </w:pPr>
      <w:r w:rsidRPr="009A098C">
        <w:rPr>
          <w:b/>
          <w:bCs/>
        </w:rPr>
        <w:t>Int</w:t>
      </w:r>
      <w:r w:rsidR="009A098C" w:rsidRPr="009A098C">
        <w:rPr>
          <w:b/>
          <w:bCs/>
        </w:rPr>
        <w:t>.</w:t>
      </w:r>
      <w:r w:rsidRPr="009A098C">
        <w:rPr>
          <w:b/>
          <w:bCs/>
        </w:rPr>
        <w:t xml:space="preserve"> pile of garbage – day</w:t>
      </w:r>
    </w:p>
    <w:p w14:paraId="52DBA061" w14:textId="77777777" w:rsidR="00D81C52" w:rsidRDefault="00D81C52" w:rsidP="00D81C52">
      <w:r>
        <w:t>Abe wakes up naked in a pile of garbage.</w:t>
      </w:r>
    </w:p>
    <w:p w14:paraId="4EA48B18" w14:textId="77777777" w:rsidR="00D81C52" w:rsidRDefault="00D81C52" w:rsidP="009354EF">
      <w:pPr>
        <w:pStyle w:val="CharacterName"/>
      </w:pPr>
      <w:r>
        <w:t>Abe</w:t>
      </w:r>
    </w:p>
    <w:p w14:paraId="1978FA1A" w14:textId="77777777" w:rsidR="00D81C52" w:rsidRDefault="00D81C52" w:rsidP="009354EF">
      <w:pPr>
        <w:pStyle w:val="Dialogue"/>
      </w:pPr>
      <w:r>
        <w:t>What the hell.</w:t>
      </w:r>
    </w:p>
    <w:p w14:paraId="511F7DE1" w14:textId="77777777" w:rsidR="00D81C52" w:rsidRDefault="00D81C52" w:rsidP="00D81C52">
      <w:r>
        <w:t>He moves around.</w:t>
      </w:r>
    </w:p>
    <w:p w14:paraId="402CF0B0" w14:textId="77777777" w:rsidR="00D81C52" w:rsidRDefault="00D81C52" w:rsidP="009354EF">
      <w:pPr>
        <w:pStyle w:val="CharacterName"/>
      </w:pPr>
      <w:r>
        <w:t>Abe</w:t>
      </w:r>
    </w:p>
    <w:p w14:paraId="171A6283" w14:textId="77777777" w:rsidR="00D81C52" w:rsidRDefault="00D81C52" w:rsidP="009354EF">
      <w:pPr>
        <w:pStyle w:val="Dialogue"/>
      </w:pPr>
      <w:r>
        <w:t>What?</w:t>
      </w:r>
    </w:p>
    <w:p w14:paraId="6A41F582" w14:textId="77777777" w:rsidR="00D81C52" w:rsidRDefault="00D81C52" w:rsidP="00D81C52">
      <w:r>
        <w:t>He finds his pants.</w:t>
      </w:r>
    </w:p>
    <w:p w14:paraId="7F7465B9" w14:textId="2487301F" w:rsidR="00D81C52" w:rsidRDefault="00D81C52" w:rsidP="00D81C52">
      <w:r>
        <w:lastRenderedPageBreak/>
        <w:t>He groans as he crawls ou</w:t>
      </w:r>
      <w:r w:rsidR="009354EF">
        <w:t>t</w:t>
      </w:r>
      <w:r>
        <w:t xml:space="preserve"> from the trash heap.</w:t>
      </w:r>
    </w:p>
    <w:p w14:paraId="5036C0BC" w14:textId="31B006B5" w:rsidR="00824D10" w:rsidRPr="009A098C" w:rsidRDefault="00824D10" w:rsidP="00824D10">
      <w:pPr>
        <w:pStyle w:val="FadeInActionSceneSetting"/>
        <w:rPr>
          <w:b/>
          <w:bCs/>
        </w:rPr>
      </w:pPr>
      <w:r w:rsidRPr="009A098C">
        <w:rPr>
          <w:b/>
          <w:bCs/>
        </w:rPr>
        <w:t>ext. alleyway - day</w:t>
      </w:r>
    </w:p>
    <w:p w14:paraId="2F6F60D2" w14:textId="77777777" w:rsidR="00D81C52" w:rsidRDefault="00D81C52" w:rsidP="00D81C52">
      <w:r>
        <w:t>He exits to an alleyway.</w:t>
      </w:r>
    </w:p>
    <w:p w14:paraId="5EE22072" w14:textId="77777777" w:rsidR="00D81C52" w:rsidRDefault="00D81C52" w:rsidP="00D81C52">
      <w:r>
        <w:t>His phone rings again.</w:t>
      </w:r>
    </w:p>
    <w:p w14:paraId="24038C2F" w14:textId="77777777" w:rsidR="00D81C52" w:rsidRDefault="00D81C52" w:rsidP="00D81C52">
      <w:r>
        <w:t>He answers.</w:t>
      </w:r>
    </w:p>
    <w:p w14:paraId="3725A797" w14:textId="77777777" w:rsidR="00D81C52" w:rsidRDefault="00D81C52" w:rsidP="009354EF">
      <w:pPr>
        <w:pStyle w:val="CharacterName"/>
      </w:pPr>
      <w:r>
        <w:t>Abe</w:t>
      </w:r>
    </w:p>
    <w:p w14:paraId="3A9B0E64" w14:textId="77777777" w:rsidR="00D81C52" w:rsidRDefault="00D81C52" w:rsidP="009354EF">
      <w:pPr>
        <w:pStyle w:val="Dialogue"/>
      </w:pPr>
      <w:r>
        <w:t>Caroline?</w:t>
      </w:r>
    </w:p>
    <w:p w14:paraId="6983F78E" w14:textId="77777777" w:rsidR="00D81C52" w:rsidRDefault="00D81C52" w:rsidP="009354EF">
      <w:pPr>
        <w:pStyle w:val="CharacterName"/>
      </w:pPr>
      <w:r>
        <w:t>Caroline</w:t>
      </w:r>
    </w:p>
    <w:p w14:paraId="06BCEBA4" w14:textId="77777777" w:rsidR="00D81C52" w:rsidRDefault="00D81C52" w:rsidP="009354EF">
      <w:pPr>
        <w:pStyle w:val="Dialogue"/>
      </w:pPr>
      <w:r>
        <w:t xml:space="preserve">Where are </w:t>
      </w:r>
      <w:proofErr w:type="gramStart"/>
      <w:r>
        <w:t>you</w:t>
      </w:r>
      <w:proofErr w:type="gramEnd"/>
      <w:r>
        <w:t xml:space="preserve"> I’m outside your place.</w:t>
      </w:r>
    </w:p>
    <w:p w14:paraId="18A89905" w14:textId="77777777" w:rsidR="00D81C52" w:rsidRDefault="00D81C52" w:rsidP="009354EF">
      <w:pPr>
        <w:pStyle w:val="CharacterName"/>
      </w:pPr>
      <w:r>
        <w:t>Abe</w:t>
      </w:r>
    </w:p>
    <w:p w14:paraId="17030F43" w14:textId="77777777" w:rsidR="00D81C52" w:rsidRDefault="00D81C52" w:rsidP="009354EF">
      <w:pPr>
        <w:pStyle w:val="Dialogue"/>
      </w:pPr>
      <w:r>
        <w:t>You are?</w:t>
      </w:r>
    </w:p>
    <w:p w14:paraId="6B6D4AE3" w14:textId="77777777" w:rsidR="00D81C52" w:rsidRDefault="00D81C52" w:rsidP="009354EF">
      <w:pPr>
        <w:pStyle w:val="CharacterName"/>
      </w:pPr>
      <w:r>
        <w:t>Caroline</w:t>
      </w:r>
    </w:p>
    <w:p w14:paraId="5ADEE697" w14:textId="77777777" w:rsidR="00D81C52" w:rsidRDefault="00D81C52" w:rsidP="009354EF">
      <w:pPr>
        <w:pStyle w:val="Dialogue"/>
      </w:pPr>
      <w:r>
        <w:t>You called me at midnight, remember?</w:t>
      </w:r>
    </w:p>
    <w:p w14:paraId="34412013" w14:textId="77777777" w:rsidR="00D81C52" w:rsidRDefault="00D81C52" w:rsidP="009354EF">
      <w:pPr>
        <w:pStyle w:val="CharacterName"/>
      </w:pPr>
      <w:r>
        <w:t>Abe</w:t>
      </w:r>
    </w:p>
    <w:p w14:paraId="41783DFD" w14:textId="77777777" w:rsidR="00D81C52" w:rsidRDefault="00D81C52" w:rsidP="009354EF">
      <w:pPr>
        <w:pStyle w:val="Dialogue"/>
      </w:pPr>
      <w:r>
        <w:t>I did? You might have to refresh my memory.</w:t>
      </w:r>
    </w:p>
    <w:p w14:paraId="3CEED885" w14:textId="77777777" w:rsidR="00D81C52" w:rsidRDefault="00D81C52" w:rsidP="009354EF">
      <w:pPr>
        <w:pStyle w:val="CharacterName"/>
      </w:pPr>
      <w:r>
        <w:t>Caroline</w:t>
      </w:r>
    </w:p>
    <w:p w14:paraId="31F53657" w14:textId="77777777" w:rsidR="00D81C52" w:rsidRDefault="00D81C52" w:rsidP="009354EF">
      <w:pPr>
        <w:pStyle w:val="Dialogue"/>
      </w:pPr>
      <w:r>
        <w:t>You said you wouldn’t rest until this case is solved and my family found some sort of peace. Remember?</w:t>
      </w:r>
    </w:p>
    <w:p w14:paraId="27328126" w14:textId="77777777" w:rsidR="00D81C52" w:rsidRDefault="00D81C52" w:rsidP="00D81C52">
      <w:r>
        <w:t>Abe gasps for air.</w:t>
      </w:r>
    </w:p>
    <w:p w14:paraId="5791449A" w14:textId="77777777" w:rsidR="00D81C52" w:rsidRDefault="00D81C52" w:rsidP="009354EF">
      <w:pPr>
        <w:pStyle w:val="Transition"/>
      </w:pPr>
      <w:r>
        <w:t>Cut to:</w:t>
      </w:r>
    </w:p>
    <w:p w14:paraId="7B01B1D1" w14:textId="559F6C33" w:rsidR="00D81C52" w:rsidRPr="009A098C" w:rsidRDefault="00D81C52" w:rsidP="009354EF">
      <w:pPr>
        <w:pStyle w:val="FadeInActionSceneSetting"/>
        <w:rPr>
          <w:b/>
          <w:bCs/>
        </w:rPr>
      </w:pPr>
      <w:r w:rsidRPr="009A098C">
        <w:rPr>
          <w:b/>
          <w:bCs/>
        </w:rPr>
        <w:t>Int</w:t>
      </w:r>
      <w:r w:rsidR="009A098C" w:rsidRPr="009A098C">
        <w:rPr>
          <w:b/>
          <w:bCs/>
        </w:rPr>
        <w:t xml:space="preserve">. </w:t>
      </w:r>
      <w:r w:rsidRPr="009A098C">
        <w:rPr>
          <w:b/>
          <w:bCs/>
        </w:rPr>
        <w:t>Caroline’s Grandparents house – day</w:t>
      </w:r>
    </w:p>
    <w:p w14:paraId="0B0F9205" w14:textId="77777777" w:rsidR="00D81C52" w:rsidRDefault="00D81C52" w:rsidP="009354EF">
      <w:r>
        <w:t>Abe showers.</w:t>
      </w:r>
    </w:p>
    <w:p w14:paraId="6F617D4A" w14:textId="77777777" w:rsidR="00D81C52" w:rsidRDefault="00D81C52" w:rsidP="00D81C52">
      <w:r>
        <w:t>Caroline makes ginger tea.</w:t>
      </w:r>
    </w:p>
    <w:p w14:paraId="0A1077EC" w14:textId="104A9390" w:rsidR="00D81C52" w:rsidRDefault="00D81C52" w:rsidP="00D81C52">
      <w:r>
        <w:t>Abe</w:t>
      </w:r>
      <w:r w:rsidR="00824D10">
        <w:t xml:space="preserve">, out of the shower now, </w:t>
      </w:r>
      <w:r>
        <w:t>finds a picture of two skiers.</w:t>
      </w:r>
    </w:p>
    <w:p w14:paraId="34D54BE9" w14:textId="77777777" w:rsidR="00D81C52" w:rsidRDefault="00D81C52" w:rsidP="009354EF">
      <w:pPr>
        <w:pStyle w:val="CharacterName"/>
      </w:pPr>
      <w:r>
        <w:t>Abe</w:t>
      </w:r>
    </w:p>
    <w:p w14:paraId="75CE05CE" w14:textId="77777777" w:rsidR="00D81C52" w:rsidRDefault="00D81C52" w:rsidP="009354EF">
      <w:pPr>
        <w:pStyle w:val="Dialogue"/>
      </w:pPr>
      <w:r>
        <w:t>Are these your parents?</w:t>
      </w:r>
    </w:p>
    <w:p w14:paraId="7BC199B5" w14:textId="77777777" w:rsidR="00D81C52" w:rsidRDefault="00D81C52" w:rsidP="009354EF">
      <w:pPr>
        <w:pStyle w:val="CharacterName"/>
      </w:pPr>
      <w:r>
        <w:lastRenderedPageBreak/>
        <w:t>Caroline</w:t>
      </w:r>
    </w:p>
    <w:p w14:paraId="4D32A7EB" w14:textId="77777777" w:rsidR="00D81C52" w:rsidRDefault="00D81C52" w:rsidP="009354EF">
      <w:pPr>
        <w:pStyle w:val="Dialogue"/>
      </w:pPr>
      <w:r>
        <w:t>Yea.</w:t>
      </w:r>
    </w:p>
    <w:p w14:paraId="2B60C341" w14:textId="77777777" w:rsidR="00D81C52" w:rsidRDefault="00D81C52" w:rsidP="009354EF">
      <w:pPr>
        <w:pStyle w:val="CharacterName"/>
      </w:pPr>
      <w:r>
        <w:t>Abe</w:t>
      </w:r>
    </w:p>
    <w:p w14:paraId="3A2F6922" w14:textId="77777777" w:rsidR="00D81C52" w:rsidRDefault="00D81C52" w:rsidP="009354EF">
      <w:pPr>
        <w:pStyle w:val="Dialogue"/>
      </w:pPr>
      <w:r>
        <w:t>They’re very photogenic.</w:t>
      </w:r>
    </w:p>
    <w:p w14:paraId="47E112FF" w14:textId="77777777" w:rsidR="00D81C52" w:rsidRDefault="00D81C52" w:rsidP="009354EF">
      <w:pPr>
        <w:pStyle w:val="CharacterName"/>
      </w:pPr>
      <w:r>
        <w:t>Caroline</w:t>
      </w:r>
    </w:p>
    <w:p w14:paraId="20A28BB8" w14:textId="77777777" w:rsidR="00D81C52" w:rsidRDefault="00D81C52" w:rsidP="009354EF">
      <w:pPr>
        <w:pStyle w:val="Dialogue"/>
      </w:pPr>
      <w:r>
        <w:t>I know.</w:t>
      </w:r>
    </w:p>
    <w:p w14:paraId="16D6C579" w14:textId="77777777" w:rsidR="00D81C52" w:rsidRDefault="00D81C52" w:rsidP="009354EF">
      <w:r>
        <w:t>Abe picks up another picture.</w:t>
      </w:r>
    </w:p>
    <w:p w14:paraId="48626C34" w14:textId="77777777" w:rsidR="00D81C52" w:rsidRDefault="00D81C52" w:rsidP="009354EF">
      <w:pPr>
        <w:pStyle w:val="CharacterName"/>
      </w:pPr>
      <w:r>
        <w:t>Abe</w:t>
      </w:r>
    </w:p>
    <w:p w14:paraId="02DDD80B" w14:textId="77777777" w:rsidR="00D81C52" w:rsidRDefault="00D81C52" w:rsidP="009354EF">
      <w:pPr>
        <w:pStyle w:val="Dialogue"/>
      </w:pPr>
      <w:r>
        <w:t>And these are your grandparents.</w:t>
      </w:r>
    </w:p>
    <w:p w14:paraId="13B5C69C" w14:textId="77777777" w:rsidR="00D81C52" w:rsidRDefault="00D81C52" w:rsidP="009354EF">
      <w:pPr>
        <w:pStyle w:val="CharacterName"/>
      </w:pPr>
      <w:r>
        <w:t>Caroline</w:t>
      </w:r>
    </w:p>
    <w:p w14:paraId="3F911362" w14:textId="77777777" w:rsidR="00D81C52" w:rsidRDefault="00D81C52" w:rsidP="009354EF">
      <w:pPr>
        <w:pStyle w:val="Dialogue"/>
      </w:pPr>
      <w:r>
        <w:t>Mm-hm.</w:t>
      </w:r>
    </w:p>
    <w:p w14:paraId="3BA176BC" w14:textId="77777777" w:rsidR="00D81C52" w:rsidRDefault="00D81C52" w:rsidP="009354EF">
      <w:pPr>
        <w:pStyle w:val="CharacterName"/>
      </w:pPr>
      <w:r>
        <w:t>Abe</w:t>
      </w:r>
    </w:p>
    <w:p w14:paraId="3C54E5DC" w14:textId="77777777" w:rsidR="00D81C52" w:rsidRDefault="00D81C52" w:rsidP="009354EF">
      <w:pPr>
        <w:pStyle w:val="Dialogue"/>
      </w:pPr>
      <w:r>
        <w:t>Where are they right now?</w:t>
      </w:r>
    </w:p>
    <w:p w14:paraId="2003016A" w14:textId="77777777" w:rsidR="00D81C52" w:rsidRDefault="00D81C52" w:rsidP="009354EF">
      <w:pPr>
        <w:pStyle w:val="CharacterName"/>
      </w:pPr>
      <w:r>
        <w:t>Caroline</w:t>
      </w:r>
    </w:p>
    <w:p w14:paraId="2E5A06D7" w14:textId="77777777" w:rsidR="00D81C52" w:rsidRDefault="00D81C52" w:rsidP="009354EF">
      <w:pPr>
        <w:pStyle w:val="Dialogue"/>
      </w:pPr>
      <w:proofErr w:type="gramStart"/>
      <w:r>
        <w:t>Um..</w:t>
      </w:r>
      <w:proofErr w:type="gramEnd"/>
      <w:r>
        <w:t xml:space="preserve"> Probably out feeding pigeons.</w:t>
      </w:r>
    </w:p>
    <w:p w14:paraId="4EC53CF2" w14:textId="77777777" w:rsidR="00D81C52" w:rsidRDefault="00D81C52" w:rsidP="00D81C52">
      <w:r>
        <w:t>Caroline finishes making the tea.</w:t>
      </w:r>
    </w:p>
    <w:p w14:paraId="7FBFFDC1" w14:textId="77777777" w:rsidR="00D81C52" w:rsidRDefault="00D81C52" w:rsidP="009354EF">
      <w:pPr>
        <w:pStyle w:val="CharacterName"/>
      </w:pPr>
      <w:r>
        <w:t>Abe</w:t>
      </w:r>
    </w:p>
    <w:p w14:paraId="0376E042" w14:textId="77777777" w:rsidR="00D81C52" w:rsidRDefault="00D81C52" w:rsidP="009354EF">
      <w:pPr>
        <w:pStyle w:val="Dialogue"/>
      </w:pPr>
      <w:r>
        <w:t>Thanks.</w:t>
      </w:r>
    </w:p>
    <w:p w14:paraId="0286034C" w14:textId="5DA116A2" w:rsidR="00D81C52" w:rsidRDefault="00D81C52" w:rsidP="009354EF">
      <w:r>
        <w:t>Beat</w:t>
      </w:r>
      <w:r w:rsidR="007B7814">
        <w:t>.</w:t>
      </w:r>
    </w:p>
    <w:p w14:paraId="6A391A60" w14:textId="77777777" w:rsidR="00D81C52" w:rsidRDefault="00D81C52" w:rsidP="009354EF">
      <w:pPr>
        <w:pStyle w:val="CharacterName"/>
      </w:pPr>
      <w:r>
        <w:t>Abe</w:t>
      </w:r>
    </w:p>
    <w:p w14:paraId="2BB5D5AE" w14:textId="77777777" w:rsidR="00D81C52" w:rsidRDefault="00D81C52" w:rsidP="009354EF">
      <w:pPr>
        <w:pStyle w:val="Dialogue"/>
      </w:pPr>
      <w:r>
        <w:t>I need to apologize for the other day.</w:t>
      </w:r>
    </w:p>
    <w:p w14:paraId="79D347E7" w14:textId="77777777" w:rsidR="00D81C52" w:rsidRDefault="00D81C52" w:rsidP="009354EF">
      <w:pPr>
        <w:pStyle w:val="CharacterName"/>
      </w:pPr>
      <w:r>
        <w:t>Caroline</w:t>
      </w:r>
    </w:p>
    <w:p w14:paraId="397A6500" w14:textId="77777777" w:rsidR="00D81C52" w:rsidRDefault="00D81C52" w:rsidP="009354EF">
      <w:pPr>
        <w:pStyle w:val="Dialogue"/>
      </w:pPr>
      <w:r>
        <w:t>It’s okay.</w:t>
      </w:r>
    </w:p>
    <w:p w14:paraId="2781830C" w14:textId="77777777" w:rsidR="00D81C52" w:rsidRDefault="00D81C52" w:rsidP="009354EF">
      <w:pPr>
        <w:pStyle w:val="CharacterName"/>
      </w:pPr>
      <w:r>
        <w:t>Abe</w:t>
      </w:r>
    </w:p>
    <w:p w14:paraId="2E8D393B" w14:textId="77777777" w:rsidR="00D81C52" w:rsidRDefault="00D81C52" w:rsidP="009354EF">
      <w:pPr>
        <w:pStyle w:val="Dialogue"/>
      </w:pPr>
      <w:r>
        <w:t>Sorry you had to see me like that I was in a really bad place. I got arrested.</w:t>
      </w:r>
    </w:p>
    <w:p w14:paraId="1E087A69" w14:textId="0BBACAC5" w:rsidR="00053F3A" w:rsidRDefault="00053F3A" w:rsidP="00053F3A">
      <w:pPr>
        <w:pStyle w:val="MORE"/>
      </w:pPr>
      <w:r>
        <w:t>[cont.]</w:t>
      </w:r>
    </w:p>
    <w:p w14:paraId="7AD9460D" w14:textId="77777777" w:rsidR="00D81C52" w:rsidRDefault="00D81C52" w:rsidP="009354EF">
      <w:pPr>
        <w:pStyle w:val="CharacterName"/>
      </w:pPr>
      <w:r>
        <w:lastRenderedPageBreak/>
        <w:t>Caroline</w:t>
      </w:r>
    </w:p>
    <w:p w14:paraId="7C6154B5" w14:textId="77777777" w:rsidR="00D81C52" w:rsidRDefault="00D81C52" w:rsidP="009354EF">
      <w:pPr>
        <w:pStyle w:val="Dialogue"/>
      </w:pPr>
      <w:r>
        <w:t>I know.</w:t>
      </w:r>
    </w:p>
    <w:p w14:paraId="3CFBAADA" w14:textId="77777777" w:rsidR="00D81C52" w:rsidRDefault="00D81C52" w:rsidP="009354EF">
      <w:pPr>
        <w:pStyle w:val="CharacterName"/>
      </w:pPr>
      <w:r>
        <w:t>Abe</w:t>
      </w:r>
    </w:p>
    <w:p w14:paraId="1DD633DB" w14:textId="77777777" w:rsidR="00D81C52" w:rsidRDefault="00D81C52" w:rsidP="009354EF">
      <w:pPr>
        <w:pStyle w:val="Dialogue"/>
      </w:pPr>
      <w:r>
        <w:t>You saw the paper?</w:t>
      </w:r>
    </w:p>
    <w:p w14:paraId="3D90170D" w14:textId="77777777" w:rsidR="00D81C52" w:rsidRDefault="00D81C52" w:rsidP="009354EF">
      <w:pPr>
        <w:pStyle w:val="CharacterName"/>
      </w:pPr>
      <w:r>
        <w:t>Caroline</w:t>
      </w:r>
    </w:p>
    <w:p w14:paraId="5BD113EE" w14:textId="77777777" w:rsidR="00D81C52" w:rsidRDefault="00D81C52" w:rsidP="009354EF">
      <w:pPr>
        <w:pStyle w:val="Dialogue"/>
      </w:pPr>
      <w:r>
        <w:t xml:space="preserve">I went to your </w:t>
      </w:r>
      <w:proofErr w:type="gramStart"/>
      <w:r>
        <w:t>office,</w:t>
      </w:r>
      <w:proofErr w:type="gramEnd"/>
      <w:r>
        <w:t xml:space="preserve"> your secretary showed me.</w:t>
      </w:r>
    </w:p>
    <w:p w14:paraId="7EF672DD" w14:textId="77777777" w:rsidR="00D81C52" w:rsidRDefault="00D81C52" w:rsidP="009354EF">
      <w:pPr>
        <w:pStyle w:val="CharacterName"/>
      </w:pPr>
      <w:r>
        <w:t>Abe</w:t>
      </w:r>
    </w:p>
    <w:p w14:paraId="4FA18D95" w14:textId="77777777" w:rsidR="00D81C52" w:rsidRDefault="00D81C52" w:rsidP="009354EF">
      <w:pPr>
        <w:pStyle w:val="Dialogue"/>
      </w:pPr>
      <w:r>
        <w:t>What a cunt.</w:t>
      </w:r>
    </w:p>
    <w:p w14:paraId="03C16C5E" w14:textId="7C85842B" w:rsidR="00D81C52" w:rsidRDefault="00D81C52" w:rsidP="00D127F4">
      <w:r>
        <w:t>Caroline sighs</w:t>
      </w:r>
      <w:r w:rsidR="003A4554">
        <w:t>.</w:t>
      </w:r>
    </w:p>
    <w:p w14:paraId="2E670075" w14:textId="77777777" w:rsidR="00D81C52" w:rsidRDefault="00D81C52" w:rsidP="00D127F4">
      <w:pPr>
        <w:pStyle w:val="CharacterName"/>
      </w:pPr>
      <w:r>
        <w:t>Abe</w:t>
      </w:r>
    </w:p>
    <w:p w14:paraId="408945B8" w14:textId="77777777" w:rsidR="00D81C52" w:rsidRDefault="00D81C52" w:rsidP="00D127F4">
      <w:pPr>
        <w:pStyle w:val="Dialogue"/>
      </w:pPr>
      <w:r>
        <w:t>The people in this town used to look up to me, even the adults. I was so far ahead of the game and one day I just woke up behind.</w:t>
      </w:r>
    </w:p>
    <w:p w14:paraId="6D448D0A" w14:textId="77777777" w:rsidR="00D81C52" w:rsidRDefault="00D81C52" w:rsidP="009354EF">
      <w:pPr>
        <w:pStyle w:val="CharacterName"/>
      </w:pPr>
      <w:r>
        <w:t>Caroline</w:t>
      </w:r>
    </w:p>
    <w:p w14:paraId="79E3B9BB" w14:textId="6DC42CB4" w:rsidR="00D81C52" w:rsidRDefault="00D81C52" w:rsidP="009354EF">
      <w:pPr>
        <w:pStyle w:val="Dialogue"/>
      </w:pPr>
      <w:r>
        <w:t>What do you mean</w:t>
      </w:r>
      <w:r w:rsidR="00536D07">
        <w:t>?</w:t>
      </w:r>
    </w:p>
    <w:p w14:paraId="305939F0" w14:textId="77777777" w:rsidR="00D81C52" w:rsidRDefault="00D81C52" w:rsidP="009354EF">
      <w:pPr>
        <w:pStyle w:val="CharacterName"/>
      </w:pPr>
      <w:r>
        <w:t>Abe</w:t>
      </w:r>
    </w:p>
    <w:p w14:paraId="6A108187" w14:textId="77777777" w:rsidR="00D81C52" w:rsidRDefault="00D81C52" w:rsidP="009354EF">
      <w:pPr>
        <w:pStyle w:val="Dialogue"/>
      </w:pPr>
      <w:r>
        <w:t>A few years ago I heard my roommate talking about me when he thought I wasn’t home. He called me a ‘detective’ in quotes. I could hear him doing this with his fingers.</w:t>
      </w:r>
    </w:p>
    <w:p w14:paraId="164613FA" w14:textId="77777777" w:rsidR="00D81C52" w:rsidRDefault="00D81C52" w:rsidP="00D81C52">
      <w:r>
        <w:t>Abe makes the air quotes hand gesture.</w:t>
      </w:r>
    </w:p>
    <w:p w14:paraId="197921EF" w14:textId="77777777" w:rsidR="00D81C52" w:rsidRDefault="00D81C52" w:rsidP="009354EF">
      <w:pPr>
        <w:pStyle w:val="CharacterName"/>
      </w:pPr>
      <w:r>
        <w:t>Abe</w:t>
      </w:r>
    </w:p>
    <w:p w14:paraId="57178592" w14:textId="77777777" w:rsidR="00D81C52" w:rsidRDefault="00D81C52" w:rsidP="009354EF">
      <w:pPr>
        <w:pStyle w:val="Dialogue"/>
      </w:pPr>
      <w:r>
        <w:t>It’s difficult to accept the difference between who you are in your head, and who you are in the world.</w:t>
      </w:r>
    </w:p>
    <w:p w14:paraId="3C6C1146" w14:textId="77777777" w:rsidR="00D81C52" w:rsidRDefault="00D81C52" w:rsidP="009354EF">
      <w:pPr>
        <w:pStyle w:val="CharacterName"/>
      </w:pPr>
      <w:r>
        <w:t>Caroline</w:t>
      </w:r>
    </w:p>
    <w:p w14:paraId="18DF7F1A" w14:textId="77777777" w:rsidR="00D81C52" w:rsidRDefault="00D81C52" w:rsidP="009354EF">
      <w:pPr>
        <w:pStyle w:val="Dialogue"/>
      </w:pPr>
      <w:r>
        <w:t>I know what you mean.</w:t>
      </w:r>
    </w:p>
    <w:p w14:paraId="128B90D1" w14:textId="0AC7CD16" w:rsidR="00053F3A" w:rsidRDefault="00053F3A" w:rsidP="00053F3A">
      <w:pPr>
        <w:pStyle w:val="MORE"/>
      </w:pPr>
      <w:r>
        <w:t>[cont.]</w:t>
      </w:r>
    </w:p>
    <w:p w14:paraId="511BC5A9" w14:textId="77777777" w:rsidR="00D81C52" w:rsidRDefault="00D81C52" w:rsidP="00863966">
      <w:pPr>
        <w:pStyle w:val="CharacterName"/>
      </w:pPr>
      <w:r>
        <w:lastRenderedPageBreak/>
        <w:t>Abe</w:t>
      </w:r>
    </w:p>
    <w:p w14:paraId="317ACD98" w14:textId="77777777" w:rsidR="00D81C52" w:rsidRDefault="00D81C52" w:rsidP="00863966">
      <w:pPr>
        <w:pStyle w:val="Dialogue"/>
      </w:pPr>
      <w:r>
        <w:t>You do?</w:t>
      </w:r>
    </w:p>
    <w:p w14:paraId="4F2E1AF5" w14:textId="77777777" w:rsidR="00D81C52" w:rsidRDefault="00D81C52" w:rsidP="00863966">
      <w:pPr>
        <w:pStyle w:val="CharacterName"/>
      </w:pPr>
      <w:r>
        <w:t>Caroline</w:t>
      </w:r>
    </w:p>
    <w:p w14:paraId="36CD0192" w14:textId="77777777" w:rsidR="00D81C52" w:rsidRDefault="00D81C52" w:rsidP="00863966">
      <w:pPr>
        <w:pStyle w:val="Dialogue"/>
      </w:pPr>
      <w:r>
        <w:t>People act like I’ve never seen a restricted move before or stayed up past midnight. Even my own boyfriend saw me as this little girl.</w:t>
      </w:r>
    </w:p>
    <w:p w14:paraId="71C20C56" w14:textId="77777777" w:rsidR="00D81C52" w:rsidRDefault="00D81C52" w:rsidP="00863966">
      <w:pPr>
        <w:pStyle w:val="CharacterName"/>
      </w:pPr>
      <w:r>
        <w:t>Abe</w:t>
      </w:r>
    </w:p>
    <w:p w14:paraId="3C603854" w14:textId="77777777" w:rsidR="00D81C52" w:rsidRDefault="00D81C52" w:rsidP="00863966">
      <w:pPr>
        <w:pStyle w:val="Dialogue"/>
      </w:pPr>
      <w:r>
        <w:t>Don’t blame yourself for what that kid did to you. Experience is overrated. The world has enough assholes. It’s been a while since I’ve known anyone like you. Reminds me why I got into this business.</w:t>
      </w:r>
    </w:p>
    <w:p w14:paraId="525DB65F" w14:textId="4F936ACF" w:rsidR="00D81C52" w:rsidRDefault="00D81C52" w:rsidP="00D81C52">
      <w:r>
        <w:t>Caroline smiles</w:t>
      </w:r>
      <w:r w:rsidR="00863966">
        <w:t>.</w:t>
      </w:r>
    </w:p>
    <w:p w14:paraId="702A3BC4" w14:textId="65755D37" w:rsidR="00D81C52" w:rsidRDefault="00D81C52" w:rsidP="00D81C52">
      <w:r>
        <w:t>The dryer buzzes</w:t>
      </w:r>
      <w:r w:rsidR="00863966">
        <w:t>.</w:t>
      </w:r>
    </w:p>
    <w:p w14:paraId="1F43C591" w14:textId="77777777" w:rsidR="00D81C52" w:rsidRDefault="00D81C52" w:rsidP="00863966">
      <w:pPr>
        <w:pStyle w:val="CharacterName"/>
      </w:pPr>
      <w:r>
        <w:t>Caroline</w:t>
      </w:r>
    </w:p>
    <w:p w14:paraId="05FF0CCB" w14:textId="77777777" w:rsidR="00D81C52" w:rsidRDefault="00D81C52" w:rsidP="00863966">
      <w:pPr>
        <w:pStyle w:val="Dialogue"/>
      </w:pPr>
      <w:r>
        <w:t>Your clothes are ready.</w:t>
      </w:r>
    </w:p>
    <w:p w14:paraId="249A754E" w14:textId="77777777" w:rsidR="00D81C52" w:rsidRDefault="00D81C52" w:rsidP="00863966">
      <w:pPr>
        <w:pStyle w:val="Transition"/>
      </w:pPr>
      <w:r>
        <w:t>Cut to:</w:t>
      </w:r>
    </w:p>
    <w:p w14:paraId="5492F598" w14:textId="4E0F0B59" w:rsidR="00D81C52" w:rsidRPr="009A098C" w:rsidRDefault="00D81C52" w:rsidP="00863966">
      <w:pPr>
        <w:pStyle w:val="FadeInActionSceneSetting"/>
        <w:rPr>
          <w:b/>
          <w:bCs/>
        </w:rPr>
      </w:pPr>
      <w:r w:rsidRPr="009A098C">
        <w:rPr>
          <w:b/>
          <w:bCs/>
        </w:rPr>
        <w:t>Int</w:t>
      </w:r>
      <w:r w:rsidR="009A098C" w:rsidRPr="009A098C">
        <w:rPr>
          <w:b/>
          <w:bCs/>
        </w:rPr>
        <w:t>.</w:t>
      </w:r>
      <w:r w:rsidRPr="009A098C">
        <w:rPr>
          <w:b/>
          <w:bCs/>
        </w:rPr>
        <w:t xml:space="preserve"> Abe’s office – day</w:t>
      </w:r>
    </w:p>
    <w:p w14:paraId="24E4B444" w14:textId="67393B96" w:rsidR="00D81C52" w:rsidRDefault="00D81C52" w:rsidP="00D81C52">
      <w:r>
        <w:t>Abe enters</w:t>
      </w:r>
      <w:r w:rsidR="00863966">
        <w:t>.</w:t>
      </w:r>
    </w:p>
    <w:p w14:paraId="74E46BB1" w14:textId="19AFE3DA" w:rsidR="00D81C52" w:rsidRDefault="00D81C52" w:rsidP="00D81C52">
      <w:r>
        <w:t>The place is trashed</w:t>
      </w:r>
      <w:r w:rsidR="00863966">
        <w:t>.</w:t>
      </w:r>
    </w:p>
    <w:p w14:paraId="7A046114" w14:textId="77777777" w:rsidR="00D81C52" w:rsidRDefault="00D81C52" w:rsidP="00D81C52">
      <w:r>
        <w:t>Lucy is asleep at her desk.</w:t>
      </w:r>
    </w:p>
    <w:p w14:paraId="150D3F2B" w14:textId="77777777" w:rsidR="00D81C52" w:rsidRDefault="00D81C52" w:rsidP="00D81C52">
      <w:r>
        <w:t>Abe rings the bell.</w:t>
      </w:r>
    </w:p>
    <w:p w14:paraId="383D14B0" w14:textId="77777777" w:rsidR="00D81C52" w:rsidRDefault="00D81C52" w:rsidP="00D81C52">
      <w:r>
        <w:t>Lucy wakes up.</w:t>
      </w:r>
    </w:p>
    <w:p w14:paraId="1A4F6308" w14:textId="77777777" w:rsidR="00D81C52" w:rsidRDefault="00D81C52" w:rsidP="00863966">
      <w:pPr>
        <w:pStyle w:val="CharacterName"/>
      </w:pPr>
      <w:r>
        <w:t>Abe</w:t>
      </w:r>
    </w:p>
    <w:p w14:paraId="7296DB22" w14:textId="77777777" w:rsidR="00D81C52" w:rsidRDefault="00D81C52" w:rsidP="00863966">
      <w:pPr>
        <w:pStyle w:val="Dialogue"/>
      </w:pPr>
      <w:r>
        <w:t>What the hell happened?</w:t>
      </w:r>
    </w:p>
    <w:p w14:paraId="20618E28" w14:textId="77777777" w:rsidR="00D81C52" w:rsidRDefault="00D81C52" w:rsidP="00863966">
      <w:pPr>
        <w:pStyle w:val="CharacterName"/>
      </w:pPr>
      <w:r>
        <w:t>Lucy</w:t>
      </w:r>
    </w:p>
    <w:p w14:paraId="59975019" w14:textId="77777777" w:rsidR="00D81C52" w:rsidRDefault="00D81C52" w:rsidP="00863966">
      <w:pPr>
        <w:pStyle w:val="Dialogue"/>
      </w:pPr>
      <w:r>
        <w:t>I had some friends over.</w:t>
      </w:r>
    </w:p>
    <w:p w14:paraId="635DF66C" w14:textId="77777777" w:rsidR="00053F3A" w:rsidRDefault="00053F3A" w:rsidP="00053F3A">
      <w:pPr>
        <w:pStyle w:val="MORE"/>
      </w:pPr>
      <w:r>
        <w:t>[cont.]</w:t>
      </w:r>
    </w:p>
    <w:p w14:paraId="3CB0BD61" w14:textId="77777777" w:rsidR="00053F3A" w:rsidRDefault="00053F3A" w:rsidP="00863966">
      <w:pPr>
        <w:pStyle w:val="Dialogue"/>
      </w:pPr>
    </w:p>
    <w:p w14:paraId="1CE8B86F" w14:textId="77777777" w:rsidR="00D81C52" w:rsidRDefault="00D81C52" w:rsidP="00863966">
      <w:pPr>
        <w:pStyle w:val="CharacterName"/>
      </w:pPr>
      <w:r>
        <w:lastRenderedPageBreak/>
        <w:t>Abe</w:t>
      </w:r>
    </w:p>
    <w:p w14:paraId="26F83CA3" w14:textId="28188B5A" w:rsidR="00D81C52" w:rsidRDefault="00D81C52" w:rsidP="00863966">
      <w:pPr>
        <w:pStyle w:val="Dialogue"/>
      </w:pPr>
      <w:r>
        <w:t xml:space="preserve">The door’s </w:t>
      </w:r>
      <w:r w:rsidR="00EB5E6F">
        <w:t>unlocked,</w:t>
      </w:r>
      <w:r>
        <w:t xml:space="preserve"> what if a client came in?</w:t>
      </w:r>
    </w:p>
    <w:p w14:paraId="1C3B098A" w14:textId="77777777" w:rsidR="00D81C52" w:rsidRDefault="00D81C52" w:rsidP="00863966">
      <w:pPr>
        <w:pStyle w:val="CharacterName"/>
      </w:pPr>
      <w:r>
        <w:t>Lucy</w:t>
      </w:r>
    </w:p>
    <w:p w14:paraId="1FE9C22F" w14:textId="77777777" w:rsidR="00D81C52" w:rsidRDefault="00D81C52" w:rsidP="00863966">
      <w:pPr>
        <w:pStyle w:val="Dialogue"/>
      </w:pPr>
      <w:r>
        <w:t xml:space="preserve">I wouldn’t worry about that now that you’re the town pedophile. </w:t>
      </w:r>
    </w:p>
    <w:p w14:paraId="65CB50C0" w14:textId="77777777" w:rsidR="00D81C52" w:rsidRDefault="00D81C52" w:rsidP="00863966">
      <w:pPr>
        <w:pStyle w:val="CharacterName"/>
      </w:pPr>
      <w:r>
        <w:t>Abe</w:t>
      </w:r>
    </w:p>
    <w:p w14:paraId="43E5C11F" w14:textId="77777777" w:rsidR="00D81C52" w:rsidRDefault="00D81C52" w:rsidP="00863966">
      <w:pPr>
        <w:pStyle w:val="Dialogue"/>
      </w:pPr>
      <w:r>
        <w:t>The phone’s off the hook. I wanted to make sure you were okay.</w:t>
      </w:r>
    </w:p>
    <w:p w14:paraId="602EA743" w14:textId="77777777" w:rsidR="00D81C52" w:rsidRDefault="00D81C52" w:rsidP="00863966">
      <w:pPr>
        <w:pStyle w:val="CharacterName"/>
      </w:pPr>
      <w:r>
        <w:t>Lucy</w:t>
      </w:r>
    </w:p>
    <w:p w14:paraId="78D3AFD8" w14:textId="77777777" w:rsidR="00D81C52" w:rsidRDefault="00D81C52" w:rsidP="00863966">
      <w:pPr>
        <w:pStyle w:val="Dialogue"/>
      </w:pPr>
      <w:r>
        <w:t>Wow…</w:t>
      </w:r>
    </w:p>
    <w:p w14:paraId="6C0DF0FF" w14:textId="0BC4ED6D" w:rsidR="00D81C52" w:rsidRDefault="00D81C52" w:rsidP="00D81C52">
      <w:r>
        <w:t>Abe turns an</w:t>
      </w:r>
      <w:r w:rsidR="00863966">
        <w:t>d</w:t>
      </w:r>
      <w:r>
        <w:t xml:space="preserve"> enters his office.</w:t>
      </w:r>
    </w:p>
    <w:p w14:paraId="6DE34678" w14:textId="77777777" w:rsidR="00D81C52" w:rsidRDefault="00D81C52" w:rsidP="00D81C52">
      <w:r>
        <w:t>Lucy puts the phone back on the hook.</w:t>
      </w:r>
    </w:p>
    <w:p w14:paraId="68618D02" w14:textId="1006B87E" w:rsidR="00824D10" w:rsidRPr="009A098C" w:rsidRDefault="00824D10" w:rsidP="00824D10">
      <w:pPr>
        <w:pStyle w:val="FadeInActionSceneSetting"/>
        <w:rPr>
          <w:b/>
          <w:bCs/>
        </w:rPr>
      </w:pPr>
      <w:r w:rsidRPr="009A098C">
        <w:rPr>
          <w:b/>
          <w:bCs/>
        </w:rPr>
        <w:t>int. abe’s office – day</w:t>
      </w:r>
    </w:p>
    <w:p w14:paraId="43134FB9" w14:textId="11E17CB5" w:rsidR="00D81C52" w:rsidRDefault="00D81C52" w:rsidP="00D81C52">
      <w:r>
        <w:t xml:space="preserve">Abe sits down at his </w:t>
      </w:r>
      <w:r w:rsidR="00824D10">
        <w:t>desk;</w:t>
      </w:r>
      <w:r w:rsidR="00863966">
        <w:t xml:space="preserve"> </w:t>
      </w:r>
      <w:r>
        <w:t>a yellow origami flower sits on his desk.</w:t>
      </w:r>
    </w:p>
    <w:p w14:paraId="56E635DC" w14:textId="77777777" w:rsidR="00D81C52" w:rsidRDefault="00D81C52" w:rsidP="00D81C52">
      <w:r>
        <w:t>He presses the intercom.</w:t>
      </w:r>
    </w:p>
    <w:p w14:paraId="58AD27F7" w14:textId="77777777" w:rsidR="00D81C52" w:rsidRDefault="00D81C52" w:rsidP="00863966">
      <w:pPr>
        <w:pStyle w:val="CharacterName"/>
      </w:pPr>
      <w:r>
        <w:t>Abe</w:t>
      </w:r>
    </w:p>
    <w:p w14:paraId="05E30FEB" w14:textId="77777777" w:rsidR="00D81C52" w:rsidRDefault="00D81C52" w:rsidP="00863966">
      <w:pPr>
        <w:pStyle w:val="Dialogue"/>
      </w:pPr>
      <w:r>
        <w:t>What is this thing?</w:t>
      </w:r>
    </w:p>
    <w:p w14:paraId="72E64E09" w14:textId="77777777" w:rsidR="00D81C52" w:rsidRDefault="00D81C52" w:rsidP="00863966">
      <w:pPr>
        <w:pStyle w:val="CharacterName"/>
      </w:pPr>
      <w:r>
        <w:t>Lucy</w:t>
      </w:r>
    </w:p>
    <w:p w14:paraId="084C9ACC" w14:textId="77777777" w:rsidR="00D81C52" w:rsidRDefault="00D81C52" w:rsidP="00863966">
      <w:pPr>
        <w:pStyle w:val="Dialogue"/>
      </w:pPr>
      <w:r>
        <w:t>That girl left it for you the other day from her dead boyfriend.</w:t>
      </w:r>
    </w:p>
    <w:p w14:paraId="7DDB2A65" w14:textId="77777777" w:rsidR="00D81C52" w:rsidRDefault="00D81C52" w:rsidP="00863966">
      <w:pPr>
        <w:pStyle w:val="CharacterName"/>
      </w:pPr>
      <w:r>
        <w:t>Abe</w:t>
      </w:r>
    </w:p>
    <w:p w14:paraId="5BF65DED" w14:textId="77777777" w:rsidR="00D81C52" w:rsidRDefault="00D81C52" w:rsidP="00824D10">
      <w:pPr>
        <w:pStyle w:val="Dialogue"/>
        <w:ind w:firstLine="144"/>
      </w:pPr>
      <w:r>
        <w:t>(to himself)</w:t>
      </w:r>
    </w:p>
    <w:p w14:paraId="157E230B" w14:textId="77777777" w:rsidR="00D81C52" w:rsidRDefault="00D81C52" w:rsidP="00863966">
      <w:pPr>
        <w:pStyle w:val="Dialogue"/>
      </w:pPr>
      <w:r>
        <w:t>Poor Calvin.</w:t>
      </w:r>
    </w:p>
    <w:p w14:paraId="23131D96" w14:textId="77777777" w:rsidR="00D81C52" w:rsidRDefault="00D81C52" w:rsidP="00D81C52">
      <w:r>
        <w:t>He unfolds the paper. A distinct triangle pattern.</w:t>
      </w:r>
    </w:p>
    <w:p w14:paraId="2F62CD00" w14:textId="77777777" w:rsidR="00D81C52" w:rsidRDefault="00D81C52" w:rsidP="00D81C52">
      <w:r>
        <w:t>His mind races.</w:t>
      </w:r>
    </w:p>
    <w:p w14:paraId="7C5F33BE" w14:textId="77777777" w:rsidR="00D81C52" w:rsidRDefault="00D81C52" w:rsidP="00863966">
      <w:pPr>
        <w:pStyle w:val="Transition"/>
      </w:pPr>
      <w:r>
        <w:t>Cut to:</w:t>
      </w:r>
    </w:p>
    <w:p w14:paraId="6B50E972" w14:textId="284724C1" w:rsidR="00D81C52" w:rsidRPr="009A098C" w:rsidRDefault="00D81C52" w:rsidP="00863966">
      <w:pPr>
        <w:pStyle w:val="FadeInActionSceneSetting"/>
        <w:rPr>
          <w:b/>
          <w:bCs/>
        </w:rPr>
      </w:pPr>
      <w:r w:rsidRPr="009A098C">
        <w:rPr>
          <w:b/>
          <w:bCs/>
        </w:rPr>
        <w:t>Ext</w:t>
      </w:r>
      <w:r w:rsidR="009A098C" w:rsidRPr="009A098C">
        <w:rPr>
          <w:b/>
          <w:bCs/>
        </w:rPr>
        <w:t>.</w:t>
      </w:r>
      <w:r w:rsidRPr="009A098C">
        <w:rPr>
          <w:b/>
          <w:bCs/>
        </w:rPr>
        <w:t xml:space="preserve"> Applebaum house – day</w:t>
      </w:r>
    </w:p>
    <w:p w14:paraId="1A18AA23" w14:textId="77777777" w:rsidR="00D81C52" w:rsidRDefault="00D81C52" w:rsidP="00D81C52">
      <w:r>
        <w:t>Abe knocks on the door, his dad answers.</w:t>
      </w:r>
    </w:p>
    <w:p w14:paraId="7958DB95" w14:textId="77777777" w:rsidR="00824D10" w:rsidRDefault="00824D10" w:rsidP="00D81C52"/>
    <w:p w14:paraId="3F43AD99" w14:textId="77777777" w:rsidR="00D81C52" w:rsidRDefault="00D81C52" w:rsidP="00863966">
      <w:pPr>
        <w:pStyle w:val="CharacterName"/>
      </w:pPr>
      <w:r>
        <w:lastRenderedPageBreak/>
        <w:t>Abe</w:t>
      </w:r>
    </w:p>
    <w:p w14:paraId="226798DB" w14:textId="31AD2D35" w:rsidR="00D81C52" w:rsidRDefault="00D81C52" w:rsidP="00863966">
      <w:pPr>
        <w:pStyle w:val="Dialogue"/>
      </w:pPr>
      <w:r>
        <w:t>I need t</w:t>
      </w:r>
      <w:r w:rsidR="00863966">
        <w:t>he</w:t>
      </w:r>
      <w:r>
        <w:t xml:space="preserve"> key to the garage.</w:t>
      </w:r>
    </w:p>
    <w:p w14:paraId="7B5FCDF7" w14:textId="1D14517B" w:rsidR="00D81C52" w:rsidRPr="009A098C" w:rsidRDefault="00D81C52" w:rsidP="00863966">
      <w:pPr>
        <w:pStyle w:val="FadeInActionSceneSetting"/>
        <w:rPr>
          <w:b/>
          <w:bCs/>
        </w:rPr>
      </w:pPr>
      <w:r w:rsidRPr="009A098C">
        <w:rPr>
          <w:b/>
          <w:bCs/>
        </w:rPr>
        <w:t>Int</w:t>
      </w:r>
      <w:r w:rsidR="009A098C" w:rsidRPr="009A098C">
        <w:rPr>
          <w:b/>
          <w:bCs/>
        </w:rPr>
        <w:t>.</w:t>
      </w:r>
      <w:r w:rsidRPr="009A098C">
        <w:rPr>
          <w:b/>
          <w:bCs/>
        </w:rPr>
        <w:t xml:space="preserve"> garage – day</w:t>
      </w:r>
    </w:p>
    <w:p w14:paraId="256D76B7" w14:textId="77777777" w:rsidR="00D81C52" w:rsidRDefault="00D81C52" w:rsidP="00D81C52">
      <w:r>
        <w:t>Abe grabs a box that says “Gracie” off the shelf. He starts rummaging through the evidence. He grabs another box, and another.</w:t>
      </w:r>
    </w:p>
    <w:p w14:paraId="7370193A" w14:textId="596FC868" w:rsidR="00D81C52" w:rsidRDefault="00D81C52" w:rsidP="00D81C52">
      <w:r>
        <w:t xml:space="preserve">He finds the one that </w:t>
      </w:r>
      <w:r w:rsidR="00863966">
        <w:t>says,</w:t>
      </w:r>
      <w:r>
        <w:t xml:space="preserve"> “Gracie’s </w:t>
      </w:r>
      <w:r w:rsidR="00863966">
        <w:t>desk.</w:t>
      </w:r>
      <w:r>
        <w:t>”</w:t>
      </w:r>
    </w:p>
    <w:p w14:paraId="2E84C29A" w14:textId="77777777" w:rsidR="00D81C52" w:rsidRDefault="00D81C52" w:rsidP="00D81C52">
      <w:r>
        <w:t xml:space="preserve">He takes everything out and find an identical yellow paper at the bottom. </w:t>
      </w:r>
    </w:p>
    <w:p w14:paraId="362A6397" w14:textId="77777777" w:rsidR="00D81C52" w:rsidRDefault="00D81C52" w:rsidP="00863966">
      <w:pPr>
        <w:pStyle w:val="CharacterName"/>
      </w:pPr>
      <w:r>
        <w:t>Abe</w:t>
      </w:r>
    </w:p>
    <w:p w14:paraId="133B62F0" w14:textId="77777777" w:rsidR="00D81C52" w:rsidRDefault="00D81C52" w:rsidP="00863966">
      <w:pPr>
        <w:pStyle w:val="Dialogue"/>
      </w:pPr>
      <w:r>
        <w:t>Wow.</w:t>
      </w:r>
    </w:p>
    <w:p w14:paraId="684F44D0" w14:textId="306833DF" w:rsidR="00D81C52" w:rsidRDefault="00D81C52" w:rsidP="00D81C52">
      <w:r>
        <w:t>Abe calls Caroline</w:t>
      </w:r>
      <w:r w:rsidR="00863966">
        <w:t>.</w:t>
      </w:r>
    </w:p>
    <w:p w14:paraId="440FBF2C" w14:textId="77777777" w:rsidR="00D81C52" w:rsidRDefault="00D81C52" w:rsidP="00863966">
      <w:pPr>
        <w:pStyle w:val="CharacterName"/>
      </w:pPr>
      <w:r>
        <w:t>Caroline</w:t>
      </w:r>
    </w:p>
    <w:p w14:paraId="2B25CC22" w14:textId="77777777" w:rsidR="00D81C52" w:rsidRDefault="00D81C52" w:rsidP="00863966">
      <w:pPr>
        <w:pStyle w:val="Dialogue"/>
      </w:pPr>
      <w:r>
        <w:t>Hello?</w:t>
      </w:r>
    </w:p>
    <w:p w14:paraId="64150353" w14:textId="77777777" w:rsidR="00D81C52" w:rsidRDefault="00D81C52" w:rsidP="00863966">
      <w:pPr>
        <w:pStyle w:val="CharacterName"/>
      </w:pPr>
      <w:r>
        <w:t>Abe</w:t>
      </w:r>
    </w:p>
    <w:p w14:paraId="152D723A" w14:textId="77777777" w:rsidR="00D81C52" w:rsidRDefault="00D81C52" w:rsidP="00863966">
      <w:pPr>
        <w:pStyle w:val="Dialogue"/>
      </w:pPr>
      <w:r>
        <w:t>I need you to stay home tomorrow.</w:t>
      </w:r>
    </w:p>
    <w:p w14:paraId="0B83E434" w14:textId="77777777" w:rsidR="00D81C52" w:rsidRDefault="00D81C52" w:rsidP="00863966">
      <w:pPr>
        <w:pStyle w:val="CharacterName"/>
      </w:pPr>
      <w:r>
        <w:t>Caroline</w:t>
      </w:r>
    </w:p>
    <w:p w14:paraId="5DD65D28" w14:textId="77777777" w:rsidR="00D81C52" w:rsidRDefault="00D81C52" w:rsidP="00863966">
      <w:pPr>
        <w:pStyle w:val="Dialogue"/>
      </w:pPr>
      <w:r>
        <w:t>What? Why?</w:t>
      </w:r>
    </w:p>
    <w:p w14:paraId="03C09F34" w14:textId="77777777" w:rsidR="00D81C52" w:rsidRDefault="00D81C52" w:rsidP="00863966">
      <w:pPr>
        <w:pStyle w:val="CharacterName"/>
      </w:pPr>
      <w:r>
        <w:t>Abe</w:t>
      </w:r>
    </w:p>
    <w:p w14:paraId="0FA82EF0" w14:textId="77777777" w:rsidR="00D81C52" w:rsidRDefault="00D81C52" w:rsidP="00863966">
      <w:pPr>
        <w:pStyle w:val="Dialogue"/>
      </w:pPr>
      <w:r>
        <w:t>It isn’t safe. They’re not coming from Calvin.</w:t>
      </w:r>
    </w:p>
    <w:p w14:paraId="421D64A2" w14:textId="4A94C2CA" w:rsidR="00D81C52" w:rsidRDefault="00D81C52" w:rsidP="00D81C52">
      <w:r>
        <w:t>Abe sleeps in his childhood bed</w:t>
      </w:r>
      <w:r w:rsidR="00824D10">
        <w:t xml:space="preserve">, </w:t>
      </w:r>
      <w:r>
        <w:t xml:space="preserve">he looks up at a glow in the dark star still stuck to the ceiling. </w:t>
      </w:r>
    </w:p>
    <w:p w14:paraId="6E3D1034" w14:textId="7CAA8492" w:rsidR="00D81C52" w:rsidRDefault="00D81C52" w:rsidP="00D81C52">
      <w:r>
        <w:t>He can’t sleep.</w:t>
      </w:r>
    </w:p>
    <w:p w14:paraId="48982AAB" w14:textId="04812C31" w:rsidR="00863966" w:rsidRPr="009A098C" w:rsidRDefault="00863966" w:rsidP="00863966">
      <w:pPr>
        <w:pStyle w:val="FadeInActionSceneSetting"/>
        <w:rPr>
          <w:b/>
          <w:bCs/>
        </w:rPr>
      </w:pPr>
      <w:r w:rsidRPr="009A098C">
        <w:rPr>
          <w:b/>
          <w:bCs/>
        </w:rPr>
        <w:t>Ext</w:t>
      </w:r>
      <w:r w:rsidR="009A098C" w:rsidRPr="009A098C">
        <w:rPr>
          <w:b/>
          <w:bCs/>
        </w:rPr>
        <w:t>.</w:t>
      </w:r>
      <w:r w:rsidRPr="009A098C">
        <w:rPr>
          <w:b/>
          <w:bCs/>
        </w:rPr>
        <w:t xml:space="preserve"> Widow Gulliver’s house – day</w:t>
      </w:r>
    </w:p>
    <w:p w14:paraId="10A9B2D2" w14:textId="77777777" w:rsidR="00863966" w:rsidRDefault="00863966" w:rsidP="00863966">
      <w:r>
        <w:t>Abe knocks on the door.</w:t>
      </w:r>
    </w:p>
    <w:p w14:paraId="593DEDD1" w14:textId="77777777" w:rsidR="00863966" w:rsidRDefault="00863966" w:rsidP="00863966">
      <w:r>
        <w:t>Widow Gulliver answers.</w:t>
      </w:r>
    </w:p>
    <w:p w14:paraId="37D9485D" w14:textId="77777777" w:rsidR="00863966" w:rsidRDefault="00863966" w:rsidP="00863966">
      <w:pPr>
        <w:pStyle w:val="CharacterName"/>
      </w:pPr>
      <w:r>
        <w:t>Widow Gulliver</w:t>
      </w:r>
    </w:p>
    <w:p w14:paraId="01AD6262" w14:textId="3ABA213A" w:rsidR="00824D10" w:rsidRDefault="00863966" w:rsidP="00E854CB">
      <w:pPr>
        <w:pStyle w:val="Dialogue"/>
      </w:pPr>
      <w:r>
        <w:t>Have you found my cat yet?</w:t>
      </w:r>
    </w:p>
    <w:p w14:paraId="7279193C" w14:textId="6EDDA56C" w:rsidR="00824D10" w:rsidRDefault="00824D10" w:rsidP="00824D10">
      <w:pPr>
        <w:pStyle w:val="MORE"/>
      </w:pPr>
      <w:r>
        <w:t>[cont.]</w:t>
      </w:r>
    </w:p>
    <w:p w14:paraId="4AC8FE43" w14:textId="77777777" w:rsidR="00E854CB" w:rsidRDefault="00E854CB" w:rsidP="00824D10">
      <w:pPr>
        <w:pStyle w:val="MORE"/>
      </w:pPr>
    </w:p>
    <w:p w14:paraId="66A01984" w14:textId="77777777" w:rsidR="00863966" w:rsidRDefault="00863966" w:rsidP="00863966">
      <w:pPr>
        <w:pStyle w:val="CharacterName"/>
      </w:pPr>
      <w:r>
        <w:lastRenderedPageBreak/>
        <w:t>Abe</w:t>
      </w:r>
    </w:p>
    <w:p w14:paraId="26FFBD2A" w14:textId="2A06D4B1" w:rsidR="00863966" w:rsidRDefault="00863966" w:rsidP="00863966">
      <w:pPr>
        <w:pStyle w:val="Dialogue"/>
      </w:pPr>
      <w:r>
        <w:t>No. I actually completely forgot about that. I’m here to talk about your daughter.</w:t>
      </w:r>
    </w:p>
    <w:p w14:paraId="3C08B06D" w14:textId="1C5BF91E" w:rsidR="00863966" w:rsidRPr="009A098C" w:rsidRDefault="00863966" w:rsidP="00863966">
      <w:pPr>
        <w:pStyle w:val="FadeInActionSceneSetting"/>
        <w:rPr>
          <w:b/>
          <w:bCs/>
        </w:rPr>
      </w:pPr>
      <w:r w:rsidRPr="009A098C">
        <w:rPr>
          <w:b/>
          <w:bCs/>
        </w:rPr>
        <w:t>Int</w:t>
      </w:r>
      <w:r w:rsidR="009A098C" w:rsidRPr="009A098C">
        <w:rPr>
          <w:b/>
          <w:bCs/>
        </w:rPr>
        <w:t>.</w:t>
      </w:r>
      <w:r w:rsidRPr="009A098C">
        <w:rPr>
          <w:b/>
          <w:bCs/>
        </w:rPr>
        <w:t xml:space="preserve"> gracie’s bedroom – day</w:t>
      </w:r>
    </w:p>
    <w:p w14:paraId="346519F8" w14:textId="631A5228" w:rsidR="00863966" w:rsidRDefault="00863966" w:rsidP="00863966">
      <w:r>
        <w:t>Abe enters.</w:t>
      </w:r>
    </w:p>
    <w:p w14:paraId="25A206CD" w14:textId="77777777" w:rsidR="00863966" w:rsidRDefault="00863966" w:rsidP="00863966">
      <w:pPr>
        <w:pStyle w:val="CharacterName"/>
      </w:pPr>
      <w:r>
        <w:t>Abe</w:t>
      </w:r>
    </w:p>
    <w:p w14:paraId="0F3A1EDD" w14:textId="48200D68" w:rsidR="0000363D" w:rsidRDefault="00863966" w:rsidP="00824D10">
      <w:pPr>
        <w:pStyle w:val="Dialogue"/>
      </w:pPr>
      <w:r>
        <w:t>You preserved her bedroom.</w:t>
      </w:r>
    </w:p>
    <w:p w14:paraId="154379FD" w14:textId="77777777" w:rsidR="00863966" w:rsidRDefault="00863966" w:rsidP="00863966">
      <w:pPr>
        <w:pStyle w:val="CharacterName"/>
      </w:pPr>
      <w:r>
        <w:t>Widow Gulliver</w:t>
      </w:r>
    </w:p>
    <w:p w14:paraId="58AB9F33" w14:textId="2A547B62" w:rsidR="00863966" w:rsidRDefault="00863966" w:rsidP="00863966">
      <w:pPr>
        <w:pStyle w:val="Dialogue"/>
      </w:pPr>
      <w:r>
        <w:t>House hasn’t been touched since Burt died.</w:t>
      </w:r>
    </w:p>
    <w:p w14:paraId="4B073B86" w14:textId="77777777" w:rsidR="00863966" w:rsidRDefault="00863966" w:rsidP="00863966">
      <w:pPr>
        <w:pStyle w:val="CharacterName"/>
      </w:pPr>
      <w:r>
        <w:t>Abe</w:t>
      </w:r>
    </w:p>
    <w:p w14:paraId="6F834EE8" w14:textId="77777777" w:rsidR="00863966" w:rsidRDefault="00863966" w:rsidP="00863966">
      <w:pPr>
        <w:pStyle w:val="Dialogue"/>
      </w:pPr>
      <w:r>
        <w:t>My parents just redid mine.</w:t>
      </w:r>
    </w:p>
    <w:p w14:paraId="1B770236" w14:textId="77777777" w:rsidR="00863966" w:rsidRDefault="00863966" w:rsidP="00863966">
      <w:r>
        <w:t>Abe looks through the drawers, he finds another paper flower.</w:t>
      </w:r>
    </w:p>
    <w:p w14:paraId="3F9C82B2" w14:textId="77777777" w:rsidR="00863966" w:rsidRDefault="00863966" w:rsidP="00863966">
      <w:pPr>
        <w:pStyle w:val="CharacterName"/>
      </w:pPr>
      <w:r>
        <w:t>Abe</w:t>
      </w:r>
    </w:p>
    <w:p w14:paraId="724EBF87" w14:textId="77777777" w:rsidR="00863966" w:rsidRDefault="00863966" w:rsidP="00863966">
      <w:pPr>
        <w:pStyle w:val="Dialogue"/>
      </w:pPr>
      <w:r>
        <w:t>Do you know where this came from.</w:t>
      </w:r>
    </w:p>
    <w:p w14:paraId="52168837" w14:textId="522685D1" w:rsidR="00863966" w:rsidRDefault="00863966" w:rsidP="00863966">
      <w:r>
        <w:t>The widow shakes her head.</w:t>
      </w:r>
    </w:p>
    <w:p w14:paraId="45748EA8" w14:textId="77777777" w:rsidR="00863966" w:rsidRDefault="00863966" w:rsidP="00863966">
      <w:pPr>
        <w:pStyle w:val="CharacterName"/>
      </w:pPr>
      <w:r>
        <w:t>Abe</w:t>
      </w:r>
    </w:p>
    <w:p w14:paraId="2391935B" w14:textId="1E03EAB2" w:rsidR="00863966" w:rsidRDefault="00863966" w:rsidP="00863966">
      <w:pPr>
        <w:pStyle w:val="Dialogue"/>
      </w:pPr>
      <w:r>
        <w:t>She never said anything about a secret admirer?</w:t>
      </w:r>
    </w:p>
    <w:p w14:paraId="22CED91C" w14:textId="77777777" w:rsidR="00863966" w:rsidRDefault="00863966" w:rsidP="00863966">
      <w:pPr>
        <w:pStyle w:val="CharacterName"/>
      </w:pPr>
      <w:r>
        <w:t>Widow Gulliver</w:t>
      </w:r>
    </w:p>
    <w:p w14:paraId="69E841F7" w14:textId="10AF1B49" w:rsidR="00863966" w:rsidRDefault="00863966" w:rsidP="00824D10">
      <w:pPr>
        <w:pStyle w:val="Dialogue"/>
      </w:pPr>
      <w:r>
        <w:t>Who could keep track? Is everything okay?</w:t>
      </w:r>
    </w:p>
    <w:p w14:paraId="0E37A236" w14:textId="77777777" w:rsidR="00863966" w:rsidRDefault="00863966" w:rsidP="00863966">
      <w:pPr>
        <w:pStyle w:val="CharacterName"/>
      </w:pPr>
      <w:r>
        <w:t>Abe</w:t>
      </w:r>
    </w:p>
    <w:p w14:paraId="0756A04D" w14:textId="77777777" w:rsidR="00863966" w:rsidRDefault="00863966" w:rsidP="00863966">
      <w:pPr>
        <w:pStyle w:val="Dialogue"/>
      </w:pPr>
      <w:r>
        <w:t>Yeah. Nothing to worry about.</w:t>
      </w:r>
    </w:p>
    <w:p w14:paraId="215063AB" w14:textId="77777777" w:rsidR="00863966" w:rsidRDefault="00863966" w:rsidP="00863966">
      <w:pPr>
        <w:pStyle w:val="CharacterName"/>
      </w:pPr>
      <w:r>
        <w:t>Widow Gulliver</w:t>
      </w:r>
    </w:p>
    <w:p w14:paraId="240C6BB8" w14:textId="77777777" w:rsidR="00863966" w:rsidRDefault="00863966" w:rsidP="00863966">
      <w:pPr>
        <w:pStyle w:val="Dialogue"/>
      </w:pPr>
      <w:r>
        <w:t>Find my cat, Abe. I’m lonely.</w:t>
      </w:r>
    </w:p>
    <w:p w14:paraId="0B8D2818" w14:textId="77777777" w:rsidR="00863966" w:rsidRDefault="00863966" w:rsidP="00863966">
      <w:pPr>
        <w:pStyle w:val="Transition"/>
      </w:pPr>
      <w:r>
        <w:t>Cut to:</w:t>
      </w:r>
    </w:p>
    <w:p w14:paraId="4147E7AD" w14:textId="7278BEB7" w:rsidR="00863966" w:rsidRPr="009A098C" w:rsidRDefault="00863966" w:rsidP="00863966">
      <w:pPr>
        <w:pStyle w:val="FadeInActionSceneSetting"/>
        <w:rPr>
          <w:b/>
          <w:bCs/>
        </w:rPr>
      </w:pPr>
      <w:r w:rsidRPr="009A098C">
        <w:rPr>
          <w:b/>
          <w:bCs/>
        </w:rPr>
        <w:t>Int</w:t>
      </w:r>
      <w:r w:rsidR="009A098C" w:rsidRPr="009A098C">
        <w:rPr>
          <w:b/>
          <w:bCs/>
        </w:rPr>
        <w:t>.</w:t>
      </w:r>
      <w:r w:rsidRPr="009A098C">
        <w:rPr>
          <w:b/>
          <w:bCs/>
        </w:rPr>
        <w:t xml:space="preserve"> bar – day</w:t>
      </w:r>
    </w:p>
    <w:p w14:paraId="7E8FB235" w14:textId="78692987" w:rsidR="00863966" w:rsidRDefault="00863966" w:rsidP="00863966">
      <w:r>
        <w:t>The bartender pours Abe a drink. He sips it.</w:t>
      </w:r>
    </w:p>
    <w:p w14:paraId="69B49DB4" w14:textId="77777777" w:rsidR="00863966" w:rsidRDefault="00863966" w:rsidP="00863966">
      <w:pPr>
        <w:pStyle w:val="CharacterName"/>
      </w:pPr>
      <w:r>
        <w:lastRenderedPageBreak/>
        <w:t>Bartender</w:t>
      </w:r>
    </w:p>
    <w:p w14:paraId="5112E55F" w14:textId="77777777" w:rsidR="00863966" w:rsidRDefault="00863966" w:rsidP="00863966">
      <w:pPr>
        <w:pStyle w:val="Dialogue"/>
      </w:pPr>
      <w:r>
        <w:t>You alright Abe?</w:t>
      </w:r>
    </w:p>
    <w:p w14:paraId="5CF64554" w14:textId="77777777" w:rsidR="00863966" w:rsidRDefault="00863966" w:rsidP="00863966">
      <w:pPr>
        <w:pStyle w:val="CharacterName"/>
      </w:pPr>
      <w:r>
        <w:t>Abe</w:t>
      </w:r>
    </w:p>
    <w:p w14:paraId="6ECE7CDB" w14:textId="77777777" w:rsidR="00863966" w:rsidRDefault="00863966" w:rsidP="00863966">
      <w:pPr>
        <w:pStyle w:val="Dialogue"/>
      </w:pPr>
      <w:r>
        <w:t>Yea, why?</w:t>
      </w:r>
    </w:p>
    <w:p w14:paraId="0298D97E" w14:textId="77777777" w:rsidR="00863966" w:rsidRDefault="00863966" w:rsidP="00863966">
      <w:pPr>
        <w:pStyle w:val="CharacterName"/>
      </w:pPr>
      <w:r>
        <w:t>Bartender</w:t>
      </w:r>
    </w:p>
    <w:p w14:paraId="3CDC7B09" w14:textId="77777777" w:rsidR="00863966" w:rsidRDefault="00863966" w:rsidP="00863966">
      <w:pPr>
        <w:pStyle w:val="Dialogue"/>
      </w:pPr>
      <w:r>
        <w:t xml:space="preserve">Nobody </w:t>
      </w:r>
      <w:proofErr w:type="gramStart"/>
      <w:r>
        <w:t>real</w:t>
      </w:r>
      <w:proofErr w:type="gramEnd"/>
      <w:r>
        <w:t xml:space="preserve"> comes in before 5.</w:t>
      </w:r>
    </w:p>
    <w:p w14:paraId="7168CDF4" w14:textId="77777777" w:rsidR="00863966" w:rsidRDefault="00863966" w:rsidP="00863966">
      <w:pPr>
        <w:pStyle w:val="CharacterName"/>
      </w:pPr>
      <w:r>
        <w:t>Abe</w:t>
      </w:r>
    </w:p>
    <w:p w14:paraId="5CB1F7A2" w14:textId="28B68475" w:rsidR="00863966" w:rsidRDefault="00863966" w:rsidP="00863966">
      <w:pPr>
        <w:pStyle w:val="Dialogue"/>
      </w:pPr>
      <w:r>
        <w:t xml:space="preserve">My mind’s running races, I </w:t>
      </w:r>
      <w:proofErr w:type="spellStart"/>
      <w:r>
        <w:t>uhh</w:t>
      </w:r>
      <w:proofErr w:type="spellEnd"/>
      <w:r>
        <w:t xml:space="preserve"> I need to relax.</w:t>
      </w:r>
    </w:p>
    <w:p w14:paraId="3275F491" w14:textId="77777777" w:rsidR="00863966" w:rsidRDefault="00863966" w:rsidP="00863966">
      <w:pPr>
        <w:pStyle w:val="CharacterName"/>
      </w:pPr>
      <w:r>
        <w:t>Bartender</w:t>
      </w:r>
    </w:p>
    <w:p w14:paraId="72343C09" w14:textId="77777777" w:rsidR="00863966" w:rsidRDefault="00863966" w:rsidP="00863966">
      <w:pPr>
        <w:pStyle w:val="Dialogue"/>
      </w:pPr>
      <w:r>
        <w:t>What happened the other week with Rory Beans?</w:t>
      </w:r>
    </w:p>
    <w:p w14:paraId="58F00B8C" w14:textId="77777777" w:rsidR="00863966" w:rsidRDefault="00863966" w:rsidP="00863966">
      <w:pPr>
        <w:pStyle w:val="CharacterName"/>
      </w:pPr>
      <w:r>
        <w:t>Abe</w:t>
      </w:r>
    </w:p>
    <w:p w14:paraId="0BF7D174" w14:textId="77777777" w:rsidR="00863966" w:rsidRDefault="00863966" w:rsidP="00863966">
      <w:pPr>
        <w:pStyle w:val="Dialogue"/>
      </w:pPr>
      <w:r>
        <w:t>He beat the shit out of me.</w:t>
      </w:r>
    </w:p>
    <w:p w14:paraId="3D2B0F94" w14:textId="77777777" w:rsidR="00863966" w:rsidRDefault="00863966" w:rsidP="00863966">
      <w:pPr>
        <w:pStyle w:val="CharacterName"/>
      </w:pPr>
      <w:r>
        <w:t>Bartender</w:t>
      </w:r>
    </w:p>
    <w:p w14:paraId="380182B3" w14:textId="77777777" w:rsidR="00863966" w:rsidRDefault="00863966" w:rsidP="00863966">
      <w:pPr>
        <w:pStyle w:val="Dialogue"/>
      </w:pPr>
      <w:r>
        <w:t>Why don’t you just apologize?</w:t>
      </w:r>
    </w:p>
    <w:p w14:paraId="2CFFD004" w14:textId="77777777" w:rsidR="00863966" w:rsidRDefault="00863966" w:rsidP="00863966">
      <w:pPr>
        <w:pStyle w:val="CharacterName"/>
      </w:pPr>
      <w:r>
        <w:t>Abe</w:t>
      </w:r>
    </w:p>
    <w:p w14:paraId="6CDBEBC3" w14:textId="2F46FE56" w:rsidR="00863966" w:rsidRDefault="00863966" w:rsidP="00863966">
      <w:pPr>
        <w:pStyle w:val="Dialogue"/>
      </w:pPr>
      <w:r>
        <w:t>For what? No one forced him to steal the fundraiser money.</w:t>
      </w:r>
    </w:p>
    <w:p w14:paraId="4BF08E87" w14:textId="77777777" w:rsidR="00863966" w:rsidRDefault="00863966" w:rsidP="00863966">
      <w:pPr>
        <w:pStyle w:val="CharacterName"/>
      </w:pPr>
      <w:r>
        <w:t>Bartender</w:t>
      </w:r>
    </w:p>
    <w:p w14:paraId="6698A017" w14:textId="77777777" w:rsidR="00863966" w:rsidRDefault="00863966" w:rsidP="00863966">
      <w:pPr>
        <w:pStyle w:val="Dialogue"/>
      </w:pPr>
      <w:r>
        <w:t>He didn’t do it, man.</w:t>
      </w:r>
    </w:p>
    <w:p w14:paraId="08428466" w14:textId="77777777" w:rsidR="00863966" w:rsidRDefault="00863966" w:rsidP="00863966">
      <w:pPr>
        <w:pStyle w:val="CharacterName"/>
      </w:pPr>
      <w:r>
        <w:t>Abe</w:t>
      </w:r>
    </w:p>
    <w:p w14:paraId="7ADE020F" w14:textId="77777777" w:rsidR="00863966" w:rsidRDefault="00863966" w:rsidP="00863966">
      <w:pPr>
        <w:pStyle w:val="Dialogue"/>
      </w:pPr>
      <w:r>
        <w:t>What?</w:t>
      </w:r>
    </w:p>
    <w:p w14:paraId="320204D1" w14:textId="77777777" w:rsidR="00863966" w:rsidRDefault="00863966" w:rsidP="00863966">
      <w:pPr>
        <w:pStyle w:val="CharacterName"/>
      </w:pPr>
      <w:r>
        <w:t>Bartender</w:t>
      </w:r>
    </w:p>
    <w:p w14:paraId="127F9A13" w14:textId="77777777" w:rsidR="00863966" w:rsidRDefault="00863966" w:rsidP="00863966">
      <w:pPr>
        <w:pStyle w:val="Dialogue"/>
      </w:pPr>
      <w:r>
        <w:t>Why do you think he hates you so much.</w:t>
      </w:r>
    </w:p>
    <w:p w14:paraId="44467DB4" w14:textId="6523E81A" w:rsidR="00863966" w:rsidRDefault="00863966" w:rsidP="00863966">
      <w:r>
        <w:t>Abe sips his beer.</w:t>
      </w:r>
      <w:r w:rsidR="00053F3A">
        <w:t xml:space="preserve"> </w:t>
      </w:r>
      <w:r w:rsidR="00053F3A">
        <w:tab/>
      </w:r>
      <w:r w:rsidR="00053F3A">
        <w:tab/>
      </w:r>
      <w:r w:rsidR="00053F3A">
        <w:tab/>
      </w:r>
      <w:r w:rsidR="00053F3A">
        <w:tab/>
      </w:r>
      <w:r w:rsidR="00053F3A">
        <w:tab/>
      </w:r>
      <w:r w:rsidR="00053F3A" w:rsidRPr="00053F3A">
        <w:rPr>
          <w:b/>
          <w:bCs/>
        </w:rPr>
        <w:t>Guess the killer:</w:t>
      </w:r>
    </w:p>
    <w:p w14:paraId="5F514213" w14:textId="3F4DC899" w:rsidR="00863966" w:rsidRDefault="00863966" w:rsidP="00863966">
      <w:r>
        <w:t>The voices replay in his head.</w:t>
      </w:r>
    </w:p>
    <w:p w14:paraId="25527A9D" w14:textId="77777777" w:rsidR="00824D10" w:rsidRDefault="00824D10" w:rsidP="00863966"/>
    <w:p w14:paraId="4B60AB05" w14:textId="62EA408D" w:rsidR="00863966" w:rsidRDefault="00863966" w:rsidP="00863966">
      <w:pPr>
        <w:pStyle w:val="CharacterName"/>
      </w:pPr>
      <w:r>
        <w:lastRenderedPageBreak/>
        <w:t>ABe</w:t>
      </w:r>
    </w:p>
    <w:p w14:paraId="568DA9AB" w14:textId="4A0F53DD" w:rsidR="00863966" w:rsidRDefault="00863966" w:rsidP="00863966">
      <w:pPr>
        <w:pStyle w:val="Dialogue"/>
      </w:pPr>
      <w:r>
        <w:t>He stole the fundraiser money from the principal’s office.</w:t>
      </w:r>
    </w:p>
    <w:p w14:paraId="13B2F092" w14:textId="77777777" w:rsidR="00863966" w:rsidRDefault="00863966" w:rsidP="00863966">
      <w:pPr>
        <w:pStyle w:val="CharacterName"/>
      </w:pPr>
      <w:r>
        <w:t>Young Abe</w:t>
      </w:r>
    </w:p>
    <w:p w14:paraId="52C3D6A6" w14:textId="77777777" w:rsidR="00863966" w:rsidRDefault="00863966" w:rsidP="00863966">
      <w:pPr>
        <w:pStyle w:val="Dialogue"/>
      </w:pPr>
      <w:r>
        <w:t>What was it for?</w:t>
      </w:r>
    </w:p>
    <w:p w14:paraId="3E0E6E54" w14:textId="77777777" w:rsidR="00863966" w:rsidRDefault="00863966" w:rsidP="00863966">
      <w:pPr>
        <w:pStyle w:val="CharacterName"/>
      </w:pPr>
      <w:r>
        <w:t>Principal Erwin</w:t>
      </w:r>
    </w:p>
    <w:p w14:paraId="4AAB660E" w14:textId="77777777" w:rsidR="00863966" w:rsidRDefault="00863966" w:rsidP="00863966">
      <w:pPr>
        <w:pStyle w:val="Dialogue"/>
      </w:pPr>
      <w:r>
        <w:t>Animal Rescue</w:t>
      </w:r>
    </w:p>
    <w:p w14:paraId="2C770340" w14:textId="77777777" w:rsidR="00863966" w:rsidRDefault="00863966" w:rsidP="00863966">
      <w:pPr>
        <w:pStyle w:val="CharacterName"/>
      </w:pPr>
      <w:r>
        <w:t>Young Abe</w:t>
      </w:r>
    </w:p>
    <w:p w14:paraId="6CC471C2" w14:textId="77777777" w:rsidR="00863966" w:rsidRDefault="00863966" w:rsidP="00863966">
      <w:pPr>
        <w:pStyle w:val="Dialogue"/>
      </w:pPr>
      <w:r>
        <w:t xml:space="preserve">Rory Beans was </w:t>
      </w:r>
      <w:proofErr w:type="gramStart"/>
      <w:r>
        <w:t>bit</w:t>
      </w:r>
      <w:proofErr w:type="gramEnd"/>
      <w:r>
        <w:t xml:space="preserve"> by a dog last summer.</w:t>
      </w:r>
    </w:p>
    <w:p w14:paraId="474D1291" w14:textId="77777777" w:rsidR="00863966" w:rsidRDefault="00863966" w:rsidP="00863966">
      <w:pPr>
        <w:pStyle w:val="CharacterName"/>
      </w:pPr>
      <w:r>
        <w:t>Lucy</w:t>
      </w:r>
    </w:p>
    <w:p w14:paraId="72CE1E83" w14:textId="77777777" w:rsidR="00863966" w:rsidRDefault="00863966" w:rsidP="00863966">
      <w:pPr>
        <w:pStyle w:val="Dialogue"/>
      </w:pPr>
      <w:r>
        <w:t>Who did that?</w:t>
      </w:r>
    </w:p>
    <w:p w14:paraId="68757F9F" w14:textId="77777777" w:rsidR="00863966" w:rsidRDefault="00863966" w:rsidP="00863966">
      <w:pPr>
        <w:pStyle w:val="CharacterName"/>
      </w:pPr>
      <w:r>
        <w:t>Abe</w:t>
      </w:r>
    </w:p>
    <w:p w14:paraId="7EADF6A9" w14:textId="77777777" w:rsidR="00863966" w:rsidRDefault="00863966" w:rsidP="00863966">
      <w:pPr>
        <w:pStyle w:val="Dialogue"/>
      </w:pPr>
      <w:r>
        <w:t xml:space="preserve">Some </w:t>
      </w:r>
      <w:proofErr w:type="gramStart"/>
      <w:r>
        <w:t>idiot</w:t>
      </w:r>
      <w:proofErr w:type="gramEnd"/>
      <w:r>
        <w:t xml:space="preserve"> I got suspended 20 years ago.</w:t>
      </w:r>
    </w:p>
    <w:p w14:paraId="72DCB3EB" w14:textId="77777777" w:rsidR="00863966" w:rsidRDefault="00863966" w:rsidP="00863966">
      <w:pPr>
        <w:pStyle w:val="CharacterName"/>
      </w:pPr>
      <w:r>
        <w:t>Lucy</w:t>
      </w:r>
    </w:p>
    <w:p w14:paraId="17EF2866" w14:textId="77777777" w:rsidR="00863966" w:rsidRDefault="00863966" w:rsidP="00863966">
      <w:pPr>
        <w:pStyle w:val="Dialogue"/>
      </w:pPr>
      <w:r>
        <w:t>He’s still pissed?</w:t>
      </w:r>
    </w:p>
    <w:p w14:paraId="52E9616A" w14:textId="4CED856E" w:rsidR="00D81C52" w:rsidRDefault="00863966" w:rsidP="00863966">
      <w:r>
        <w:t>Abe sips his beer again, walks out of the bar.</w:t>
      </w:r>
    </w:p>
    <w:p w14:paraId="0483C131" w14:textId="66C4C723" w:rsidR="003F05B9" w:rsidRPr="009A098C" w:rsidRDefault="003F05B9" w:rsidP="00EB5E6F">
      <w:pPr>
        <w:pStyle w:val="FadeInActionSceneSetting"/>
        <w:rPr>
          <w:b/>
          <w:bCs/>
        </w:rPr>
      </w:pPr>
      <w:r w:rsidRPr="009A098C">
        <w:rPr>
          <w:b/>
          <w:bCs/>
        </w:rPr>
        <w:t>Ext</w:t>
      </w:r>
      <w:r w:rsidR="009A098C" w:rsidRPr="009A098C">
        <w:rPr>
          <w:b/>
          <w:bCs/>
        </w:rPr>
        <w:t>.</w:t>
      </w:r>
      <w:r w:rsidRPr="009A098C">
        <w:rPr>
          <w:b/>
          <w:bCs/>
        </w:rPr>
        <w:t xml:space="preserve"> Willowbrook - day</w:t>
      </w:r>
    </w:p>
    <w:p w14:paraId="4D972308" w14:textId="77777777" w:rsidR="003F05B9" w:rsidRDefault="003F05B9" w:rsidP="003F05B9">
      <w:r>
        <w:t>He’s walking somewhere now. The voices still playing in his head.</w:t>
      </w:r>
    </w:p>
    <w:p w14:paraId="3A27C685" w14:textId="77777777" w:rsidR="003F05B9" w:rsidRDefault="003F05B9" w:rsidP="00EB5E6F">
      <w:pPr>
        <w:pStyle w:val="CharacterName"/>
      </w:pPr>
      <w:r>
        <w:t>Melody</w:t>
      </w:r>
    </w:p>
    <w:p w14:paraId="22F7A347" w14:textId="77777777" w:rsidR="003F05B9" w:rsidRDefault="003F05B9" w:rsidP="00EB5E6F">
      <w:pPr>
        <w:pStyle w:val="Dialogue"/>
      </w:pPr>
      <w:r>
        <w:t>Everyone had to submit their locker codes to the office.</w:t>
      </w:r>
    </w:p>
    <w:p w14:paraId="113F8ECC" w14:textId="77777777" w:rsidR="003F05B9" w:rsidRDefault="003F05B9" w:rsidP="00EB5E6F">
      <w:pPr>
        <w:pStyle w:val="CharacterName"/>
      </w:pPr>
      <w:r>
        <w:t>Caroline</w:t>
      </w:r>
    </w:p>
    <w:p w14:paraId="4E55DDD5" w14:textId="77777777" w:rsidR="003F05B9" w:rsidRDefault="003F05B9" w:rsidP="00EB5E6F">
      <w:pPr>
        <w:pStyle w:val="Dialogue"/>
      </w:pPr>
      <w:r>
        <w:t>I found another paper flower in my locker.</w:t>
      </w:r>
    </w:p>
    <w:p w14:paraId="4F2C1749" w14:textId="77777777" w:rsidR="003F05B9" w:rsidRDefault="003F05B9" w:rsidP="00EB5E6F">
      <w:pPr>
        <w:pStyle w:val="CharacterName"/>
      </w:pPr>
      <w:r>
        <w:t>Abe</w:t>
      </w:r>
    </w:p>
    <w:p w14:paraId="69861C5D" w14:textId="77777777" w:rsidR="003F05B9" w:rsidRDefault="003F05B9" w:rsidP="00EB5E6F">
      <w:pPr>
        <w:pStyle w:val="Dialogue"/>
      </w:pPr>
      <w:r>
        <w:t>She never said anything about a secret admirer.</w:t>
      </w:r>
    </w:p>
    <w:p w14:paraId="15568E9A" w14:textId="77777777" w:rsidR="00824D10" w:rsidRDefault="00824D10" w:rsidP="00EB5E6F">
      <w:pPr>
        <w:pStyle w:val="Dialogue"/>
      </w:pPr>
    </w:p>
    <w:p w14:paraId="58FB1B9D" w14:textId="77777777" w:rsidR="003F05B9" w:rsidRDefault="003F05B9" w:rsidP="00EB5E6F">
      <w:pPr>
        <w:pStyle w:val="CharacterName"/>
      </w:pPr>
      <w:r>
        <w:lastRenderedPageBreak/>
        <w:t>Caroline</w:t>
      </w:r>
    </w:p>
    <w:p w14:paraId="345F2B3B" w14:textId="77777777" w:rsidR="003F05B9" w:rsidRDefault="003F05B9" w:rsidP="00EB5E6F">
      <w:pPr>
        <w:pStyle w:val="Dialogue"/>
      </w:pPr>
      <w:r>
        <w:t>I’ve always felt like there was this other presence watching over me.</w:t>
      </w:r>
    </w:p>
    <w:p w14:paraId="420A3E11" w14:textId="77777777" w:rsidR="003F05B9" w:rsidRDefault="003F05B9" w:rsidP="003F05B9">
      <w:r>
        <w:t>He calls Lucy.</w:t>
      </w:r>
    </w:p>
    <w:p w14:paraId="1DFBDE88" w14:textId="77777777" w:rsidR="003F05B9" w:rsidRDefault="003F05B9" w:rsidP="00EB5E6F">
      <w:pPr>
        <w:pStyle w:val="CharacterName"/>
      </w:pPr>
      <w:r>
        <w:t>Lucy</w:t>
      </w:r>
    </w:p>
    <w:p w14:paraId="6294BE67" w14:textId="1EF1914E" w:rsidR="003F05B9" w:rsidRDefault="003F05B9" w:rsidP="00EB5E6F">
      <w:pPr>
        <w:pStyle w:val="Dialogue"/>
      </w:pPr>
      <w:r>
        <w:t>Yeah?</w:t>
      </w:r>
    </w:p>
    <w:p w14:paraId="7F595BB1" w14:textId="77777777" w:rsidR="003F05B9" w:rsidRDefault="003F05B9" w:rsidP="00EB5E6F">
      <w:pPr>
        <w:pStyle w:val="CharacterName"/>
      </w:pPr>
      <w:r>
        <w:t>Abe</w:t>
      </w:r>
    </w:p>
    <w:p w14:paraId="221F932F" w14:textId="77777777" w:rsidR="003F05B9" w:rsidRDefault="003F05B9" w:rsidP="00EB5E6F">
      <w:pPr>
        <w:pStyle w:val="Dialogue"/>
      </w:pPr>
      <w:r>
        <w:t xml:space="preserve">Hey I need you to check the date on the first Rory Beans case. </w:t>
      </w:r>
    </w:p>
    <w:p w14:paraId="305E2B8C" w14:textId="77777777" w:rsidR="003F05B9" w:rsidRDefault="003F05B9" w:rsidP="00EB5E6F">
      <w:pPr>
        <w:pStyle w:val="CharacterName"/>
      </w:pPr>
      <w:r>
        <w:t>Lucy</w:t>
      </w:r>
    </w:p>
    <w:p w14:paraId="27B9598D" w14:textId="77777777" w:rsidR="003F05B9" w:rsidRDefault="003F05B9" w:rsidP="00EB5E6F">
      <w:pPr>
        <w:pStyle w:val="Dialogue"/>
      </w:pPr>
      <w:r>
        <w:t>Are you serious?</w:t>
      </w:r>
    </w:p>
    <w:p w14:paraId="0CAD38D6" w14:textId="77777777" w:rsidR="003F05B9" w:rsidRDefault="003F05B9" w:rsidP="00EB5E6F">
      <w:pPr>
        <w:pStyle w:val="CharacterName"/>
      </w:pPr>
      <w:r>
        <w:t>Abe</w:t>
      </w:r>
    </w:p>
    <w:p w14:paraId="6C6A2F93" w14:textId="77777777" w:rsidR="003F05B9" w:rsidRDefault="003F05B9" w:rsidP="00EB5E6F">
      <w:pPr>
        <w:pStyle w:val="Dialogue"/>
      </w:pPr>
      <w:r>
        <w:t>There’s a chance he was set up. I might know who’s really making those flowers.</w:t>
      </w:r>
    </w:p>
    <w:p w14:paraId="48B47E73" w14:textId="4B0D6B5A" w:rsidR="00935550" w:rsidRDefault="00935550" w:rsidP="00935550">
      <w:pPr>
        <w:pStyle w:val="Transition"/>
      </w:pPr>
      <w:r>
        <w:t>Cut to:</w:t>
      </w:r>
    </w:p>
    <w:p w14:paraId="40AFFF55" w14:textId="1E139457" w:rsidR="003F05B9" w:rsidRPr="009A098C" w:rsidRDefault="003F05B9" w:rsidP="00EB5E6F">
      <w:pPr>
        <w:pStyle w:val="FadeInActionSceneSetting"/>
        <w:rPr>
          <w:b/>
          <w:bCs/>
        </w:rPr>
      </w:pPr>
      <w:r w:rsidRPr="009A098C">
        <w:rPr>
          <w:b/>
          <w:bCs/>
        </w:rPr>
        <w:t>Ext</w:t>
      </w:r>
      <w:r w:rsidR="009A098C" w:rsidRPr="009A098C">
        <w:rPr>
          <w:b/>
          <w:bCs/>
        </w:rPr>
        <w:t>.</w:t>
      </w:r>
      <w:r w:rsidRPr="009A098C">
        <w:rPr>
          <w:b/>
          <w:bCs/>
        </w:rPr>
        <w:t xml:space="preserve"> house – day</w:t>
      </w:r>
    </w:p>
    <w:p w14:paraId="3AE32D21" w14:textId="77777777" w:rsidR="003F05B9" w:rsidRDefault="003F05B9" w:rsidP="003F05B9">
      <w:r>
        <w:t>Abe walks around the back, checking all the windows to see if any are unlocked.</w:t>
      </w:r>
    </w:p>
    <w:p w14:paraId="38472F3E" w14:textId="77777777" w:rsidR="003F05B9" w:rsidRDefault="003F05B9" w:rsidP="003F05B9">
      <w:r>
        <w:t>He tries to door, no dice.</w:t>
      </w:r>
    </w:p>
    <w:p w14:paraId="1DEC38B7" w14:textId="77777777" w:rsidR="003F05B9" w:rsidRDefault="003F05B9" w:rsidP="003F05B9">
      <w:r>
        <w:t>He kicks in the basement window.</w:t>
      </w:r>
    </w:p>
    <w:p w14:paraId="0A487A22" w14:textId="45F06D3D" w:rsidR="003F05B9" w:rsidRPr="009A098C" w:rsidRDefault="003F05B9" w:rsidP="00EB5E6F">
      <w:pPr>
        <w:pStyle w:val="FadeInActionSceneSetting"/>
        <w:rPr>
          <w:b/>
          <w:bCs/>
        </w:rPr>
      </w:pPr>
      <w:r w:rsidRPr="009A098C">
        <w:rPr>
          <w:b/>
          <w:bCs/>
        </w:rPr>
        <w:t>Int</w:t>
      </w:r>
      <w:r w:rsidR="009A098C" w:rsidRPr="009A098C">
        <w:rPr>
          <w:b/>
          <w:bCs/>
        </w:rPr>
        <w:t>.</w:t>
      </w:r>
      <w:r w:rsidRPr="009A098C">
        <w:rPr>
          <w:b/>
          <w:bCs/>
        </w:rPr>
        <w:t xml:space="preserve"> house – day </w:t>
      </w:r>
    </w:p>
    <w:p w14:paraId="19821FEE" w14:textId="7478003D" w:rsidR="003F05B9" w:rsidRDefault="003F05B9" w:rsidP="003F05B9">
      <w:r>
        <w:t xml:space="preserve">Abe comes up from the basement, begins </w:t>
      </w:r>
      <w:proofErr w:type="gramStart"/>
      <w:r w:rsidR="00EB5E6F">
        <w:t>searching</w:t>
      </w:r>
      <w:proofErr w:type="gramEnd"/>
      <w:r w:rsidR="00EB5E6F">
        <w:t xml:space="preserve"> </w:t>
      </w:r>
      <w:r>
        <w:t>the house.</w:t>
      </w:r>
    </w:p>
    <w:p w14:paraId="300F9C11" w14:textId="77777777" w:rsidR="003F05B9" w:rsidRDefault="003F05B9" w:rsidP="003F05B9">
      <w:r>
        <w:t>Looking through drawers he comes across a lock box.</w:t>
      </w:r>
    </w:p>
    <w:p w14:paraId="61E31144" w14:textId="7D8A18BE" w:rsidR="003F05B9" w:rsidRDefault="003F05B9" w:rsidP="003F05B9">
      <w:r>
        <w:t xml:space="preserve">He pulls out a </w:t>
      </w:r>
      <w:r w:rsidR="00EB5E6F">
        <w:t>paper clip</w:t>
      </w:r>
      <w:r>
        <w:t xml:space="preserve"> and starts picking the lock.</w:t>
      </w:r>
    </w:p>
    <w:p w14:paraId="5F1A366B" w14:textId="77777777" w:rsidR="003F05B9" w:rsidRDefault="003F05B9" w:rsidP="003F05B9">
      <w:r>
        <w:t>It opens, he pours through the papers before he find the photograph of Melody in only the tiger mask.</w:t>
      </w:r>
    </w:p>
    <w:p w14:paraId="555F3CC2" w14:textId="4587BB60" w:rsidR="00654CEB" w:rsidRDefault="00654CEB" w:rsidP="00654CEB">
      <w:pPr>
        <w:pStyle w:val="CharacterName"/>
      </w:pPr>
      <w:r>
        <w:t>Abe</w:t>
      </w:r>
    </w:p>
    <w:p w14:paraId="631A95F3" w14:textId="7C178E57" w:rsidR="00F8548E" w:rsidRPr="00A36B94" w:rsidRDefault="00F8548E" w:rsidP="00F8548E">
      <w:pPr>
        <w:pStyle w:val="Dialogue"/>
      </w:pPr>
      <w:r>
        <w:t>What the fuck.</w:t>
      </w:r>
    </w:p>
    <w:p w14:paraId="0BA6831D" w14:textId="77777777" w:rsidR="003F05B9" w:rsidRDefault="003F05B9" w:rsidP="003F05B9">
      <w:r>
        <w:t>He hears the front door open.</w:t>
      </w:r>
    </w:p>
    <w:p w14:paraId="0E0093A7" w14:textId="77777777" w:rsidR="003F05B9" w:rsidRDefault="003F05B9" w:rsidP="003F05B9">
      <w:r>
        <w:lastRenderedPageBreak/>
        <w:t xml:space="preserve">He goes to hide in the closet but decides this time to hide under the bed. </w:t>
      </w:r>
    </w:p>
    <w:p w14:paraId="472D3646" w14:textId="77777777" w:rsidR="003F05B9" w:rsidRDefault="003F05B9" w:rsidP="003F05B9">
      <w:r>
        <w:t xml:space="preserve">Abe watches as the boots from a man walk around the bed. </w:t>
      </w:r>
    </w:p>
    <w:p w14:paraId="2C87F5A5" w14:textId="05583DA0" w:rsidR="003F05B9" w:rsidRDefault="00824D10" w:rsidP="003F05B9">
      <w:r>
        <w:t>The step</w:t>
      </w:r>
      <w:r w:rsidR="003F05B9">
        <w:t xml:space="preserve"> pause, </w:t>
      </w:r>
      <w:r>
        <w:t xml:space="preserve">the man </w:t>
      </w:r>
      <w:r w:rsidR="003F05B9">
        <w:t>reach</w:t>
      </w:r>
      <w:r>
        <w:t>es</w:t>
      </w:r>
      <w:r w:rsidR="003F05B9">
        <w:t xml:space="preserve"> down to grab the paperclip that Abe dropped.</w:t>
      </w:r>
    </w:p>
    <w:p w14:paraId="76E78917" w14:textId="77777777" w:rsidR="003F05B9" w:rsidRDefault="003F05B9" w:rsidP="00EB5E6F">
      <w:pPr>
        <w:pStyle w:val="CharacterName"/>
      </w:pPr>
      <w:r>
        <w:t>Ellis</w:t>
      </w:r>
    </w:p>
    <w:p w14:paraId="2B832281" w14:textId="77777777" w:rsidR="003F05B9" w:rsidRDefault="003F05B9" w:rsidP="00EB5E6F">
      <w:pPr>
        <w:pStyle w:val="Dialogue"/>
      </w:pPr>
      <w:r>
        <w:t>Abe, I know you’re in the closet.</w:t>
      </w:r>
    </w:p>
    <w:p w14:paraId="60CF7F1C" w14:textId="77777777" w:rsidR="003F05B9" w:rsidRDefault="003F05B9" w:rsidP="00EB5E6F">
      <w:pPr>
        <w:pStyle w:val="CharacterName"/>
      </w:pPr>
      <w:r>
        <w:t>Abe</w:t>
      </w:r>
    </w:p>
    <w:p w14:paraId="134C439F" w14:textId="77777777" w:rsidR="003F05B9" w:rsidRDefault="003F05B9" w:rsidP="00EB5E6F">
      <w:pPr>
        <w:pStyle w:val="Dialogue"/>
      </w:pPr>
      <w:r>
        <w:t>I’m under the bed.</w:t>
      </w:r>
    </w:p>
    <w:p w14:paraId="6FCAD432" w14:textId="77777777" w:rsidR="003F05B9" w:rsidRDefault="003F05B9" w:rsidP="00EB5E6F">
      <w:pPr>
        <w:pStyle w:val="Transition"/>
      </w:pPr>
      <w:r>
        <w:t>Cut to:</w:t>
      </w:r>
    </w:p>
    <w:p w14:paraId="533B6D29" w14:textId="77777777" w:rsidR="003F05B9" w:rsidRDefault="003F05B9" w:rsidP="003F05B9">
      <w:r>
        <w:t>The ceiling fan spins above the kitchen table.</w:t>
      </w:r>
    </w:p>
    <w:p w14:paraId="29D7A66C" w14:textId="4566ED3E" w:rsidR="003F05B9" w:rsidRDefault="003F05B9" w:rsidP="003F05B9">
      <w:r>
        <w:t xml:space="preserve">Abe sits across from </w:t>
      </w:r>
      <w:r w:rsidR="00824D10">
        <w:t>P</w:t>
      </w:r>
      <w:r>
        <w:t>rincipal Erwin.</w:t>
      </w:r>
    </w:p>
    <w:p w14:paraId="51183F9F" w14:textId="77777777" w:rsidR="003F05B9" w:rsidRDefault="003F05B9" w:rsidP="00EB5E6F">
      <w:pPr>
        <w:pStyle w:val="CharacterName"/>
      </w:pPr>
      <w:r>
        <w:t>Abe</w:t>
      </w:r>
    </w:p>
    <w:p w14:paraId="2A4D8E0E" w14:textId="77777777" w:rsidR="003F05B9" w:rsidRDefault="003F05B9" w:rsidP="00EB5E6F">
      <w:pPr>
        <w:pStyle w:val="Dialogue"/>
      </w:pPr>
      <w:r>
        <w:t>Why aren’t you at school?</w:t>
      </w:r>
    </w:p>
    <w:p w14:paraId="7C4F7A03" w14:textId="77777777" w:rsidR="003F05B9" w:rsidRDefault="003F05B9" w:rsidP="00EB5E6F">
      <w:pPr>
        <w:pStyle w:val="CharacterName"/>
      </w:pPr>
      <w:r>
        <w:t>Ellis</w:t>
      </w:r>
    </w:p>
    <w:p w14:paraId="1008B782" w14:textId="77777777" w:rsidR="003F05B9" w:rsidRDefault="003F05B9" w:rsidP="00EB5E6F">
      <w:pPr>
        <w:pStyle w:val="Dialogue"/>
      </w:pPr>
      <w:r>
        <w:t>It’s Sunday. What are you doing here Abe?</w:t>
      </w:r>
    </w:p>
    <w:p w14:paraId="3974B7CA" w14:textId="77777777" w:rsidR="003F05B9" w:rsidRDefault="003F05B9" w:rsidP="00EB5E6F">
      <w:pPr>
        <w:pStyle w:val="CharacterName"/>
      </w:pPr>
      <w:r>
        <w:t>Abe</w:t>
      </w:r>
    </w:p>
    <w:p w14:paraId="4DBB97C0" w14:textId="77777777" w:rsidR="003F05B9" w:rsidRDefault="003F05B9" w:rsidP="00EB5E6F">
      <w:pPr>
        <w:pStyle w:val="Dialogue"/>
      </w:pPr>
      <w:r>
        <w:t>Do you remember the first case you ever brought me?</w:t>
      </w:r>
    </w:p>
    <w:p w14:paraId="30B972A6" w14:textId="77777777" w:rsidR="003F05B9" w:rsidRDefault="003F05B9" w:rsidP="00EB5E6F">
      <w:pPr>
        <w:pStyle w:val="CharacterName"/>
      </w:pPr>
      <w:r>
        <w:t>Ellis</w:t>
      </w:r>
    </w:p>
    <w:p w14:paraId="5570123C" w14:textId="77777777" w:rsidR="003F05B9" w:rsidRDefault="003F05B9" w:rsidP="00EB5E6F">
      <w:pPr>
        <w:pStyle w:val="Dialogue"/>
      </w:pPr>
      <w:r>
        <w:t>No.</w:t>
      </w:r>
    </w:p>
    <w:p w14:paraId="47787006" w14:textId="77777777" w:rsidR="003F05B9" w:rsidRDefault="003F05B9" w:rsidP="00EB5E6F">
      <w:pPr>
        <w:pStyle w:val="CharacterName"/>
      </w:pPr>
      <w:r>
        <w:t>Abe</w:t>
      </w:r>
    </w:p>
    <w:p w14:paraId="726E630E" w14:textId="77777777" w:rsidR="003F05B9" w:rsidRDefault="003F05B9" w:rsidP="00EB5E6F">
      <w:pPr>
        <w:pStyle w:val="Dialogue"/>
      </w:pPr>
      <w:r>
        <w:t>Somebody stole the cashbox from the school fundraiser.</w:t>
      </w:r>
    </w:p>
    <w:p w14:paraId="0FDAF7DD" w14:textId="77777777" w:rsidR="003F05B9" w:rsidRDefault="003F05B9" w:rsidP="00EB5E6F">
      <w:pPr>
        <w:pStyle w:val="CharacterName"/>
      </w:pPr>
      <w:r>
        <w:t>Ellis</w:t>
      </w:r>
    </w:p>
    <w:p w14:paraId="5E63A2CA" w14:textId="77777777" w:rsidR="003F05B9" w:rsidRDefault="003F05B9" w:rsidP="00EB5E6F">
      <w:pPr>
        <w:pStyle w:val="Dialogue"/>
      </w:pPr>
      <w:r>
        <w:t>That was the last year we had one.</w:t>
      </w:r>
    </w:p>
    <w:p w14:paraId="2F69007E" w14:textId="77777777" w:rsidR="003F05B9" w:rsidRDefault="003F05B9" w:rsidP="00EB5E6F">
      <w:pPr>
        <w:pStyle w:val="CharacterName"/>
      </w:pPr>
      <w:r>
        <w:t>Abe</w:t>
      </w:r>
    </w:p>
    <w:p w14:paraId="6A44A4D5" w14:textId="77777777" w:rsidR="003F05B9" w:rsidRDefault="003F05B9" w:rsidP="00EB5E6F">
      <w:pPr>
        <w:pStyle w:val="Dialogue"/>
      </w:pPr>
      <w:r>
        <w:t>I think I might have made a mistake, implicated the wrong kid.</w:t>
      </w:r>
    </w:p>
    <w:p w14:paraId="66746F05" w14:textId="77777777" w:rsidR="003F05B9" w:rsidRDefault="003F05B9" w:rsidP="00EB5E6F">
      <w:pPr>
        <w:pStyle w:val="CharacterName"/>
      </w:pPr>
      <w:r>
        <w:lastRenderedPageBreak/>
        <w:t>Ellis</w:t>
      </w:r>
    </w:p>
    <w:p w14:paraId="1BD40562" w14:textId="77777777" w:rsidR="003F05B9" w:rsidRDefault="003F05B9" w:rsidP="00EB5E6F">
      <w:pPr>
        <w:pStyle w:val="Dialogue"/>
      </w:pPr>
      <w:r>
        <w:t>Who cares? Wasn’t this year ago?</w:t>
      </w:r>
    </w:p>
    <w:p w14:paraId="2FDF5007" w14:textId="77777777" w:rsidR="003F05B9" w:rsidRDefault="003F05B9" w:rsidP="00CC7F80">
      <w:pPr>
        <w:pStyle w:val="CharacterName"/>
      </w:pPr>
      <w:r>
        <w:t>Abe</w:t>
      </w:r>
    </w:p>
    <w:p w14:paraId="250DE4B3" w14:textId="77777777" w:rsidR="003F05B9" w:rsidRDefault="003F05B9" w:rsidP="00CC7F80">
      <w:pPr>
        <w:pStyle w:val="Dialogue"/>
      </w:pPr>
      <w:r>
        <w:t>You found it in his desk the next day.</w:t>
      </w:r>
    </w:p>
    <w:p w14:paraId="210B7DCC" w14:textId="77777777" w:rsidR="003F05B9" w:rsidRDefault="003F05B9" w:rsidP="00CC7F80">
      <w:pPr>
        <w:pStyle w:val="CharacterName"/>
      </w:pPr>
      <w:r>
        <w:t>Ellis</w:t>
      </w:r>
    </w:p>
    <w:p w14:paraId="509E13B3" w14:textId="18A84CE0" w:rsidR="00177EC1" w:rsidRDefault="003F05B9" w:rsidP="00824D10">
      <w:pPr>
        <w:pStyle w:val="Dialogue"/>
      </w:pPr>
      <w:r>
        <w:t>I don’t understand.</w:t>
      </w:r>
    </w:p>
    <w:p w14:paraId="185BABAA" w14:textId="77777777" w:rsidR="003F05B9" w:rsidRDefault="003F05B9" w:rsidP="00CC7F80">
      <w:pPr>
        <w:pStyle w:val="CharacterName"/>
      </w:pPr>
      <w:r>
        <w:t>Abe</w:t>
      </w:r>
    </w:p>
    <w:p w14:paraId="0FD557A0" w14:textId="14091CD4" w:rsidR="003F05B9" w:rsidRDefault="003F05B9" w:rsidP="00CC7F80">
      <w:pPr>
        <w:pStyle w:val="Dialogue"/>
      </w:pPr>
      <w:r>
        <w:t xml:space="preserve">You were just testing me weren’t you. Trying to see how my head </w:t>
      </w:r>
      <w:r w:rsidR="00CC7F80">
        <w:t>worked if</w:t>
      </w:r>
      <w:r>
        <w:t xml:space="preserve"> I was really as smart as everyone said.</w:t>
      </w:r>
    </w:p>
    <w:p w14:paraId="068F57D1" w14:textId="77777777" w:rsidR="003F05B9" w:rsidRDefault="003F05B9" w:rsidP="00CC7F80">
      <w:pPr>
        <w:pStyle w:val="CharacterName"/>
      </w:pPr>
      <w:r>
        <w:t>Ellis</w:t>
      </w:r>
    </w:p>
    <w:p w14:paraId="4428935D" w14:textId="77777777" w:rsidR="003F05B9" w:rsidRDefault="003F05B9" w:rsidP="00CC7F80">
      <w:pPr>
        <w:pStyle w:val="Dialogue"/>
      </w:pPr>
      <w:r>
        <w:t>Why would I care to do that?</w:t>
      </w:r>
    </w:p>
    <w:p w14:paraId="63AA3797" w14:textId="77777777" w:rsidR="003F05B9" w:rsidRDefault="003F05B9" w:rsidP="00CC7F80">
      <w:pPr>
        <w:pStyle w:val="CharacterName"/>
      </w:pPr>
      <w:r>
        <w:t>Abe</w:t>
      </w:r>
    </w:p>
    <w:p w14:paraId="14238FC6" w14:textId="77777777" w:rsidR="003F05B9" w:rsidRDefault="003F05B9" w:rsidP="00CC7F80">
      <w:pPr>
        <w:pStyle w:val="Dialogue"/>
      </w:pPr>
      <w:r>
        <w:t>Gracie was kidnapped a week later.</w:t>
      </w:r>
    </w:p>
    <w:p w14:paraId="334F5255" w14:textId="77777777" w:rsidR="003F05B9" w:rsidRDefault="003F05B9" w:rsidP="00CC7F80">
      <w:pPr>
        <w:pStyle w:val="CharacterName"/>
      </w:pPr>
      <w:r>
        <w:t>Ellis</w:t>
      </w:r>
    </w:p>
    <w:p w14:paraId="05165196" w14:textId="77777777" w:rsidR="003F05B9" w:rsidRDefault="003F05B9" w:rsidP="00CC7F80">
      <w:pPr>
        <w:pStyle w:val="Dialogue"/>
      </w:pPr>
      <w:r>
        <w:t>What are you asking me?</w:t>
      </w:r>
    </w:p>
    <w:p w14:paraId="44449EA4" w14:textId="77777777" w:rsidR="003F05B9" w:rsidRDefault="003F05B9" w:rsidP="00CC7F80">
      <w:pPr>
        <w:pStyle w:val="CharacterName"/>
      </w:pPr>
      <w:r>
        <w:t>Abe</w:t>
      </w:r>
    </w:p>
    <w:p w14:paraId="1786C76E" w14:textId="77777777" w:rsidR="003F05B9" w:rsidRDefault="003F05B9" w:rsidP="00CC7F80">
      <w:pPr>
        <w:pStyle w:val="Dialogue"/>
      </w:pPr>
      <w:r>
        <w:t>Are you the bad guy?</w:t>
      </w:r>
    </w:p>
    <w:p w14:paraId="289D963D" w14:textId="77777777" w:rsidR="003F05B9" w:rsidRDefault="003F05B9" w:rsidP="00CC7F80">
      <w:pPr>
        <w:pStyle w:val="CharacterName"/>
      </w:pPr>
      <w:r>
        <w:t>Ellis</w:t>
      </w:r>
    </w:p>
    <w:p w14:paraId="40995C61" w14:textId="77777777" w:rsidR="003F05B9" w:rsidRDefault="003F05B9" w:rsidP="00CC7F80">
      <w:pPr>
        <w:pStyle w:val="Dialogue"/>
      </w:pPr>
      <w:r>
        <w:t xml:space="preserve">I’m an educator Abe. I hope you understand how even the most outlandish claim could tarnish my career, stir doubts about my character. </w:t>
      </w:r>
    </w:p>
    <w:p w14:paraId="5679D43F" w14:textId="77777777" w:rsidR="003F05B9" w:rsidRDefault="003F05B9" w:rsidP="00CC7F80">
      <w:pPr>
        <w:pStyle w:val="CharacterName"/>
      </w:pPr>
      <w:r>
        <w:t>Abe</w:t>
      </w:r>
    </w:p>
    <w:p w14:paraId="1AD05B04" w14:textId="77777777" w:rsidR="003F05B9" w:rsidRDefault="003F05B9" w:rsidP="00CC7F80">
      <w:pPr>
        <w:pStyle w:val="Dialogue"/>
      </w:pPr>
      <w:r>
        <w:t>I found the picture you stole from Patrick’s locker. You thought it was Caroline, didn’t you. In the tiger mask.</w:t>
      </w:r>
    </w:p>
    <w:p w14:paraId="2B8D0343" w14:textId="77777777" w:rsidR="00824D10" w:rsidRDefault="00824D10" w:rsidP="00CC7F80">
      <w:pPr>
        <w:pStyle w:val="Dialogue"/>
      </w:pPr>
    </w:p>
    <w:p w14:paraId="46407208" w14:textId="77777777" w:rsidR="003F05B9" w:rsidRDefault="003F05B9" w:rsidP="00CC7F80">
      <w:pPr>
        <w:pStyle w:val="CharacterName"/>
      </w:pPr>
      <w:r>
        <w:lastRenderedPageBreak/>
        <w:t>Ellis</w:t>
      </w:r>
    </w:p>
    <w:p w14:paraId="316384FC" w14:textId="7F6EFCC4" w:rsidR="003F05B9" w:rsidRDefault="003F05B9" w:rsidP="00CC7F80">
      <w:pPr>
        <w:pStyle w:val="Dialogue"/>
      </w:pPr>
      <w:r>
        <w:t>It wasn’t</w:t>
      </w:r>
      <w:r w:rsidR="00CC7F80">
        <w:t>?</w:t>
      </w:r>
    </w:p>
    <w:p w14:paraId="51F1767C" w14:textId="77777777" w:rsidR="003F05B9" w:rsidRDefault="003F05B9" w:rsidP="003F05B9">
      <w:r>
        <w:t>Abe shakes his head.</w:t>
      </w:r>
    </w:p>
    <w:p w14:paraId="375B6311" w14:textId="77777777" w:rsidR="003F05B9" w:rsidRDefault="003F05B9" w:rsidP="00CC7F80">
      <w:pPr>
        <w:pStyle w:val="CharacterName"/>
      </w:pPr>
      <w:r>
        <w:t>Ellis</w:t>
      </w:r>
    </w:p>
    <w:p w14:paraId="47F44BDB" w14:textId="77777777" w:rsidR="003F05B9" w:rsidRDefault="003F05B9" w:rsidP="00CC7F80">
      <w:pPr>
        <w:pStyle w:val="Dialogue"/>
      </w:pPr>
      <w:r>
        <w:t>Are you sure?</w:t>
      </w:r>
    </w:p>
    <w:p w14:paraId="020EF1BF" w14:textId="77777777" w:rsidR="003F05B9" w:rsidRDefault="003F05B9" w:rsidP="00CC7F80">
      <w:pPr>
        <w:pStyle w:val="CharacterName"/>
      </w:pPr>
      <w:r>
        <w:t>Abe</w:t>
      </w:r>
    </w:p>
    <w:p w14:paraId="125CD00E" w14:textId="77777777" w:rsidR="003F05B9" w:rsidRDefault="003F05B9" w:rsidP="00CC7F80">
      <w:pPr>
        <w:pStyle w:val="Dialogue"/>
      </w:pPr>
      <w:r>
        <w:t>I know about the paper flowers. You killed her boyfriend. You wanted someone innocent, untouched just like Gracie. You thought he’d ruined her for you.</w:t>
      </w:r>
    </w:p>
    <w:p w14:paraId="0DA66E40" w14:textId="77777777" w:rsidR="003F05B9" w:rsidRDefault="003F05B9" w:rsidP="00CC7F80">
      <w:pPr>
        <w:pStyle w:val="CharacterName"/>
      </w:pPr>
      <w:r>
        <w:t>Ellis</w:t>
      </w:r>
    </w:p>
    <w:p w14:paraId="44E04A77" w14:textId="5948774F" w:rsidR="003F05B9" w:rsidRDefault="003F05B9" w:rsidP="00CC7F80">
      <w:pPr>
        <w:pStyle w:val="Dialogue"/>
      </w:pPr>
      <w:r>
        <w:t>Gracie wasn’t innocent. She used</w:t>
      </w:r>
      <w:r w:rsidR="00CC7F80">
        <w:t xml:space="preserve"> to come</w:t>
      </w:r>
      <w:r>
        <w:t xml:space="preserve"> by my office just to show me her outfits.</w:t>
      </w:r>
    </w:p>
    <w:p w14:paraId="6B95A06D" w14:textId="77777777" w:rsidR="003F05B9" w:rsidRDefault="003F05B9" w:rsidP="00CC7F80">
      <w:pPr>
        <w:pStyle w:val="CharacterName"/>
      </w:pPr>
      <w:r>
        <w:t>Abe</w:t>
      </w:r>
    </w:p>
    <w:p w14:paraId="663876B2" w14:textId="4C15F8CD" w:rsidR="003F05B9" w:rsidRDefault="003F05B9" w:rsidP="00CC7F80">
      <w:pPr>
        <w:pStyle w:val="Dialogue"/>
      </w:pPr>
      <w:r>
        <w:t>She was 14</w:t>
      </w:r>
      <w:r w:rsidR="00CC7F80">
        <w:t>.</w:t>
      </w:r>
    </w:p>
    <w:p w14:paraId="1F2E89AB" w14:textId="77777777" w:rsidR="003F05B9" w:rsidRDefault="003F05B9" w:rsidP="00CC7F80">
      <w:pPr>
        <w:pStyle w:val="CharacterName"/>
      </w:pPr>
      <w:r>
        <w:t>Ellis</w:t>
      </w:r>
    </w:p>
    <w:p w14:paraId="57643A63" w14:textId="77777777" w:rsidR="003F05B9" w:rsidRDefault="003F05B9" w:rsidP="00CC7F80">
      <w:pPr>
        <w:pStyle w:val="Dialogue"/>
      </w:pPr>
      <w:r>
        <w:t>Of all people, you should appreciate the relativity of age. That girl got what she always wanted. She would have loved to see this place. Her face on every telephone pole. People marching through the marshes arm in arm. For a month, the whole country knew her name.</w:t>
      </w:r>
    </w:p>
    <w:p w14:paraId="3B20DCEE" w14:textId="77777777" w:rsidR="003F05B9" w:rsidRDefault="003F05B9" w:rsidP="00CC7F80">
      <w:pPr>
        <w:pStyle w:val="CharacterName"/>
      </w:pPr>
      <w:r>
        <w:t>Abe</w:t>
      </w:r>
    </w:p>
    <w:p w14:paraId="76C85EB0" w14:textId="77777777" w:rsidR="003F05B9" w:rsidRDefault="003F05B9" w:rsidP="00CC7F80">
      <w:pPr>
        <w:pStyle w:val="Dialogue"/>
      </w:pPr>
      <w:r>
        <w:t>I should have seen it. I could have saved her.</w:t>
      </w:r>
    </w:p>
    <w:p w14:paraId="7FE58A08" w14:textId="77777777" w:rsidR="003F05B9" w:rsidRDefault="003F05B9" w:rsidP="00CC7F80">
      <w:pPr>
        <w:pStyle w:val="CharacterName"/>
      </w:pPr>
      <w:r>
        <w:t>Ellis</w:t>
      </w:r>
    </w:p>
    <w:p w14:paraId="23ED5E1A" w14:textId="77777777" w:rsidR="003F05B9" w:rsidRDefault="003F05B9" w:rsidP="00CC7F80">
      <w:pPr>
        <w:pStyle w:val="Dialogue"/>
      </w:pPr>
      <w:r>
        <w:t>You were just a kid. No one expected you to find her.</w:t>
      </w:r>
    </w:p>
    <w:p w14:paraId="643FD566" w14:textId="77777777" w:rsidR="003F05B9" w:rsidRDefault="003F05B9" w:rsidP="00CC7F80">
      <w:pPr>
        <w:pStyle w:val="CharacterName"/>
      </w:pPr>
      <w:r>
        <w:t>Abe</w:t>
      </w:r>
    </w:p>
    <w:p w14:paraId="7FEA8E9B" w14:textId="77777777" w:rsidR="003F05B9" w:rsidRPr="00CC7F80" w:rsidRDefault="003F05B9" w:rsidP="00CC7F80">
      <w:pPr>
        <w:pStyle w:val="Dialogue"/>
        <w:rPr>
          <w:u w:val="single"/>
        </w:rPr>
      </w:pPr>
      <w:r w:rsidRPr="00CC7F80">
        <w:rPr>
          <w:u w:val="single"/>
        </w:rPr>
        <w:t>She did.</w:t>
      </w:r>
    </w:p>
    <w:p w14:paraId="646DC75E" w14:textId="77777777" w:rsidR="003F05B9" w:rsidRDefault="003F05B9" w:rsidP="00CC7F80">
      <w:pPr>
        <w:pStyle w:val="CharacterName"/>
      </w:pPr>
      <w:r>
        <w:lastRenderedPageBreak/>
        <w:t>Ellis</w:t>
      </w:r>
    </w:p>
    <w:p w14:paraId="6286531D" w14:textId="77777777" w:rsidR="003F05B9" w:rsidRDefault="003F05B9" w:rsidP="00CC7F80">
      <w:pPr>
        <w:pStyle w:val="Dialogue"/>
      </w:pPr>
      <w:r>
        <w:t>Abe, I watched you grow up with the weight of the entire town on your conscience. I always felt a little sorry for you. No child could survive that.</w:t>
      </w:r>
    </w:p>
    <w:p w14:paraId="562F63F0" w14:textId="77777777" w:rsidR="003F05B9" w:rsidRDefault="003F05B9" w:rsidP="00CC7F80">
      <w:pPr>
        <w:pStyle w:val="CharacterName"/>
      </w:pPr>
      <w:r>
        <w:t>Abe</w:t>
      </w:r>
    </w:p>
    <w:p w14:paraId="5D7AC2A5" w14:textId="1B1329BD" w:rsidR="006304F7" w:rsidRDefault="003F05B9" w:rsidP="00824D10">
      <w:pPr>
        <w:pStyle w:val="Dialogue"/>
      </w:pPr>
      <w:r>
        <w:t>What happened to her.</w:t>
      </w:r>
    </w:p>
    <w:p w14:paraId="4165EBD5" w14:textId="77777777" w:rsidR="003F05B9" w:rsidRDefault="003F05B9" w:rsidP="00CC7F80">
      <w:pPr>
        <w:pStyle w:val="CharacterName"/>
      </w:pPr>
      <w:r>
        <w:t>Ellis</w:t>
      </w:r>
    </w:p>
    <w:p w14:paraId="7E152736" w14:textId="77777777" w:rsidR="003F05B9" w:rsidRDefault="003F05B9" w:rsidP="00CC7F80">
      <w:pPr>
        <w:pStyle w:val="Dialogue"/>
      </w:pPr>
      <w:r>
        <w:t>She didn’t last long. Her spirit went soft. After I gave our daughter away.</w:t>
      </w:r>
    </w:p>
    <w:p w14:paraId="0C8E44D9" w14:textId="77777777" w:rsidR="003F05B9" w:rsidRDefault="003F05B9" w:rsidP="00CC7F80">
      <w:pPr>
        <w:pStyle w:val="CharacterName"/>
      </w:pPr>
      <w:r>
        <w:t>Abe</w:t>
      </w:r>
    </w:p>
    <w:p w14:paraId="48F3E09E" w14:textId="77777777" w:rsidR="003F05B9" w:rsidRDefault="003F05B9" w:rsidP="00CC7F80">
      <w:pPr>
        <w:pStyle w:val="Dialogue"/>
      </w:pPr>
      <w:r>
        <w:t>What?</w:t>
      </w:r>
    </w:p>
    <w:p w14:paraId="0AA6023D" w14:textId="77777777" w:rsidR="00EB5E6F" w:rsidRDefault="00EB5E6F" w:rsidP="00CC7F80">
      <w:pPr>
        <w:pStyle w:val="CharacterName"/>
      </w:pPr>
      <w:r>
        <w:t>Ellis</w:t>
      </w:r>
    </w:p>
    <w:p w14:paraId="1DB090E4" w14:textId="77777777" w:rsidR="00EB5E6F" w:rsidRDefault="00EB5E6F" w:rsidP="00CC7F80">
      <w:pPr>
        <w:pStyle w:val="Dialogue"/>
      </w:pPr>
      <w:r>
        <w:t>Everyone knows me here. I can’t have a newborn suddenly appear out of nowhere. It wasn’t easy leaving Caroline on the steps for those decrepit church mice. But I knew they wouldn’t ask any questions. My only consolation was watching her mature with such grace and sensibility. I took something beautiful… but I gave something back. Something better. Balance was restored.</w:t>
      </w:r>
    </w:p>
    <w:p w14:paraId="19B32D2F" w14:textId="77777777" w:rsidR="00EB5E6F" w:rsidRDefault="00EB5E6F" w:rsidP="00CC7F80">
      <w:r>
        <w:t xml:space="preserve">Abe pulls the picture of Patrick out of his </w:t>
      </w:r>
      <w:proofErr w:type="gramStart"/>
      <w:r>
        <w:t>pocket,</w:t>
      </w:r>
      <w:proofErr w:type="gramEnd"/>
      <w:r>
        <w:t xml:space="preserve"> he slides it across the table.</w:t>
      </w:r>
    </w:p>
    <w:p w14:paraId="09D919F4" w14:textId="77777777" w:rsidR="00EB5E6F" w:rsidRDefault="00EB5E6F" w:rsidP="00CC7F80">
      <w:pPr>
        <w:pStyle w:val="CharacterName"/>
      </w:pPr>
      <w:r>
        <w:t>Ellis</w:t>
      </w:r>
    </w:p>
    <w:p w14:paraId="68C549C1" w14:textId="6E9494DF" w:rsidR="00EB5E6F" w:rsidRDefault="00EB5E6F" w:rsidP="00CC7F80">
      <w:pPr>
        <w:pStyle w:val="Dialogue"/>
      </w:pPr>
      <w:r>
        <w:t>I was relieve</w:t>
      </w:r>
      <w:r w:rsidR="00CC7F80">
        <w:t>d</w:t>
      </w:r>
      <w:r>
        <w:t xml:space="preserve"> when I first heard they were dating. He seemed sort of sexless and irrelevant. Congratulations, Abe. You’ve solved your first murder. </w:t>
      </w:r>
    </w:p>
    <w:p w14:paraId="73AB6014" w14:textId="77777777" w:rsidR="00EB5E6F" w:rsidRDefault="00EB5E6F" w:rsidP="00CC7F80">
      <w:pPr>
        <w:pStyle w:val="CharacterName"/>
      </w:pPr>
      <w:r>
        <w:t>Abe</w:t>
      </w:r>
    </w:p>
    <w:p w14:paraId="1091DFD9" w14:textId="77777777" w:rsidR="00EB5E6F" w:rsidRDefault="00EB5E6F" w:rsidP="00CC7F80">
      <w:pPr>
        <w:pStyle w:val="Dialogue"/>
      </w:pPr>
      <w:r>
        <w:t>What now?</w:t>
      </w:r>
    </w:p>
    <w:p w14:paraId="47452F9E" w14:textId="77777777" w:rsidR="00EB5E6F" w:rsidRDefault="00EB5E6F" w:rsidP="00CC7F80">
      <w:r>
        <w:lastRenderedPageBreak/>
        <w:t>Ellis reaches into his pocket and pulls out a rusty knife.</w:t>
      </w:r>
    </w:p>
    <w:p w14:paraId="4440AB8C" w14:textId="77777777" w:rsidR="00EB5E6F" w:rsidRDefault="00EB5E6F" w:rsidP="00CC7F80">
      <w:pPr>
        <w:pStyle w:val="CharacterName"/>
      </w:pPr>
      <w:r>
        <w:t>Abe</w:t>
      </w:r>
    </w:p>
    <w:p w14:paraId="0001E9F6" w14:textId="77777777" w:rsidR="00EB5E6F" w:rsidRDefault="00EB5E6F" w:rsidP="00CC7F80">
      <w:pPr>
        <w:pStyle w:val="Dialogue"/>
      </w:pPr>
      <w:r>
        <w:t>I’m not afraid of you.</w:t>
      </w:r>
    </w:p>
    <w:p w14:paraId="64793C82" w14:textId="77777777" w:rsidR="00EB5E6F" w:rsidRDefault="00EB5E6F" w:rsidP="00CC7F80">
      <w:pPr>
        <w:pStyle w:val="CharacterName"/>
      </w:pPr>
      <w:r>
        <w:t>Ellis</w:t>
      </w:r>
    </w:p>
    <w:p w14:paraId="1A1345A2" w14:textId="17D3007F" w:rsidR="00EB5E6F" w:rsidRDefault="00EB5E6F" w:rsidP="00CC7F80">
      <w:pPr>
        <w:pStyle w:val="Dialogue"/>
      </w:pPr>
      <w:r>
        <w:t>Nobody is. There</w:t>
      </w:r>
      <w:r w:rsidR="00CC7F80">
        <w:t>’s</w:t>
      </w:r>
      <w:r>
        <w:t xml:space="preserve"> a reason I’ve always obliged you, Abe. We both know how it feels when nobody takes you seriously. Now they’ll know what we were capable of. </w:t>
      </w:r>
    </w:p>
    <w:p w14:paraId="70632998" w14:textId="77777777" w:rsidR="00EB5E6F" w:rsidRDefault="00EB5E6F" w:rsidP="00EB5E6F">
      <w:r>
        <w:t>Ellis stabs himself in the heart. Pulls it out and stabs the heart again.</w:t>
      </w:r>
    </w:p>
    <w:p w14:paraId="51C091CE" w14:textId="74BD6214" w:rsidR="00EB5E6F" w:rsidRDefault="00EB5E6F" w:rsidP="00EB5E6F">
      <w:r>
        <w:t>He groans gasping for air.</w:t>
      </w:r>
      <w:r w:rsidR="00053F3A">
        <w:t xml:space="preserve"> </w:t>
      </w:r>
      <w:r>
        <w:t>He whimpers as he dies.</w:t>
      </w:r>
    </w:p>
    <w:p w14:paraId="64A6E6DD" w14:textId="52B54D94" w:rsidR="00053F3A" w:rsidRDefault="00053F3A" w:rsidP="00EB5E6F">
      <w:r>
        <w:t>A beat goes by as Abe watches in horror</w:t>
      </w:r>
    </w:p>
    <w:p w14:paraId="63A665E6" w14:textId="168D4AFA" w:rsidR="00EB5E6F" w:rsidRDefault="00053F3A" w:rsidP="00EB5E6F">
      <w:r>
        <w:t>Erwin</w:t>
      </w:r>
      <w:r w:rsidR="00EB5E6F">
        <w:t xml:space="preserve"> </w:t>
      </w:r>
      <w:r>
        <w:t>coughs</w:t>
      </w:r>
      <w:r w:rsidR="00EB5E6F">
        <w:t xml:space="preserve"> </w:t>
      </w:r>
      <w:r w:rsidR="00CC7F80">
        <w:t>up</w:t>
      </w:r>
      <w:r w:rsidR="00EB5E6F">
        <w:t xml:space="preserve"> blood, s</w:t>
      </w:r>
      <w:r>
        <w:t>tarling</w:t>
      </w:r>
      <w:r w:rsidR="00EB5E6F">
        <w:t xml:space="preserve"> Abe before finally dying.</w:t>
      </w:r>
    </w:p>
    <w:p w14:paraId="01A00F23" w14:textId="76B4E37B" w:rsidR="00EB5E6F" w:rsidRDefault="00EB5E6F" w:rsidP="00EB5E6F">
      <w:r>
        <w:t>The ceiling fan spins.</w:t>
      </w:r>
    </w:p>
    <w:p w14:paraId="349976D7" w14:textId="33B42305" w:rsidR="00EB5E6F" w:rsidRDefault="00EB5E6F" w:rsidP="00EB5E6F">
      <w:r>
        <w:t>Abe gets up, walks over to the fridge.</w:t>
      </w:r>
      <w:r w:rsidR="00053F3A">
        <w:t xml:space="preserve"> </w:t>
      </w:r>
      <w:r>
        <w:t>He grabs a beer and chugs it.</w:t>
      </w:r>
      <w:r w:rsidR="00053F3A">
        <w:t xml:space="preserve"> </w:t>
      </w:r>
      <w:r>
        <w:t>He gasps for air.</w:t>
      </w:r>
      <w:r w:rsidR="00053F3A">
        <w:t xml:space="preserve"> He reopens the fridge,</w:t>
      </w:r>
      <w:r>
        <w:t xml:space="preserve"> notices </w:t>
      </w:r>
      <w:r w:rsidR="00053F3A">
        <w:t xml:space="preserve">the </w:t>
      </w:r>
      <w:r>
        <w:t>Fizzy Pop in the fridge.</w:t>
      </w:r>
    </w:p>
    <w:p w14:paraId="7E70E3A7" w14:textId="77777777" w:rsidR="00EB5E6F" w:rsidRDefault="00EB5E6F" w:rsidP="00EB5E6F">
      <w:r>
        <w:t>He looks out the window and sees a woodshed in the backyard.</w:t>
      </w:r>
    </w:p>
    <w:p w14:paraId="4BDA7DCC" w14:textId="77777777" w:rsidR="00EB5E6F" w:rsidRDefault="00EB5E6F" w:rsidP="00CC7F80">
      <w:pPr>
        <w:pStyle w:val="Transition"/>
      </w:pPr>
      <w:r>
        <w:t>Cut to:</w:t>
      </w:r>
    </w:p>
    <w:p w14:paraId="1818C5F7" w14:textId="1B21B4F2" w:rsidR="00EB5E6F" w:rsidRPr="00455669" w:rsidRDefault="00EB5E6F" w:rsidP="00CC7F80">
      <w:pPr>
        <w:pStyle w:val="FadeInActionSceneSetting"/>
        <w:rPr>
          <w:b/>
          <w:bCs/>
        </w:rPr>
      </w:pPr>
      <w:r w:rsidRPr="00455669">
        <w:rPr>
          <w:b/>
          <w:bCs/>
        </w:rPr>
        <w:t>Ext</w:t>
      </w:r>
      <w:r w:rsidR="00455669" w:rsidRPr="00455669">
        <w:rPr>
          <w:b/>
          <w:bCs/>
        </w:rPr>
        <w:t>.</w:t>
      </w:r>
      <w:r w:rsidRPr="00455669">
        <w:rPr>
          <w:b/>
          <w:bCs/>
        </w:rPr>
        <w:t xml:space="preserve"> backyard – day</w:t>
      </w:r>
    </w:p>
    <w:p w14:paraId="096F59D1" w14:textId="77777777" w:rsidR="00EB5E6F" w:rsidRDefault="00EB5E6F" w:rsidP="00EB5E6F">
      <w:r>
        <w:t>Abe slowly approaches the shed.</w:t>
      </w:r>
    </w:p>
    <w:p w14:paraId="0FD56C8A" w14:textId="77777777" w:rsidR="00EB5E6F" w:rsidRDefault="00EB5E6F" w:rsidP="00EB5E6F">
      <w:r>
        <w:t>He opens it and inside is Gracie, on the floor under blankets.</w:t>
      </w:r>
    </w:p>
    <w:p w14:paraId="09B193CC" w14:textId="77777777" w:rsidR="00EB5E6F" w:rsidRDefault="00EB5E6F" w:rsidP="00EB5E6F">
      <w:r>
        <w:t>She looks up at him, folding a paper flower.</w:t>
      </w:r>
    </w:p>
    <w:p w14:paraId="7C7FAC48" w14:textId="24F4D6D0" w:rsidR="00EB5E6F" w:rsidRDefault="00EB5E6F" w:rsidP="00CC7F80">
      <w:pPr>
        <w:pStyle w:val="Transition"/>
      </w:pPr>
      <w:r>
        <w:t>Cu</w:t>
      </w:r>
      <w:r w:rsidR="00CC7F80">
        <w:t>t</w:t>
      </w:r>
      <w:r>
        <w:t xml:space="preserve"> to:</w:t>
      </w:r>
    </w:p>
    <w:p w14:paraId="490148AE" w14:textId="039A17EE" w:rsidR="00EB5E6F" w:rsidRPr="00455669" w:rsidRDefault="00EB5E6F" w:rsidP="00CC7F80">
      <w:pPr>
        <w:pStyle w:val="FadeInActionSceneSetting"/>
        <w:rPr>
          <w:b/>
          <w:bCs/>
        </w:rPr>
      </w:pPr>
      <w:r w:rsidRPr="00455669">
        <w:rPr>
          <w:b/>
          <w:bCs/>
        </w:rPr>
        <w:t>Ext</w:t>
      </w:r>
      <w:r w:rsidR="00455669" w:rsidRPr="00455669">
        <w:rPr>
          <w:b/>
          <w:bCs/>
        </w:rPr>
        <w:t>.</w:t>
      </w:r>
      <w:r w:rsidRPr="00455669">
        <w:rPr>
          <w:b/>
          <w:bCs/>
        </w:rPr>
        <w:t xml:space="preserve"> Backyard – dusk</w:t>
      </w:r>
    </w:p>
    <w:p w14:paraId="514E253C" w14:textId="77777777" w:rsidR="00EB5E6F" w:rsidRDefault="00EB5E6F" w:rsidP="00EB5E6F">
      <w:r>
        <w:t>Abe calls the widow Gulliver.</w:t>
      </w:r>
    </w:p>
    <w:p w14:paraId="3DF74976" w14:textId="77777777" w:rsidR="00EB5E6F" w:rsidRDefault="00EB5E6F" w:rsidP="00CC7F80">
      <w:pPr>
        <w:pStyle w:val="CharacterName"/>
      </w:pPr>
      <w:r>
        <w:t>Widow Gulliver</w:t>
      </w:r>
    </w:p>
    <w:p w14:paraId="52CA0577" w14:textId="77777777" w:rsidR="00EB5E6F" w:rsidRDefault="00EB5E6F" w:rsidP="00CC7F80">
      <w:pPr>
        <w:pStyle w:val="Dialogue"/>
      </w:pPr>
      <w:r>
        <w:t>Abe?</w:t>
      </w:r>
    </w:p>
    <w:p w14:paraId="2B4078A7" w14:textId="77777777" w:rsidR="00EB5E6F" w:rsidRDefault="00EB5E6F" w:rsidP="00CC7F80">
      <w:pPr>
        <w:pStyle w:val="CharacterName"/>
      </w:pPr>
      <w:r>
        <w:t>Abe</w:t>
      </w:r>
    </w:p>
    <w:p w14:paraId="63617103" w14:textId="77777777" w:rsidR="00EB5E6F" w:rsidRDefault="00EB5E6F" w:rsidP="00CC7F80">
      <w:pPr>
        <w:pStyle w:val="Dialogue"/>
      </w:pPr>
      <w:r>
        <w:t>I found her.</w:t>
      </w:r>
    </w:p>
    <w:p w14:paraId="2701CF7B" w14:textId="7F502DA9" w:rsidR="00053F3A" w:rsidRDefault="00053F3A" w:rsidP="00053F3A">
      <w:pPr>
        <w:pStyle w:val="MORE"/>
      </w:pPr>
      <w:r>
        <w:t>[cont.]</w:t>
      </w:r>
    </w:p>
    <w:p w14:paraId="2C3971D5" w14:textId="77777777" w:rsidR="00EB5E6F" w:rsidRDefault="00EB5E6F" w:rsidP="00CC7F80">
      <w:pPr>
        <w:pStyle w:val="CharacterName"/>
      </w:pPr>
      <w:r>
        <w:lastRenderedPageBreak/>
        <w:t>Widow Gulliver</w:t>
      </w:r>
    </w:p>
    <w:p w14:paraId="32D0C7E1" w14:textId="752334DA" w:rsidR="00EB5E6F" w:rsidRDefault="00EB5E6F" w:rsidP="00CC7F80">
      <w:pPr>
        <w:pStyle w:val="Dialogue"/>
      </w:pPr>
      <w:r>
        <w:t>What are you talking about</w:t>
      </w:r>
      <w:r w:rsidR="00CC7F80">
        <w:t>? My</w:t>
      </w:r>
      <w:r>
        <w:t xml:space="preserve"> cat is a boy.</w:t>
      </w:r>
    </w:p>
    <w:p w14:paraId="0E90D1DE" w14:textId="77777777" w:rsidR="00EB5E6F" w:rsidRDefault="00EB5E6F" w:rsidP="00CC7F80">
      <w:pPr>
        <w:pStyle w:val="CharacterName"/>
      </w:pPr>
      <w:r>
        <w:t>Abe</w:t>
      </w:r>
    </w:p>
    <w:p w14:paraId="52D3C707" w14:textId="12EDFF4C" w:rsidR="00D23196" w:rsidRDefault="00EB5E6F" w:rsidP="0055014D">
      <w:pPr>
        <w:pStyle w:val="Dialogue"/>
      </w:pPr>
      <w:r>
        <w:t xml:space="preserve">I found her. </w:t>
      </w:r>
    </w:p>
    <w:p w14:paraId="1581DAB7" w14:textId="77777777" w:rsidR="00EB5E6F" w:rsidRDefault="00EB5E6F" w:rsidP="00CC7F80">
      <w:pPr>
        <w:pStyle w:val="CharacterName"/>
      </w:pPr>
      <w:r>
        <w:t>Widow Gulliver</w:t>
      </w:r>
    </w:p>
    <w:p w14:paraId="31B05D7F" w14:textId="77777777" w:rsidR="00EB5E6F" w:rsidRDefault="00EB5E6F" w:rsidP="00CC7F80">
      <w:pPr>
        <w:pStyle w:val="Dialogue"/>
      </w:pPr>
      <w:r>
        <w:t>What?</w:t>
      </w:r>
    </w:p>
    <w:p w14:paraId="55FFA1C2" w14:textId="77777777" w:rsidR="00EB5E6F" w:rsidRDefault="00EB5E6F" w:rsidP="00CC7F80">
      <w:pPr>
        <w:pStyle w:val="CharacterName"/>
      </w:pPr>
      <w:r>
        <w:t>Abe</w:t>
      </w:r>
    </w:p>
    <w:p w14:paraId="4AED7A66" w14:textId="77777777" w:rsidR="00EB5E6F" w:rsidRDefault="00EB5E6F" w:rsidP="00CC7F80">
      <w:pPr>
        <w:pStyle w:val="Dialogue"/>
      </w:pPr>
      <w:r>
        <w:t>She’s too scared to talk to me.</w:t>
      </w:r>
    </w:p>
    <w:p w14:paraId="137D7C9D" w14:textId="77777777" w:rsidR="00EB5E6F" w:rsidRDefault="00EB5E6F" w:rsidP="00EB5E6F">
      <w:r>
        <w:t>Police sires echo in the background.</w:t>
      </w:r>
    </w:p>
    <w:p w14:paraId="5022598B" w14:textId="77777777" w:rsidR="00EB5E6F" w:rsidRDefault="00EB5E6F" w:rsidP="00CC7F80">
      <w:pPr>
        <w:pStyle w:val="CharacterName"/>
      </w:pPr>
      <w:r>
        <w:t>Abe (V.O.)</w:t>
      </w:r>
    </w:p>
    <w:p w14:paraId="50D2006A" w14:textId="77777777" w:rsidR="00EB5E6F" w:rsidRDefault="00EB5E6F" w:rsidP="00CC7F80">
      <w:pPr>
        <w:pStyle w:val="Dialogue"/>
      </w:pPr>
      <w:r>
        <w:t>When I was 32, I solved the case of the Willowbrook kidnapper. It was Ellis Erwin, the evil principal.</w:t>
      </w:r>
    </w:p>
    <w:p w14:paraId="2366B0F6" w14:textId="77777777" w:rsidR="00EB5E6F" w:rsidRDefault="00EB5E6F" w:rsidP="00CC7F80">
      <w:pPr>
        <w:pStyle w:val="Transition"/>
      </w:pPr>
      <w:r>
        <w:t>Fade to:</w:t>
      </w:r>
    </w:p>
    <w:p w14:paraId="359F87AA" w14:textId="696F875D" w:rsidR="00EB5E6F" w:rsidRPr="00455669" w:rsidRDefault="00EB5E6F" w:rsidP="00CC7F80">
      <w:pPr>
        <w:pStyle w:val="FadeInActionSceneSetting"/>
        <w:rPr>
          <w:b/>
          <w:bCs/>
        </w:rPr>
      </w:pPr>
      <w:r w:rsidRPr="00455669">
        <w:rPr>
          <w:b/>
          <w:bCs/>
        </w:rPr>
        <w:t>Int</w:t>
      </w:r>
      <w:r w:rsidR="00455669" w:rsidRPr="00455669">
        <w:rPr>
          <w:b/>
          <w:bCs/>
        </w:rPr>
        <w:t>.</w:t>
      </w:r>
      <w:r w:rsidRPr="00455669">
        <w:rPr>
          <w:b/>
          <w:bCs/>
        </w:rPr>
        <w:t xml:space="preserve"> Abe’s apartment – day</w:t>
      </w:r>
    </w:p>
    <w:p w14:paraId="4424445F" w14:textId="77777777" w:rsidR="00EB5E6F" w:rsidRDefault="00EB5E6F" w:rsidP="00EB5E6F">
      <w:r>
        <w:t>Abe’s alarm wakes him up.</w:t>
      </w:r>
    </w:p>
    <w:p w14:paraId="3E5FD285" w14:textId="77777777" w:rsidR="00EB5E6F" w:rsidRDefault="00EB5E6F" w:rsidP="00EB5E6F">
      <w:r>
        <w:t>He gets out of bed, brushes his teeth, washes his face.</w:t>
      </w:r>
    </w:p>
    <w:p w14:paraId="7D1C0244" w14:textId="77777777" w:rsidR="00EB5E6F" w:rsidRDefault="00EB5E6F" w:rsidP="00CC7F80">
      <w:pPr>
        <w:pStyle w:val="CharacterName"/>
      </w:pPr>
      <w:r>
        <w:t>Abe (V.O.)</w:t>
      </w:r>
    </w:p>
    <w:p w14:paraId="368FF59F" w14:textId="7AF45158" w:rsidR="00EB5E6F" w:rsidRDefault="00EB5E6F" w:rsidP="00CC7F80">
      <w:pPr>
        <w:pStyle w:val="Dialogue"/>
      </w:pPr>
      <w:r>
        <w:t xml:space="preserve">Gracie’s discovery remained a national news story for weeks. I was the kid deactivate who never gave up. The governor presented me with a medal, Rory </w:t>
      </w:r>
      <w:r w:rsidR="00CC7F80">
        <w:t>Beans</w:t>
      </w:r>
      <w:r>
        <w:t xml:space="preserve"> accepted a handshake. The widow Gulliver called me a hero, I think her cat is probably dead though.</w:t>
      </w:r>
    </w:p>
    <w:p w14:paraId="4BCEA59C" w14:textId="432B2B09" w:rsidR="00EB5E6F" w:rsidRPr="00455669" w:rsidRDefault="00EB5E6F" w:rsidP="00CC7F80">
      <w:pPr>
        <w:pStyle w:val="FadeInActionSceneSetting"/>
        <w:rPr>
          <w:b/>
          <w:bCs/>
        </w:rPr>
      </w:pPr>
      <w:r w:rsidRPr="00455669">
        <w:rPr>
          <w:b/>
          <w:bCs/>
        </w:rPr>
        <w:t>Ext</w:t>
      </w:r>
      <w:r w:rsidR="00455669" w:rsidRPr="00455669">
        <w:rPr>
          <w:b/>
          <w:bCs/>
        </w:rPr>
        <w:t>.</w:t>
      </w:r>
      <w:r w:rsidRPr="00455669">
        <w:rPr>
          <w:b/>
          <w:bCs/>
        </w:rPr>
        <w:t xml:space="preserve"> main street – day</w:t>
      </w:r>
    </w:p>
    <w:p w14:paraId="51B42B23" w14:textId="77777777" w:rsidR="00EB5E6F" w:rsidRDefault="00EB5E6F" w:rsidP="00CC7F80">
      <w:r>
        <w:t>Abe walks to work.</w:t>
      </w:r>
    </w:p>
    <w:p w14:paraId="07E7B2E9" w14:textId="77777777" w:rsidR="00EB5E6F" w:rsidRDefault="00EB5E6F" w:rsidP="00CC7F80">
      <w:pPr>
        <w:pStyle w:val="CharacterName"/>
      </w:pPr>
      <w:r>
        <w:t>Abe (V.O.)</w:t>
      </w:r>
    </w:p>
    <w:p w14:paraId="639C6F2C" w14:textId="77777777" w:rsidR="00053F3A" w:rsidRDefault="00EB5E6F" w:rsidP="00CC7F80">
      <w:pPr>
        <w:pStyle w:val="Dialogue"/>
      </w:pPr>
      <w:r>
        <w:t xml:space="preserve">It was like the whole town returned to color overnight. People came out for the potato </w:t>
      </w:r>
    </w:p>
    <w:p w14:paraId="5932FF8A" w14:textId="70EF4F47" w:rsidR="00053F3A" w:rsidRDefault="00053F3A" w:rsidP="00053F3A">
      <w:pPr>
        <w:pStyle w:val="CharacterName"/>
      </w:pPr>
      <w:r>
        <w:lastRenderedPageBreak/>
        <w:t>Abe (v.o.) (cont.)</w:t>
      </w:r>
    </w:p>
    <w:p w14:paraId="5EC75C46" w14:textId="0361C79A" w:rsidR="00EB5E6F" w:rsidRDefault="00EB5E6F" w:rsidP="00CC7F80">
      <w:pPr>
        <w:pStyle w:val="Dialogue"/>
      </w:pPr>
      <w:r>
        <w:t xml:space="preserve">festival </w:t>
      </w:r>
      <w:r w:rsidR="00CC7F80">
        <w:t>for</w:t>
      </w:r>
      <w:r>
        <w:t xml:space="preserve"> the first time in 18 years.</w:t>
      </w:r>
    </w:p>
    <w:p w14:paraId="3F898281" w14:textId="5653E7D7" w:rsidR="00053F3A" w:rsidRDefault="00053F3A" w:rsidP="00053F3A">
      <w:r>
        <w:t>Abe walks by Mr. Ackerman’s barber shop again.</w:t>
      </w:r>
    </w:p>
    <w:p w14:paraId="212BDC26" w14:textId="77777777" w:rsidR="00EB5E6F" w:rsidRDefault="00EB5E6F" w:rsidP="00CC7F80">
      <w:pPr>
        <w:pStyle w:val="CharacterName"/>
      </w:pPr>
      <w:r>
        <w:t>Mr. Ackerman</w:t>
      </w:r>
    </w:p>
    <w:p w14:paraId="5F1338BF" w14:textId="325EDCD6" w:rsidR="00BC15D2" w:rsidRDefault="00EB5E6F" w:rsidP="0055014D">
      <w:pPr>
        <w:pStyle w:val="Dialogue"/>
      </w:pPr>
      <w:r>
        <w:t>Morning Abe.</w:t>
      </w:r>
    </w:p>
    <w:p w14:paraId="3D2722C0" w14:textId="2E689F6F" w:rsidR="00EB5E6F" w:rsidRPr="00455669" w:rsidRDefault="00EB5E6F" w:rsidP="00CC7F80">
      <w:pPr>
        <w:pStyle w:val="FadeInActionSceneSetting"/>
        <w:rPr>
          <w:b/>
          <w:bCs/>
        </w:rPr>
      </w:pPr>
      <w:r w:rsidRPr="00455669">
        <w:rPr>
          <w:b/>
          <w:bCs/>
        </w:rPr>
        <w:t>Int</w:t>
      </w:r>
      <w:r w:rsidR="00455669" w:rsidRPr="00455669">
        <w:rPr>
          <w:b/>
          <w:bCs/>
        </w:rPr>
        <w:t>.</w:t>
      </w:r>
      <w:r w:rsidRPr="00455669">
        <w:rPr>
          <w:b/>
          <w:bCs/>
        </w:rPr>
        <w:t xml:space="preserve"> Abe’s office – day</w:t>
      </w:r>
    </w:p>
    <w:p w14:paraId="216CF745" w14:textId="77777777" w:rsidR="00EB5E6F" w:rsidRDefault="00EB5E6F" w:rsidP="00EB5E6F">
      <w:r>
        <w:t>Abe enters his office to multiple people waiting in the waiting room.</w:t>
      </w:r>
    </w:p>
    <w:p w14:paraId="6C56CB89" w14:textId="77777777" w:rsidR="00EB5E6F" w:rsidRDefault="00EB5E6F" w:rsidP="00CC7F80">
      <w:pPr>
        <w:pStyle w:val="CharacterName"/>
      </w:pPr>
      <w:r>
        <w:t>Abe (V.O.)</w:t>
      </w:r>
    </w:p>
    <w:p w14:paraId="58CB2CD2" w14:textId="77777777" w:rsidR="00EB5E6F" w:rsidRDefault="00EB5E6F" w:rsidP="00CC7F80">
      <w:pPr>
        <w:pStyle w:val="Dialogue"/>
      </w:pPr>
      <w:r>
        <w:t>Even Lucy started looking at me differently.</w:t>
      </w:r>
    </w:p>
    <w:p w14:paraId="05835D6B" w14:textId="77777777" w:rsidR="00EB5E6F" w:rsidRDefault="00EB5E6F" w:rsidP="00EB5E6F">
      <w:r>
        <w:t>Lucy sits at her desk reading a magazine where Gracie is the cover story.</w:t>
      </w:r>
    </w:p>
    <w:p w14:paraId="1BA37F48" w14:textId="77777777" w:rsidR="00EB5E6F" w:rsidRDefault="00EB5E6F" w:rsidP="00CC7F80">
      <w:pPr>
        <w:pStyle w:val="CharacterName"/>
      </w:pPr>
      <w:r>
        <w:t>Lucy</w:t>
      </w:r>
    </w:p>
    <w:p w14:paraId="6A56A37A" w14:textId="77777777" w:rsidR="00EB5E6F" w:rsidRDefault="00EB5E6F" w:rsidP="00CC7F80">
      <w:pPr>
        <w:pStyle w:val="Dialogue"/>
      </w:pPr>
      <w:r>
        <w:t>Wait. She’s in there.</w:t>
      </w:r>
    </w:p>
    <w:p w14:paraId="18CA739D" w14:textId="77777777" w:rsidR="00EB5E6F" w:rsidRDefault="00EB5E6F" w:rsidP="00EB5E6F">
      <w:r>
        <w:t>Abe enters his office.</w:t>
      </w:r>
    </w:p>
    <w:p w14:paraId="29C1FDEB" w14:textId="77777777" w:rsidR="00EB5E6F" w:rsidRDefault="00EB5E6F" w:rsidP="00EB5E6F">
      <w:r>
        <w:t>Caroline sits in the chair.</w:t>
      </w:r>
    </w:p>
    <w:p w14:paraId="1236D679" w14:textId="77777777" w:rsidR="00EB5E6F" w:rsidRDefault="00EB5E6F" w:rsidP="00CC7F80">
      <w:pPr>
        <w:pStyle w:val="CharacterName"/>
      </w:pPr>
      <w:r>
        <w:t>Abe</w:t>
      </w:r>
    </w:p>
    <w:p w14:paraId="5CCE98FA" w14:textId="77777777" w:rsidR="00EB5E6F" w:rsidRDefault="00EB5E6F" w:rsidP="00CC7F80">
      <w:pPr>
        <w:pStyle w:val="Dialogue"/>
      </w:pPr>
      <w:r>
        <w:t>Caroline. How are you.</w:t>
      </w:r>
    </w:p>
    <w:p w14:paraId="7CCF916C" w14:textId="77777777" w:rsidR="00EB5E6F" w:rsidRDefault="00EB5E6F" w:rsidP="00CC7F80">
      <w:pPr>
        <w:pStyle w:val="CharacterName"/>
      </w:pPr>
      <w:r>
        <w:t>Caroline</w:t>
      </w:r>
    </w:p>
    <w:p w14:paraId="420ADDEF" w14:textId="77777777" w:rsidR="00EB5E6F" w:rsidRDefault="00EB5E6F" w:rsidP="00CC7F80">
      <w:pPr>
        <w:pStyle w:val="Dialogue"/>
      </w:pPr>
      <w:r>
        <w:t>I’m okay.</w:t>
      </w:r>
    </w:p>
    <w:p w14:paraId="35F103D9" w14:textId="77777777" w:rsidR="00EB5E6F" w:rsidRDefault="00EB5E6F" w:rsidP="00EB5E6F">
      <w:r>
        <w:t>Abe sits.</w:t>
      </w:r>
    </w:p>
    <w:p w14:paraId="7A2D767E" w14:textId="77777777" w:rsidR="00EB5E6F" w:rsidRDefault="00EB5E6F" w:rsidP="00CC7F80">
      <w:pPr>
        <w:pStyle w:val="CharacterName"/>
      </w:pPr>
      <w:r>
        <w:t>Caroline</w:t>
      </w:r>
    </w:p>
    <w:p w14:paraId="3D27B7BC" w14:textId="77777777" w:rsidR="00EB5E6F" w:rsidRDefault="00EB5E6F" w:rsidP="00CC7F80">
      <w:pPr>
        <w:pStyle w:val="Dialogue"/>
      </w:pPr>
      <w:r>
        <w:t>What happened to your office.</w:t>
      </w:r>
    </w:p>
    <w:p w14:paraId="37C079CB" w14:textId="77777777" w:rsidR="00EB5E6F" w:rsidRDefault="00EB5E6F" w:rsidP="00CC7F80">
      <w:pPr>
        <w:pStyle w:val="CharacterName"/>
      </w:pPr>
      <w:r>
        <w:t>Abe</w:t>
      </w:r>
    </w:p>
    <w:p w14:paraId="6E0D3A0F" w14:textId="77777777" w:rsidR="00EB5E6F" w:rsidRDefault="00EB5E6F" w:rsidP="00CC7F80">
      <w:pPr>
        <w:pStyle w:val="Dialogue"/>
      </w:pPr>
      <w:r>
        <w:t>Had to take the old headlines down. Looked too stupid.</w:t>
      </w:r>
    </w:p>
    <w:p w14:paraId="0C793F13" w14:textId="77777777" w:rsidR="00EB5E6F" w:rsidRDefault="00EB5E6F" w:rsidP="00CC7F80">
      <w:pPr>
        <w:pStyle w:val="CharacterName"/>
      </w:pPr>
      <w:r>
        <w:t>Caroline</w:t>
      </w:r>
    </w:p>
    <w:p w14:paraId="2275657D" w14:textId="77777777" w:rsidR="00EB5E6F" w:rsidRDefault="00EB5E6F" w:rsidP="00CC7F80">
      <w:pPr>
        <w:pStyle w:val="Dialogue"/>
      </w:pPr>
      <w:r>
        <w:t>Feels pretty empty.</w:t>
      </w:r>
    </w:p>
    <w:p w14:paraId="0CC33EFC" w14:textId="77777777" w:rsidR="00EB5E6F" w:rsidRDefault="00EB5E6F" w:rsidP="00CC7F80">
      <w:pPr>
        <w:pStyle w:val="CharacterName"/>
      </w:pPr>
      <w:r>
        <w:lastRenderedPageBreak/>
        <w:t>Abe</w:t>
      </w:r>
    </w:p>
    <w:p w14:paraId="39540378" w14:textId="77777777" w:rsidR="00EB5E6F" w:rsidRDefault="00EB5E6F" w:rsidP="00CC7F80">
      <w:pPr>
        <w:pStyle w:val="Dialogue"/>
      </w:pPr>
      <w:r>
        <w:t>Are you back at school?</w:t>
      </w:r>
    </w:p>
    <w:p w14:paraId="6715D5BA" w14:textId="77777777" w:rsidR="00EB5E6F" w:rsidRDefault="00EB5E6F" w:rsidP="00CC7F80">
      <w:pPr>
        <w:pStyle w:val="CharacterName"/>
      </w:pPr>
      <w:r>
        <w:t>Caroline</w:t>
      </w:r>
    </w:p>
    <w:p w14:paraId="3543B6C8" w14:textId="7C4AD076" w:rsidR="00B11CE6" w:rsidRDefault="00EB5E6F" w:rsidP="0055014D">
      <w:pPr>
        <w:pStyle w:val="Dialogue"/>
      </w:pPr>
      <w:r>
        <w:t>Not yet.</w:t>
      </w:r>
    </w:p>
    <w:p w14:paraId="0212CE29" w14:textId="77777777" w:rsidR="00EB5E6F" w:rsidRDefault="00EB5E6F" w:rsidP="00CC7F80">
      <w:pPr>
        <w:pStyle w:val="CharacterName"/>
      </w:pPr>
      <w:r>
        <w:t>Abe</w:t>
      </w:r>
    </w:p>
    <w:p w14:paraId="267BA455" w14:textId="77777777" w:rsidR="00EB5E6F" w:rsidRDefault="00EB5E6F" w:rsidP="00CC7F80">
      <w:pPr>
        <w:pStyle w:val="Dialogue"/>
      </w:pPr>
      <w:r>
        <w:t>That’s good you should take your time.</w:t>
      </w:r>
    </w:p>
    <w:p w14:paraId="705C1583" w14:textId="77777777" w:rsidR="00EB5E6F" w:rsidRDefault="00EB5E6F" w:rsidP="00CC7F80">
      <w:pPr>
        <w:pStyle w:val="CharacterName"/>
      </w:pPr>
      <w:r>
        <w:t>Caroline</w:t>
      </w:r>
    </w:p>
    <w:p w14:paraId="17B2421F" w14:textId="77777777" w:rsidR="00EB5E6F" w:rsidRDefault="00EB5E6F" w:rsidP="00CC7F80">
      <w:pPr>
        <w:pStyle w:val="Dialogue"/>
      </w:pPr>
      <w:r>
        <w:t>Nobody really knows what to say to me.</w:t>
      </w:r>
    </w:p>
    <w:p w14:paraId="2C9F58BC" w14:textId="77777777" w:rsidR="00EB5E6F" w:rsidRDefault="00EB5E6F" w:rsidP="00CC7F80">
      <w:pPr>
        <w:pStyle w:val="CharacterName"/>
      </w:pPr>
      <w:r>
        <w:t>Abe</w:t>
      </w:r>
    </w:p>
    <w:p w14:paraId="781BE3FC" w14:textId="77777777" w:rsidR="00EB5E6F" w:rsidRDefault="00EB5E6F" w:rsidP="00CC7F80">
      <w:pPr>
        <w:pStyle w:val="Dialogue"/>
      </w:pPr>
      <w:r>
        <w:t xml:space="preserve">And your grandparents? </w:t>
      </w:r>
    </w:p>
    <w:p w14:paraId="61062385" w14:textId="77777777" w:rsidR="00EB5E6F" w:rsidRDefault="00EB5E6F" w:rsidP="00CC7F80">
      <w:pPr>
        <w:pStyle w:val="CharacterName"/>
      </w:pPr>
      <w:r>
        <w:t>Caroline</w:t>
      </w:r>
    </w:p>
    <w:p w14:paraId="438D9197" w14:textId="77777777" w:rsidR="00EB5E6F" w:rsidRDefault="00EB5E6F" w:rsidP="00CC7F80">
      <w:pPr>
        <w:pStyle w:val="Dialogue"/>
      </w:pPr>
      <w:r>
        <w:t>They’re still pretty confused. They thought I was a gift from Jesus not some pedophile rapist.</w:t>
      </w:r>
    </w:p>
    <w:p w14:paraId="29171364" w14:textId="77777777" w:rsidR="00EB5E6F" w:rsidRDefault="00EB5E6F" w:rsidP="00CC7F80">
      <w:pPr>
        <w:pStyle w:val="CharacterName"/>
      </w:pPr>
      <w:r>
        <w:t>Abe</w:t>
      </w:r>
    </w:p>
    <w:p w14:paraId="754FAC61" w14:textId="77777777" w:rsidR="00EB5E6F" w:rsidRDefault="00EB5E6F" w:rsidP="00CC7F80">
      <w:pPr>
        <w:pStyle w:val="Dialogue"/>
      </w:pPr>
      <w:r>
        <w:t>I’m sorry.</w:t>
      </w:r>
    </w:p>
    <w:p w14:paraId="0C950944" w14:textId="77777777" w:rsidR="00EB5E6F" w:rsidRDefault="00EB5E6F" w:rsidP="00CC7F80">
      <w:pPr>
        <w:pStyle w:val="CharacterName"/>
      </w:pPr>
      <w:r>
        <w:t>Caroline</w:t>
      </w:r>
    </w:p>
    <w:p w14:paraId="4C912B47" w14:textId="77777777" w:rsidR="00EB5E6F" w:rsidRDefault="00EB5E6F" w:rsidP="00CC7F80">
      <w:pPr>
        <w:pStyle w:val="Dialogue"/>
      </w:pPr>
      <w:r>
        <w:t>It’s not like you didn’t warn me. “No matter how simple a case may seem, it’s always shocking what you find.”</w:t>
      </w:r>
    </w:p>
    <w:p w14:paraId="783617C2" w14:textId="77777777" w:rsidR="00EB5E6F" w:rsidRDefault="00EB5E6F" w:rsidP="00CC7F80">
      <w:pPr>
        <w:pStyle w:val="CharacterName"/>
      </w:pPr>
      <w:r>
        <w:t>Abe</w:t>
      </w:r>
    </w:p>
    <w:p w14:paraId="4E3A6CEE" w14:textId="77777777" w:rsidR="00EB5E6F" w:rsidRDefault="00EB5E6F" w:rsidP="00CC7F80">
      <w:pPr>
        <w:pStyle w:val="Dialogue"/>
      </w:pPr>
      <w:r>
        <w:t xml:space="preserve">I was just being pretentious. </w:t>
      </w:r>
    </w:p>
    <w:p w14:paraId="3271BF41" w14:textId="77777777" w:rsidR="00EB5E6F" w:rsidRDefault="00EB5E6F" w:rsidP="00CC7F80">
      <w:pPr>
        <w:pStyle w:val="CharacterName"/>
      </w:pPr>
      <w:r>
        <w:t>Caroline</w:t>
      </w:r>
    </w:p>
    <w:p w14:paraId="50C2DD74" w14:textId="77777777" w:rsidR="00EB5E6F" w:rsidRDefault="00EB5E6F" w:rsidP="00CC7F80">
      <w:pPr>
        <w:pStyle w:val="Dialogue"/>
      </w:pPr>
      <w:proofErr w:type="gramStart"/>
      <w:r>
        <w:t>Still..</w:t>
      </w:r>
      <w:proofErr w:type="gramEnd"/>
      <w:r>
        <w:t xml:space="preserve"> </w:t>
      </w:r>
      <w:proofErr w:type="gramStart"/>
      <w:r>
        <w:t>isn’t</w:t>
      </w:r>
      <w:proofErr w:type="gramEnd"/>
      <w:r>
        <w:t xml:space="preserve"> it better to know the truth. Well at least you saved Gracie.</w:t>
      </w:r>
    </w:p>
    <w:p w14:paraId="5EB697DC" w14:textId="77777777" w:rsidR="00EB5E6F" w:rsidRDefault="00EB5E6F" w:rsidP="00CC7F80">
      <w:pPr>
        <w:pStyle w:val="CharacterName"/>
      </w:pPr>
      <w:r>
        <w:t>Abe</w:t>
      </w:r>
    </w:p>
    <w:p w14:paraId="1DECC245" w14:textId="77777777" w:rsidR="00EB5E6F" w:rsidRDefault="00EB5E6F" w:rsidP="00CC7F80">
      <w:pPr>
        <w:pStyle w:val="Dialogue"/>
      </w:pPr>
      <w:r>
        <w:t>Yea sort of. Has she reached out to you yet.</w:t>
      </w:r>
    </w:p>
    <w:p w14:paraId="1EE58166" w14:textId="77777777" w:rsidR="00EB5E6F" w:rsidRDefault="00EB5E6F" w:rsidP="00CC7F80">
      <w:pPr>
        <w:pStyle w:val="CharacterName"/>
      </w:pPr>
      <w:r>
        <w:lastRenderedPageBreak/>
        <w:t>Caroline</w:t>
      </w:r>
    </w:p>
    <w:p w14:paraId="65A1DF99" w14:textId="77777777" w:rsidR="00EB5E6F" w:rsidRDefault="00EB5E6F" w:rsidP="00CC7F80">
      <w:pPr>
        <w:pStyle w:val="Dialogue"/>
      </w:pPr>
      <w:r>
        <w:t>She’s just a kid.</w:t>
      </w:r>
    </w:p>
    <w:p w14:paraId="0E0BDD9B" w14:textId="46FEABAC" w:rsidR="00EB5E6F" w:rsidRDefault="00EB5E6F" w:rsidP="00EB5E6F">
      <w:r>
        <w:t xml:space="preserve">Abe </w:t>
      </w:r>
      <w:r w:rsidR="00053F3A">
        <w:t>hangs his head</w:t>
      </w:r>
      <w:r>
        <w:t>.</w:t>
      </w:r>
    </w:p>
    <w:p w14:paraId="784141CC" w14:textId="77777777" w:rsidR="00EB5E6F" w:rsidRDefault="00EB5E6F" w:rsidP="00CC7F80">
      <w:pPr>
        <w:pStyle w:val="Transition"/>
      </w:pPr>
      <w:r>
        <w:t>Cut to:</w:t>
      </w:r>
    </w:p>
    <w:p w14:paraId="7A861BAD" w14:textId="2348FAB0" w:rsidR="00EB5E6F" w:rsidRPr="00455669" w:rsidRDefault="00EB5E6F" w:rsidP="00CC7F80">
      <w:pPr>
        <w:pStyle w:val="FadeInActionSceneSetting"/>
        <w:rPr>
          <w:b/>
          <w:bCs/>
        </w:rPr>
      </w:pPr>
      <w:r w:rsidRPr="00455669">
        <w:rPr>
          <w:b/>
          <w:bCs/>
        </w:rPr>
        <w:t>Int</w:t>
      </w:r>
      <w:r w:rsidR="00455669" w:rsidRPr="00455669">
        <w:rPr>
          <w:b/>
          <w:bCs/>
        </w:rPr>
        <w:t>.</w:t>
      </w:r>
      <w:r w:rsidRPr="00455669">
        <w:rPr>
          <w:b/>
          <w:bCs/>
        </w:rPr>
        <w:t xml:space="preserve"> Abe’s apartment – day</w:t>
      </w:r>
    </w:p>
    <w:p w14:paraId="05E0C3B2" w14:textId="77777777" w:rsidR="00EB5E6F" w:rsidRDefault="00EB5E6F" w:rsidP="00EB5E6F">
      <w:r>
        <w:t>A knock at the door.</w:t>
      </w:r>
    </w:p>
    <w:p w14:paraId="1AC04348" w14:textId="77777777" w:rsidR="00EB5E6F" w:rsidRDefault="00EB5E6F" w:rsidP="00EB5E6F">
      <w:r>
        <w:t xml:space="preserve">His parents enter. </w:t>
      </w:r>
    </w:p>
    <w:p w14:paraId="5CE1DCCC" w14:textId="77777777" w:rsidR="00EB5E6F" w:rsidRDefault="00EB5E6F" w:rsidP="00CC7F80">
      <w:pPr>
        <w:pStyle w:val="CharacterName"/>
      </w:pPr>
      <w:r>
        <w:t>Abe</w:t>
      </w:r>
    </w:p>
    <w:p w14:paraId="5FE06E6D" w14:textId="77777777" w:rsidR="00EB5E6F" w:rsidRDefault="00EB5E6F" w:rsidP="00CC7F80">
      <w:pPr>
        <w:pStyle w:val="Dialogue"/>
      </w:pPr>
      <w:r>
        <w:t>Hi. Can I get you tea or something.</w:t>
      </w:r>
    </w:p>
    <w:p w14:paraId="3FF93027" w14:textId="77777777" w:rsidR="00EB5E6F" w:rsidRDefault="00EB5E6F" w:rsidP="00CC7F80">
      <w:pPr>
        <w:pStyle w:val="CharacterName"/>
      </w:pPr>
      <w:r>
        <w:t>Mom</w:t>
      </w:r>
    </w:p>
    <w:p w14:paraId="55B918DD" w14:textId="77777777" w:rsidR="00EB5E6F" w:rsidRDefault="00EB5E6F" w:rsidP="00CC7F80">
      <w:pPr>
        <w:pStyle w:val="Dialogue"/>
      </w:pPr>
      <w:r>
        <w:t>Oh no thank you were okay.</w:t>
      </w:r>
    </w:p>
    <w:p w14:paraId="38FBC82D" w14:textId="465448EC" w:rsidR="00EB5E6F" w:rsidRDefault="00EB5E6F" w:rsidP="00EB5E6F">
      <w:r>
        <w:t>The</w:t>
      </w:r>
      <w:r w:rsidR="00CC7F80">
        <w:t>y</w:t>
      </w:r>
      <w:r>
        <w:t xml:space="preserve"> sit in the living room.</w:t>
      </w:r>
    </w:p>
    <w:p w14:paraId="2E3B43C9" w14:textId="77777777" w:rsidR="00EB5E6F" w:rsidRDefault="00EB5E6F" w:rsidP="00CC7F80">
      <w:pPr>
        <w:pStyle w:val="CharacterName"/>
      </w:pPr>
      <w:r>
        <w:t>Dad</w:t>
      </w:r>
    </w:p>
    <w:p w14:paraId="32A43CE7" w14:textId="77777777" w:rsidR="00EB5E6F" w:rsidRDefault="00EB5E6F" w:rsidP="00CC7F80">
      <w:pPr>
        <w:pStyle w:val="Dialogue"/>
      </w:pPr>
      <w:r>
        <w:t>How are you enjoying the extra space?</w:t>
      </w:r>
    </w:p>
    <w:p w14:paraId="61C13D50" w14:textId="77777777" w:rsidR="00EB5E6F" w:rsidRDefault="00EB5E6F" w:rsidP="00CC7F80">
      <w:pPr>
        <w:pStyle w:val="CharacterName"/>
      </w:pPr>
      <w:r>
        <w:t>Abe</w:t>
      </w:r>
    </w:p>
    <w:p w14:paraId="4D5A0645" w14:textId="77777777" w:rsidR="00EB5E6F" w:rsidRDefault="00EB5E6F" w:rsidP="00CC7F80">
      <w:pPr>
        <w:pStyle w:val="Dialogue"/>
      </w:pPr>
      <w:r>
        <w:t>It’s great.</w:t>
      </w:r>
    </w:p>
    <w:p w14:paraId="11AF679A" w14:textId="77777777" w:rsidR="00EB5E6F" w:rsidRDefault="00EB5E6F" w:rsidP="00CC7F80">
      <w:pPr>
        <w:pStyle w:val="CharacterName"/>
      </w:pPr>
      <w:r>
        <w:t>Mom</w:t>
      </w:r>
    </w:p>
    <w:p w14:paraId="11262CF4" w14:textId="77777777" w:rsidR="00EB5E6F" w:rsidRDefault="00EB5E6F" w:rsidP="00CC7F80">
      <w:pPr>
        <w:pStyle w:val="Dialogue"/>
      </w:pPr>
      <w:r>
        <w:t>Not a little lonely without Corey?</w:t>
      </w:r>
    </w:p>
    <w:p w14:paraId="0097545A" w14:textId="77777777" w:rsidR="00EB5E6F" w:rsidRDefault="00EB5E6F" w:rsidP="00CC7F80">
      <w:pPr>
        <w:pStyle w:val="CharacterName"/>
      </w:pPr>
      <w:r>
        <w:t>Abe</w:t>
      </w:r>
    </w:p>
    <w:p w14:paraId="488BADA7" w14:textId="77777777" w:rsidR="00EB5E6F" w:rsidRDefault="00EB5E6F" w:rsidP="00CC7F80">
      <w:pPr>
        <w:pStyle w:val="Dialogue"/>
      </w:pPr>
      <w:r>
        <w:t>He was kind of a deadbeat.</w:t>
      </w:r>
    </w:p>
    <w:p w14:paraId="3191B8E9" w14:textId="77777777" w:rsidR="00EB5E6F" w:rsidRDefault="00EB5E6F" w:rsidP="00CC7F80">
      <w:pPr>
        <w:pStyle w:val="CharacterName"/>
      </w:pPr>
      <w:r>
        <w:t>Mom</w:t>
      </w:r>
    </w:p>
    <w:p w14:paraId="3E6F8E66" w14:textId="77777777" w:rsidR="00EB5E6F" w:rsidRDefault="00EB5E6F" w:rsidP="00CC7F80">
      <w:pPr>
        <w:pStyle w:val="Dialogue"/>
      </w:pPr>
      <w:r>
        <w:t>Oh. It’s so tidy.</w:t>
      </w:r>
    </w:p>
    <w:p w14:paraId="58B6AB08" w14:textId="77777777" w:rsidR="00EB5E6F" w:rsidRDefault="00EB5E6F" w:rsidP="00CC7F80">
      <w:pPr>
        <w:pStyle w:val="CharacterName"/>
      </w:pPr>
      <w:r>
        <w:t>Abe</w:t>
      </w:r>
    </w:p>
    <w:p w14:paraId="72CC32C9" w14:textId="77777777" w:rsidR="00EB5E6F" w:rsidRDefault="00EB5E6F" w:rsidP="00CC7F80">
      <w:pPr>
        <w:pStyle w:val="Dialogue"/>
      </w:pPr>
      <w:r>
        <w:t>Yeah, I hired a cleaning lady.</w:t>
      </w:r>
    </w:p>
    <w:p w14:paraId="1EC543E7" w14:textId="77777777" w:rsidR="00EB5E6F" w:rsidRDefault="00EB5E6F" w:rsidP="00CC7F80">
      <w:pPr>
        <w:pStyle w:val="CharacterName"/>
      </w:pPr>
      <w:r>
        <w:t>Mom</w:t>
      </w:r>
    </w:p>
    <w:p w14:paraId="10CACA90" w14:textId="77777777" w:rsidR="00EB5E6F" w:rsidRDefault="00EB5E6F" w:rsidP="00CC7F80">
      <w:pPr>
        <w:pStyle w:val="Dialogue"/>
      </w:pPr>
      <w:proofErr w:type="gramStart"/>
      <w:r>
        <w:t>Oh</w:t>
      </w:r>
      <w:proofErr w:type="gramEnd"/>
      <w:r>
        <w:t xml:space="preserve"> did you see you were in another magazine?</w:t>
      </w:r>
    </w:p>
    <w:p w14:paraId="4EC9C164" w14:textId="77777777" w:rsidR="00EB5E6F" w:rsidRDefault="00EB5E6F" w:rsidP="00CC7F80">
      <w:pPr>
        <w:pStyle w:val="CharacterName"/>
      </w:pPr>
      <w:r>
        <w:lastRenderedPageBreak/>
        <w:t>Abe</w:t>
      </w:r>
    </w:p>
    <w:p w14:paraId="2D0CF352" w14:textId="77777777" w:rsidR="00EB5E6F" w:rsidRDefault="00EB5E6F" w:rsidP="00CC7F80">
      <w:pPr>
        <w:pStyle w:val="Dialogue"/>
      </w:pPr>
      <w:r>
        <w:t>It’s a story that touches people.</w:t>
      </w:r>
    </w:p>
    <w:p w14:paraId="64DF4A08" w14:textId="77777777" w:rsidR="00EB5E6F" w:rsidRDefault="00EB5E6F" w:rsidP="00CC7F80">
      <w:pPr>
        <w:pStyle w:val="CharacterName"/>
      </w:pPr>
      <w:r>
        <w:t>Mom</w:t>
      </w:r>
    </w:p>
    <w:p w14:paraId="65280C6A" w14:textId="77777777" w:rsidR="00EB5E6F" w:rsidRDefault="00EB5E6F" w:rsidP="00CC7F80">
      <w:pPr>
        <w:pStyle w:val="Dialogue"/>
      </w:pPr>
      <w:r>
        <w:t>Hm.</w:t>
      </w:r>
    </w:p>
    <w:p w14:paraId="4C7133D8" w14:textId="77777777" w:rsidR="00EB5E6F" w:rsidRDefault="00EB5E6F" w:rsidP="00CC7F80">
      <w:pPr>
        <w:pStyle w:val="CharacterName"/>
      </w:pPr>
      <w:r>
        <w:t>Dad</w:t>
      </w:r>
    </w:p>
    <w:p w14:paraId="2DDED08B" w14:textId="77777777" w:rsidR="00EB5E6F" w:rsidRDefault="00EB5E6F" w:rsidP="00CC7F80">
      <w:pPr>
        <w:pStyle w:val="Dialogue"/>
      </w:pPr>
      <w:r>
        <w:t>Getting any money out of that?</w:t>
      </w:r>
    </w:p>
    <w:p w14:paraId="57F32DA0" w14:textId="77777777" w:rsidR="00EB5E6F" w:rsidRDefault="00EB5E6F" w:rsidP="00CC7F80">
      <w:pPr>
        <w:pStyle w:val="CharacterName"/>
      </w:pPr>
      <w:r>
        <w:t>Abe</w:t>
      </w:r>
    </w:p>
    <w:p w14:paraId="272A37C1" w14:textId="77777777" w:rsidR="00EB5E6F" w:rsidRDefault="00EB5E6F" w:rsidP="00CC7F80">
      <w:pPr>
        <w:pStyle w:val="Dialogue"/>
      </w:pPr>
      <w:r>
        <w:t>It’s good for business.</w:t>
      </w:r>
    </w:p>
    <w:p w14:paraId="19A9BEC8" w14:textId="77777777" w:rsidR="00EB5E6F" w:rsidRDefault="00EB5E6F" w:rsidP="00CC7F80">
      <w:pPr>
        <w:pStyle w:val="CharacterName"/>
      </w:pPr>
      <w:r>
        <w:t>Mom</w:t>
      </w:r>
    </w:p>
    <w:p w14:paraId="2008C611" w14:textId="4ABE37C0" w:rsidR="00EB5E6F" w:rsidRDefault="00EB5E6F" w:rsidP="00CC7F80">
      <w:pPr>
        <w:pStyle w:val="Dialogue"/>
      </w:pPr>
      <w:r>
        <w:t xml:space="preserve">You </w:t>
      </w:r>
      <w:r w:rsidR="00CC7F80">
        <w:t>uhm</w:t>
      </w:r>
      <w:r>
        <w:t>, you seem tired.</w:t>
      </w:r>
    </w:p>
    <w:p w14:paraId="0BA331A0" w14:textId="77777777" w:rsidR="00EB5E6F" w:rsidRDefault="00EB5E6F" w:rsidP="00CC7F80">
      <w:pPr>
        <w:pStyle w:val="CharacterName"/>
      </w:pPr>
      <w:r>
        <w:t>Abe</w:t>
      </w:r>
    </w:p>
    <w:p w14:paraId="0EB38A7D" w14:textId="77777777" w:rsidR="00EB5E6F" w:rsidRDefault="00EB5E6F" w:rsidP="00CC7F80">
      <w:pPr>
        <w:pStyle w:val="Dialogue"/>
      </w:pPr>
      <w:r>
        <w:t>Yeah, I’ve been having a little trouble sleeping.</w:t>
      </w:r>
    </w:p>
    <w:p w14:paraId="18D49C34" w14:textId="77777777" w:rsidR="00EB5E6F" w:rsidRDefault="00EB5E6F" w:rsidP="00CC7F80">
      <w:pPr>
        <w:pStyle w:val="CharacterName"/>
      </w:pPr>
      <w:r>
        <w:t>Mom</w:t>
      </w:r>
    </w:p>
    <w:p w14:paraId="2F79329C" w14:textId="77777777" w:rsidR="00EB5E6F" w:rsidRDefault="00EB5E6F" w:rsidP="00CC7F80">
      <w:pPr>
        <w:pStyle w:val="Dialogue"/>
      </w:pPr>
      <w:r>
        <w:t>Why? What’s wrong?</w:t>
      </w:r>
    </w:p>
    <w:p w14:paraId="57975B98" w14:textId="77777777" w:rsidR="00EB5E6F" w:rsidRDefault="00EB5E6F" w:rsidP="00CC7F80">
      <w:pPr>
        <w:pStyle w:val="CharacterName"/>
      </w:pPr>
      <w:r>
        <w:t>Abe</w:t>
      </w:r>
    </w:p>
    <w:p w14:paraId="64A1B6A6" w14:textId="77777777" w:rsidR="00EB5E6F" w:rsidRDefault="00EB5E6F" w:rsidP="00CC7F80">
      <w:pPr>
        <w:pStyle w:val="Dialogue"/>
      </w:pPr>
      <w:r>
        <w:t>It’s nothing, the floor creeks at night.</w:t>
      </w:r>
    </w:p>
    <w:p w14:paraId="2AE8F5BE" w14:textId="77777777" w:rsidR="00EB5E6F" w:rsidRDefault="00EB5E6F" w:rsidP="00CC7F80">
      <w:pPr>
        <w:pStyle w:val="CharacterName"/>
      </w:pPr>
      <w:r>
        <w:t>Mom</w:t>
      </w:r>
    </w:p>
    <w:p w14:paraId="46284208" w14:textId="77777777" w:rsidR="00EB5E6F" w:rsidRDefault="00EB5E6F" w:rsidP="00CC7F80">
      <w:pPr>
        <w:pStyle w:val="Dialogue"/>
      </w:pPr>
      <w:r>
        <w:t>You know they called us for a quote. I hope you don’t mind.</w:t>
      </w:r>
    </w:p>
    <w:p w14:paraId="1179F5BD" w14:textId="77777777" w:rsidR="00EB5E6F" w:rsidRDefault="00EB5E6F" w:rsidP="00EB5E6F">
      <w:r>
        <w:t>Abe shakes his head, looks around.</w:t>
      </w:r>
    </w:p>
    <w:p w14:paraId="0ED51C6B" w14:textId="77777777" w:rsidR="00EB5E6F" w:rsidRDefault="00EB5E6F" w:rsidP="00CC7F80">
      <w:pPr>
        <w:pStyle w:val="CharacterName"/>
      </w:pPr>
      <w:r>
        <w:t>Mom</w:t>
      </w:r>
    </w:p>
    <w:p w14:paraId="20AFF6A9" w14:textId="44650054" w:rsidR="00EB5E6F" w:rsidRDefault="00EB5E6F" w:rsidP="00CC7F80">
      <w:pPr>
        <w:pStyle w:val="Dialogue"/>
      </w:pPr>
      <w:r>
        <w:t>Are you alright</w:t>
      </w:r>
      <w:r w:rsidR="00CC7F80">
        <w:t>?</w:t>
      </w:r>
    </w:p>
    <w:p w14:paraId="1996774E" w14:textId="7EDD7DDF" w:rsidR="00EB5E6F" w:rsidRDefault="00EB5E6F" w:rsidP="00CC7F80">
      <w:r>
        <w:t>Abe starts sobbin</w:t>
      </w:r>
      <w:r w:rsidR="00CC7F80">
        <w:t>g.</w:t>
      </w:r>
    </w:p>
    <w:p w14:paraId="3C6BB0DF" w14:textId="77777777" w:rsidR="00EB5E6F" w:rsidRDefault="00EB5E6F" w:rsidP="00CC7F80">
      <w:pPr>
        <w:pStyle w:val="CharacterName"/>
      </w:pPr>
      <w:r>
        <w:t>Dad</w:t>
      </w:r>
    </w:p>
    <w:p w14:paraId="0A6D2412" w14:textId="77777777" w:rsidR="00EB5E6F" w:rsidRDefault="00EB5E6F" w:rsidP="00CC7F80">
      <w:pPr>
        <w:pStyle w:val="Dialogue"/>
      </w:pPr>
      <w:r>
        <w:t>Abe?</w:t>
      </w:r>
    </w:p>
    <w:p w14:paraId="180D7DD7" w14:textId="77777777" w:rsidR="00EB5E6F" w:rsidRDefault="00EB5E6F" w:rsidP="00CC7F80">
      <w:pPr>
        <w:pStyle w:val="CharacterName"/>
      </w:pPr>
      <w:r>
        <w:t>Mom</w:t>
      </w:r>
    </w:p>
    <w:p w14:paraId="58A15687" w14:textId="0A3FEE66" w:rsidR="00EB5E6F" w:rsidRDefault="00EB5E6F" w:rsidP="00CC7F80">
      <w:pPr>
        <w:pStyle w:val="Dialogue"/>
      </w:pPr>
      <w:r>
        <w:t>What’s the matter</w:t>
      </w:r>
      <w:r w:rsidR="00053F3A">
        <w:t>?</w:t>
      </w:r>
    </w:p>
    <w:p w14:paraId="18330068" w14:textId="77777777" w:rsidR="00CC7F80" w:rsidRDefault="00EB5E6F" w:rsidP="00CC7F80">
      <w:pPr>
        <w:pStyle w:val="Transition"/>
      </w:pPr>
      <w:r>
        <w:lastRenderedPageBreak/>
        <w:t>Cut to black.</w:t>
      </w:r>
    </w:p>
    <w:p w14:paraId="1912C4D3" w14:textId="2338E7E6" w:rsidR="000A568E" w:rsidRPr="00DD531D" w:rsidRDefault="00CC7F80" w:rsidP="009624B9">
      <w:pPr>
        <w:pStyle w:val="TheEnd"/>
      </w:pPr>
      <w:r>
        <w:t>The end</w:t>
      </w:r>
    </w:p>
    <w:sectPr w:rsidR="000A568E" w:rsidRPr="00DD531D">
      <w:headerReference w:type="default" r:id="rId11"/>
      <w:pgSz w:w="12240" w:h="15840"/>
      <w:pgMar w:top="1272" w:right="1440" w:bottom="720" w:left="1440" w:header="720" w:footer="720" w:gutter="0"/>
      <w:cols w:space="72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83C7" w14:textId="77777777" w:rsidR="00AE7889" w:rsidRDefault="00AE7889">
      <w:pPr>
        <w:spacing w:after="0" w:line="240" w:lineRule="auto"/>
      </w:pPr>
      <w:r>
        <w:separator/>
      </w:r>
    </w:p>
  </w:endnote>
  <w:endnote w:type="continuationSeparator" w:id="0">
    <w:p w14:paraId="7B851067" w14:textId="77777777" w:rsidR="00AE7889" w:rsidRDefault="00AE7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526">
    <w:altName w:val="Calibri"/>
    <w:charset w:val="01"/>
    <w:family w:val="auto"/>
    <w:pitch w:val="variable"/>
  </w:font>
  <w:font w:name="Liberation Sans">
    <w:altName w:val="Arial"/>
    <w:charset w:val="01"/>
    <w:family w:val="swiss"/>
    <w:pitch w:val="variable"/>
  </w:font>
  <w:font w:name="PingFang SC">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97F82" w14:textId="77777777" w:rsidR="00AE7889" w:rsidRDefault="00AE7889">
      <w:pPr>
        <w:spacing w:after="0" w:line="240" w:lineRule="auto"/>
      </w:pPr>
      <w:r>
        <w:separator/>
      </w:r>
    </w:p>
  </w:footnote>
  <w:footnote w:type="continuationSeparator" w:id="0">
    <w:p w14:paraId="63A9B9EA" w14:textId="77777777" w:rsidR="00AE7889" w:rsidRDefault="00AE7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803353"/>
      <w:docPartObj>
        <w:docPartGallery w:val="Page Numbers (Top of Page)"/>
        <w:docPartUnique/>
      </w:docPartObj>
    </w:sdtPr>
    <w:sdtEndPr>
      <w:rPr>
        <w:noProof/>
      </w:rPr>
    </w:sdtEndPr>
    <w:sdtContent>
      <w:p w14:paraId="5CE51024" w14:textId="25296CB3" w:rsidR="00B365A9" w:rsidRDefault="00B365A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271B5BC" w14:textId="77777777" w:rsidR="00B86A45" w:rsidRDefault="00B86A4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sz w:val="24"/>
        <w:szCs w:val="24"/>
      </w:rPr>
    </w:lvl>
    <w:lvl w:ilvl="2">
      <w:start w:val="1"/>
      <w:numFmt w:val="bullet"/>
      <w:lvlText w:val="▪"/>
      <w:lvlJc w:val="left"/>
      <w:pPr>
        <w:tabs>
          <w:tab w:val="num" w:pos="1440"/>
        </w:tabs>
        <w:ind w:left="1440" w:hanging="360"/>
      </w:pPr>
      <w:rPr>
        <w:rFonts w:ascii="OpenSymbol" w:hAnsi="OpenSymbol" w:cs="OpenSymbol"/>
        <w:sz w:val="24"/>
        <w:szCs w:val="24"/>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sz w:val="24"/>
        <w:szCs w:val="24"/>
      </w:rPr>
    </w:lvl>
    <w:lvl w:ilvl="5">
      <w:start w:val="1"/>
      <w:numFmt w:val="bullet"/>
      <w:lvlText w:val="▪"/>
      <w:lvlJc w:val="left"/>
      <w:pPr>
        <w:tabs>
          <w:tab w:val="num" w:pos="2520"/>
        </w:tabs>
        <w:ind w:left="2520" w:hanging="360"/>
      </w:pPr>
      <w:rPr>
        <w:rFonts w:ascii="OpenSymbol" w:hAnsi="OpenSymbol" w:cs="OpenSymbol"/>
        <w:sz w:val="24"/>
        <w:szCs w:val="24"/>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sz w:val="24"/>
        <w:szCs w:val="24"/>
      </w:rPr>
    </w:lvl>
    <w:lvl w:ilvl="8">
      <w:start w:val="1"/>
      <w:numFmt w:val="bullet"/>
      <w:lvlText w:val="▪"/>
      <w:lvlJc w:val="left"/>
      <w:pPr>
        <w:tabs>
          <w:tab w:val="num" w:pos="3600"/>
        </w:tabs>
        <w:ind w:left="3600" w:hanging="360"/>
      </w:pPr>
      <w:rPr>
        <w:rFonts w:ascii="OpenSymbol" w:hAnsi="OpenSymbol" w:cs="OpenSymbol"/>
        <w:sz w:val="24"/>
        <w:szCs w:val="24"/>
      </w:rPr>
    </w:lvl>
  </w:abstractNum>
  <w:abstractNum w:abstractNumId="2" w15:restartNumberingAfterBreak="0">
    <w:nsid w:val="0C5256E4"/>
    <w:multiLevelType w:val="hybridMultilevel"/>
    <w:tmpl w:val="4E9AD754"/>
    <w:lvl w:ilvl="0" w:tplc="088E6A34">
      <w:start w:val="1"/>
      <w:numFmt w:val="bullet"/>
      <w:lvlText w:val=""/>
      <w:lvlJc w:val="left"/>
      <w:pPr>
        <w:ind w:left="720" w:hanging="360"/>
      </w:pPr>
      <w:rPr>
        <w:rFonts w:ascii="Symbol" w:hAnsi="Symbol" w:hint="default"/>
        <w:color w:val="3465A4"/>
      </w:rPr>
    </w:lvl>
    <w:lvl w:ilvl="1" w:tplc="9BE8BCC8">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DA906BD"/>
    <w:multiLevelType w:val="multilevel"/>
    <w:tmpl w:val="50D8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92680">
    <w:abstractNumId w:val="0"/>
  </w:num>
  <w:num w:numId="2" w16cid:durableId="1183477571">
    <w:abstractNumId w:val="1"/>
  </w:num>
  <w:num w:numId="3" w16cid:durableId="1657565967">
    <w:abstractNumId w:val="2"/>
  </w:num>
  <w:num w:numId="4" w16cid:durableId="1184172102">
    <w:abstractNumId w:val="3"/>
  </w:num>
  <w:num w:numId="5" w16cid:durableId="675112455">
    <w:abstractNumId w:val="3"/>
    <w:lvlOverride w:ilvl="0">
      <w:lvl w:ilvl="0">
        <w:start w:val="1"/>
        <w:numFmt w:val="bullet"/>
        <w:pStyle w:val="TipTextBullet"/>
        <w:lvlText w:val=""/>
        <w:lvlJc w:val="left"/>
        <w:pPr>
          <w:ind w:left="360" w:hanging="360"/>
        </w:pPr>
        <w:rPr>
          <w:rFonts w:ascii="Symbol" w:hAnsi="Symbol" w:hint="default"/>
          <w:color w:val="3465A4"/>
        </w:rPr>
      </w:lvl>
    </w:lvlOverride>
    <w:lvlOverride w:ilvl="1">
      <w:lvl w:ilvl="1">
        <w:start w:val="1"/>
        <w:numFmt w:val="bullet"/>
        <w:pStyle w:val="TipTextBullet2"/>
        <w:lvlText w:val="o"/>
        <w:lvlJc w:val="left"/>
        <w:pPr>
          <w:ind w:left="1080" w:hanging="360"/>
        </w:pPr>
        <w:rPr>
          <w:rFonts w:ascii="Courier New" w:hAnsi="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6" w16cid:durableId="1529106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92"/>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42"/>
    <w:rsid w:val="00000CC7"/>
    <w:rsid w:val="000033D6"/>
    <w:rsid w:val="0000363D"/>
    <w:rsid w:val="000106D8"/>
    <w:rsid w:val="000108B9"/>
    <w:rsid w:val="00016DF9"/>
    <w:rsid w:val="0003177A"/>
    <w:rsid w:val="0003448D"/>
    <w:rsid w:val="0003512D"/>
    <w:rsid w:val="00036856"/>
    <w:rsid w:val="000414F5"/>
    <w:rsid w:val="0005088B"/>
    <w:rsid w:val="00053F3A"/>
    <w:rsid w:val="000718D5"/>
    <w:rsid w:val="00072415"/>
    <w:rsid w:val="00075A0E"/>
    <w:rsid w:val="00081DE2"/>
    <w:rsid w:val="00083330"/>
    <w:rsid w:val="00085686"/>
    <w:rsid w:val="0009191A"/>
    <w:rsid w:val="00092C7A"/>
    <w:rsid w:val="00095D65"/>
    <w:rsid w:val="000960EB"/>
    <w:rsid w:val="000A568E"/>
    <w:rsid w:val="000B35E1"/>
    <w:rsid w:val="000B5C39"/>
    <w:rsid w:val="000B6EE7"/>
    <w:rsid w:val="000D25DB"/>
    <w:rsid w:val="000D53A7"/>
    <w:rsid w:val="000E2264"/>
    <w:rsid w:val="000F638B"/>
    <w:rsid w:val="00100F98"/>
    <w:rsid w:val="00104A34"/>
    <w:rsid w:val="0011192D"/>
    <w:rsid w:val="00123AF9"/>
    <w:rsid w:val="00126093"/>
    <w:rsid w:val="00142B33"/>
    <w:rsid w:val="00150BF2"/>
    <w:rsid w:val="00154D91"/>
    <w:rsid w:val="001644D1"/>
    <w:rsid w:val="00166D04"/>
    <w:rsid w:val="00167507"/>
    <w:rsid w:val="00177EC1"/>
    <w:rsid w:val="00194E4E"/>
    <w:rsid w:val="001A066A"/>
    <w:rsid w:val="001A06F8"/>
    <w:rsid w:val="001A2B65"/>
    <w:rsid w:val="001A466E"/>
    <w:rsid w:val="001A6E48"/>
    <w:rsid w:val="001B1BBC"/>
    <w:rsid w:val="001B20F0"/>
    <w:rsid w:val="001C682E"/>
    <w:rsid w:val="001D0814"/>
    <w:rsid w:val="001D68EE"/>
    <w:rsid w:val="001E21C5"/>
    <w:rsid w:val="001E3D2A"/>
    <w:rsid w:val="001F01EC"/>
    <w:rsid w:val="001F150E"/>
    <w:rsid w:val="001F4753"/>
    <w:rsid w:val="001F6210"/>
    <w:rsid w:val="00211020"/>
    <w:rsid w:val="00215FD6"/>
    <w:rsid w:val="00224A78"/>
    <w:rsid w:val="0023561C"/>
    <w:rsid w:val="00235E80"/>
    <w:rsid w:val="002374DF"/>
    <w:rsid w:val="00250AF3"/>
    <w:rsid w:val="00264068"/>
    <w:rsid w:val="002879FC"/>
    <w:rsid w:val="0029441C"/>
    <w:rsid w:val="002A0419"/>
    <w:rsid w:val="002A0636"/>
    <w:rsid w:val="002A74C3"/>
    <w:rsid w:val="002B2815"/>
    <w:rsid w:val="002C0F8F"/>
    <w:rsid w:val="002C38D4"/>
    <w:rsid w:val="002C67CD"/>
    <w:rsid w:val="002D2915"/>
    <w:rsid w:val="002F5AD6"/>
    <w:rsid w:val="0030131E"/>
    <w:rsid w:val="00315FCC"/>
    <w:rsid w:val="00320C7E"/>
    <w:rsid w:val="00327996"/>
    <w:rsid w:val="00344F60"/>
    <w:rsid w:val="00345C5A"/>
    <w:rsid w:val="003479F2"/>
    <w:rsid w:val="00362216"/>
    <w:rsid w:val="00362805"/>
    <w:rsid w:val="00363A7C"/>
    <w:rsid w:val="003654FD"/>
    <w:rsid w:val="00370E47"/>
    <w:rsid w:val="003958B4"/>
    <w:rsid w:val="00397C9F"/>
    <w:rsid w:val="003A4554"/>
    <w:rsid w:val="003A4DE6"/>
    <w:rsid w:val="003B5148"/>
    <w:rsid w:val="003C0123"/>
    <w:rsid w:val="003C2FEE"/>
    <w:rsid w:val="003C4EE5"/>
    <w:rsid w:val="003C5DFE"/>
    <w:rsid w:val="003E725F"/>
    <w:rsid w:val="003F05B9"/>
    <w:rsid w:val="003F2111"/>
    <w:rsid w:val="003F7623"/>
    <w:rsid w:val="00405028"/>
    <w:rsid w:val="004137B9"/>
    <w:rsid w:val="00414E50"/>
    <w:rsid w:val="00423C15"/>
    <w:rsid w:val="004260FD"/>
    <w:rsid w:val="004478B3"/>
    <w:rsid w:val="0045006F"/>
    <w:rsid w:val="0045113A"/>
    <w:rsid w:val="00452C9A"/>
    <w:rsid w:val="004543D1"/>
    <w:rsid w:val="00455669"/>
    <w:rsid w:val="00456DDA"/>
    <w:rsid w:val="004634D6"/>
    <w:rsid w:val="004909DC"/>
    <w:rsid w:val="00490D86"/>
    <w:rsid w:val="004A07D7"/>
    <w:rsid w:val="004B641B"/>
    <w:rsid w:val="004C6430"/>
    <w:rsid w:val="004E0224"/>
    <w:rsid w:val="004E3B62"/>
    <w:rsid w:val="004E656C"/>
    <w:rsid w:val="004F3951"/>
    <w:rsid w:val="005012B1"/>
    <w:rsid w:val="00512316"/>
    <w:rsid w:val="0051266E"/>
    <w:rsid w:val="00513735"/>
    <w:rsid w:val="00521CFC"/>
    <w:rsid w:val="00523EE8"/>
    <w:rsid w:val="00530CEF"/>
    <w:rsid w:val="00536D07"/>
    <w:rsid w:val="005450A2"/>
    <w:rsid w:val="0055014D"/>
    <w:rsid w:val="00564BA4"/>
    <w:rsid w:val="005721DA"/>
    <w:rsid w:val="00572209"/>
    <w:rsid w:val="00574157"/>
    <w:rsid w:val="00581F23"/>
    <w:rsid w:val="00590232"/>
    <w:rsid w:val="005A1BD0"/>
    <w:rsid w:val="005A4703"/>
    <w:rsid w:val="005B1C72"/>
    <w:rsid w:val="005B2A7D"/>
    <w:rsid w:val="005D1793"/>
    <w:rsid w:val="005D316D"/>
    <w:rsid w:val="005D5DEF"/>
    <w:rsid w:val="005E1241"/>
    <w:rsid w:val="005F1BCF"/>
    <w:rsid w:val="00606E66"/>
    <w:rsid w:val="00607280"/>
    <w:rsid w:val="00622C58"/>
    <w:rsid w:val="006304F7"/>
    <w:rsid w:val="006322E1"/>
    <w:rsid w:val="006429E7"/>
    <w:rsid w:val="00643818"/>
    <w:rsid w:val="00654CEB"/>
    <w:rsid w:val="00660481"/>
    <w:rsid w:val="00664969"/>
    <w:rsid w:val="006659D4"/>
    <w:rsid w:val="006723C0"/>
    <w:rsid w:val="00680E13"/>
    <w:rsid w:val="00682808"/>
    <w:rsid w:val="00694798"/>
    <w:rsid w:val="006A4086"/>
    <w:rsid w:val="006A5A7F"/>
    <w:rsid w:val="006A7EA9"/>
    <w:rsid w:val="006B0EA3"/>
    <w:rsid w:val="006D7149"/>
    <w:rsid w:val="006E293E"/>
    <w:rsid w:val="006E5611"/>
    <w:rsid w:val="0071620E"/>
    <w:rsid w:val="00716908"/>
    <w:rsid w:val="00716E33"/>
    <w:rsid w:val="007225A9"/>
    <w:rsid w:val="00722F5E"/>
    <w:rsid w:val="00727C5C"/>
    <w:rsid w:val="00734291"/>
    <w:rsid w:val="007368FE"/>
    <w:rsid w:val="00741B56"/>
    <w:rsid w:val="00743377"/>
    <w:rsid w:val="00760778"/>
    <w:rsid w:val="00763777"/>
    <w:rsid w:val="00763A19"/>
    <w:rsid w:val="007676E6"/>
    <w:rsid w:val="00786545"/>
    <w:rsid w:val="00795DD5"/>
    <w:rsid w:val="007A6820"/>
    <w:rsid w:val="007B4DA3"/>
    <w:rsid w:val="007B542D"/>
    <w:rsid w:val="007B72EA"/>
    <w:rsid w:val="007B777B"/>
    <w:rsid w:val="007B7814"/>
    <w:rsid w:val="007D225C"/>
    <w:rsid w:val="007E1174"/>
    <w:rsid w:val="007E1941"/>
    <w:rsid w:val="007E4DD4"/>
    <w:rsid w:val="007F04B9"/>
    <w:rsid w:val="007F1659"/>
    <w:rsid w:val="007F1869"/>
    <w:rsid w:val="007F1AA2"/>
    <w:rsid w:val="00801596"/>
    <w:rsid w:val="00806542"/>
    <w:rsid w:val="00812297"/>
    <w:rsid w:val="00821EB7"/>
    <w:rsid w:val="0082233E"/>
    <w:rsid w:val="00824D10"/>
    <w:rsid w:val="008454C6"/>
    <w:rsid w:val="00845FF0"/>
    <w:rsid w:val="00850D25"/>
    <w:rsid w:val="00855A71"/>
    <w:rsid w:val="00856822"/>
    <w:rsid w:val="00860EE4"/>
    <w:rsid w:val="00863966"/>
    <w:rsid w:val="008768A0"/>
    <w:rsid w:val="0088589B"/>
    <w:rsid w:val="008A198B"/>
    <w:rsid w:val="008B11C2"/>
    <w:rsid w:val="008B73E7"/>
    <w:rsid w:val="008C0C13"/>
    <w:rsid w:val="008D4591"/>
    <w:rsid w:val="008F23FC"/>
    <w:rsid w:val="00902F59"/>
    <w:rsid w:val="009048E2"/>
    <w:rsid w:val="0091298F"/>
    <w:rsid w:val="009131DE"/>
    <w:rsid w:val="00914E5D"/>
    <w:rsid w:val="00930DFE"/>
    <w:rsid w:val="009354EF"/>
    <w:rsid w:val="00935550"/>
    <w:rsid w:val="00940596"/>
    <w:rsid w:val="00942EB1"/>
    <w:rsid w:val="009624B9"/>
    <w:rsid w:val="009747CD"/>
    <w:rsid w:val="009772F3"/>
    <w:rsid w:val="0099044D"/>
    <w:rsid w:val="00990695"/>
    <w:rsid w:val="009A098C"/>
    <w:rsid w:val="009A48AB"/>
    <w:rsid w:val="009C60BD"/>
    <w:rsid w:val="009C6B1E"/>
    <w:rsid w:val="009C6EA9"/>
    <w:rsid w:val="009D4647"/>
    <w:rsid w:val="009E1E6B"/>
    <w:rsid w:val="009E6FF4"/>
    <w:rsid w:val="00A03A3B"/>
    <w:rsid w:val="00A055FA"/>
    <w:rsid w:val="00A106F9"/>
    <w:rsid w:val="00A131F7"/>
    <w:rsid w:val="00A15EBE"/>
    <w:rsid w:val="00A24429"/>
    <w:rsid w:val="00A36B94"/>
    <w:rsid w:val="00A37EB2"/>
    <w:rsid w:val="00A41F7F"/>
    <w:rsid w:val="00A47B99"/>
    <w:rsid w:val="00A532DD"/>
    <w:rsid w:val="00A707C6"/>
    <w:rsid w:val="00A733AB"/>
    <w:rsid w:val="00A863DD"/>
    <w:rsid w:val="00A909B1"/>
    <w:rsid w:val="00A96411"/>
    <w:rsid w:val="00A96BB8"/>
    <w:rsid w:val="00A977F8"/>
    <w:rsid w:val="00A97902"/>
    <w:rsid w:val="00AA4866"/>
    <w:rsid w:val="00AA6274"/>
    <w:rsid w:val="00AB2800"/>
    <w:rsid w:val="00AB45B9"/>
    <w:rsid w:val="00AB7A32"/>
    <w:rsid w:val="00AC7216"/>
    <w:rsid w:val="00AE571E"/>
    <w:rsid w:val="00AE7889"/>
    <w:rsid w:val="00B11CE6"/>
    <w:rsid w:val="00B11F1A"/>
    <w:rsid w:val="00B212B8"/>
    <w:rsid w:val="00B21F62"/>
    <w:rsid w:val="00B365A9"/>
    <w:rsid w:val="00B45866"/>
    <w:rsid w:val="00B50491"/>
    <w:rsid w:val="00B670E7"/>
    <w:rsid w:val="00B67D60"/>
    <w:rsid w:val="00B77B8C"/>
    <w:rsid w:val="00B86A45"/>
    <w:rsid w:val="00B95620"/>
    <w:rsid w:val="00BC15D2"/>
    <w:rsid w:val="00BD5B67"/>
    <w:rsid w:val="00BE3218"/>
    <w:rsid w:val="00BE6CE7"/>
    <w:rsid w:val="00BF6310"/>
    <w:rsid w:val="00C05883"/>
    <w:rsid w:val="00C06DDF"/>
    <w:rsid w:val="00C152F1"/>
    <w:rsid w:val="00C20BB2"/>
    <w:rsid w:val="00C238A1"/>
    <w:rsid w:val="00C267AC"/>
    <w:rsid w:val="00C33149"/>
    <w:rsid w:val="00C42D93"/>
    <w:rsid w:val="00C5257E"/>
    <w:rsid w:val="00C52E0A"/>
    <w:rsid w:val="00C60753"/>
    <w:rsid w:val="00C6704A"/>
    <w:rsid w:val="00C73EE2"/>
    <w:rsid w:val="00C77A85"/>
    <w:rsid w:val="00C87338"/>
    <w:rsid w:val="00C92299"/>
    <w:rsid w:val="00C94DBB"/>
    <w:rsid w:val="00CA4996"/>
    <w:rsid w:val="00CB61D9"/>
    <w:rsid w:val="00CC0D71"/>
    <w:rsid w:val="00CC177D"/>
    <w:rsid w:val="00CC6AD4"/>
    <w:rsid w:val="00CC7F80"/>
    <w:rsid w:val="00CF4684"/>
    <w:rsid w:val="00CF7B48"/>
    <w:rsid w:val="00D00DC8"/>
    <w:rsid w:val="00D030C9"/>
    <w:rsid w:val="00D05053"/>
    <w:rsid w:val="00D115EE"/>
    <w:rsid w:val="00D11BCF"/>
    <w:rsid w:val="00D127F4"/>
    <w:rsid w:val="00D14927"/>
    <w:rsid w:val="00D163D5"/>
    <w:rsid w:val="00D22188"/>
    <w:rsid w:val="00D23196"/>
    <w:rsid w:val="00D3255E"/>
    <w:rsid w:val="00D3257A"/>
    <w:rsid w:val="00D32812"/>
    <w:rsid w:val="00D3728B"/>
    <w:rsid w:val="00D40BA5"/>
    <w:rsid w:val="00D413DC"/>
    <w:rsid w:val="00D52691"/>
    <w:rsid w:val="00D55038"/>
    <w:rsid w:val="00D56C3C"/>
    <w:rsid w:val="00D81C52"/>
    <w:rsid w:val="00D91659"/>
    <w:rsid w:val="00DB2171"/>
    <w:rsid w:val="00DB47BE"/>
    <w:rsid w:val="00DC5531"/>
    <w:rsid w:val="00DC607D"/>
    <w:rsid w:val="00DC75F5"/>
    <w:rsid w:val="00DD531D"/>
    <w:rsid w:val="00DD614C"/>
    <w:rsid w:val="00DE5E6B"/>
    <w:rsid w:val="00DF5657"/>
    <w:rsid w:val="00E151D5"/>
    <w:rsid w:val="00E16553"/>
    <w:rsid w:val="00E17BEA"/>
    <w:rsid w:val="00E2161D"/>
    <w:rsid w:val="00E23577"/>
    <w:rsid w:val="00E23DFF"/>
    <w:rsid w:val="00E24992"/>
    <w:rsid w:val="00E26DA8"/>
    <w:rsid w:val="00E336C6"/>
    <w:rsid w:val="00E3745C"/>
    <w:rsid w:val="00E433EA"/>
    <w:rsid w:val="00E460CC"/>
    <w:rsid w:val="00E5164E"/>
    <w:rsid w:val="00E55472"/>
    <w:rsid w:val="00E61DBB"/>
    <w:rsid w:val="00E62B7A"/>
    <w:rsid w:val="00E638E9"/>
    <w:rsid w:val="00E66EDF"/>
    <w:rsid w:val="00E67C9B"/>
    <w:rsid w:val="00E74AD3"/>
    <w:rsid w:val="00E81A7F"/>
    <w:rsid w:val="00E8453A"/>
    <w:rsid w:val="00E854CB"/>
    <w:rsid w:val="00E86F52"/>
    <w:rsid w:val="00E923F7"/>
    <w:rsid w:val="00E926E7"/>
    <w:rsid w:val="00E93EF4"/>
    <w:rsid w:val="00E97099"/>
    <w:rsid w:val="00EA2829"/>
    <w:rsid w:val="00EA4EF8"/>
    <w:rsid w:val="00EB5E6F"/>
    <w:rsid w:val="00ED1D09"/>
    <w:rsid w:val="00ED3029"/>
    <w:rsid w:val="00EE1E0F"/>
    <w:rsid w:val="00EF2E0E"/>
    <w:rsid w:val="00EF58BD"/>
    <w:rsid w:val="00EF7679"/>
    <w:rsid w:val="00F05CE5"/>
    <w:rsid w:val="00F07154"/>
    <w:rsid w:val="00F12277"/>
    <w:rsid w:val="00F2428D"/>
    <w:rsid w:val="00F26BD2"/>
    <w:rsid w:val="00F313C5"/>
    <w:rsid w:val="00F34BC5"/>
    <w:rsid w:val="00F37919"/>
    <w:rsid w:val="00F52A05"/>
    <w:rsid w:val="00F57436"/>
    <w:rsid w:val="00F700A7"/>
    <w:rsid w:val="00F8548E"/>
    <w:rsid w:val="00F900F9"/>
    <w:rsid w:val="00F92F4F"/>
    <w:rsid w:val="00F934FB"/>
    <w:rsid w:val="00FA1497"/>
    <w:rsid w:val="00FB0328"/>
    <w:rsid w:val="00FB26A3"/>
    <w:rsid w:val="00FB4F20"/>
    <w:rsid w:val="00FC7B8B"/>
    <w:rsid w:val="00FE5C51"/>
    <w:rsid w:val="00FF10DA"/>
    <w:rsid w:val="00FF3D27"/>
    <w:rsid w:val="00FF4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9621B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4"/>
        <w:szCs w:val="24"/>
        <w:lang w:val="en-US" w:eastAsia="en-US" w:bidi="ar-SA"/>
      </w:rPr>
    </w:rPrDefault>
    <w:pPrDefault>
      <w:pPr>
        <w:spacing w:after="160" w:line="252"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7225A9"/>
  </w:style>
  <w:style w:type="paragraph" w:styleId="Heading1">
    <w:name w:val="heading 1"/>
    <w:basedOn w:val="Normal"/>
    <w:next w:val="Normal"/>
    <w:rsid w:val="00100F98"/>
    <w:pPr>
      <w:spacing w:line="480" w:lineRule="auto"/>
      <w:ind w:firstLine="720"/>
      <w:jc w:val="center"/>
      <w:outlineLvl w:val="0"/>
    </w:pPr>
    <w:rPr>
      <w:rFonts w:ascii="Calibri" w:hAnsi="Calibri" w:cs="Courier"/>
      <w:b/>
      <w:bCs/>
      <w:color w:val="3465A4"/>
    </w:rPr>
  </w:style>
  <w:style w:type="paragraph" w:styleId="Heading2">
    <w:name w:val="heading 2"/>
    <w:basedOn w:val="Normal"/>
    <w:next w:val="Normal"/>
    <w:pPr>
      <w:keepNext/>
      <w:keepLines/>
      <w:numPr>
        <w:ilvl w:val="1"/>
        <w:numId w:val="1"/>
      </w:numPr>
      <w:spacing w:before="40" w:after="0"/>
      <w:outlineLvl w:val="1"/>
    </w:pPr>
    <w:rPr>
      <w:rFonts w:ascii="Calibri Light" w:eastAsia="font526" w:hAnsi="Calibri Light" w:cs="font526"/>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54FD"/>
    <w:pPr>
      <w:spacing w:before="2160"/>
      <w:jc w:val="center"/>
    </w:pPr>
    <w:rPr>
      <w:rFonts w:asciiTheme="majorHAnsi" w:eastAsiaTheme="majorEastAsia" w:hAnsiTheme="majorHAnsi" w:cstheme="majorBidi"/>
      <w:caps/>
      <w:spacing w:val="-10"/>
      <w:kern w:val="28"/>
      <w:szCs w:val="56"/>
    </w:rPr>
  </w:style>
  <w:style w:type="character" w:customStyle="1" w:styleId="TitleChar">
    <w:name w:val="Title Char"/>
    <w:basedOn w:val="DefaultParagraphFont"/>
    <w:link w:val="Title"/>
    <w:uiPriority w:val="10"/>
    <w:rsid w:val="003654FD"/>
    <w:rPr>
      <w:rFonts w:asciiTheme="majorHAnsi" w:eastAsiaTheme="majorEastAsia" w:hAnsiTheme="majorHAnsi" w:cstheme="majorBidi"/>
      <w:caps/>
      <w:spacing w:val="-10"/>
      <w:kern w:val="28"/>
      <w:sz w:val="24"/>
      <w:szCs w:val="56"/>
    </w:rPr>
  </w:style>
  <w:style w:type="paragraph" w:customStyle="1" w:styleId="TipTextBullet">
    <w:name w:val="Tip Text Bullet"/>
    <w:basedOn w:val="Normal"/>
    <w:rsid w:val="00860EE4"/>
    <w:pPr>
      <w:numPr>
        <w:numId w:val="4"/>
      </w:numPr>
      <w:spacing w:after="120"/>
    </w:pPr>
    <w:rPr>
      <w:rFonts w:ascii="Calibri" w:hAnsi="Calibri"/>
      <w:color w:val="3465A4"/>
    </w:rPr>
  </w:style>
  <w:style w:type="paragraph" w:customStyle="1" w:styleId="Author">
    <w:name w:val="Author"/>
    <w:basedOn w:val="Normal"/>
    <w:qFormat/>
    <w:rsid w:val="003654FD"/>
    <w:pPr>
      <w:spacing w:before="360"/>
      <w:jc w:val="center"/>
    </w:pPr>
    <w:rPr>
      <w:rFonts w:asciiTheme="majorHAnsi" w:hAnsiTheme="majorHAnsi" w:cs="Courier"/>
      <w:caps/>
    </w:rPr>
  </w:style>
  <w:style w:type="paragraph" w:customStyle="1" w:styleId="TipText">
    <w:name w:val="Tip Text"/>
    <w:basedOn w:val="Normal"/>
    <w:rsid w:val="00CF4684"/>
    <w:rPr>
      <w:rFonts w:ascii="Calibri" w:hAnsi="Calibri"/>
      <w:color w:val="3465A4"/>
    </w:rPr>
  </w:style>
  <w:style w:type="paragraph" w:customStyle="1" w:styleId="FadeInActionSceneSetting">
    <w:name w:val="Fade In/Action/Scene Setting"/>
    <w:basedOn w:val="Normal"/>
    <w:qFormat/>
    <w:rsid w:val="00CB61D9"/>
    <w:pPr>
      <w:spacing w:line="276" w:lineRule="auto"/>
    </w:pPr>
    <w:rPr>
      <w:caps/>
    </w:rPr>
  </w:style>
  <w:style w:type="paragraph" w:customStyle="1" w:styleId="CompanyInformation">
    <w:name w:val="Company Information"/>
    <w:basedOn w:val="Normal"/>
    <w:rsid w:val="00860EE4"/>
    <w:pPr>
      <w:spacing w:line="240" w:lineRule="auto"/>
    </w:pPr>
    <w:rPr>
      <w:rFonts w:cs="Courier"/>
    </w:rPr>
  </w:style>
  <w:style w:type="paragraph" w:customStyle="1" w:styleId="CharacterName">
    <w:name w:val="Character Name"/>
    <w:basedOn w:val="Heading1"/>
    <w:qFormat/>
    <w:rsid w:val="00100F98"/>
    <w:pPr>
      <w:spacing w:before="120" w:line="252" w:lineRule="auto"/>
      <w:ind w:left="2880" w:firstLine="0"/>
      <w:jc w:val="left"/>
    </w:pPr>
    <w:rPr>
      <w:rFonts w:asciiTheme="minorHAnsi" w:hAnsiTheme="minorHAnsi"/>
      <w:b w:val="0"/>
      <w:caps/>
      <w:color w:val="000000"/>
    </w:rPr>
  </w:style>
  <w:style w:type="paragraph" w:customStyle="1" w:styleId="Dialogue">
    <w:name w:val="Dialogue"/>
    <w:basedOn w:val="Normal"/>
    <w:qFormat/>
    <w:rsid w:val="00123AF9"/>
    <w:pPr>
      <w:ind w:left="1440" w:right="2880"/>
    </w:pPr>
    <w:rPr>
      <w:rFonts w:cs="Courier"/>
      <w:color w:val="000000"/>
    </w:rPr>
  </w:style>
  <w:style w:type="paragraph" w:customStyle="1" w:styleId="CharacterIntro">
    <w:name w:val="Character Intro"/>
    <w:basedOn w:val="Normal"/>
    <w:qFormat/>
    <w:rsid w:val="008A198B"/>
    <w:rPr>
      <w:rFonts w:cs="Courier"/>
    </w:rPr>
  </w:style>
  <w:style w:type="paragraph" w:customStyle="1" w:styleId="Transition">
    <w:name w:val="Transition"/>
    <w:basedOn w:val="Normal"/>
    <w:qFormat/>
    <w:rsid w:val="008A198B"/>
    <w:pPr>
      <w:jc w:val="right"/>
    </w:pPr>
    <w:rPr>
      <w:rFonts w:cs="Courier"/>
      <w:color w:val="000000"/>
    </w:rPr>
  </w:style>
  <w:style w:type="character" w:styleId="BookTitle">
    <w:name w:val="Book Title"/>
    <w:basedOn w:val="DefaultParagraphFont"/>
    <w:semiHidden/>
    <w:qFormat/>
    <w:rPr>
      <w:b/>
      <w:bCs/>
      <w:i/>
      <w:iCs/>
      <w:spacing w:val="5"/>
    </w:rPr>
  </w:style>
  <w:style w:type="character" w:styleId="SubtleReference">
    <w:name w:val="Subtle Reference"/>
    <w:basedOn w:val="DefaultParagraphFont"/>
    <w:semiHidden/>
    <w:qFormat/>
    <w:rPr>
      <w:smallCaps/>
      <w:color w:val="5A5A5A"/>
    </w:rPr>
  </w:style>
  <w:style w:type="character" w:styleId="Strong">
    <w:name w:val="Strong"/>
    <w:basedOn w:val="DefaultParagraphFont"/>
    <w:semiHidden/>
    <w:qFormat/>
    <w:rPr>
      <w:b/>
      <w:bCs/>
    </w:rPr>
  </w:style>
  <w:style w:type="paragraph" w:customStyle="1" w:styleId="MORE">
    <w:name w:val="MORE"/>
    <w:basedOn w:val="Normal"/>
    <w:qFormat/>
    <w:rsid w:val="00100F98"/>
    <w:pPr>
      <w:jc w:val="center"/>
    </w:pPr>
    <w:rPr>
      <w:caps/>
    </w:rPr>
  </w:style>
  <w:style w:type="paragraph" w:customStyle="1" w:styleId="FadeOut">
    <w:name w:val="Fade Out"/>
    <w:basedOn w:val="Normal"/>
    <w:qFormat/>
    <w:rsid w:val="00100F98"/>
    <w:pPr>
      <w:jc w:val="right"/>
    </w:pPr>
    <w:rPr>
      <w:rFonts w:ascii="Courier" w:hAnsi="Courier" w:cs="Courier"/>
      <w:caps/>
    </w:rPr>
  </w:style>
  <w:style w:type="paragraph" w:customStyle="1" w:styleId="TheEnd">
    <w:name w:val="The End"/>
    <w:basedOn w:val="SceneBreak"/>
    <w:qFormat/>
    <w:rsid w:val="00C267AC"/>
    <w:pPr>
      <w:spacing w:before="1200" w:after="0" w:line="240" w:lineRule="auto"/>
    </w:pPr>
    <w:rPr>
      <w:rFonts w:asciiTheme="minorHAnsi" w:hAnsiTheme="minorHAnsi" w:cs="Courier"/>
      <w:caps/>
      <w:u w:val="single"/>
    </w:rPr>
  </w:style>
  <w:style w:type="paragraph" w:customStyle="1" w:styleId="TipTextBullet2">
    <w:name w:val="Tip Text Bullet 2"/>
    <w:basedOn w:val="TipTextBullet"/>
    <w:rsid w:val="00CC177D"/>
    <w:pPr>
      <w:numPr>
        <w:ilvl w:val="1"/>
      </w:numPr>
    </w:pPr>
  </w:style>
  <w:style w:type="character" w:customStyle="1" w:styleId="AddressingInformation">
    <w:name w:val="Addressing Information"/>
    <w:basedOn w:val="DefaultParagraphFont"/>
    <w:semiHidden/>
    <w:rPr>
      <w:rFonts w:ascii="Times New Roman" w:hAnsi="Times New Roman" w:cs="Times New Roman"/>
      <w:sz w:val="24"/>
    </w:rPr>
  </w:style>
  <w:style w:type="character" w:styleId="LineNumber">
    <w:name w:val="line number"/>
    <w:semiHidden/>
  </w:style>
  <w:style w:type="paragraph" w:customStyle="1" w:styleId="Heading">
    <w:name w:val="Heading"/>
    <w:basedOn w:val="Normal"/>
    <w:next w:val="BodyText"/>
    <w:pPr>
      <w:keepNext/>
      <w:spacing w:before="240" w:after="120"/>
    </w:pPr>
    <w:rPr>
      <w:rFonts w:ascii="Liberation Sans" w:eastAsia="PingFang SC" w:hAnsi="Liberation Sans" w:cs="Arial Unicode MS"/>
      <w:sz w:val="28"/>
      <w:szCs w:val="28"/>
    </w:rPr>
  </w:style>
  <w:style w:type="paragraph" w:styleId="BodyText">
    <w:name w:val="Body Text"/>
    <w:basedOn w:val="Normal"/>
    <w:semiHidden/>
    <w:pPr>
      <w:spacing w:after="140" w:line="276" w:lineRule="auto"/>
    </w:pPr>
  </w:style>
  <w:style w:type="paragraph" w:styleId="List">
    <w:name w:val="List"/>
    <w:basedOn w:val="BodyText"/>
    <w:semiHidden/>
    <w:rPr>
      <w:rFonts w:cs="Arial Unicode MS"/>
    </w:rPr>
  </w:style>
  <w:style w:type="paragraph" w:styleId="Caption">
    <w:name w:val="caption"/>
    <w:basedOn w:val="Normal"/>
    <w:semiHidden/>
    <w:qFormat/>
    <w:pPr>
      <w:suppressLineNumbers/>
      <w:spacing w:before="120" w:after="120"/>
    </w:pPr>
    <w:rPr>
      <w:rFonts w:cs="Arial Unicode MS"/>
      <w:i/>
      <w:iCs/>
    </w:rPr>
  </w:style>
  <w:style w:type="paragraph" w:customStyle="1" w:styleId="Index">
    <w:name w:val="Index"/>
    <w:basedOn w:val="Normal"/>
    <w:semiHidden/>
    <w:pPr>
      <w:suppressLineNumbers/>
    </w:pPr>
    <w:rPr>
      <w:rFonts w:cs="Arial Unicode MS"/>
    </w:rPr>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SceneBreak">
    <w:name w:val="Scene Break"/>
    <w:basedOn w:val="Normal"/>
    <w:semiHidden/>
    <w:pPr>
      <w:spacing w:line="480" w:lineRule="auto"/>
      <w:jc w:val="center"/>
    </w:pPr>
    <w:rPr>
      <w:rFonts w:ascii="Times New Roman" w:hAnsi="Times New Roman"/>
    </w:rPr>
  </w:style>
  <w:style w:type="paragraph" w:customStyle="1" w:styleId="NovelText">
    <w:name w:val="Novel Text"/>
    <w:basedOn w:val="Normal"/>
    <w:semiHidden/>
    <w:pPr>
      <w:spacing w:line="480" w:lineRule="auto"/>
      <w:ind w:firstLine="720"/>
    </w:pPr>
    <w:rPr>
      <w:rFonts w:ascii="Times New Roman" w:hAnsi="Times New Roman"/>
    </w:rPr>
  </w:style>
  <w:style w:type="paragraph" w:styleId="Subtitle">
    <w:name w:val="Subtitle"/>
    <w:basedOn w:val="Normal"/>
    <w:next w:val="Normal"/>
    <w:qFormat/>
    <w:rsid w:val="00CB61D9"/>
    <w:pPr>
      <w:spacing w:before="480"/>
      <w:jc w:val="center"/>
    </w:pPr>
    <w:rPr>
      <w:rFonts w:asciiTheme="majorHAnsi" w:hAnsiTheme="majorHAnsi" w:cs="Courier"/>
      <w:b/>
    </w:rPr>
  </w:style>
  <w:style w:type="paragraph" w:customStyle="1" w:styleId="HorizontalLine">
    <w:name w:val="Horizontal Line"/>
    <w:basedOn w:val="Normal"/>
    <w:next w:val="BodyText"/>
    <w:semiHidden/>
    <w:pPr>
      <w:suppressLineNumbers/>
      <w:pBdr>
        <w:top w:val="none" w:sz="0" w:space="0" w:color="000000"/>
        <w:left w:val="none" w:sz="0" w:space="0" w:color="000000"/>
        <w:bottom w:val="none" w:sz="0" w:space="0" w:color="000000"/>
        <w:right w:val="none" w:sz="0" w:space="0" w:color="000000"/>
      </w:pBdr>
      <w:spacing w:after="283"/>
    </w:pPr>
    <w:rPr>
      <w:sz w:val="12"/>
      <w:szCs w:val="12"/>
    </w:rPr>
  </w:style>
  <w:style w:type="paragraph" w:styleId="BalloonText">
    <w:name w:val="Balloon Text"/>
    <w:basedOn w:val="Normal"/>
    <w:link w:val="BalloonTextChar"/>
    <w:uiPriority w:val="99"/>
    <w:semiHidden/>
    <w:unhideWhenUsed/>
    <w:rsid w:val="00C73E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EE2"/>
    <w:rPr>
      <w:rFonts w:ascii="Segoe UI" w:eastAsia="Calibr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rsid w:val="00564BA4"/>
    <w:rPr>
      <w:color w:val="808080"/>
    </w:rPr>
  </w:style>
  <w:style w:type="paragraph" w:customStyle="1" w:styleId="xmsonormal">
    <w:name w:val="x_msonormal"/>
    <w:basedOn w:val="Normal"/>
    <w:rsid w:val="00AA6274"/>
    <w:pPr>
      <w:spacing w:before="100" w:beforeAutospacing="1" w:after="100" w:afterAutospacing="1" w:line="240" w:lineRule="auto"/>
    </w:pPr>
    <w:rPr>
      <w:rFonts w:ascii="Times New Roman" w:hAnsi="Times New Roman"/>
    </w:rPr>
  </w:style>
  <w:style w:type="character" w:customStyle="1" w:styleId="markj7kwhzutd">
    <w:name w:val="markj7kwhzutd"/>
    <w:basedOn w:val="DefaultParagraphFont"/>
    <w:rsid w:val="00AA6274"/>
  </w:style>
  <w:style w:type="paragraph" w:styleId="NormalWeb">
    <w:name w:val="Normal (Web)"/>
    <w:basedOn w:val="Normal"/>
    <w:uiPriority w:val="99"/>
    <w:semiHidden/>
    <w:unhideWhenUsed/>
    <w:rsid w:val="00AA4866"/>
    <w:rPr>
      <w:rFonts w:ascii="Times New Roman" w:hAnsi="Times New Roman"/>
    </w:rPr>
  </w:style>
  <w:style w:type="character" w:customStyle="1" w:styleId="HeaderChar">
    <w:name w:val="Header Char"/>
    <w:basedOn w:val="DefaultParagraphFont"/>
    <w:link w:val="Header"/>
    <w:uiPriority w:val="99"/>
    <w:rsid w:val="00B36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8321">
      <w:bodyDiv w:val="1"/>
      <w:marLeft w:val="0"/>
      <w:marRight w:val="0"/>
      <w:marTop w:val="0"/>
      <w:marBottom w:val="0"/>
      <w:divBdr>
        <w:top w:val="none" w:sz="0" w:space="0" w:color="auto"/>
        <w:left w:val="none" w:sz="0" w:space="0" w:color="auto"/>
        <w:bottom w:val="none" w:sz="0" w:space="0" w:color="auto"/>
        <w:right w:val="none" w:sz="0" w:space="0" w:color="auto"/>
      </w:divBdr>
    </w:div>
    <w:div w:id="60372526">
      <w:bodyDiv w:val="1"/>
      <w:marLeft w:val="0"/>
      <w:marRight w:val="0"/>
      <w:marTop w:val="0"/>
      <w:marBottom w:val="0"/>
      <w:divBdr>
        <w:top w:val="none" w:sz="0" w:space="0" w:color="auto"/>
        <w:left w:val="none" w:sz="0" w:space="0" w:color="auto"/>
        <w:bottom w:val="none" w:sz="0" w:space="0" w:color="auto"/>
        <w:right w:val="none" w:sz="0" w:space="0" w:color="auto"/>
      </w:divBdr>
    </w:div>
    <w:div w:id="108745850">
      <w:bodyDiv w:val="1"/>
      <w:marLeft w:val="0"/>
      <w:marRight w:val="0"/>
      <w:marTop w:val="0"/>
      <w:marBottom w:val="0"/>
      <w:divBdr>
        <w:top w:val="none" w:sz="0" w:space="0" w:color="auto"/>
        <w:left w:val="none" w:sz="0" w:space="0" w:color="auto"/>
        <w:bottom w:val="none" w:sz="0" w:space="0" w:color="auto"/>
        <w:right w:val="none" w:sz="0" w:space="0" w:color="auto"/>
      </w:divBdr>
    </w:div>
    <w:div w:id="121921101">
      <w:bodyDiv w:val="1"/>
      <w:marLeft w:val="0"/>
      <w:marRight w:val="0"/>
      <w:marTop w:val="0"/>
      <w:marBottom w:val="0"/>
      <w:divBdr>
        <w:top w:val="none" w:sz="0" w:space="0" w:color="auto"/>
        <w:left w:val="none" w:sz="0" w:space="0" w:color="auto"/>
        <w:bottom w:val="none" w:sz="0" w:space="0" w:color="auto"/>
        <w:right w:val="none" w:sz="0" w:space="0" w:color="auto"/>
      </w:divBdr>
    </w:div>
    <w:div w:id="133379759">
      <w:bodyDiv w:val="1"/>
      <w:marLeft w:val="0"/>
      <w:marRight w:val="0"/>
      <w:marTop w:val="0"/>
      <w:marBottom w:val="0"/>
      <w:divBdr>
        <w:top w:val="none" w:sz="0" w:space="0" w:color="auto"/>
        <w:left w:val="none" w:sz="0" w:space="0" w:color="auto"/>
        <w:bottom w:val="none" w:sz="0" w:space="0" w:color="auto"/>
        <w:right w:val="none" w:sz="0" w:space="0" w:color="auto"/>
      </w:divBdr>
    </w:div>
    <w:div w:id="168296985">
      <w:bodyDiv w:val="1"/>
      <w:marLeft w:val="0"/>
      <w:marRight w:val="0"/>
      <w:marTop w:val="0"/>
      <w:marBottom w:val="0"/>
      <w:divBdr>
        <w:top w:val="none" w:sz="0" w:space="0" w:color="auto"/>
        <w:left w:val="none" w:sz="0" w:space="0" w:color="auto"/>
        <w:bottom w:val="none" w:sz="0" w:space="0" w:color="auto"/>
        <w:right w:val="none" w:sz="0" w:space="0" w:color="auto"/>
      </w:divBdr>
    </w:div>
    <w:div w:id="175047827">
      <w:bodyDiv w:val="1"/>
      <w:marLeft w:val="0"/>
      <w:marRight w:val="0"/>
      <w:marTop w:val="0"/>
      <w:marBottom w:val="0"/>
      <w:divBdr>
        <w:top w:val="none" w:sz="0" w:space="0" w:color="auto"/>
        <w:left w:val="none" w:sz="0" w:space="0" w:color="auto"/>
        <w:bottom w:val="none" w:sz="0" w:space="0" w:color="auto"/>
        <w:right w:val="none" w:sz="0" w:space="0" w:color="auto"/>
      </w:divBdr>
    </w:div>
    <w:div w:id="181281841">
      <w:bodyDiv w:val="1"/>
      <w:marLeft w:val="0"/>
      <w:marRight w:val="0"/>
      <w:marTop w:val="0"/>
      <w:marBottom w:val="0"/>
      <w:divBdr>
        <w:top w:val="none" w:sz="0" w:space="0" w:color="auto"/>
        <w:left w:val="none" w:sz="0" w:space="0" w:color="auto"/>
        <w:bottom w:val="none" w:sz="0" w:space="0" w:color="auto"/>
        <w:right w:val="none" w:sz="0" w:space="0" w:color="auto"/>
      </w:divBdr>
    </w:div>
    <w:div w:id="244070759">
      <w:bodyDiv w:val="1"/>
      <w:marLeft w:val="0"/>
      <w:marRight w:val="0"/>
      <w:marTop w:val="0"/>
      <w:marBottom w:val="0"/>
      <w:divBdr>
        <w:top w:val="none" w:sz="0" w:space="0" w:color="auto"/>
        <w:left w:val="none" w:sz="0" w:space="0" w:color="auto"/>
        <w:bottom w:val="none" w:sz="0" w:space="0" w:color="auto"/>
        <w:right w:val="none" w:sz="0" w:space="0" w:color="auto"/>
      </w:divBdr>
    </w:div>
    <w:div w:id="264775148">
      <w:bodyDiv w:val="1"/>
      <w:marLeft w:val="0"/>
      <w:marRight w:val="0"/>
      <w:marTop w:val="0"/>
      <w:marBottom w:val="0"/>
      <w:divBdr>
        <w:top w:val="none" w:sz="0" w:space="0" w:color="auto"/>
        <w:left w:val="none" w:sz="0" w:space="0" w:color="auto"/>
        <w:bottom w:val="none" w:sz="0" w:space="0" w:color="auto"/>
        <w:right w:val="none" w:sz="0" w:space="0" w:color="auto"/>
      </w:divBdr>
    </w:div>
    <w:div w:id="284819612">
      <w:bodyDiv w:val="1"/>
      <w:marLeft w:val="0"/>
      <w:marRight w:val="0"/>
      <w:marTop w:val="0"/>
      <w:marBottom w:val="0"/>
      <w:divBdr>
        <w:top w:val="none" w:sz="0" w:space="0" w:color="auto"/>
        <w:left w:val="none" w:sz="0" w:space="0" w:color="auto"/>
        <w:bottom w:val="none" w:sz="0" w:space="0" w:color="auto"/>
        <w:right w:val="none" w:sz="0" w:space="0" w:color="auto"/>
      </w:divBdr>
    </w:div>
    <w:div w:id="302659224">
      <w:bodyDiv w:val="1"/>
      <w:marLeft w:val="0"/>
      <w:marRight w:val="0"/>
      <w:marTop w:val="0"/>
      <w:marBottom w:val="0"/>
      <w:divBdr>
        <w:top w:val="none" w:sz="0" w:space="0" w:color="auto"/>
        <w:left w:val="none" w:sz="0" w:space="0" w:color="auto"/>
        <w:bottom w:val="none" w:sz="0" w:space="0" w:color="auto"/>
        <w:right w:val="none" w:sz="0" w:space="0" w:color="auto"/>
      </w:divBdr>
    </w:div>
    <w:div w:id="315232013">
      <w:bodyDiv w:val="1"/>
      <w:marLeft w:val="0"/>
      <w:marRight w:val="0"/>
      <w:marTop w:val="0"/>
      <w:marBottom w:val="0"/>
      <w:divBdr>
        <w:top w:val="none" w:sz="0" w:space="0" w:color="auto"/>
        <w:left w:val="none" w:sz="0" w:space="0" w:color="auto"/>
        <w:bottom w:val="none" w:sz="0" w:space="0" w:color="auto"/>
        <w:right w:val="none" w:sz="0" w:space="0" w:color="auto"/>
      </w:divBdr>
    </w:div>
    <w:div w:id="326514942">
      <w:bodyDiv w:val="1"/>
      <w:marLeft w:val="0"/>
      <w:marRight w:val="0"/>
      <w:marTop w:val="0"/>
      <w:marBottom w:val="0"/>
      <w:divBdr>
        <w:top w:val="none" w:sz="0" w:space="0" w:color="auto"/>
        <w:left w:val="none" w:sz="0" w:space="0" w:color="auto"/>
        <w:bottom w:val="none" w:sz="0" w:space="0" w:color="auto"/>
        <w:right w:val="none" w:sz="0" w:space="0" w:color="auto"/>
      </w:divBdr>
    </w:div>
    <w:div w:id="346100549">
      <w:bodyDiv w:val="1"/>
      <w:marLeft w:val="0"/>
      <w:marRight w:val="0"/>
      <w:marTop w:val="0"/>
      <w:marBottom w:val="0"/>
      <w:divBdr>
        <w:top w:val="none" w:sz="0" w:space="0" w:color="auto"/>
        <w:left w:val="none" w:sz="0" w:space="0" w:color="auto"/>
        <w:bottom w:val="none" w:sz="0" w:space="0" w:color="auto"/>
        <w:right w:val="none" w:sz="0" w:space="0" w:color="auto"/>
      </w:divBdr>
    </w:div>
    <w:div w:id="515726944">
      <w:bodyDiv w:val="1"/>
      <w:marLeft w:val="0"/>
      <w:marRight w:val="0"/>
      <w:marTop w:val="0"/>
      <w:marBottom w:val="0"/>
      <w:divBdr>
        <w:top w:val="none" w:sz="0" w:space="0" w:color="auto"/>
        <w:left w:val="none" w:sz="0" w:space="0" w:color="auto"/>
        <w:bottom w:val="none" w:sz="0" w:space="0" w:color="auto"/>
        <w:right w:val="none" w:sz="0" w:space="0" w:color="auto"/>
      </w:divBdr>
    </w:div>
    <w:div w:id="564678923">
      <w:bodyDiv w:val="1"/>
      <w:marLeft w:val="0"/>
      <w:marRight w:val="0"/>
      <w:marTop w:val="0"/>
      <w:marBottom w:val="0"/>
      <w:divBdr>
        <w:top w:val="none" w:sz="0" w:space="0" w:color="auto"/>
        <w:left w:val="none" w:sz="0" w:space="0" w:color="auto"/>
        <w:bottom w:val="none" w:sz="0" w:space="0" w:color="auto"/>
        <w:right w:val="none" w:sz="0" w:space="0" w:color="auto"/>
      </w:divBdr>
    </w:div>
    <w:div w:id="570429042">
      <w:bodyDiv w:val="1"/>
      <w:marLeft w:val="0"/>
      <w:marRight w:val="0"/>
      <w:marTop w:val="0"/>
      <w:marBottom w:val="0"/>
      <w:divBdr>
        <w:top w:val="none" w:sz="0" w:space="0" w:color="auto"/>
        <w:left w:val="none" w:sz="0" w:space="0" w:color="auto"/>
        <w:bottom w:val="none" w:sz="0" w:space="0" w:color="auto"/>
        <w:right w:val="none" w:sz="0" w:space="0" w:color="auto"/>
      </w:divBdr>
    </w:div>
    <w:div w:id="587882810">
      <w:bodyDiv w:val="1"/>
      <w:marLeft w:val="0"/>
      <w:marRight w:val="0"/>
      <w:marTop w:val="0"/>
      <w:marBottom w:val="0"/>
      <w:divBdr>
        <w:top w:val="none" w:sz="0" w:space="0" w:color="auto"/>
        <w:left w:val="none" w:sz="0" w:space="0" w:color="auto"/>
        <w:bottom w:val="none" w:sz="0" w:space="0" w:color="auto"/>
        <w:right w:val="none" w:sz="0" w:space="0" w:color="auto"/>
      </w:divBdr>
    </w:div>
    <w:div w:id="589314064">
      <w:bodyDiv w:val="1"/>
      <w:marLeft w:val="0"/>
      <w:marRight w:val="0"/>
      <w:marTop w:val="0"/>
      <w:marBottom w:val="0"/>
      <w:divBdr>
        <w:top w:val="none" w:sz="0" w:space="0" w:color="auto"/>
        <w:left w:val="none" w:sz="0" w:space="0" w:color="auto"/>
        <w:bottom w:val="none" w:sz="0" w:space="0" w:color="auto"/>
        <w:right w:val="none" w:sz="0" w:space="0" w:color="auto"/>
      </w:divBdr>
    </w:div>
    <w:div w:id="589974548">
      <w:bodyDiv w:val="1"/>
      <w:marLeft w:val="0"/>
      <w:marRight w:val="0"/>
      <w:marTop w:val="0"/>
      <w:marBottom w:val="0"/>
      <w:divBdr>
        <w:top w:val="none" w:sz="0" w:space="0" w:color="auto"/>
        <w:left w:val="none" w:sz="0" w:space="0" w:color="auto"/>
        <w:bottom w:val="none" w:sz="0" w:space="0" w:color="auto"/>
        <w:right w:val="none" w:sz="0" w:space="0" w:color="auto"/>
      </w:divBdr>
    </w:div>
    <w:div w:id="691305229">
      <w:bodyDiv w:val="1"/>
      <w:marLeft w:val="0"/>
      <w:marRight w:val="0"/>
      <w:marTop w:val="0"/>
      <w:marBottom w:val="0"/>
      <w:divBdr>
        <w:top w:val="none" w:sz="0" w:space="0" w:color="auto"/>
        <w:left w:val="none" w:sz="0" w:space="0" w:color="auto"/>
        <w:bottom w:val="none" w:sz="0" w:space="0" w:color="auto"/>
        <w:right w:val="none" w:sz="0" w:space="0" w:color="auto"/>
      </w:divBdr>
    </w:div>
    <w:div w:id="763577383">
      <w:bodyDiv w:val="1"/>
      <w:marLeft w:val="0"/>
      <w:marRight w:val="0"/>
      <w:marTop w:val="0"/>
      <w:marBottom w:val="0"/>
      <w:divBdr>
        <w:top w:val="none" w:sz="0" w:space="0" w:color="auto"/>
        <w:left w:val="none" w:sz="0" w:space="0" w:color="auto"/>
        <w:bottom w:val="none" w:sz="0" w:space="0" w:color="auto"/>
        <w:right w:val="none" w:sz="0" w:space="0" w:color="auto"/>
      </w:divBdr>
    </w:div>
    <w:div w:id="765617347">
      <w:bodyDiv w:val="1"/>
      <w:marLeft w:val="0"/>
      <w:marRight w:val="0"/>
      <w:marTop w:val="0"/>
      <w:marBottom w:val="0"/>
      <w:divBdr>
        <w:top w:val="none" w:sz="0" w:space="0" w:color="auto"/>
        <w:left w:val="none" w:sz="0" w:space="0" w:color="auto"/>
        <w:bottom w:val="none" w:sz="0" w:space="0" w:color="auto"/>
        <w:right w:val="none" w:sz="0" w:space="0" w:color="auto"/>
      </w:divBdr>
    </w:div>
    <w:div w:id="773750266">
      <w:bodyDiv w:val="1"/>
      <w:marLeft w:val="0"/>
      <w:marRight w:val="0"/>
      <w:marTop w:val="0"/>
      <w:marBottom w:val="0"/>
      <w:divBdr>
        <w:top w:val="none" w:sz="0" w:space="0" w:color="auto"/>
        <w:left w:val="none" w:sz="0" w:space="0" w:color="auto"/>
        <w:bottom w:val="none" w:sz="0" w:space="0" w:color="auto"/>
        <w:right w:val="none" w:sz="0" w:space="0" w:color="auto"/>
      </w:divBdr>
    </w:div>
    <w:div w:id="808598520">
      <w:bodyDiv w:val="1"/>
      <w:marLeft w:val="0"/>
      <w:marRight w:val="0"/>
      <w:marTop w:val="0"/>
      <w:marBottom w:val="0"/>
      <w:divBdr>
        <w:top w:val="none" w:sz="0" w:space="0" w:color="auto"/>
        <w:left w:val="none" w:sz="0" w:space="0" w:color="auto"/>
        <w:bottom w:val="none" w:sz="0" w:space="0" w:color="auto"/>
        <w:right w:val="none" w:sz="0" w:space="0" w:color="auto"/>
      </w:divBdr>
    </w:div>
    <w:div w:id="890190526">
      <w:bodyDiv w:val="1"/>
      <w:marLeft w:val="0"/>
      <w:marRight w:val="0"/>
      <w:marTop w:val="0"/>
      <w:marBottom w:val="0"/>
      <w:divBdr>
        <w:top w:val="none" w:sz="0" w:space="0" w:color="auto"/>
        <w:left w:val="none" w:sz="0" w:space="0" w:color="auto"/>
        <w:bottom w:val="none" w:sz="0" w:space="0" w:color="auto"/>
        <w:right w:val="none" w:sz="0" w:space="0" w:color="auto"/>
      </w:divBdr>
    </w:div>
    <w:div w:id="949698257">
      <w:bodyDiv w:val="1"/>
      <w:marLeft w:val="0"/>
      <w:marRight w:val="0"/>
      <w:marTop w:val="0"/>
      <w:marBottom w:val="0"/>
      <w:divBdr>
        <w:top w:val="none" w:sz="0" w:space="0" w:color="auto"/>
        <w:left w:val="none" w:sz="0" w:space="0" w:color="auto"/>
        <w:bottom w:val="none" w:sz="0" w:space="0" w:color="auto"/>
        <w:right w:val="none" w:sz="0" w:space="0" w:color="auto"/>
      </w:divBdr>
    </w:div>
    <w:div w:id="1321275882">
      <w:bodyDiv w:val="1"/>
      <w:marLeft w:val="0"/>
      <w:marRight w:val="0"/>
      <w:marTop w:val="0"/>
      <w:marBottom w:val="0"/>
      <w:divBdr>
        <w:top w:val="none" w:sz="0" w:space="0" w:color="auto"/>
        <w:left w:val="none" w:sz="0" w:space="0" w:color="auto"/>
        <w:bottom w:val="none" w:sz="0" w:space="0" w:color="auto"/>
        <w:right w:val="none" w:sz="0" w:space="0" w:color="auto"/>
      </w:divBdr>
    </w:div>
    <w:div w:id="1354190902">
      <w:bodyDiv w:val="1"/>
      <w:marLeft w:val="0"/>
      <w:marRight w:val="0"/>
      <w:marTop w:val="0"/>
      <w:marBottom w:val="0"/>
      <w:divBdr>
        <w:top w:val="none" w:sz="0" w:space="0" w:color="auto"/>
        <w:left w:val="none" w:sz="0" w:space="0" w:color="auto"/>
        <w:bottom w:val="none" w:sz="0" w:space="0" w:color="auto"/>
        <w:right w:val="none" w:sz="0" w:space="0" w:color="auto"/>
      </w:divBdr>
    </w:div>
    <w:div w:id="1486430164">
      <w:bodyDiv w:val="1"/>
      <w:marLeft w:val="0"/>
      <w:marRight w:val="0"/>
      <w:marTop w:val="0"/>
      <w:marBottom w:val="0"/>
      <w:divBdr>
        <w:top w:val="none" w:sz="0" w:space="0" w:color="auto"/>
        <w:left w:val="none" w:sz="0" w:space="0" w:color="auto"/>
        <w:bottom w:val="none" w:sz="0" w:space="0" w:color="auto"/>
        <w:right w:val="none" w:sz="0" w:space="0" w:color="auto"/>
      </w:divBdr>
    </w:div>
    <w:div w:id="1555700686">
      <w:bodyDiv w:val="1"/>
      <w:marLeft w:val="0"/>
      <w:marRight w:val="0"/>
      <w:marTop w:val="0"/>
      <w:marBottom w:val="0"/>
      <w:divBdr>
        <w:top w:val="none" w:sz="0" w:space="0" w:color="auto"/>
        <w:left w:val="none" w:sz="0" w:space="0" w:color="auto"/>
        <w:bottom w:val="none" w:sz="0" w:space="0" w:color="auto"/>
        <w:right w:val="none" w:sz="0" w:space="0" w:color="auto"/>
      </w:divBdr>
    </w:div>
    <w:div w:id="1564564621">
      <w:bodyDiv w:val="1"/>
      <w:marLeft w:val="0"/>
      <w:marRight w:val="0"/>
      <w:marTop w:val="0"/>
      <w:marBottom w:val="0"/>
      <w:divBdr>
        <w:top w:val="none" w:sz="0" w:space="0" w:color="auto"/>
        <w:left w:val="none" w:sz="0" w:space="0" w:color="auto"/>
        <w:bottom w:val="none" w:sz="0" w:space="0" w:color="auto"/>
        <w:right w:val="none" w:sz="0" w:space="0" w:color="auto"/>
      </w:divBdr>
    </w:div>
    <w:div w:id="1614897140">
      <w:bodyDiv w:val="1"/>
      <w:marLeft w:val="0"/>
      <w:marRight w:val="0"/>
      <w:marTop w:val="0"/>
      <w:marBottom w:val="0"/>
      <w:divBdr>
        <w:top w:val="none" w:sz="0" w:space="0" w:color="auto"/>
        <w:left w:val="none" w:sz="0" w:space="0" w:color="auto"/>
        <w:bottom w:val="none" w:sz="0" w:space="0" w:color="auto"/>
        <w:right w:val="none" w:sz="0" w:space="0" w:color="auto"/>
      </w:divBdr>
    </w:div>
    <w:div w:id="1645769997">
      <w:bodyDiv w:val="1"/>
      <w:marLeft w:val="0"/>
      <w:marRight w:val="0"/>
      <w:marTop w:val="0"/>
      <w:marBottom w:val="0"/>
      <w:divBdr>
        <w:top w:val="none" w:sz="0" w:space="0" w:color="auto"/>
        <w:left w:val="none" w:sz="0" w:space="0" w:color="auto"/>
        <w:bottom w:val="none" w:sz="0" w:space="0" w:color="auto"/>
        <w:right w:val="none" w:sz="0" w:space="0" w:color="auto"/>
      </w:divBdr>
    </w:div>
    <w:div w:id="1745833513">
      <w:bodyDiv w:val="1"/>
      <w:marLeft w:val="0"/>
      <w:marRight w:val="0"/>
      <w:marTop w:val="0"/>
      <w:marBottom w:val="0"/>
      <w:divBdr>
        <w:top w:val="none" w:sz="0" w:space="0" w:color="auto"/>
        <w:left w:val="none" w:sz="0" w:space="0" w:color="auto"/>
        <w:bottom w:val="none" w:sz="0" w:space="0" w:color="auto"/>
        <w:right w:val="none" w:sz="0" w:space="0" w:color="auto"/>
      </w:divBdr>
    </w:div>
    <w:div w:id="1754547760">
      <w:bodyDiv w:val="1"/>
      <w:marLeft w:val="0"/>
      <w:marRight w:val="0"/>
      <w:marTop w:val="0"/>
      <w:marBottom w:val="0"/>
      <w:divBdr>
        <w:top w:val="none" w:sz="0" w:space="0" w:color="auto"/>
        <w:left w:val="none" w:sz="0" w:space="0" w:color="auto"/>
        <w:bottom w:val="none" w:sz="0" w:space="0" w:color="auto"/>
        <w:right w:val="none" w:sz="0" w:space="0" w:color="auto"/>
      </w:divBdr>
    </w:div>
    <w:div w:id="1879513661">
      <w:bodyDiv w:val="1"/>
      <w:marLeft w:val="0"/>
      <w:marRight w:val="0"/>
      <w:marTop w:val="0"/>
      <w:marBottom w:val="0"/>
      <w:divBdr>
        <w:top w:val="none" w:sz="0" w:space="0" w:color="auto"/>
        <w:left w:val="none" w:sz="0" w:space="0" w:color="auto"/>
        <w:bottom w:val="none" w:sz="0" w:space="0" w:color="auto"/>
        <w:right w:val="none" w:sz="0" w:space="0" w:color="auto"/>
      </w:divBdr>
    </w:div>
    <w:div w:id="1934823379">
      <w:bodyDiv w:val="1"/>
      <w:marLeft w:val="0"/>
      <w:marRight w:val="0"/>
      <w:marTop w:val="0"/>
      <w:marBottom w:val="0"/>
      <w:divBdr>
        <w:top w:val="none" w:sz="0" w:space="0" w:color="auto"/>
        <w:left w:val="none" w:sz="0" w:space="0" w:color="auto"/>
        <w:bottom w:val="none" w:sz="0" w:space="0" w:color="auto"/>
        <w:right w:val="none" w:sz="0" w:space="0" w:color="auto"/>
      </w:divBdr>
    </w:div>
    <w:div w:id="1968856472">
      <w:bodyDiv w:val="1"/>
      <w:marLeft w:val="0"/>
      <w:marRight w:val="0"/>
      <w:marTop w:val="0"/>
      <w:marBottom w:val="0"/>
      <w:divBdr>
        <w:top w:val="none" w:sz="0" w:space="0" w:color="auto"/>
        <w:left w:val="none" w:sz="0" w:space="0" w:color="auto"/>
        <w:bottom w:val="none" w:sz="0" w:space="0" w:color="auto"/>
        <w:right w:val="none" w:sz="0" w:space="0" w:color="auto"/>
      </w:divBdr>
    </w:div>
    <w:div w:id="2063744865">
      <w:bodyDiv w:val="1"/>
      <w:marLeft w:val="0"/>
      <w:marRight w:val="0"/>
      <w:marTop w:val="0"/>
      <w:marBottom w:val="0"/>
      <w:divBdr>
        <w:top w:val="none" w:sz="0" w:space="0" w:color="auto"/>
        <w:left w:val="none" w:sz="0" w:space="0" w:color="auto"/>
        <w:bottom w:val="none" w:sz="0" w:space="0" w:color="auto"/>
        <w:right w:val="none" w:sz="0" w:space="0" w:color="auto"/>
      </w:divBdr>
    </w:div>
    <w:div w:id="211906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tj\AppData\Local\Packages\Microsoft.Office.Desktop_8wekyb3d8bbwe\LocalCache\Roaming\Microsoft\Templates\Write%20a%20screenplay.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Screenplay">
      <a:majorFont>
        <a:latin typeface="Courier New"/>
        <a:ea typeface=""/>
        <a:cs typeface=""/>
      </a:majorFont>
      <a:minorFont>
        <a:latin typeface="Courier Ne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AB0AF3B4-4A29-4671-A3FB-D7C7F859B68D}">
  <ds:schemaRefs>
    <ds:schemaRef ds:uri="http://schemas.microsoft.com/sharepoint/v3/contenttype/forms"/>
  </ds:schemaRefs>
</ds:datastoreItem>
</file>

<file path=customXml/itemProps2.xml><?xml version="1.0" encoding="utf-8"?>
<ds:datastoreItem xmlns:ds="http://schemas.openxmlformats.org/officeDocument/2006/customXml" ds:itemID="{180B909D-9885-4455-A12D-2E100423F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1744EC-CE08-42A8-82F4-5D9AD2A733E7}">
  <ds:schemaRefs>
    <ds:schemaRef ds:uri="http://schemas.openxmlformats.org/officeDocument/2006/bibliography"/>
  </ds:schemaRefs>
</ds:datastoreItem>
</file>

<file path=customXml/itemProps4.xml><?xml version="1.0" encoding="utf-8"?>
<ds:datastoreItem xmlns:ds="http://schemas.openxmlformats.org/officeDocument/2006/customXml" ds:itemID="{EFF0764C-D8A9-4445-81EB-F12FF183070E}">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Write a screenplay</Template>
  <TotalTime>0</TotalTime>
  <Pages>96</Pages>
  <Words>10887</Words>
  <Characters>48014</Characters>
  <Application>Microsoft Office Word</Application>
  <DocSecurity>0</DocSecurity>
  <Lines>3000</Lines>
  <Paragraphs>2677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2023-04-14T22:18:00Z</dcterms:created>
  <dcterms:modified xsi:type="dcterms:W3CDTF">2026-07-23T17:37:00Z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